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DE20" w14:textId="77777777" w:rsidR="00FB5BFE" w:rsidRPr="000970B6" w:rsidRDefault="00FB5BFE" w:rsidP="00334516">
      <w:pPr>
        <w:pStyle w:val="C-Logo"/>
        <w:framePr w:wrap="around"/>
        <w:rPr>
          <w:lang w:val="en-US"/>
        </w:rPr>
      </w:pPr>
    </w:p>
    <w:p w14:paraId="59AB8586" w14:textId="77777777" w:rsidR="00FB5BFE" w:rsidRPr="000970B6" w:rsidRDefault="00FB5BFE" w:rsidP="00334516">
      <w:pPr>
        <w:pStyle w:val="C-Logo"/>
        <w:framePr w:wrap="around"/>
        <w:rPr>
          <w:lang w:val="en-US"/>
        </w:rPr>
      </w:pPr>
    </w:p>
    <w:p w14:paraId="1F41C96E" w14:textId="7176125E" w:rsidR="009B26F2" w:rsidRPr="000970B6" w:rsidRDefault="009921F8" w:rsidP="00334516">
      <w:pPr>
        <w:pStyle w:val="C-Logo"/>
        <w:framePr w:wrap="around"/>
        <w:rPr>
          <w:lang w:val="en-US"/>
        </w:rPr>
      </w:pPr>
      <w:r w:rsidRPr="000970B6">
        <w:rPr>
          <w:noProof/>
          <w:lang w:val="en-US" w:eastAsia="en-US"/>
        </w:rPr>
        <w:drawing>
          <wp:inline distT="0" distB="0" distL="0" distR="0" wp14:anchorId="1280E26E" wp14:editId="757B5DAA">
            <wp:extent cx="878684" cy="318509"/>
            <wp:effectExtent l="0" t="0" r="10795" b="12065"/>
            <wp:docPr id="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a438196\Desktop\Enel_Logo_NOPayoff_ITA_Pos_Colour_sRGB_140x1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684" cy="318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966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63"/>
      </w:tblGrid>
      <w:tr w:rsidR="009B26F2" w:rsidRPr="000970B6" w14:paraId="5E5E4B9B" w14:textId="77777777" w:rsidTr="009E38A9">
        <w:trPr>
          <w:trHeight w:hRule="exact" w:val="3859"/>
        </w:trPr>
        <w:tc>
          <w:tcPr>
            <w:tcW w:w="9663" w:type="dxa"/>
            <w:tcBorders>
              <w:bottom w:val="nil"/>
            </w:tcBorders>
            <w:vAlign w:val="center"/>
          </w:tcPr>
          <w:p w14:paraId="39D93F4D" w14:textId="7CCC24C4" w:rsidR="009B26F2" w:rsidRPr="000970B6" w:rsidRDefault="00DD60F4" w:rsidP="00F0782D">
            <w:pPr>
              <w:pStyle w:val="Normalespaziato"/>
              <w:ind w:left="-335"/>
              <w:jc w:val="center"/>
              <w:rPr>
                <w:i/>
                <w:lang w:val="en-US"/>
              </w:rPr>
            </w:pPr>
            <w:r w:rsidRPr="000970B6">
              <w:rPr>
                <w:noProof/>
                <w:lang w:val="en-US"/>
              </w:rPr>
              <w:t xml:space="preserve"> </w:t>
            </w:r>
            <w:r w:rsidRPr="000970B6">
              <w:rPr>
                <w:i/>
                <w:noProof/>
                <w:lang w:val="en-US" w:eastAsia="ja-JP"/>
              </w:rPr>
              <w:t xml:space="preserve"> </w:t>
            </w:r>
          </w:p>
        </w:tc>
      </w:tr>
      <w:tr w:rsidR="009B26F2" w:rsidRPr="000970B6" w14:paraId="7EEC2F2F" w14:textId="77777777" w:rsidTr="009E38A9">
        <w:trPr>
          <w:trHeight w:hRule="exact" w:val="1073"/>
        </w:trPr>
        <w:tc>
          <w:tcPr>
            <w:tcW w:w="9663" w:type="dxa"/>
            <w:tcBorders>
              <w:bottom w:val="nil"/>
            </w:tcBorders>
            <w:vAlign w:val="center"/>
          </w:tcPr>
          <w:p w14:paraId="628762F5" w14:textId="21E2AD54" w:rsidR="009B26F2" w:rsidRPr="000970B6" w:rsidRDefault="009B26F2" w:rsidP="00231B69">
            <w:pPr>
              <w:pStyle w:val="Titolocopertina"/>
              <w:numPr>
                <w:ilvl w:val="0"/>
                <w:numId w:val="0"/>
              </w:numPr>
              <w:rPr>
                <w:lang w:val="en-US"/>
              </w:rPr>
            </w:pPr>
          </w:p>
        </w:tc>
      </w:tr>
      <w:tr w:rsidR="009B26F2" w:rsidRPr="000970B6" w14:paraId="03FFA621" w14:textId="77777777" w:rsidTr="009E38A9">
        <w:trPr>
          <w:trHeight w:hRule="exact" w:val="1192"/>
        </w:trPr>
        <w:tc>
          <w:tcPr>
            <w:tcW w:w="9663" w:type="dxa"/>
            <w:tcBorders>
              <w:bottom w:val="nil"/>
            </w:tcBorders>
            <w:vAlign w:val="center"/>
          </w:tcPr>
          <w:p w14:paraId="56153BB8" w14:textId="0DBDDD4B" w:rsidR="00B66FE9" w:rsidRPr="00527FED" w:rsidRDefault="007832AE" w:rsidP="00B66FE9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56"/>
                <w:lang w:val="en-US"/>
              </w:rPr>
            </w:pPr>
            <w:r>
              <w:rPr>
                <w:sz w:val="56"/>
                <w:lang w:val="en-US"/>
              </w:rPr>
              <w:t>SNOW Catalogs</w:t>
            </w:r>
            <w:r w:rsidR="00B66FE9">
              <w:rPr>
                <w:sz w:val="56"/>
                <w:lang w:val="en-US"/>
              </w:rPr>
              <w:t xml:space="preserve"> Integration</w:t>
            </w:r>
          </w:p>
          <w:p w14:paraId="1009477C" w14:textId="07A0DBFC" w:rsidR="00BA0E40" w:rsidRPr="000970B6" w:rsidRDefault="00B66FE9" w:rsidP="00B66FE9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44"/>
                <w:lang w:val="en-US"/>
              </w:rPr>
            </w:pPr>
            <w:r w:rsidRPr="00527FED">
              <w:rPr>
                <w:sz w:val="44"/>
                <w:lang w:val="en-US"/>
              </w:rPr>
              <w:t>Developer Manual</w:t>
            </w:r>
          </w:p>
          <w:p w14:paraId="0329D5A2" w14:textId="77777777" w:rsidR="00BA0E40" w:rsidRPr="000970B6" w:rsidRDefault="00BA0E40" w:rsidP="00E35B18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56"/>
                <w:lang w:val="en-US"/>
              </w:rPr>
            </w:pPr>
          </w:p>
          <w:p w14:paraId="45DB2AA4" w14:textId="4F080EBA" w:rsidR="009B26F2" w:rsidRPr="000970B6" w:rsidRDefault="009B26F2" w:rsidP="00E35B18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56"/>
                <w:lang w:val="en-US"/>
              </w:rPr>
            </w:pPr>
            <w:r w:rsidRPr="000970B6">
              <w:rPr>
                <w:sz w:val="56"/>
                <w:lang w:val="en-US"/>
              </w:rPr>
              <w:t xml:space="preserve"> </w:t>
            </w:r>
          </w:p>
        </w:tc>
      </w:tr>
      <w:tr w:rsidR="009B26F2" w:rsidRPr="000970B6" w14:paraId="4BD0FC71" w14:textId="77777777" w:rsidTr="009E38A9">
        <w:trPr>
          <w:trHeight w:hRule="exact" w:val="3460"/>
        </w:trPr>
        <w:tc>
          <w:tcPr>
            <w:tcW w:w="9663" w:type="dxa"/>
            <w:vAlign w:val="center"/>
          </w:tcPr>
          <w:p w14:paraId="0194FD95" w14:textId="77777777" w:rsidR="009B26F2" w:rsidRPr="000970B6" w:rsidRDefault="009B26F2" w:rsidP="00D34855">
            <w:pPr>
              <w:pStyle w:val="Tipologia"/>
              <w:jc w:val="both"/>
              <w:rPr>
                <w:lang w:val="en-US"/>
              </w:rPr>
            </w:pPr>
          </w:p>
        </w:tc>
      </w:tr>
    </w:tbl>
    <w:p w14:paraId="6F5B5E4A" w14:textId="77777777" w:rsidR="00991726" w:rsidRPr="000970B6" w:rsidRDefault="00991726" w:rsidP="00991726">
      <w:pPr>
        <w:pStyle w:val="NormaleWeb"/>
        <w:spacing w:before="0" w:beforeAutospacing="0" w:after="0" w:afterAutospacing="0"/>
        <w:rPr>
          <w:rFonts w:ascii="Calibri" w:hAnsi="Calibri"/>
          <w:sz w:val="22"/>
          <w:szCs w:val="22"/>
          <w:lang w:val="en-US"/>
        </w:rPr>
      </w:pPr>
    </w:p>
    <w:tbl>
      <w:tblPr>
        <w:tblpPr w:leftFromText="180" w:rightFromText="180" w:vertAnchor="text" w:horzAnchor="margin" w:tblpXSpec="center" w:tblpY="166"/>
        <w:tblOverlap w:val="never"/>
        <w:tblW w:w="86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8"/>
        <w:gridCol w:w="1314"/>
        <w:gridCol w:w="2630"/>
        <w:gridCol w:w="3260"/>
      </w:tblGrid>
      <w:tr w:rsidR="005A6C10" w:rsidRPr="000970B6" w14:paraId="741CDCFA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76188" w14:textId="77777777" w:rsidR="005A6C10" w:rsidRPr="000970B6" w:rsidRDefault="005A6C10" w:rsidP="005A6C10">
            <w:pPr>
              <w:jc w:val="center"/>
              <w:rPr>
                <w:b/>
                <w:lang w:val="en-US"/>
              </w:rPr>
            </w:pPr>
            <w:r w:rsidRPr="000970B6">
              <w:rPr>
                <w:b/>
                <w:lang w:val="en-US"/>
              </w:rPr>
              <w:t>Version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6690" w14:textId="77777777" w:rsidR="005A6C10" w:rsidRPr="000970B6" w:rsidRDefault="005A6C10" w:rsidP="005A6C10">
            <w:pPr>
              <w:jc w:val="center"/>
              <w:rPr>
                <w:b/>
                <w:lang w:val="en-US"/>
              </w:rPr>
            </w:pPr>
            <w:r w:rsidRPr="000970B6">
              <w:rPr>
                <w:b/>
                <w:lang w:val="en-US"/>
              </w:rPr>
              <w:t>Date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7915" w14:textId="77777777" w:rsidR="005A6C10" w:rsidRPr="000970B6" w:rsidRDefault="005A6C10" w:rsidP="005A6C10">
            <w:pPr>
              <w:jc w:val="center"/>
              <w:rPr>
                <w:b/>
                <w:lang w:val="en-US"/>
              </w:rPr>
            </w:pPr>
            <w:r w:rsidRPr="000970B6">
              <w:rPr>
                <w:b/>
                <w:lang w:val="en-US"/>
              </w:rPr>
              <w:t>Owner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DDB25" w14:textId="77777777" w:rsidR="005A6C10" w:rsidRPr="000970B6" w:rsidRDefault="005A6C10" w:rsidP="005A6C10">
            <w:pPr>
              <w:jc w:val="center"/>
              <w:rPr>
                <w:b/>
                <w:lang w:val="en-US"/>
              </w:rPr>
            </w:pPr>
            <w:r w:rsidRPr="000970B6">
              <w:rPr>
                <w:b/>
                <w:lang w:val="en-US"/>
              </w:rPr>
              <w:t>Description</w:t>
            </w:r>
          </w:p>
        </w:tc>
      </w:tr>
      <w:tr w:rsidR="005A6C10" w:rsidRPr="000970B6" w14:paraId="7F900408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480D" w14:textId="094B190F" w:rsidR="005A6C10" w:rsidRPr="000970B6" w:rsidRDefault="005F06DA" w:rsidP="005F06DA">
            <w:pPr>
              <w:jc w:val="center"/>
              <w:rPr>
                <w:i/>
                <w:lang w:val="en-US"/>
              </w:rPr>
            </w:pPr>
            <w:r w:rsidRPr="000970B6">
              <w:rPr>
                <w:i/>
                <w:lang w:val="en-US"/>
              </w:rPr>
              <w:t>1.0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6DD7D" w14:textId="695D3B1A" w:rsidR="005A6C10" w:rsidRPr="000970B6" w:rsidRDefault="007832AE" w:rsidP="001D3257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18</w:t>
            </w:r>
            <w:r w:rsidR="005A6C10" w:rsidRPr="000970B6">
              <w:rPr>
                <w:i/>
                <w:lang w:val="en-US"/>
              </w:rPr>
              <w:t>/</w:t>
            </w:r>
            <w:r>
              <w:rPr>
                <w:i/>
                <w:lang w:val="en-US"/>
              </w:rPr>
              <w:t>11</w:t>
            </w:r>
            <w:r w:rsidR="005A6C10" w:rsidRPr="000970B6">
              <w:rPr>
                <w:i/>
                <w:lang w:val="en-US"/>
              </w:rPr>
              <w:t>/</w:t>
            </w:r>
            <w:r w:rsidR="005F06DA" w:rsidRPr="000970B6">
              <w:rPr>
                <w:i/>
                <w:lang w:val="en-US"/>
              </w:rPr>
              <w:t>201</w:t>
            </w:r>
            <w:r w:rsidR="00B66FE9">
              <w:rPr>
                <w:i/>
                <w:lang w:val="en-US"/>
              </w:rPr>
              <w:t>9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BB1D0" w14:textId="56E59936" w:rsidR="005A6C10" w:rsidRPr="000970B6" w:rsidRDefault="00B66FE9" w:rsidP="005A6C1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OneClick(SNOW)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17B9C" w14:textId="1A708DEC" w:rsidR="005A6C10" w:rsidRPr="000970B6" w:rsidRDefault="007832AE" w:rsidP="005A6C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SNOW Catalogs</w:t>
            </w:r>
            <w:r w:rsidR="00B66FE9" w:rsidRPr="00B66FE9">
              <w:rPr>
                <w:lang w:val="en-US"/>
              </w:rPr>
              <w:t xml:space="preserve"> Integration e-API Developer Manual.</w:t>
            </w:r>
          </w:p>
        </w:tc>
      </w:tr>
      <w:tr w:rsidR="001829A8" w:rsidRPr="000970B6" w14:paraId="29787AB1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D40BE" w14:textId="23591B14" w:rsidR="001829A8" w:rsidRPr="000970B6" w:rsidRDefault="001829A8" w:rsidP="005F06DA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1.1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9A7D7" w14:textId="1EE25F0F" w:rsidR="001829A8" w:rsidRDefault="001829A8" w:rsidP="001D3257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09/04/2020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8D5C0" w14:textId="51315EEC" w:rsidR="001829A8" w:rsidRDefault="001829A8" w:rsidP="005A6C1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OneClick(SNOW)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CD6C7" w14:textId="09F561B7" w:rsidR="001829A8" w:rsidRDefault="001829A8" w:rsidP="005A6C10">
            <w:pPr>
              <w:jc w:val="center"/>
              <w:rPr>
                <w:lang w:val="en-US"/>
              </w:rPr>
            </w:pPr>
            <w:r w:rsidRPr="001829A8">
              <w:rPr>
                <w:lang w:val="en-US"/>
              </w:rPr>
              <w:t>SNOW Catalogs Integration e-API Developer Manual.</w:t>
            </w:r>
          </w:p>
        </w:tc>
      </w:tr>
    </w:tbl>
    <w:p w14:paraId="1F3D3CF0" w14:textId="77777777" w:rsidR="00991726" w:rsidRPr="000970B6" w:rsidRDefault="00991726" w:rsidP="00991726">
      <w:pPr>
        <w:pStyle w:val="NormaleWeb"/>
        <w:spacing w:before="0" w:beforeAutospacing="0" w:after="0" w:afterAutospacing="0"/>
        <w:rPr>
          <w:rFonts w:asciiTheme="minorHAnsi" w:eastAsia="Times New Roman" w:hAnsiTheme="minorHAnsi" w:cstheme="minorHAnsi"/>
          <w:i/>
          <w:sz w:val="22"/>
          <w:szCs w:val="20"/>
          <w:lang w:val="en-US"/>
        </w:rPr>
      </w:pPr>
    </w:p>
    <w:p w14:paraId="0B578700" w14:textId="4C57E7FC" w:rsidR="000169D8" w:rsidRPr="000970B6" w:rsidRDefault="000169D8">
      <w:pPr>
        <w:jc w:val="left"/>
        <w:rPr>
          <w:rFonts w:ascii="Calibri" w:eastAsia="Arial Unicode MS" w:hAnsi="Calibri" w:cs="Arial Unicode MS"/>
          <w:szCs w:val="22"/>
          <w:lang w:val="en-US"/>
        </w:rPr>
      </w:pPr>
    </w:p>
    <w:sdt>
      <w:sdtPr>
        <w:rPr>
          <w:rFonts w:asciiTheme="minorHAnsi" w:eastAsia="Times New Roman" w:hAnsiTheme="minorHAnsi" w:cstheme="minorBidi"/>
          <w:color w:val="auto"/>
          <w:sz w:val="22"/>
          <w:szCs w:val="22"/>
          <w:lang w:val="it-IT" w:eastAsia="it-IT"/>
        </w:rPr>
        <w:id w:val="2037924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D3326E" w14:textId="3A0A6B1F" w:rsidR="00FF18CF" w:rsidRDefault="00FF18CF">
          <w:pPr>
            <w:pStyle w:val="Titolosommario"/>
          </w:pPr>
          <w:r>
            <w:rPr>
              <w:lang w:val="it-IT"/>
            </w:rPr>
            <w:t>Sommario</w:t>
          </w:r>
        </w:p>
        <w:p w14:paraId="2C28FBEA" w14:textId="6C478388" w:rsidR="002F2FF9" w:rsidRDefault="00FF18CF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24964254" w:history="1">
            <w:r w:rsidR="002F2FF9" w:rsidRPr="00B64158">
              <w:rPr>
                <w:rStyle w:val="Collegamentoipertestuale"/>
                <w:lang w:val="en-US"/>
              </w:rPr>
              <w:t>1.</w:t>
            </w:r>
            <w:r w:rsidR="002F2FF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2F2FF9" w:rsidRPr="00B64158">
              <w:rPr>
                <w:rStyle w:val="Collegamentoipertestuale"/>
                <w:lang w:val="en-US" w:eastAsia="en-US"/>
              </w:rPr>
              <w:t>Introduction</w:t>
            </w:r>
            <w:r w:rsidR="002F2FF9">
              <w:rPr>
                <w:webHidden/>
              </w:rPr>
              <w:tab/>
            </w:r>
            <w:r w:rsidR="002F2FF9">
              <w:rPr>
                <w:webHidden/>
              </w:rPr>
              <w:fldChar w:fldCharType="begin"/>
            </w:r>
            <w:r w:rsidR="002F2FF9">
              <w:rPr>
                <w:webHidden/>
              </w:rPr>
              <w:instrText xml:space="preserve"> PAGEREF _Toc24964254 \h </w:instrText>
            </w:r>
            <w:r w:rsidR="002F2FF9">
              <w:rPr>
                <w:webHidden/>
              </w:rPr>
            </w:r>
            <w:r w:rsidR="002F2FF9">
              <w:rPr>
                <w:webHidden/>
              </w:rPr>
              <w:fldChar w:fldCharType="separate"/>
            </w:r>
            <w:r w:rsidR="002F2FF9">
              <w:rPr>
                <w:webHidden/>
              </w:rPr>
              <w:t>3</w:t>
            </w:r>
            <w:r w:rsidR="002F2FF9">
              <w:rPr>
                <w:webHidden/>
              </w:rPr>
              <w:fldChar w:fldCharType="end"/>
            </w:r>
          </w:hyperlink>
        </w:p>
        <w:p w14:paraId="3B551DAB" w14:textId="4C1138DE" w:rsidR="002F2FF9" w:rsidRDefault="002F2FF9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964255" w:history="1">
            <w:r w:rsidRPr="00B64158">
              <w:rPr>
                <w:rStyle w:val="Collegamentoipertestuale"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B64158">
              <w:rPr>
                <w:rStyle w:val="Collegamentoipertestuale"/>
                <w:lang w:val="en-US"/>
              </w:rPr>
              <w:t>e-API Authentication and Security Aspects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_Toc24964255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B6004E8" w14:textId="6513BB33" w:rsidR="002F2FF9" w:rsidRDefault="002F2FF9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964256" w:history="1">
            <w:r w:rsidRPr="00B64158">
              <w:rPr>
                <w:rStyle w:val="Collegamentoipertestuale"/>
                <w:lang w:val="en-US" w:eastAsia="en-US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B64158">
              <w:rPr>
                <w:rStyle w:val="Collegamentoipertestuale"/>
                <w:lang w:val="en-US" w:eastAsia="en-US"/>
              </w:rPr>
              <w:t>e-API Functionalities – Consolidation Perimeter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_Toc24964256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DA925AD" w14:textId="6686F6C9" w:rsidR="002F2FF9" w:rsidRDefault="002F2FF9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24964257" w:history="1">
            <w:r w:rsidRPr="00B64158">
              <w:rPr>
                <w:rStyle w:val="Collegamentoipertestuale"/>
                <w:lang w:val="en-US" w:eastAsia="en-US"/>
              </w:rPr>
              <w:t>3.1.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B64158">
              <w:rPr>
                <w:rStyle w:val="Collegamentoipertestuale"/>
                <w:lang w:val="en-US" w:eastAsia="en-US"/>
              </w:rPr>
              <w:t>GET – Retrieve records from table (Consolidation Perimeter)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_Toc24964257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D173F2F" w14:textId="1E0A4F5F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58" w:history="1">
            <w:r w:rsidRPr="00B64158">
              <w:rPr>
                <w:rStyle w:val="Collegamentoipertestuale"/>
                <w:noProof/>
                <w:lang w:val="en-US" w:eastAsia="en-US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Input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F9FAE" w14:textId="3D2D844E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59" w:history="1">
            <w:r w:rsidRPr="00B64158">
              <w:rPr>
                <w:rStyle w:val="Collegamentoipertestuale"/>
                <w:noProof/>
                <w:lang w:val="en-US" w:eastAsia="en-US"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D9320" w14:textId="35EE67F4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60" w:history="1">
            <w:r w:rsidRPr="00B64158">
              <w:rPr>
                <w:rStyle w:val="Collegamentoipertestuale"/>
                <w:noProof/>
                <w:lang w:val="en-US"/>
              </w:rPr>
              <w:t>3.1.3.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/>
              </w:rPr>
              <w:t>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2650" w14:textId="40EC31C8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61" w:history="1">
            <w:r w:rsidRPr="00B64158">
              <w:rPr>
                <w:rStyle w:val="Collegamentoipertestuale"/>
                <w:noProof/>
                <w:lang w:val="en-US" w:eastAsia="en-US"/>
              </w:rPr>
              <w:t>3.1.4.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B64A" w14:textId="09A3545C" w:rsidR="002F2FF9" w:rsidRDefault="002F2FF9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24964262" w:history="1">
            <w:r w:rsidRPr="00B64158">
              <w:rPr>
                <w:rStyle w:val="Collegamentoipertestuale"/>
                <w:lang w:val="en-US" w:eastAsia="en-US"/>
              </w:rPr>
              <w:t>3.2.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B64158">
              <w:rPr>
                <w:rStyle w:val="Collegamentoipertestuale"/>
                <w:lang w:val="en-US" w:eastAsia="en-US"/>
              </w:rPr>
              <w:t>POST – Insert Record in Consolidation Perimeter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_Toc24964262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A51E5AA" w14:textId="77EBE6B8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63" w:history="1">
            <w:r w:rsidRPr="00B64158">
              <w:rPr>
                <w:rStyle w:val="Collegamentoipertestuale"/>
                <w:noProof/>
                <w:lang w:val="en-US" w:eastAsia="en-US"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Input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467C0" w14:textId="45F703D5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64" w:history="1">
            <w:r w:rsidRPr="00B64158">
              <w:rPr>
                <w:rStyle w:val="Collegamentoipertestuale"/>
                <w:noProof/>
                <w:lang w:val="en-US" w:eastAsia="en-US"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D050C" w14:textId="2C126814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65" w:history="1">
            <w:r w:rsidRPr="00B64158">
              <w:rPr>
                <w:rStyle w:val="Collegamentoipertestuale"/>
                <w:noProof/>
                <w:lang w:val="en-US"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/>
              </w:rPr>
              <w:t>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75E1A" w14:textId="71D8EEA6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66" w:history="1">
            <w:r w:rsidRPr="00B64158">
              <w:rPr>
                <w:rStyle w:val="Collegamentoipertestuale"/>
                <w:noProof/>
                <w:lang w:val="en-US" w:eastAsia="en-US"/>
              </w:rPr>
              <w:t>3.2.4.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1BC87" w14:textId="28BD46AE" w:rsidR="002F2FF9" w:rsidRDefault="002F2FF9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24964267" w:history="1">
            <w:r w:rsidRPr="00B64158">
              <w:rPr>
                <w:rStyle w:val="Collegamentoipertestuale"/>
                <w:lang w:val="en-US" w:eastAsia="en-US"/>
              </w:rPr>
              <w:t>3.3.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B64158">
              <w:rPr>
                <w:rStyle w:val="Collegamentoipertestuale"/>
                <w:lang w:val="en-US" w:eastAsia="en-US"/>
              </w:rPr>
              <w:t>PUT – Modify Record on Consolidation Perimeter Catalog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_Toc24964267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DFA398B" w14:textId="18441FB9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68" w:history="1">
            <w:r w:rsidRPr="00B64158">
              <w:rPr>
                <w:rStyle w:val="Collegamentoipertestuale"/>
                <w:noProof/>
                <w:lang w:val="en-US" w:eastAsia="en-US"/>
              </w:rPr>
              <w:t>3.3.3.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Input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E73AC" w14:textId="0F7AACAB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69" w:history="1">
            <w:r w:rsidRPr="00B64158">
              <w:rPr>
                <w:rStyle w:val="Collegamentoipertestuale"/>
                <w:noProof/>
                <w:lang w:val="en-US" w:eastAsia="en-US"/>
              </w:rPr>
              <w:t>3.3.4.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4FB8" w14:textId="5476B25B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70" w:history="1">
            <w:r w:rsidRPr="00B64158">
              <w:rPr>
                <w:rStyle w:val="Collegamentoipertestuale"/>
                <w:noProof/>
                <w:lang w:val="en-US" w:eastAsia="en-US"/>
              </w:rPr>
              <w:t>3.3.5.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73590" w14:textId="36D8F377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71" w:history="1">
            <w:r w:rsidRPr="00B64158">
              <w:rPr>
                <w:rStyle w:val="Collegamentoipertestuale"/>
                <w:noProof/>
                <w:lang w:val="en-US" w:eastAsia="en-US"/>
              </w:rPr>
              <w:t>3.3.6.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EA88F" w14:textId="76CD9E03" w:rsidR="002F2FF9" w:rsidRDefault="002F2FF9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24964272" w:history="1">
            <w:r w:rsidRPr="00B64158">
              <w:rPr>
                <w:rStyle w:val="Collegamentoipertestuale"/>
                <w:lang w:val="en-US" w:eastAsia="en-US"/>
              </w:rPr>
              <w:t>3.4.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B64158">
              <w:rPr>
                <w:rStyle w:val="Collegamentoipertestuale"/>
                <w:lang w:val="en-US" w:eastAsia="en-US"/>
              </w:rPr>
              <w:t>DELETE – Delete Record on Consolidation Perimeter Catalog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_Toc24964272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F354839" w14:textId="6863D25C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73" w:history="1">
            <w:r w:rsidRPr="00B64158">
              <w:rPr>
                <w:rStyle w:val="Collegamentoipertestuale"/>
                <w:noProof/>
                <w:lang w:val="en-US" w:eastAsia="en-US"/>
              </w:rPr>
              <w:t>3.4.3.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Input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0771E" w14:textId="007A8F31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74" w:history="1">
            <w:r w:rsidRPr="00B64158">
              <w:rPr>
                <w:rStyle w:val="Collegamentoipertestuale"/>
                <w:noProof/>
                <w:lang w:val="en-US" w:eastAsia="en-US"/>
              </w:rPr>
              <w:t>3.4.4.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68D85" w14:textId="2E12E257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75" w:history="1">
            <w:r w:rsidRPr="00B64158">
              <w:rPr>
                <w:rStyle w:val="Collegamentoipertestuale"/>
                <w:noProof/>
                <w:lang w:val="en-US" w:eastAsia="en-US"/>
              </w:rPr>
              <w:t>3.4.5.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FF611" w14:textId="71272B47" w:rsidR="002F2FF9" w:rsidRDefault="002F2FF9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964276" w:history="1">
            <w:r w:rsidRPr="00B64158">
              <w:rPr>
                <w:rStyle w:val="Collegamentoipertestuale"/>
                <w:lang w:val="en-US" w:eastAsia="en-US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B64158">
              <w:rPr>
                <w:rStyle w:val="Collegamentoipertestuale"/>
                <w:lang w:val="en-US" w:eastAsia="en-US"/>
              </w:rPr>
              <w:t>e-API Functionalities – Transcoding Activity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_Toc24964276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EBFC058" w14:textId="2F156B64" w:rsidR="002F2FF9" w:rsidRDefault="002F2FF9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24964277" w:history="1">
            <w:r w:rsidRPr="00B64158">
              <w:rPr>
                <w:rStyle w:val="Collegamentoipertestuale"/>
                <w:lang w:val="en-US" w:eastAsia="en-US"/>
              </w:rPr>
              <w:t>4.1.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B64158">
              <w:rPr>
                <w:rStyle w:val="Collegamentoipertestuale"/>
                <w:lang w:val="en-US" w:eastAsia="en-US"/>
              </w:rPr>
              <w:t>GET – Retrieve records from table (Transcoding Activity)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_Toc24964277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D42C577" w14:textId="438BBC25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78" w:history="1">
            <w:r w:rsidRPr="00B64158">
              <w:rPr>
                <w:rStyle w:val="Collegamentoipertestuale"/>
                <w:noProof/>
                <w:lang w:val="en-US" w:eastAsia="en-US"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Input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E235E" w14:textId="691E8030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79" w:history="1">
            <w:r w:rsidRPr="00B64158">
              <w:rPr>
                <w:rStyle w:val="Collegamentoipertestuale"/>
                <w:noProof/>
                <w:lang w:val="en-US" w:eastAsia="en-US"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FD5BE" w14:textId="02840355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80" w:history="1">
            <w:r w:rsidRPr="00B64158">
              <w:rPr>
                <w:rStyle w:val="Collegamentoipertestuale"/>
                <w:noProof/>
                <w:lang w:val="en-US"/>
              </w:rPr>
              <w:t>4.1.3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/>
              </w:rPr>
              <w:t>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7B8F5" w14:textId="66FD924D" w:rsidR="002F2FF9" w:rsidRDefault="002F2FF9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4964281" w:history="1">
            <w:r w:rsidRPr="00B64158">
              <w:rPr>
                <w:rStyle w:val="Collegamentoipertestuale"/>
                <w:noProof/>
                <w:lang w:val="en-US" w:eastAsia="en-US"/>
              </w:rPr>
              <w:t>4.1.4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B64158">
              <w:rPr>
                <w:rStyle w:val="Collegamentoipertestuale"/>
                <w:noProof/>
                <w:lang w:val="en-US" w:eastAsia="en-US"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_Toc24964281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F6E29" w14:textId="316F58FB" w:rsidR="002F2FF9" w:rsidRDefault="002F2FF9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964282" w:history="1">
            <w:r w:rsidRPr="00B64158">
              <w:rPr>
                <w:rStyle w:val="Collegamentoipertestuale"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B64158">
              <w:rPr>
                <w:rStyle w:val="Collegamentoipertestuale"/>
                <w:lang w:val="en-US"/>
              </w:rPr>
              <w:t>ANNEX A – List of possible errors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_Toc24964282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9427888" w14:textId="3F40988C" w:rsidR="00FF18CF" w:rsidRDefault="00FF18CF">
          <w:r>
            <w:rPr>
              <w:b/>
              <w:bCs/>
            </w:rPr>
            <w:fldChar w:fldCharType="end"/>
          </w:r>
        </w:p>
      </w:sdtContent>
    </w:sdt>
    <w:p w14:paraId="28D382B9" w14:textId="6AA26B6A" w:rsidR="009117BD" w:rsidRPr="000970B6" w:rsidRDefault="009117BD">
      <w:pPr>
        <w:jc w:val="left"/>
        <w:rPr>
          <w:rFonts w:ascii="Calibri" w:eastAsia="Arial Unicode MS" w:hAnsi="Calibri" w:cs="Arial Unicode MS"/>
          <w:b/>
          <w:bCs/>
          <w:szCs w:val="22"/>
          <w:lang w:val="en-US"/>
        </w:rPr>
      </w:pPr>
      <w:r w:rsidRPr="000970B6">
        <w:rPr>
          <w:rFonts w:ascii="Calibri" w:hAnsi="Calibri"/>
          <w:b/>
          <w:bCs/>
          <w:szCs w:val="22"/>
          <w:lang w:val="en-US"/>
        </w:rPr>
        <w:br w:type="page"/>
      </w:r>
    </w:p>
    <w:p w14:paraId="3FB326F7" w14:textId="4E387959" w:rsidR="00BA0E40" w:rsidRPr="000970B6" w:rsidRDefault="000828C8" w:rsidP="009117BD">
      <w:pPr>
        <w:pStyle w:val="Titolo1"/>
        <w:rPr>
          <w:lang w:val="en-US"/>
        </w:rPr>
      </w:pPr>
      <w:bookmarkStart w:id="0" w:name="_Toc24964254"/>
      <w:r w:rsidRPr="000970B6">
        <w:rPr>
          <w:lang w:val="en-US" w:eastAsia="en-US"/>
        </w:rPr>
        <w:t>Introduction</w:t>
      </w:r>
      <w:bookmarkEnd w:id="0"/>
    </w:p>
    <w:p w14:paraId="02DBBBB4" w14:textId="77777777" w:rsidR="00A809E4" w:rsidRPr="000970B6" w:rsidRDefault="00A809E4" w:rsidP="00FA1A7A">
      <w:pPr>
        <w:rPr>
          <w:color w:val="000000"/>
          <w:szCs w:val="22"/>
          <w:lang w:val="en-US"/>
        </w:rPr>
      </w:pPr>
    </w:p>
    <w:p w14:paraId="3C659EEB" w14:textId="5D62F5E0" w:rsidR="009308D5" w:rsidRPr="007832AE" w:rsidRDefault="009308D5" w:rsidP="009308D5">
      <w:pPr>
        <w:jc w:val="left"/>
        <w:rPr>
          <w:lang w:val="en-US" w:eastAsia="en-US"/>
        </w:rPr>
      </w:pPr>
      <w:r w:rsidRPr="009308D5">
        <w:rPr>
          <w:lang w:val="en-US" w:eastAsia="en-US"/>
        </w:rPr>
        <w:t xml:space="preserve">This document describes the usage and the information provided by the </w:t>
      </w:r>
      <w:r w:rsidR="00B83080">
        <w:rPr>
          <w:lang w:val="en-US" w:eastAsia="en-US"/>
        </w:rPr>
        <w:t>SNOW</w:t>
      </w:r>
      <w:r w:rsidRPr="009308D5">
        <w:rPr>
          <w:lang w:val="en-US" w:eastAsia="en-US"/>
        </w:rPr>
        <w:t xml:space="preserve"> REST e-API</w:t>
      </w:r>
      <w:r w:rsidR="00B83080">
        <w:rPr>
          <w:lang w:val="en-US" w:eastAsia="en-US"/>
        </w:rPr>
        <w:t xml:space="preserve"> </w:t>
      </w:r>
      <w:r w:rsidR="007832AE">
        <w:rPr>
          <w:lang w:val="en-US" w:eastAsia="en-US"/>
        </w:rPr>
        <w:t>to</w:t>
      </w:r>
      <w:r w:rsidR="00B83080">
        <w:rPr>
          <w:lang w:val="en-US" w:eastAsia="en-US"/>
        </w:rPr>
        <w:t xml:space="preserve"> </w:t>
      </w:r>
      <w:r w:rsidR="007832AE">
        <w:rPr>
          <w:lang w:val="en-US" w:eastAsia="en-US"/>
        </w:rPr>
        <w:t>create, read, update and delete records on Consolidation Perimeter</w:t>
      </w:r>
      <w:r w:rsidR="00C81AE6">
        <w:rPr>
          <w:lang w:val="en-US" w:eastAsia="en-US"/>
        </w:rPr>
        <w:t xml:space="preserve"> Catalog</w:t>
      </w:r>
      <w:r w:rsidR="007832AE">
        <w:rPr>
          <w:lang w:val="en-US" w:eastAsia="en-US"/>
        </w:rPr>
        <w:t xml:space="preserve"> and </w:t>
      </w:r>
      <w:r w:rsidR="00C81AE6">
        <w:rPr>
          <w:lang w:val="en-US" w:eastAsia="en-US"/>
        </w:rPr>
        <w:t xml:space="preserve">to read records on </w:t>
      </w:r>
      <w:r w:rsidR="007832AE">
        <w:rPr>
          <w:lang w:val="en-US" w:eastAsia="en-US"/>
        </w:rPr>
        <w:t>Transcoding Activity</w:t>
      </w:r>
      <w:r w:rsidR="00C81AE6">
        <w:rPr>
          <w:lang w:val="en-US" w:eastAsia="en-US"/>
        </w:rPr>
        <w:t xml:space="preserve"> Catalog.</w:t>
      </w:r>
    </w:p>
    <w:p w14:paraId="23B13272" w14:textId="3A0064C4" w:rsidR="000169D8" w:rsidRPr="000970B6" w:rsidRDefault="009308D5" w:rsidP="009308D5">
      <w:pPr>
        <w:jc w:val="left"/>
        <w:rPr>
          <w:lang w:val="en-US" w:eastAsia="en-US"/>
        </w:rPr>
      </w:pPr>
      <w:r w:rsidRPr="009308D5">
        <w:rPr>
          <w:lang w:val="en-US" w:eastAsia="en-US"/>
        </w:rPr>
        <w:t>Further information will be defined within the next version of the API.</w:t>
      </w:r>
    </w:p>
    <w:p w14:paraId="44805925" w14:textId="50F03AF3" w:rsidR="00961E0D" w:rsidRDefault="00961E0D" w:rsidP="00961E0D">
      <w:pPr>
        <w:pStyle w:val="Titolo1"/>
        <w:rPr>
          <w:lang w:val="en-US"/>
        </w:rPr>
      </w:pPr>
      <w:bookmarkStart w:id="1" w:name="_Toc24964255"/>
      <w:r w:rsidRPr="000970B6">
        <w:rPr>
          <w:lang w:val="en-US"/>
        </w:rPr>
        <w:t xml:space="preserve">e-API Authentication and </w:t>
      </w:r>
      <w:r w:rsidR="0064619C" w:rsidRPr="000970B6">
        <w:rPr>
          <w:lang w:val="en-US"/>
        </w:rPr>
        <w:t>S</w:t>
      </w:r>
      <w:r w:rsidRPr="000970B6">
        <w:rPr>
          <w:lang w:val="en-US"/>
        </w:rPr>
        <w:t xml:space="preserve">ecurity </w:t>
      </w:r>
      <w:r w:rsidR="0064619C" w:rsidRPr="000970B6">
        <w:rPr>
          <w:lang w:val="en-US"/>
        </w:rPr>
        <w:t>A</w:t>
      </w:r>
      <w:r w:rsidRPr="000970B6">
        <w:rPr>
          <w:lang w:val="en-US"/>
        </w:rPr>
        <w:t>spects</w:t>
      </w:r>
      <w:bookmarkEnd w:id="1"/>
    </w:p>
    <w:p w14:paraId="0B427F8B" w14:textId="77777777" w:rsidR="0024371B" w:rsidRPr="0024371B" w:rsidRDefault="0024371B" w:rsidP="0024371B">
      <w:pPr>
        <w:rPr>
          <w:lang w:val="en-US"/>
        </w:rPr>
      </w:pPr>
    </w:p>
    <w:p w14:paraId="01601F72" w14:textId="13860693" w:rsidR="00B66FE9" w:rsidRDefault="00B66FE9" w:rsidP="00B66FE9">
      <w:pPr>
        <w:rPr>
          <w:lang w:val="en-US"/>
        </w:rPr>
      </w:pPr>
      <w:r w:rsidRPr="00B66FE9">
        <w:rPr>
          <w:lang w:val="en-US"/>
        </w:rPr>
        <w:t>The access to this e-API is restricted to authenticated and authorized clients. No interactive authentication protocol is implemented: authentication credential are per-client provided.</w:t>
      </w:r>
    </w:p>
    <w:p w14:paraId="17B6F219" w14:textId="3EBAB054" w:rsidR="00B66FE9" w:rsidRDefault="00B66FE9" w:rsidP="00B66FE9">
      <w:pPr>
        <w:rPr>
          <w:lang w:val="en-US"/>
        </w:rPr>
      </w:pPr>
      <w:r w:rsidRPr="00B66FE9">
        <w:rPr>
          <w:lang w:val="en-US"/>
        </w:rPr>
        <w:t>The first version of this API does not follow a group access policy: such policy could be released with the future version of the API.</w:t>
      </w:r>
    </w:p>
    <w:p w14:paraId="0DD7BF3A" w14:textId="7203AC32" w:rsidR="00455217" w:rsidRPr="00455217" w:rsidRDefault="00455217" w:rsidP="00455217">
      <w:pPr>
        <w:rPr>
          <w:lang w:val="en-US"/>
        </w:rPr>
      </w:pPr>
      <w:r w:rsidRPr="00455217">
        <w:rPr>
          <w:lang w:val="en-US"/>
        </w:rPr>
        <w:t>Each client authenticates itself using</w:t>
      </w:r>
      <w:r>
        <w:rPr>
          <w:lang w:val="en-US"/>
        </w:rPr>
        <w:t xml:space="preserve"> </w:t>
      </w:r>
      <w:r w:rsidRPr="00455217">
        <w:rPr>
          <w:lang w:val="en-US"/>
        </w:rPr>
        <w:t>Basic Authentication</w:t>
      </w:r>
      <w:r>
        <w:rPr>
          <w:lang w:val="en-US"/>
        </w:rPr>
        <w:t xml:space="preserve"> provided by ServiceNow</w:t>
      </w:r>
      <w:r w:rsidRPr="00455217">
        <w:rPr>
          <w:lang w:val="en-US"/>
        </w:rPr>
        <w:t>: accordingly, username and password credentials must be base64 encoded and they must be sent in the header field “Authorization”. The header field information must be encoded in the form of “</w:t>
      </w:r>
      <w:proofErr w:type="spellStart"/>
      <w:r w:rsidRPr="00455217">
        <w:rPr>
          <w:lang w:val="en-US"/>
        </w:rPr>
        <w:t>username:password</w:t>
      </w:r>
      <w:proofErr w:type="spellEnd"/>
      <w:r w:rsidRPr="00455217">
        <w:rPr>
          <w:lang w:val="en-US"/>
        </w:rPr>
        <w:t>”.</w:t>
      </w:r>
    </w:p>
    <w:p w14:paraId="28CFBF28" w14:textId="43444AFA" w:rsidR="00455217" w:rsidRPr="00455217" w:rsidRDefault="00455217" w:rsidP="00455217">
      <w:pPr>
        <w:rPr>
          <w:lang w:val="en-US"/>
        </w:rPr>
      </w:pPr>
      <w:r w:rsidRPr="00455217">
        <w:rPr>
          <w:lang w:val="en-US"/>
        </w:rPr>
        <w:t>For example, if “</w:t>
      </w:r>
      <w:r>
        <w:rPr>
          <w:lang w:val="en-US"/>
        </w:rPr>
        <w:t xml:space="preserve">client </w:t>
      </w:r>
      <w:r w:rsidRPr="00455217">
        <w:rPr>
          <w:lang w:val="en-US"/>
        </w:rPr>
        <w:t>username” is the username and “client password” is the password previously provided to the client, the “Authorization” HTTP header will contain the following string:</w:t>
      </w:r>
    </w:p>
    <w:p w14:paraId="1B0B6BF9" w14:textId="44E52604" w:rsidR="00455217" w:rsidRDefault="00455217" w:rsidP="00455217">
      <w:pPr>
        <w:rPr>
          <w:lang w:val="en-US"/>
        </w:rPr>
      </w:pPr>
      <w:r w:rsidRPr="00455217">
        <w:rPr>
          <w:lang w:val="en-US"/>
        </w:rPr>
        <w:t>“Basic Y2xpZW50IHVzZXJuYW1lOmNsaWVudCBwYXNzd29yZA==”.</w:t>
      </w:r>
    </w:p>
    <w:p w14:paraId="61315A19" w14:textId="3D5A643F" w:rsidR="00B66FE9" w:rsidRDefault="00B66FE9" w:rsidP="00B66FE9">
      <w:pPr>
        <w:rPr>
          <w:lang w:val="en-US"/>
        </w:rPr>
      </w:pPr>
    </w:p>
    <w:p w14:paraId="27FA25E1" w14:textId="7C7370A7" w:rsidR="00B66FE9" w:rsidRPr="00B66FE9" w:rsidRDefault="00B66FE9" w:rsidP="00B66FE9">
      <w:pPr>
        <w:rPr>
          <w:lang w:val="en-US"/>
        </w:rPr>
      </w:pPr>
      <w:r>
        <w:rPr>
          <w:lang w:val="en-US"/>
        </w:rPr>
        <w:t xml:space="preserve">If the client provides </w:t>
      </w:r>
      <w:r>
        <w:rPr>
          <w:i/>
          <w:lang w:val="en-US"/>
        </w:rPr>
        <w:t>invalid credentials</w:t>
      </w:r>
      <w:r>
        <w:rPr>
          <w:lang w:val="en-US"/>
        </w:rPr>
        <w:t xml:space="preserve"> (wrong username and/or password), the endpoint will return </w:t>
      </w:r>
      <w:r w:rsidRPr="00593896">
        <w:rPr>
          <w:i/>
          <w:lang w:val="en-US"/>
        </w:rPr>
        <w:t>401 Unauthorized</w:t>
      </w:r>
      <w:r>
        <w:rPr>
          <w:lang w:val="en-US"/>
        </w:rPr>
        <w:t>.</w:t>
      </w:r>
    </w:p>
    <w:p w14:paraId="264A380F" w14:textId="32F7A4E1" w:rsidR="00A16652" w:rsidRDefault="0064619C" w:rsidP="001A4AB3">
      <w:pPr>
        <w:pStyle w:val="Titolo1"/>
        <w:rPr>
          <w:lang w:val="en-US" w:eastAsia="en-US"/>
        </w:rPr>
      </w:pPr>
      <w:bookmarkStart w:id="2" w:name="_Toc24964256"/>
      <w:r w:rsidRPr="0024371B">
        <w:rPr>
          <w:lang w:val="en-US" w:eastAsia="en-US"/>
        </w:rPr>
        <w:t>e-API F</w:t>
      </w:r>
      <w:r w:rsidR="00A22385" w:rsidRPr="0024371B">
        <w:rPr>
          <w:lang w:val="en-US" w:eastAsia="en-US"/>
        </w:rPr>
        <w:t>unctionalities</w:t>
      </w:r>
      <w:r w:rsidR="007832AE">
        <w:rPr>
          <w:lang w:val="en-US" w:eastAsia="en-US"/>
        </w:rPr>
        <w:t xml:space="preserve"> – Consolidation Perimeter</w:t>
      </w:r>
      <w:bookmarkEnd w:id="2"/>
    </w:p>
    <w:p w14:paraId="760C241E" w14:textId="77777777" w:rsidR="0024371B" w:rsidRPr="0024371B" w:rsidRDefault="0024371B" w:rsidP="0024371B">
      <w:pPr>
        <w:rPr>
          <w:lang w:val="en-US" w:eastAsia="en-US"/>
        </w:rPr>
      </w:pPr>
    </w:p>
    <w:p w14:paraId="5978639D" w14:textId="77777777" w:rsidR="00166D0F" w:rsidRDefault="00B83080" w:rsidP="000D504A">
      <w:pPr>
        <w:rPr>
          <w:lang w:val="en-US" w:eastAsia="en-US"/>
        </w:rPr>
      </w:pPr>
      <w:r>
        <w:rPr>
          <w:lang w:val="en-US" w:eastAsia="en-US"/>
        </w:rPr>
        <w:t>SNOW</w:t>
      </w:r>
      <w:r w:rsidR="00A16652" w:rsidRPr="000970B6">
        <w:rPr>
          <w:lang w:val="en-US" w:eastAsia="en-US"/>
        </w:rPr>
        <w:t xml:space="preserve"> REST e</w:t>
      </w:r>
      <w:r w:rsidR="00DF1AF7" w:rsidRPr="000970B6">
        <w:rPr>
          <w:lang w:val="en-US" w:eastAsia="en-US"/>
        </w:rPr>
        <w:t>-</w:t>
      </w:r>
      <w:r w:rsidR="00A16652" w:rsidRPr="000970B6">
        <w:rPr>
          <w:lang w:val="en-US" w:eastAsia="en-US"/>
        </w:rPr>
        <w:t>API</w:t>
      </w:r>
      <w:r w:rsidR="003908A9" w:rsidRPr="000970B6">
        <w:rPr>
          <w:lang w:val="en-US" w:eastAsia="en-US"/>
        </w:rPr>
        <w:t xml:space="preserve"> </w:t>
      </w:r>
      <w:r w:rsidR="00A16652" w:rsidRPr="000970B6">
        <w:rPr>
          <w:lang w:val="en-US" w:eastAsia="en-US"/>
        </w:rPr>
        <w:t xml:space="preserve">allows </w:t>
      </w:r>
      <w:r w:rsidR="007832AE">
        <w:rPr>
          <w:lang w:val="en-US" w:eastAsia="en-US"/>
        </w:rPr>
        <w:t xml:space="preserve">creating, </w:t>
      </w:r>
      <w:r w:rsidR="00A16652" w:rsidRPr="000970B6">
        <w:rPr>
          <w:lang w:val="en-US" w:eastAsia="en-US"/>
        </w:rPr>
        <w:t>re</w:t>
      </w:r>
      <w:r w:rsidR="007832AE">
        <w:rPr>
          <w:lang w:val="en-US" w:eastAsia="en-US"/>
        </w:rPr>
        <w:t>ading</w:t>
      </w:r>
      <w:r w:rsidR="00D34E1D">
        <w:rPr>
          <w:lang w:val="en-US" w:eastAsia="en-US"/>
        </w:rPr>
        <w:t>,</w:t>
      </w:r>
      <w:r w:rsidR="00146B3D">
        <w:rPr>
          <w:lang w:val="en-US" w:eastAsia="en-US"/>
        </w:rPr>
        <w:t xml:space="preserve"> </w:t>
      </w:r>
      <w:r w:rsidR="00D34E1D">
        <w:rPr>
          <w:lang w:val="en-US" w:eastAsia="en-US"/>
        </w:rPr>
        <w:t>updat</w:t>
      </w:r>
      <w:r w:rsidR="007832AE">
        <w:rPr>
          <w:lang w:val="en-US" w:eastAsia="en-US"/>
        </w:rPr>
        <w:t>ing and deleting</w:t>
      </w:r>
      <w:r w:rsidR="00D34E1D">
        <w:rPr>
          <w:lang w:val="en-US" w:eastAsia="en-US"/>
        </w:rPr>
        <w:t xml:space="preserve"> </w:t>
      </w:r>
      <w:r w:rsidR="007832AE">
        <w:rPr>
          <w:lang w:val="en-US" w:eastAsia="en-US"/>
        </w:rPr>
        <w:t>records of Consolidation Perimeter catalog on SNOW platform.</w:t>
      </w:r>
    </w:p>
    <w:p w14:paraId="22E49AC4" w14:textId="4A848894" w:rsidR="000D504A" w:rsidRPr="000D504A" w:rsidRDefault="000D504A" w:rsidP="000D504A">
      <w:pPr>
        <w:rPr>
          <w:lang w:val="en-US" w:eastAsia="en-US"/>
        </w:rPr>
      </w:pPr>
      <w:r w:rsidRPr="000D504A">
        <w:rPr>
          <w:lang w:val="en-US" w:eastAsia="en-US"/>
        </w:rPr>
        <w:t>The e-API exposes the following functionality:</w:t>
      </w:r>
    </w:p>
    <w:p w14:paraId="37121CA8" w14:textId="77777777" w:rsidR="000D504A" w:rsidRPr="000D504A" w:rsidRDefault="000D504A" w:rsidP="000D504A">
      <w:pPr>
        <w:rPr>
          <w:lang w:val="en-US" w:eastAsia="en-US"/>
        </w:rPr>
      </w:pPr>
    </w:p>
    <w:p w14:paraId="0CE69449" w14:textId="131992A3" w:rsidR="00146B3D" w:rsidRDefault="00166D0F" w:rsidP="000F0883">
      <w:pPr>
        <w:pStyle w:val="Paragrafoelenco"/>
        <w:numPr>
          <w:ilvl w:val="0"/>
          <w:numId w:val="5"/>
        </w:numPr>
        <w:rPr>
          <w:lang w:val="en-US" w:eastAsia="en-US"/>
        </w:rPr>
      </w:pPr>
      <w:r>
        <w:rPr>
          <w:lang w:val="en-US" w:eastAsia="en-US"/>
        </w:rPr>
        <w:t>GET – Retrieve records from table (Consolidation Perimeter)</w:t>
      </w:r>
      <w:r w:rsidR="00146B3D">
        <w:rPr>
          <w:lang w:val="en-US" w:eastAsia="en-US"/>
        </w:rPr>
        <w:t>.</w:t>
      </w:r>
    </w:p>
    <w:p w14:paraId="571B21FF" w14:textId="7623454B" w:rsidR="00CC24F9" w:rsidRDefault="00CC24F9" w:rsidP="000F0883">
      <w:pPr>
        <w:pStyle w:val="Paragrafoelenco"/>
        <w:numPr>
          <w:ilvl w:val="0"/>
          <w:numId w:val="5"/>
        </w:numPr>
        <w:rPr>
          <w:lang w:val="en-US" w:eastAsia="en-US"/>
        </w:rPr>
      </w:pPr>
      <w:r>
        <w:rPr>
          <w:lang w:val="en-US" w:eastAsia="en-US"/>
        </w:rPr>
        <w:t>POST – Insert a new record in table (Consolidation Perimeter).</w:t>
      </w:r>
    </w:p>
    <w:p w14:paraId="42263CFE" w14:textId="387F7B20" w:rsidR="002253AC" w:rsidRDefault="002253AC" w:rsidP="000F0883">
      <w:pPr>
        <w:pStyle w:val="Paragrafoelenco"/>
        <w:numPr>
          <w:ilvl w:val="0"/>
          <w:numId w:val="5"/>
        </w:numPr>
        <w:rPr>
          <w:lang w:val="en-US" w:eastAsia="en-US"/>
        </w:rPr>
      </w:pPr>
      <w:r>
        <w:rPr>
          <w:lang w:val="en-US" w:eastAsia="en-US"/>
        </w:rPr>
        <w:t>PUT – Modify a record in table (Consolidation Perimeter).</w:t>
      </w:r>
    </w:p>
    <w:p w14:paraId="0DA351EB" w14:textId="51200294" w:rsidR="00C81AE6" w:rsidRPr="00166D0F" w:rsidRDefault="00C81AE6" w:rsidP="000F0883">
      <w:pPr>
        <w:pStyle w:val="Paragrafoelenco"/>
        <w:numPr>
          <w:ilvl w:val="0"/>
          <w:numId w:val="5"/>
        </w:numPr>
        <w:rPr>
          <w:lang w:val="en-US" w:eastAsia="en-US"/>
        </w:rPr>
      </w:pPr>
      <w:r>
        <w:rPr>
          <w:lang w:val="en-US" w:eastAsia="en-US"/>
        </w:rPr>
        <w:t>DELETE – Delete a record in table (Consolidation Perimeter).</w:t>
      </w:r>
    </w:p>
    <w:p w14:paraId="6980C472" w14:textId="0BFD3337" w:rsidR="00EF2BAC" w:rsidRDefault="00EF2BAC" w:rsidP="000D504A">
      <w:pPr>
        <w:rPr>
          <w:lang w:val="en-US" w:eastAsia="en-US"/>
        </w:rPr>
      </w:pPr>
    </w:p>
    <w:p w14:paraId="05D3267F" w14:textId="5DE333A9" w:rsidR="0044400F" w:rsidRPr="0044400F" w:rsidRDefault="00166D0F" w:rsidP="0044400F">
      <w:pPr>
        <w:pStyle w:val="Titolo2"/>
        <w:numPr>
          <w:ilvl w:val="1"/>
          <w:numId w:val="3"/>
        </w:numPr>
        <w:rPr>
          <w:lang w:val="en-US" w:eastAsia="en-US"/>
        </w:rPr>
      </w:pPr>
      <w:bookmarkStart w:id="3" w:name="_Toc24964257"/>
      <w:r>
        <w:rPr>
          <w:lang w:val="en-US" w:eastAsia="en-US"/>
        </w:rPr>
        <w:t>GET – Retrieve records from table (Consolidation Perimeter)</w:t>
      </w:r>
      <w:bookmarkEnd w:id="3"/>
    </w:p>
    <w:p w14:paraId="7D60A2A6" w14:textId="7F4CAB25" w:rsidR="004B0510" w:rsidRDefault="004B0510" w:rsidP="00CB6FAF">
      <w:pPr>
        <w:rPr>
          <w:lang w:val="en-US" w:eastAsia="en-US"/>
        </w:rPr>
      </w:pPr>
    </w:p>
    <w:tbl>
      <w:tblPr>
        <w:tblW w:w="940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3"/>
        <w:gridCol w:w="6298"/>
      </w:tblGrid>
      <w:tr w:rsidR="004B0510" w:rsidRPr="004B0510" w14:paraId="5436AD65" w14:textId="77777777" w:rsidTr="005E0ADE">
        <w:trPr>
          <w:trHeight w:val="315"/>
        </w:trPr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B3005B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Method</w:t>
            </w:r>
          </w:p>
        </w:tc>
        <w:tc>
          <w:tcPr>
            <w:tcW w:w="59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193F9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GET</w:t>
            </w:r>
          </w:p>
        </w:tc>
      </w:tr>
      <w:tr w:rsidR="004B0510" w:rsidRPr="004B0510" w14:paraId="432EEE1F" w14:textId="77777777" w:rsidTr="00AD7EE7">
        <w:trPr>
          <w:trHeight w:val="848"/>
        </w:trPr>
        <w:tc>
          <w:tcPr>
            <w:tcW w:w="34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6D1C9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Endpoint</w:t>
            </w:r>
          </w:p>
        </w:tc>
        <w:tc>
          <w:tcPr>
            <w:tcW w:w="5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ADA8C" w14:textId="529CABC3" w:rsidR="004B0510" w:rsidRPr="004B0510" w:rsidRDefault="001D021F" w:rsidP="004B0510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>
              <w:rPr>
                <w:rFonts w:ascii="Calibri" w:hAnsi="Calibri" w:cs="Times New Roman"/>
                <w:color w:val="000000"/>
                <w:szCs w:val="22"/>
              </w:rPr>
              <w:t>&lt;production_endpoint&gt;</w:t>
            </w:r>
            <w:r w:rsidR="000C20E5" w:rsidRPr="000C20E5">
              <w:rPr>
                <w:rFonts w:ascii="Calibri" w:hAnsi="Calibri" w:cs="Times New Roman"/>
                <w:color w:val="000000"/>
                <w:szCs w:val="22"/>
              </w:rPr>
              <w:t>/</w:t>
            </w:r>
            <w:r w:rsidR="00AD7EE7" w:rsidRPr="00AD7EE7">
              <w:rPr>
                <w:rFonts w:ascii="Calibri" w:hAnsi="Calibri" w:cs="Times New Roman"/>
                <w:color w:val="000000"/>
                <w:szCs w:val="22"/>
              </w:rPr>
              <w:t>api/now/table/u_consolidation_perimeter_catalog</w:t>
            </w:r>
          </w:p>
        </w:tc>
      </w:tr>
      <w:tr w:rsidR="004B0510" w:rsidRPr="004B0510" w14:paraId="131672AB" w14:textId="77777777" w:rsidTr="005E0ADE">
        <w:trPr>
          <w:trHeight w:val="300"/>
        </w:trPr>
        <w:tc>
          <w:tcPr>
            <w:tcW w:w="340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1FD1D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Headers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84A49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Authorization</w:t>
            </w:r>
          </w:p>
        </w:tc>
      </w:tr>
      <w:tr w:rsidR="004B0510" w:rsidRPr="004B0510" w14:paraId="6403B590" w14:textId="77777777" w:rsidTr="005E0ADE">
        <w:trPr>
          <w:trHeight w:val="300"/>
        </w:trPr>
        <w:tc>
          <w:tcPr>
            <w:tcW w:w="340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39BAAD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B644D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Accept: application/json</w:t>
            </w:r>
          </w:p>
        </w:tc>
      </w:tr>
      <w:tr w:rsidR="004B0510" w:rsidRPr="004B0510" w14:paraId="0F58ECA8" w14:textId="77777777" w:rsidTr="005E0ADE">
        <w:trPr>
          <w:trHeight w:val="315"/>
        </w:trPr>
        <w:tc>
          <w:tcPr>
            <w:tcW w:w="340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593C1C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5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640677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Content-Type: application/json</w:t>
            </w:r>
          </w:p>
        </w:tc>
      </w:tr>
    </w:tbl>
    <w:p w14:paraId="3B989A5D" w14:textId="41473212" w:rsidR="0024371B" w:rsidRDefault="0024371B" w:rsidP="0024371B">
      <w:pPr>
        <w:pStyle w:val="Didascalia"/>
        <w:rPr>
          <w:b w:val="0"/>
          <w:lang w:val="en-GB"/>
        </w:rPr>
      </w:pPr>
      <w:bookmarkStart w:id="4" w:name="_Toc24964248"/>
      <w:r w:rsidRPr="003C4946">
        <w:rPr>
          <w:lang w:val="en-GB"/>
        </w:rPr>
        <w:t xml:space="preserve">Table </w:t>
      </w:r>
      <w:r w:rsidR="006740D0">
        <w:rPr>
          <w:lang w:val="en-GB"/>
        </w:rPr>
        <w:fldChar w:fldCharType="begin"/>
      </w:r>
      <w:r w:rsidR="006740D0">
        <w:rPr>
          <w:lang w:val="en-GB"/>
        </w:rPr>
        <w:instrText xml:space="preserve"> SEQ Table \* ARABIC </w:instrText>
      </w:r>
      <w:r w:rsidR="006740D0">
        <w:rPr>
          <w:lang w:val="en-GB"/>
        </w:rPr>
        <w:fldChar w:fldCharType="separate"/>
      </w:r>
      <w:r w:rsidR="00D24E51">
        <w:rPr>
          <w:noProof/>
          <w:lang w:val="en-GB"/>
        </w:rPr>
        <w:t>1</w:t>
      </w:r>
      <w:r w:rsidR="006740D0">
        <w:rPr>
          <w:lang w:val="en-GB"/>
        </w:rPr>
        <w:fldChar w:fldCharType="end"/>
      </w:r>
      <w:r w:rsidRPr="0024371B">
        <w:rPr>
          <w:lang w:val="en-GB"/>
        </w:rPr>
        <w:t>:</w:t>
      </w:r>
      <w:r w:rsidRPr="001C3031">
        <w:rPr>
          <w:b w:val="0"/>
          <w:lang w:val="en-GB"/>
        </w:rPr>
        <w:t xml:space="preserve"> </w:t>
      </w:r>
      <w:r w:rsidR="001C3031" w:rsidRPr="000970B6">
        <w:rPr>
          <w:b w:val="0"/>
          <w:lang w:val="en-US"/>
        </w:rPr>
        <w:t>HTTP Method</w:t>
      </w:r>
      <w:r w:rsidR="001C3031">
        <w:rPr>
          <w:b w:val="0"/>
          <w:lang w:val="en-GB"/>
        </w:rPr>
        <w:t xml:space="preserve"> GET</w:t>
      </w:r>
      <w:r w:rsidR="006740D0">
        <w:rPr>
          <w:b w:val="0"/>
          <w:lang w:val="en-GB"/>
        </w:rPr>
        <w:t xml:space="preserve"> (</w:t>
      </w:r>
      <w:r w:rsidR="00C81AE6">
        <w:rPr>
          <w:b w:val="0"/>
          <w:lang w:val="en-GB"/>
        </w:rPr>
        <w:t>Consolidation Perimeter</w:t>
      </w:r>
      <w:r w:rsidR="006740D0">
        <w:rPr>
          <w:b w:val="0"/>
          <w:lang w:val="en-GB"/>
        </w:rPr>
        <w:t>)</w:t>
      </w:r>
      <w:bookmarkEnd w:id="4"/>
    </w:p>
    <w:p w14:paraId="6358AC56" w14:textId="77777777" w:rsidR="00C81AE6" w:rsidRPr="00C81AE6" w:rsidRDefault="00C81AE6" w:rsidP="00C81AE6">
      <w:pPr>
        <w:rPr>
          <w:lang w:val="en-GB"/>
        </w:rPr>
      </w:pPr>
    </w:p>
    <w:p w14:paraId="23558517" w14:textId="0DFDCF12" w:rsidR="00BB58A5" w:rsidRDefault="004A74FE" w:rsidP="00CB6FAF">
      <w:pPr>
        <w:pStyle w:val="Titolo3"/>
        <w:numPr>
          <w:ilvl w:val="0"/>
          <w:numId w:val="0"/>
        </w:numPr>
        <w:rPr>
          <w:lang w:val="en-US" w:eastAsia="en-US"/>
        </w:rPr>
      </w:pPr>
      <w:bookmarkStart w:id="5" w:name="_Toc24964258"/>
      <w:r>
        <w:rPr>
          <w:lang w:val="en-US" w:eastAsia="en-US"/>
        </w:rPr>
        <w:t>3.1.1</w:t>
      </w:r>
      <w:r>
        <w:rPr>
          <w:lang w:val="en-US" w:eastAsia="en-US"/>
        </w:rPr>
        <w:tab/>
      </w:r>
      <w:r w:rsidR="00BB58A5" w:rsidRPr="000970B6">
        <w:rPr>
          <w:lang w:val="en-US" w:eastAsia="en-US"/>
        </w:rPr>
        <w:t>Input Parameters</w:t>
      </w:r>
      <w:bookmarkEnd w:id="5"/>
    </w:p>
    <w:p w14:paraId="5CFDA4A1" w14:textId="07F14261" w:rsidR="004A74FE" w:rsidRDefault="004A74FE" w:rsidP="004A74FE">
      <w:pPr>
        <w:rPr>
          <w:lang w:val="en-US" w:eastAsia="en-US"/>
        </w:rPr>
      </w:pPr>
      <w:r w:rsidRPr="0024371B">
        <w:rPr>
          <w:lang w:val="en-US" w:eastAsia="en-US"/>
        </w:rPr>
        <w:t>Header parameters</w:t>
      </w:r>
      <w:r w:rsidRPr="004A74FE">
        <w:rPr>
          <w:lang w:val="en-US" w:eastAsia="en-US"/>
        </w:rPr>
        <w:t>:</w:t>
      </w:r>
    </w:p>
    <w:p w14:paraId="1587C212" w14:textId="77777777" w:rsidR="004A74FE" w:rsidRPr="004A74FE" w:rsidRDefault="004A74FE" w:rsidP="004A74FE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4A74FE" w:rsidRPr="00527FED" w14:paraId="7CBC500E" w14:textId="77777777" w:rsidTr="00540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1E9C3B61" w14:textId="77777777" w:rsidR="004A74FE" w:rsidRPr="00527FED" w:rsidRDefault="004A74FE" w:rsidP="00540FA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6A9ECB08" w14:textId="77777777" w:rsidR="004A74FE" w:rsidRPr="00527FED" w:rsidRDefault="004A74FE" w:rsidP="0054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68DFE718" w14:textId="77777777" w:rsidR="004A74FE" w:rsidRPr="00527FED" w:rsidRDefault="004A74FE" w:rsidP="0054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70B160DA" w14:textId="77777777" w:rsidR="004A74FE" w:rsidRPr="00527FED" w:rsidRDefault="004A74FE" w:rsidP="0054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5FDD82EE" w14:textId="77777777" w:rsidR="004A74FE" w:rsidRPr="00527FED" w:rsidRDefault="004A74FE" w:rsidP="0054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4FF4C87D" w14:textId="77777777" w:rsidR="004A74FE" w:rsidRPr="00527FED" w:rsidRDefault="004A74FE" w:rsidP="0054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A74FE" w:rsidRPr="00897AA5" w14:paraId="6D0CC255" w14:textId="77777777" w:rsidTr="00540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5F581176" w14:textId="77777777" w:rsidR="004A74FE" w:rsidRPr="00527FED" w:rsidRDefault="004A74FE" w:rsidP="00540F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50A2B6C1" w14:textId="77777777" w:rsidR="004A74FE" w:rsidRPr="00527FED" w:rsidRDefault="004A74FE" w:rsidP="00540F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0D49F09E" w14:textId="77777777" w:rsidR="004A74FE" w:rsidRPr="00527FED" w:rsidRDefault="004A74FE" w:rsidP="00540F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68A0A374" w14:textId="77777777" w:rsidR="004A74FE" w:rsidRPr="00527FED" w:rsidRDefault="004A74FE" w:rsidP="00540F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75AB92F9" w14:textId="77777777" w:rsidR="004A74FE" w:rsidRPr="00527FED" w:rsidRDefault="004A74FE" w:rsidP="0054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523241A2" w14:textId="5306AFE9" w:rsidR="004A74FE" w:rsidRPr="00527FED" w:rsidRDefault="004A74FE" w:rsidP="00540FA5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A74FE" w:rsidRPr="003E09E1" w14:paraId="1BF7A370" w14:textId="77777777" w:rsidTr="004A7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shd w:val="clear" w:color="auto" w:fill="DBE5F1" w:themeFill="accent1" w:themeFillTint="33"/>
          </w:tcPr>
          <w:p w14:paraId="3BD335CE" w14:textId="27FA579B" w:rsidR="004A74FE" w:rsidRDefault="004A74FE" w:rsidP="00540F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Accept</w:t>
            </w:r>
          </w:p>
        </w:tc>
        <w:tc>
          <w:tcPr>
            <w:tcW w:w="2125" w:type="dxa"/>
            <w:shd w:val="clear" w:color="auto" w:fill="DBE5F1" w:themeFill="accent1" w:themeFillTint="33"/>
          </w:tcPr>
          <w:p w14:paraId="30C3F4A8" w14:textId="45F61624" w:rsidR="004A74FE" w:rsidRDefault="004A74FE" w:rsidP="00540FA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  <w:shd w:val="clear" w:color="auto" w:fill="DBE5F1" w:themeFill="accent1" w:themeFillTint="33"/>
          </w:tcPr>
          <w:p w14:paraId="688D9C2F" w14:textId="2D80BFD0" w:rsidR="004A74FE" w:rsidRDefault="004A74FE" w:rsidP="00540F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  <w:shd w:val="clear" w:color="auto" w:fill="DBE5F1" w:themeFill="accent1" w:themeFillTint="33"/>
          </w:tcPr>
          <w:p w14:paraId="1BAD9809" w14:textId="77777777" w:rsidR="004A74FE" w:rsidRDefault="004A74FE" w:rsidP="00540F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  <w:shd w:val="clear" w:color="auto" w:fill="DBE5F1" w:themeFill="accent1" w:themeFillTint="33"/>
          </w:tcPr>
          <w:p w14:paraId="6DAE4664" w14:textId="77777777" w:rsidR="004A74FE" w:rsidRPr="00527FED" w:rsidRDefault="004A74FE" w:rsidP="0054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  <w:shd w:val="clear" w:color="auto" w:fill="DBE5F1" w:themeFill="accent1" w:themeFillTint="33"/>
          </w:tcPr>
          <w:p w14:paraId="51CF6236" w14:textId="77777777" w:rsidR="004A74FE" w:rsidRDefault="004A74FE" w:rsidP="00540FA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A74FE" w:rsidRPr="003E09E1" w14:paraId="12C14F8A" w14:textId="77777777" w:rsidTr="004A7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2634988B" w14:textId="4DCDB83E" w:rsidR="004A74FE" w:rsidRDefault="004A74FE" w:rsidP="00540F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Content-Type</w:t>
            </w:r>
          </w:p>
        </w:tc>
        <w:tc>
          <w:tcPr>
            <w:tcW w:w="2125" w:type="dxa"/>
          </w:tcPr>
          <w:p w14:paraId="4ACCD8D9" w14:textId="49AB6218" w:rsidR="004A74FE" w:rsidRDefault="004A74FE" w:rsidP="00540F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</w:tcPr>
          <w:p w14:paraId="2FA7DA32" w14:textId="325EBBCE" w:rsidR="004A74FE" w:rsidRDefault="004A74FE" w:rsidP="00540F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556A7014" w14:textId="77777777" w:rsidR="004A74FE" w:rsidRDefault="004A74FE" w:rsidP="00540F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</w:tcPr>
          <w:p w14:paraId="6F5A86C8" w14:textId="77777777" w:rsidR="004A74FE" w:rsidRPr="00527FED" w:rsidRDefault="004A74FE" w:rsidP="0054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7EF1867C" w14:textId="77777777" w:rsidR="004A74FE" w:rsidRDefault="004A74FE" w:rsidP="00540FA5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1D8838F5" w14:textId="2DC418FE" w:rsidR="004A74FE" w:rsidRDefault="004A74FE" w:rsidP="004A74FE">
      <w:pPr>
        <w:pStyle w:val="Didascalia"/>
        <w:rPr>
          <w:lang w:val="en-US" w:eastAsia="en-US"/>
        </w:rPr>
      </w:pPr>
      <w:bookmarkStart w:id="6" w:name="_Toc24964249"/>
      <w:r w:rsidRPr="003C4946">
        <w:rPr>
          <w:lang w:val="en-GB"/>
        </w:rPr>
        <w:t xml:space="preserve">Table </w:t>
      </w:r>
      <w:r w:rsidR="006740D0">
        <w:rPr>
          <w:lang w:val="en-GB"/>
        </w:rPr>
        <w:fldChar w:fldCharType="begin"/>
      </w:r>
      <w:r w:rsidR="006740D0">
        <w:rPr>
          <w:lang w:val="en-GB"/>
        </w:rPr>
        <w:instrText xml:space="preserve"> SEQ Table \* ARABIC </w:instrText>
      </w:r>
      <w:r w:rsidR="006740D0">
        <w:rPr>
          <w:lang w:val="en-GB"/>
        </w:rPr>
        <w:fldChar w:fldCharType="separate"/>
      </w:r>
      <w:r w:rsidR="00D24E51">
        <w:rPr>
          <w:noProof/>
          <w:lang w:val="en-GB"/>
        </w:rPr>
        <w:t>2</w:t>
      </w:r>
      <w:r w:rsidR="006740D0">
        <w:rPr>
          <w:lang w:val="en-GB"/>
        </w:rPr>
        <w:fldChar w:fldCharType="end"/>
      </w:r>
      <w:r w:rsidR="0024371B">
        <w:t>:</w:t>
      </w:r>
      <w:r w:rsidRPr="0024371B">
        <w:rPr>
          <w:b w:val="0"/>
          <w:lang w:val="en-GB"/>
        </w:rPr>
        <w:t xml:space="preserve"> </w:t>
      </w:r>
      <w:r w:rsidR="001C3031" w:rsidRPr="00B05870">
        <w:rPr>
          <w:b w:val="0"/>
          <w:lang w:val="en-US"/>
        </w:rPr>
        <w:t>GET</w:t>
      </w:r>
      <w:r w:rsidR="001C3031" w:rsidRPr="00B05870">
        <w:rPr>
          <w:b w:val="0"/>
          <w:lang w:val="en-GB"/>
        </w:rPr>
        <w:t xml:space="preserve"> </w:t>
      </w:r>
      <w:r w:rsidRPr="00B05870">
        <w:rPr>
          <w:b w:val="0"/>
          <w:lang w:val="en-GB"/>
        </w:rPr>
        <w:t>Header Parameters</w:t>
      </w:r>
      <w:r w:rsidR="006740D0">
        <w:rPr>
          <w:b w:val="0"/>
          <w:lang w:val="en-GB"/>
        </w:rPr>
        <w:t xml:space="preserve"> (</w:t>
      </w:r>
      <w:r w:rsidR="006579AB">
        <w:rPr>
          <w:b w:val="0"/>
          <w:lang w:val="en-GB"/>
        </w:rPr>
        <w:t>Consolidation Perimeter</w:t>
      </w:r>
      <w:r w:rsidR="006740D0">
        <w:rPr>
          <w:b w:val="0"/>
          <w:lang w:val="en-GB"/>
        </w:rPr>
        <w:t>)</w:t>
      </w:r>
      <w:bookmarkEnd w:id="6"/>
    </w:p>
    <w:p w14:paraId="4CCFF1EC" w14:textId="77777777" w:rsidR="00CE4603" w:rsidRDefault="00CE4603" w:rsidP="00CE4603">
      <w:pPr>
        <w:rPr>
          <w:b/>
          <w:lang w:val="en-US" w:eastAsia="en-US"/>
        </w:rPr>
      </w:pPr>
    </w:p>
    <w:p w14:paraId="69312DD9" w14:textId="77777777" w:rsidR="00C81AE6" w:rsidRDefault="00C81AE6" w:rsidP="0024371B">
      <w:pPr>
        <w:pStyle w:val="Titolo3"/>
        <w:numPr>
          <w:ilvl w:val="0"/>
          <w:numId w:val="0"/>
        </w:numPr>
        <w:rPr>
          <w:lang w:val="en-US" w:eastAsia="en-US"/>
        </w:rPr>
      </w:pPr>
    </w:p>
    <w:p w14:paraId="31C3D821" w14:textId="77777777" w:rsidR="00C81AE6" w:rsidRDefault="00C81AE6" w:rsidP="0024371B">
      <w:pPr>
        <w:pStyle w:val="Titolo3"/>
        <w:numPr>
          <w:ilvl w:val="0"/>
          <w:numId w:val="0"/>
        </w:numPr>
        <w:rPr>
          <w:lang w:val="en-US" w:eastAsia="en-US"/>
        </w:rPr>
      </w:pPr>
    </w:p>
    <w:p w14:paraId="021614CD" w14:textId="1EB8C755" w:rsidR="00540FA5" w:rsidRPr="00540FA5" w:rsidRDefault="00540FA5" w:rsidP="0024371B">
      <w:pPr>
        <w:pStyle w:val="Titolo3"/>
        <w:numPr>
          <w:ilvl w:val="0"/>
          <w:numId w:val="0"/>
        </w:numPr>
        <w:rPr>
          <w:lang w:val="en-US" w:eastAsia="en-US"/>
        </w:rPr>
      </w:pPr>
      <w:bookmarkStart w:id="7" w:name="_Toc24964259"/>
      <w:r>
        <w:rPr>
          <w:lang w:val="en-US" w:eastAsia="en-US"/>
        </w:rPr>
        <w:t>3.1.2</w:t>
      </w:r>
      <w:r>
        <w:rPr>
          <w:lang w:val="en-US" w:eastAsia="en-US"/>
        </w:rPr>
        <w:tab/>
        <w:t>Output</w:t>
      </w:r>
      <w:bookmarkEnd w:id="7"/>
    </w:p>
    <w:p w14:paraId="4ED0D73A" w14:textId="1D9A75FD" w:rsidR="00BB58A5" w:rsidRPr="000970B6" w:rsidRDefault="00D24E9D" w:rsidP="00BB58A5">
      <w:pPr>
        <w:jc w:val="left"/>
        <w:rPr>
          <w:bCs/>
          <w:lang w:val="en-US" w:eastAsia="en-US"/>
        </w:rPr>
      </w:pPr>
      <w:r w:rsidRPr="00D24E9D">
        <w:rPr>
          <w:bCs/>
          <w:lang w:val="en-US" w:eastAsia="en-US"/>
        </w:rPr>
        <w:t>The backend API endpoint generates a standard JSON body with</w:t>
      </w:r>
      <w:r w:rsidR="001379F2">
        <w:rPr>
          <w:bCs/>
          <w:lang w:val="en-US" w:eastAsia="en-US"/>
        </w:rPr>
        <w:t xml:space="preserve"> an array of </w:t>
      </w:r>
      <w:r w:rsidR="006579AB">
        <w:rPr>
          <w:bCs/>
          <w:lang w:val="en-US" w:eastAsia="en-US"/>
        </w:rPr>
        <w:t>Catalog records</w:t>
      </w:r>
      <w:r w:rsidR="001379F2">
        <w:rPr>
          <w:bCs/>
          <w:lang w:val="en-US" w:eastAsia="en-US"/>
        </w:rPr>
        <w:t>:</w:t>
      </w:r>
    </w:p>
    <w:p w14:paraId="74385203" w14:textId="77777777" w:rsidR="004E62C6" w:rsidRPr="000970B6" w:rsidRDefault="004E62C6" w:rsidP="00BB58A5">
      <w:pPr>
        <w:jc w:val="left"/>
        <w:rPr>
          <w:b/>
          <w:bCs/>
          <w:u w:val="single"/>
          <w:lang w:val="en-US" w:eastAsia="en-US"/>
        </w:rPr>
      </w:pPr>
    </w:p>
    <w:tbl>
      <w:tblPr>
        <w:tblStyle w:val="Tabellagriglia4-colore11"/>
        <w:tblW w:w="9514" w:type="dxa"/>
        <w:tblLayout w:type="fixed"/>
        <w:tblLook w:val="04A0" w:firstRow="1" w:lastRow="0" w:firstColumn="1" w:lastColumn="0" w:noHBand="0" w:noVBand="1"/>
      </w:tblPr>
      <w:tblGrid>
        <w:gridCol w:w="3539"/>
        <w:gridCol w:w="1843"/>
        <w:gridCol w:w="992"/>
        <w:gridCol w:w="1276"/>
        <w:gridCol w:w="1011"/>
        <w:gridCol w:w="853"/>
      </w:tblGrid>
      <w:tr w:rsidR="00A40396" w:rsidRPr="000970B6" w14:paraId="520DC1F5" w14:textId="77777777" w:rsidTr="00895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  <w:hideMark/>
          </w:tcPr>
          <w:p w14:paraId="3CDDA10A" w14:textId="77777777" w:rsidR="00BB58A5" w:rsidRPr="000970B6" w:rsidRDefault="00BB58A5" w:rsidP="00BB58A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843" w:type="dxa"/>
            <w:vAlign w:val="center"/>
            <w:hideMark/>
          </w:tcPr>
          <w:p w14:paraId="1D77D5BA" w14:textId="77777777" w:rsidR="00BB58A5" w:rsidRPr="000970B6" w:rsidRDefault="00BB58A5" w:rsidP="00BB5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992" w:type="dxa"/>
            <w:vAlign w:val="center"/>
            <w:hideMark/>
          </w:tcPr>
          <w:p w14:paraId="194EF2ED" w14:textId="77777777" w:rsidR="00BB58A5" w:rsidRPr="000970B6" w:rsidRDefault="00BB58A5" w:rsidP="00BB5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76" w:type="dxa"/>
            <w:vAlign w:val="center"/>
            <w:hideMark/>
          </w:tcPr>
          <w:p w14:paraId="04CA23FA" w14:textId="77777777" w:rsidR="00BB58A5" w:rsidRPr="000970B6" w:rsidRDefault="00BB58A5" w:rsidP="00BB5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1011" w:type="dxa"/>
            <w:vAlign w:val="center"/>
            <w:hideMark/>
          </w:tcPr>
          <w:p w14:paraId="59D2D1EF" w14:textId="77777777" w:rsidR="00BB58A5" w:rsidRPr="000970B6" w:rsidRDefault="00BB58A5" w:rsidP="00BB5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853" w:type="dxa"/>
            <w:vAlign w:val="center"/>
            <w:hideMark/>
          </w:tcPr>
          <w:p w14:paraId="07CCACCC" w14:textId="77777777" w:rsidR="00BB58A5" w:rsidRPr="000970B6" w:rsidRDefault="00BB58A5" w:rsidP="00BB5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A40396" w:rsidRPr="000970B6" w14:paraId="2CAAB845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4D6C884" w14:textId="3090B2FE" w:rsidR="006F2D6F" w:rsidRPr="000970B6" w:rsidRDefault="005E0ADE" w:rsidP="00985888">
            <w:pPr>
              <w:rPr>
                <w:lang w:val="en-US" w:eastAsia="en-US"/>
              </w:rPr>
            </w:pPr>
            <w:proofErr w:type="spellStart"/>
            <w:r w:rsidRPr="005E0ADE">
              <w:rPr>
                <w:lang w:val="en-US" w:eastAsia="en-US"/>
              </w:rPr>
              <w:t>sys_id</w:t>
            </w:r>
            <w:proofErr w:type="spellEnd"/>
          </w:p>
        </w:tc>
        <w:tc>
          <w:tcPr>
            <w:tcW w:w="1843" w:type="dxa"/>
            <w:vAlign w:val="center"/>
          </w:tcPr>
          <w:p w14:paraId="6ED75B19" w14:textId="17639C91" w:rsidR="006F2D6F" w:rsidRPr="000970B6" w:rsidRDefault="005E0ADE" w:rsidP="00A166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5E0ADE">
              <w:rPr>
                <w:lang w:val="en-US" w:eastAsia="en-US"/>
              </w:rPr>
              <w:t xml:space="preserve">Unique identifier of the record </w:t>
            </w:r>
          </w:p>
        </w:tc>
        <w:tc>
          <w:tcPr>
            <w:tcW w:w="992" w:type="dxa"/>
            <w:vAlign w:val="center"/>
          </w:tcPr>
          <w:p w14:paraId="56CEC4B1" w14:textId="6C7F3619" w:rsidR="006F2D6F" w:rsidRPr="000970B6" w:rsidRDefault="0082406A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555CA8D2" w14:textId="0ADD3318" w:rsidR="006F2D6F" w:rsidRPr="000970B6" w:rsidRDefault="006F2D6F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5EC5570E" w14:textId="6DA9C625" w:rsidR="006F2D6F" w:rsidRPr="000970B6" w:rsidRDefault="006F2D6F" w:rsidP="006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53A99AF6" w14:textId="090111B1" w:rsidR="006F2D6F" w:rsidRPr="000970B6" w:rsidRDefault="006F2D6F" w:rsidP="00DA56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A40396" w:rsidRPr="000970B6" w14:paraId="2581CA4C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C291B24" w14:textId="5825DB50" w:rsidR="006F2D6F" w:rsidRPr="000970B6" w:rsidRDefault="008958FC" w:rsidP="006F2D6F">
            <w:pPr>
              <w:rPr>
                <w:lang w:val="en-US" w:eastAsia="en-US"/>
              </w:rPr>
            </w:pPr>
            <w:proofErr w:type="spellStart"/>
            <w:r w:rsidRPr="008958FC">
              <w:rPr>
                <w:lang w:val="en-US" w:eastAsia="en-US"/>
              </w:rPr>
              <w:t>u_descr_extended</w:t>
            </w:r>
            <w:proofErr w:type="spellEnd"/>
          </w:p>
        </w:tc>
        <w:tc>
          <w:tcPr>
            <w:tcW w:w="1843" w:type="dxa"/>
            <w:vAlign w:val="center"/>
          </w:tcPr>
          <w:p w14:paraId="6003006E" w14:textId="0593F2D7" w:rsidR="006F2D6F" w:rsidRPr="000970B6" w:rsidRDefault="008958FC" w:rsidP="00A166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Extended</w:t>
            </w:r>
          </w:p>
        </w:tc>
        <w:tc>
          <w:tcPr>
            <w:tcW w:w="992" w:type="dxa"/>
            <w:vAlign w:val="center"/>
          </w:tcPr>
          <w:p w14:paraId="6E345952" w14:textId="77B7B43D" w:rsidR="006F2D6F" w:rsidRPr="000970B6" w:rsidRDefault="001B3B7D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69538510" w14:textId="38F67C44" w:rsidR="006F2D6F" w:rsidRPr="000970B6" w:rsidRDefault="006F2D6F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4424B4C4" w14:textId="77777777" w:rsidR="006F2D6F" w:rsidRPr="000970B6" w:rsidRDefault="006F2D6F" w:rsidP="006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4F37AA01" w14:textId="13832FF9" w:rsidR="006F2D6F" w:rsidRPr="000970B6" w:rsidRDefault="006F2D6F" w:rsidP="00DA56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62FC3B1A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8D33CB6" w14:textId="50EB8B14" w:rsidR="00B750C4" w:rsidRPr="00457114" w:rsidRDefault="008958FC" w:rsidP="006F2D6F">
            <w:pPr>
              <w:rPr>
                <w:lang w:val="en-US" w:eastAsia="en-US"/>
              </w:rPr>
            </w:pPr>
            <w:proofErr w:type="spellStart"/>
            <w:r w:rsidRPr="008958FC">
              <w:rPr>
                <w:lang w:val="en-US" w:eastAsia="en-US"/>
              </w:rPr>
              <w:t>u_flag_consolidation</w:t>
            </w:r>
            <w:proofErr w:type="spellEnd"/>
          </w:p>
        </w:tc>
        <w:tc>
          <w:tcPr>
            <w:tcW w:w="1843" w:type="dxa"/>
            <w:vAlign w:val="center"/>
          </w:tcPr>
          <w:p w14:paraId="3ACCF88B" w14:textId="2604F936" w:rsidR="00B750C4" w:rsidRDefault="008958FC" w:rsidP="00A166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Flag Consolidation</w:t>
            </w:r>
          </w:p>
        </w:tc>
        <w:tc>
          <w:tcPr>
            <w:tcW w:w="992" w:type="dxa"/>
            <w:vAlign w:val="center"/>
          </w:tcPr>
          <w:p w14:paraId="6467D1F2" w14:textId="7A1F551B" w:rsidR="00B750C4" w:rsidRDefault="008958FC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Boolean</w:t>
            </w:r>
          </w:p>
        </w:tc>
        <w:tc>
          <w:tcPr>
            <w:tcW w:w="1276" w:type="dxa"/>
            <w:vAlign w:val="center"/>
          </w:tcPr>
          <w:p w14:paraId="7DEE2EDD" w14:textId="5F60EB50" w:rsidR="00B750C4" w:rsidRDefault="00B750C4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3588E173" w14:textId="11C621B2" w:rsidR="00B750C4" w:rsidRPr="000970B6" w:rsidRDefault="008958FC" w:rsidP="006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True/False</w:t>
            </w:r>
          </w:p>
        </w:tc>
        <w:tc>
          <w:tcPr>
            <w:tcW w:w="853" w:type="dxa"/>
            <w:vAlign w:val="center"/>
          </w:tcPr>
          <w:p w14:paraId="5F3DDAB5" w14:textId="77777777" w:rsidR="00B750C4" w:rsidRPr="000970B6" w:rsidRDefault="00B750C4" w:rsidP="00DA56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681BD911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0BE0155" w14:textId="5A78FA3B" w:rsidR="006F2D6F" w:rsidRPr="000970B6" w:rsidRDefault="008958FC" w:rsidP="00985888">
            <w:pPr>
              <w:rPr>
                <w:lang w:val="en-US" w:eastAsia="en-US"/>
              </w:rPr>
            </w:pPr>
            <w:proofErr w:type="spellStart"/>
            <w:r w:rsidRPr="008958FC">
              <w:rPr>
                <w:lang w:val="en-US" w:eastAsia="en-US"/>
              </w:rPr>
              <w:t>u_afc_newprimo_code</w:t>
            </w:r>
            <w:proofErr w:type="spellEnd"/>
          </w:p>
        </w:tc>
        <w:tc>
          <w:tcPr>
            <w:tcW w:w="1843" w:type="dxa"/>
            <w:vAlign w:val="center"/>
          </w:tcPr>
          <w:p w14:paraId="5445FB36" w14:textId="34E8B30D" w:rsidR="006F2D6F" w:rsidRPr="000970B6" w:rsidRDefault="008958FC" w:rsidP="00A166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AFC – </w:t>
            </w:r>
            <w:proofErr w:type="spellStart"/>
            <w:r>
              <w:rPr>
                <w:lang w:val="en-US" w:eastAsia="en-US"/>
              </w:rPr>
              <w:t>NewPrimo</w:t>
            </w:r>
            <w:proofErr w:type="spellEnd"/>
            <w:r>
              <w:rPr>
                <w:lang w:val="en-US" w:eastAsia="en-US"/>
              </w:rPr>
              <w:t xml:space="preserve"> Code</w:t>
            </w:r>
          </w:p>
        </w:tc>
        <w:tc>
          <w:tcPr>
            <w:tcW w:w="992" w:type="dxa"/>
            <w:vAlign w:val="center"/>
          </w:tcPr>
          <w:p w14:paraId="1BC31E96" w14:textId="6B2EDEBA" w:rsidR="006F2D6F" w:rsidRPr="000970B6" w:rsidRDefault="00707F0E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27791D69" w14:textId="7B9FF0CB" w:rsidR="006F2D6F" w:rsidRPr="000970B6" w:rsidRDefault="006F2D6F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6C6A1278" w14:textId="77777777" w:rsidR="006F2D6F" w:rsidRPr="000970B6" w:rsidRDefault="006F2D6F" w:rsidP="006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3C5370D1" w14:textId="6AFE4F0F" w:rsidR="006F2D6F" w:rsidRPr="000970B6" w:rsidRDefault="006F2D6F" w:rsidP="00DA56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30CD9E98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ADEEF3D" w14:textId="337A1DB2" w:rsidR="00457114" w:rsidRPr="00707F0E" w:rsidRDefault="008958FC" w:rsidP="00985888">
            <w:pPr>
              <w:rPr>
                <w:lang w:val="en-US" w:eastAsia="en-US"/>
              </w:rPr>
            </w:pPr>
            <w:proofErr w:type="spellStart"/>
            <w:r w:rsidRPr="008958FC">
              <w:rPr>
                <w:lang w:val="en-US" w:eastAsia="en-US"/>
              </w:rPr>
              <w:t>u_review_hld_approver_status</w:t>
            </w:r>
            <w:proofErr w:type="spellEnd"/>
          </w:p>
        </w:tc>
        <w:tc>
          <w:tcPr>
            <w:tcW w:w="1843" w:type="dxa"/>
            <w:vAlign w:val="center"/>
          </w:tcPr>
          <w:p w14:paraId="458CB61A" w14:textId="4A023428" w:rsidR="00457114" w:rsidRDefault="008958FC" w:rsidP="00A166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Review AFC HLD Approver Status</w:t>
            </w:r>
          </w:p>
        </w:tc>
        <w:tc>
          <w:tcPr>
            <w:tcW w:w="992" w:type="dxa"/>
            <w:vAlign w:val="center"/>
          </w:tcPr>
          <w:p w14:paraId="4232CD1A" w14:textId="7B09B9BE" w:rsidR="00457114" w:rsidRDefault="008958FC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31F32720" w14:textId="21BC27D4" w:rsidR="00457114" w:rsidRPr="000970B6" w:rsidRDefault="00457114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5830D7CE" w14:textId="3F20FC21" w:rsidR="00457114" w:rsidRPr="000970B6" w:rsidRDefault="001B4328" w:rsidP="006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“</w:t>
            </w:r>
            <w:r w:rsidR="008958FC">
              <w:rPr>
                <w:lang w:val="en-US" w:eastAsia="en-US"/>
              </w:rPr>
              <w:t>TODO</w:t>
            </w:r>
            <w:r>
              <w:rPr>
                <w:lang w:val="en-US" w:eastAsia="en-US"/>
              </w:rPr>
              <w:t>”</w:t>
            </w:r>
            <w:r w:rsidR="008958FC">
              <w:rPr>
                <w:lang w:val="en-US" w:eastAsia="en-US"/>
              </w:rPr>
              <w:t>/</w:t>
            </w:r>
            <w:r>
              <w:rPr>
                <w:lang w:val="en-US" w:eastAsia="en-US"/>
              </w:rPr>
              <w:t>”</w:t>
            </w:r>
            <w:r w:rsidR="008958FC">
              <w:rPr>
                <w:lang w:val="en-US" w:eastAsia="en-US"/>
              </w:rPr>
              <w:t>DONE</w:t>
            </w:r>
            <w:r>
              <w:rPr>
                <w:lang w:val="en-US" w:eastAsia="en-US"/>
              </w:rPr>
              <w:t>”</w:t>
            </w:r>
          </w:p>
        </w:tc>
        <w:tc>
          <w:tcPr>
            <w:tcW w:w="853" w:type="dxa"/>
            <w:vAlign w:val="center"/>
          </w:tcPr>
          <w:p w14:paraId="64D3EA3A" w14:textId="77777777" w:rsidR="00457114" w:rsidRPr="000970B6" w:rsidRDefault="00457114" w:rsidP="00DA56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5A69F42B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4BF6845" w14:textId="45E633F6" w:rsidR="00B750C4" w:rsidRPr="00457114" w:rsidRDefault="008958FC" w:rsidP="00985888">
            <w:pPr>
              <w:rPr>
                <w:lang w:val="en-US" w:eastAsia="en-US"/>
              </w:rPr>
            </w:pPr>
            <w:proofErr w:type="spellStart"/>
            <w:r w:rsidRPr="008958FC">
              <w:rPr>
                <w:lang w:val="en-US" w:eastAsia="en-US"/>
              </w:rPr>
              <w:t>u_afc_consolidation_perc</w:t>
            </w:r>
            <w:proofErr w:type="spellEnd"/>
          </w:p>
        </w:tc>
        <w:tc>
          <w:tcPr>
            <w:tcW w:w="1843" w:type="dxa"/>
            <w:vAlign w:val="center"/>
          </w:tcPr>
          <w:p w14:paraId="6E101A19" w14:textId="2B7C7C70" w:rsidR="00B750C4" w:rsidRDefault="008958FC" w:rsidP="00A166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Percentage of Consolidation</w:t>
            </w:r>
          </w:p>
        </w:tc>
        <w:tc>
          <w:tcPr>
            <w:tcW w:w="992" w:type="dxa"/>
            <w:vAlign w:val="center"/>
          </w:tcPr>
          <w:p w14:paraId="7AC614CF" w14:textId="5D576831" w:rsidR="00B750C4" w:rsidRDefault="008958FC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1276" w:type="dxa"/>
            <w:vAlign w:val="center"/>
          </w:tcPr>
          <w:p w14:paraId="1C19406A" w14:textId="4D664DEB" w:rsidR="00B750C4" w:rsidRDefault="00B750C4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0FC8D5B0" w14:textId="77777777" w:rsidR="00B750C4" w:rsidRPr="000970B6" w:rsidRDefault="00B750C4" w:rsidP="006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6BA76BD" w14:textId="77777777" w:rsidR="00B750C4" w:rsidRPr="000970B6" w:rsidRDefault="00B750C4" w:rsidP="00DA56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1A978D2A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020DC42" w14:textId="71201A9D" w:rsidR="006F2D6F" w:rsidRPr="000970B6" w:rsidRDefault="008958FC" w:rsidP="006F2D6F">
            <w:pPr>
              <w:rPr>
                <w:lang w:val="en-US" w:eastAsia="en-US"/>
              </w:rPr>
            </w:pPr>
            <w:proofErr w:type="spellStart"/>
            <w:r w:rsidRPr="008958FC">
              <w:rPr>
                <w:lang w:val="en-US" w:eastAsia="en-US"/>
              </w:rPr>
              <w:t>u_sap_hr_global_code</w:t>
            </w:r>
            <w:proofErr w:type="spellEnd"/>
          </w:p>
        </w:tc>
        <w:tc>
          <w:tcPr>
            <w:tcW w:w="1843" w:type="dxa"/>
            <w:vAlign w:val="center"/>
          </w:tcPr>
          <w:p w14:paraId="47AEAE16" w14:textId="76EFCA31" w:rsidR="006F2D6F" w:rsidRPr="000970B6" w:rsidRDefault="008958FC" w:rsidP="00A166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P&amp;O – SAP HR Global Code</w:t>
            </w:r>
          </w:p>
        </w:tc>
        <w:tc>
          <w:tcPr>
            <w:tcW w:w="992" w:type="dxa"/>
            <w:vAlign w:val="center"/>
          </w:tcPr>
          <w:p w14:paraId="1359613B" w14:textId="30156DBB" w:rsidR="006F2D6F" w:rsidRPr="000970B6" w:rsidRDefault="00707F0E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66F3C2BD" w14:textId="5B1687E5" w:rsidR="006F2D6F" w:rsidRPr="000970B6" w:rsidRDefault="006F2D6F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3082B03E" w14:textId="77777777" w:rsidR="006F2D6F" w:rsidRPr="000970B6" w:rsidRDefault="006F2D6F" w:rsidP="006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0AFFD5D" w14:textId="6CD3F358" w:rsidR="006F2D6F" w:rsidRPr="000970B6" w:rsidRDefault="006F2D6F" w:rsidP="00DA56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09452DAA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C5B49EB" w14:textId="207F99E1" w:rsidR="006F2D6F" w:rsidRPr="000970B6" w:rsidRDefault="008958FC" w:rsidP="00985888">
            <w:pPr>
              <w:rPr>
                <w:lang w:val="en-US" w:eastAsia="en-US"/>
              </w:rPr>
            </w:pPr>
            <w:proofErr w:type="spellStart"/>
            <w:r w:rsidRPr="008958FC">
              <w:rPr>
                <w:lang w:val="en-US" w:eastAsia="en-US"/>
              </w:rPr>
              <w:t>u_sap_hr_global_descr</w:t>
            </w:r>
            <w:proofErr w:type="spellEnd"/>
          </w:p>
        </w:tc>
        <w:tc>
          <w:tcPr>
            <w:tcW w:w="1843" w:type="dxa"/>
            <w:vAlign w:val="center"/>
          </w:tcPr>
          <w:p w14:paraId="252F7D57" w14:textId="6CA2B0E6" w:rsidR="006F2D6F" w:rsidRPr="000970B6" w:rsidRDefault="008958FC" w:rsidP="00A166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P&amp;O – SAP HR Global Description</w:t>
            </w:r>
          </w:p>
        </w:tc>
        <w:tc>
          <w:tcPr>
            <w:tcW w:w="992" w:type="dxa"/>
            <w:vAlign w:val="center"/>
          </w:tcPr>
          <w:p w14:paraId="29E82938" w14:textId="250041DB" w:rsidR="006F2D6F" w:rsidRPr="000970B6" w:rsidRDefault="008958FC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4A8223E5" w14:textId="796F9390" w:rsidR="006F2D6F" w:rsidRPr="000970B6" w:rsidRDefault="006F2D6F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7DA7E284" w14:textId="77777777" w:rsidR="006F2D6F" w:rsidRPr="000970B6" w:rsidRDefault="006F2D6F" w:rsidP="006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CA9CDB4" w14:textId="6E87D001" w:rsidR="006F2D6F" w:rsidRPr="000970B6" w:rsidRDefault="006F2D6F" w:rsidP="00E8222E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FB762E" w:rsidRPr="000970B6" w14:paraId="1CDA4F4F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78B0270" w14:textId="79090EF1" w:rsidR="00FB762E" w:rsidRDefault="001B4328" w:rsidP="00985888">
            <w:pPr>
              <w:rPr>
                <w:lang w:val="en-US" w:eastAsia="en-US"/>
              </w:rPr>
            </w:pPr>
            <w:proofErr w:type="spellStart"/>
            <w:r w:rsidRPr="001B4328">
              <w:rPr>
                <w:lang w:val="en-US" w:eastAsia="en-US"/>
              </w:rPr>
              <w:t>u_po_sap_hr_company_template</w:t>
            </w:r>
            <w:proofErr w:type="spellEnd"/>
          </w:p>
        </w:tc>
        <w:tc>
          <w:tcPr>
            <w:tcW w:w="1843" w:type="dxa"/>
            <w:vAlign w:val="center"/>
          </w:tcPr>
          <w:p w14:paraId="1AE93D36" w14:textId="0FB03C15" w:rsidR="00FB762E" w:rsidRPr="00707F0E" w:rsidRDefault="001B4328" w:rsidP="00A166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P&amp;O – Sap HR Company Template</w:t>
            </w:r>
          </w:p>
        </w:tc>
        <w:tc>
          <w:tcPr>
            <w:tcW w:w="992" w:type="dxa"/>
            <w:vAlign w:val="center"/>
          </w:tcPr>
          <w:p w14:paraId="00DDEEC7" w14:textId="3ECA8D41" w:rsidR="00FB762E" w:rsidRDefault="008958FC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5D1DF792" w14:textId="722970F9" w:rsidR="00FB762E" w:rsidRPr="000970B6" w:rsidRDefault="00FB762E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61AF8D7B" w14:textId="162FE05F" w:rsidR="00FB762E" w:rsidRPr="000970B6" w:rsidRDefault="001B4328" w:rsidP="006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0/1</w:t>
            </w:r>
          </w:p>
        </w:tc>
        <w:tc>
          <w:tcPr>
            <w:tcW w:w="853" w:type="dxa"/>
            <w:vAlign w:val="center"/>
          </w:tcPr>
          <w:p w14:paraId="26D38D23" w14:textId="77777777" w:rsidR="00FB762E" w:rsidRPr="000970B6" w:rsidRDefault="00FB762E" w:rsidP="00E8222E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3D2D77DA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6307FD7E" w14:textId="40DD6220" w:rsidR="001B4328" w:rsidRPr="001B4328" w:rsidRDefault="001B4328" w:rsidP="001B4328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lang w:val="en-US" w:eastAsia="en-US"/>
              </w:rPr>
              <w:t>u_afc_idis</w:t>
            </w:r>
            <w:proofErr w:type="spellEnd"/>
          </w:p>
        </w:tc>
        <w:tc>
          <w:tcPr>
            <w:tcW w:w="1843" w:type="dxa"/>
            <w:vAlign w:val="center"/>
          </w:tcPr>
          <w:p w14:paraId="4494A36A" w14:textId="7D07E77A" w:rsidR="001B4328" w:rsidRDefault="001B4328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P&amp;O – AFC - </w:t>
            </w:r>
            <w:proofErr w:type="spellStart"/>
            <w:r>
              <w:rPr>
                <w:lang w:val="en-US" w:eastAsia="en-US"/>
              </w:rPr>
              <w:t>iDIS</w:t>
            </w:r>
            <w:proofErr w:type="spellEnd"/>
          </w:p>
        </w:tc>
        <w:tc>
          <w:tcPr>
            <w:tcW w:w="992" w:type="dxa"/>
            <w:vAlign w:val="center"/>
          </w:tcPr>
          <w:p w14:paraId="154DEEC7" w14:textId="0ADC108B" w:rsidR="001B4328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69CE16E4" w14:textId="77777777" w:rsidR="001B4328" w:rsidRPr="000970B6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2251176D" w14:textId="604445E7" w:rsidR="001B4328" w:rsidRDefault="001B4328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0/1(e non </w:t>
            </w:r>
            <w:proofErr w:type="spellStart"/>
            <w:r>
              <w:rPr>
                <w:lang w:val="en-US" w:eastAsia="en-US"/>
              </w:rPr>
              <w:t>valorizzato</w:t>
            </w:r>
            <w:proofErr w:type="spellEnd"/>
            <w:r>
              <w:rPr>
                <w:lang w:val="en-US" w:eastAsia="en-US"/>
              </w:rPr>
              <w:t xml:space="preserve">, </w:t>
            </w:r>
            <w:proofErr w:type="spellStart"/>
            <w:r>
              <w:rPr>
                <w:lang w:val="en-US" w:eastAsia="en-US"/>
              </w:rPr>
              <w:t>valore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nullo</w:t>
            </w:r>
            <w:proofErr w:type="spellEnd"/>
            <w:r>
              <w:rPr>
                <w:lang w:val="en-US" w:eastAsia="en-US"/>
              </w:rPr>
              <w:t>)</w:t>
            </w:r>
          </w:p>
        </w:tc>
        <w:tc>
          <w:tcPr>
            <w:tcW w:w="853" w:type="dxa"/>
            <w:vAlign w:val="center"/>
          </w:tcPr>
          <w:p w14:paraId="1BFC67F9" w14:textId="77777777" w:rsidR="001B4328" w:rsidRPr="000970B6" w:rsidRDefault="001B4328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735129A7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6AF69DD" w14:textId="0C4854E2" w:rsidR="001B4328" w:rsidRPr="001B4328" w:rsidRDefault="001B4328" w:rsidP="001B4328">
            <w:pPr>
              <w:rPr>
                <w:lang w:val="en-US" w:eastAsia="en-US"/>
              </w:rPr>
            </w:pPr>
            <w:proofErr w:type="spellStart"/>
            <w:r w:rsidRPr="001B4328">
              <w:rPr>
                <w:lang w:val="en-US" w:eastAsia="en-US"/>
              </w:rPr>
              <w:t>u_afc_igen</w:t>
            </w:r>
            <w:proofErr w:type="spellEnd"/>
          </w:p>
        </w:tc>
        <w:tc>
          <w:tcPr>
            <w:tcW w:w="1843" w:type="dxa"/>
            <w:vAlign w:val="center"/>
          </w:tcPr>
          <w:p w14:paraId="127D02AD" w14:textId="061E8A04" w:rsidR="001B4328" w:rsidRDefault="001B4328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P&amp;O – AFC - </w:t>
            </w:r>
            <w:proofErr w:type="spellStart"/>
            <w:r>
              <w:rPr>
                <w:lang w:val="en-US" w:eastAsia="en-US"/>
              </w:rPr>
              <w:t>iGEN</w:t>
            </w:r>
            <w:proofErr w:type="spellEnd"/>
          </w:p>
        </w:tc>
        <w:tc>
          <w:tcPr>
            <w:tcW w:w="992" w:type="dxa"/>
            <w:vAlign w:val="center"/>
          </w:tcPr>
          <w:p w14:paraId="60DC73F2" w14:textId="0482B86A" w:rsidR="001B4328" w:rsidRDefault="001B4328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04590799" w14:textId="77777777" w:rsidR="001B4328" w:rsidRPr="000970B6" w:rsidRDefault="001B4328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668535A6" w14:textId="5EF8AA90" w:rsidR="001B4328" w:rsidRDefault="001B4328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1B4328">
              <w:rPr>
                <w:lang w:val="en-US" w:eastAsia="en-US"/>
              </w:rPr>
              <w:t xml:space="preserve">0/1(e non </w:t>
            </w:r>
            <w:proofErr w:type="spellStart"/>
            <w:r w:rsidRPr="001B4328">
              <w:rPr>
                <w:lang w:val="en-US" w:eastAsia="en-US"/>
              </w:rPr>
              <w:t>valorizzato</w:t>
            </w:r>
            <w:proofErr w:type="spellEnd"/>
            <w:r w:rsidRPr="001B4328">
              <w:rPr>
                <w:lang w:val="en-US" w:eastAsia="en-US"/>
              </w:rPr>
              <w:t xml:space="preserve">, </w:t>
            </w:r>
            <w:proofErr w:type="spellStart"/>
            <w:r w:rsidRPr="001B4328">
              <w:rPr>
                <w:lang w:val="en-US" w:eastAsia="en-US"/>
              </w:rPr>
              <w:t>valore</w:t>
            </w:r>
            <w:proofErr w:type="spellEnd"/>
            <w:r w:rsidRPr="001B4328">
              <w:rPr>
                <w:lang w:val="en-US" w:eastAsia="en-US"/>
              </w:rPr>
              <w:t xml:space="preserve"> </w:t>
            </w:r>
            <w:proofErr w:type="spellStart"/>
            <w:r w:rsidRPr="001B4328">
              <w:rPr>
                <w:lang w:val="en-US" w:eastAsia="en-US"/>
              </w:rPr>
              <w:t>nullo</w:t>
            </w:r>
            <w:proofErr w:type="spellEnd"/>
            <w:r w:rsidRPr="001B4328">
              <w:rPr>
                <w:lang w:val="en-US" w:eastAsia="en-US"/>
              </w:rPr>
              <w:t>)</w:t>
            </w:r>
          </w:p>
        </w:tc>
        <w:tc>
          <w:tcPr>
            <w:tcW w:w="853" w:type="dxa"/>
            <w:vAlign w:val="center"/>
          </w:tcPr>
          <w:p w14:paraId="1F67FC92" w14:textId="77777777" w:rsidR="001B4328" w:rsidRPr="000970B6" w:rsidRDefault="001B4328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2572F27B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1057417" w14:textId="769BC5A9" w:rsidR="001B4328" w:rsidRPr="001B4328" w:rsidRDefault="001B4328" w:rsidP="001B4328">
            <w:pPr>
              <w:rPr>
                <w:lang w:val="en-US" w:eastAsia="en-US"/>
              </w:rPr>
            </w:pPr>
            <w:proofErr w:type="spellStart"/>
            <w:r w:rsidRPr="001B4328">
              <w:rPr>
                <w:lang w:val="en-US" w:eastAsia="en-US"/>
              </w:rPr>
              <w:t>u_afc_i</w:t>
            </w:r>
            <w:r>
              <w:rPr>
                <w:lang w:val="en-US" w:eastAsia="en-US"/>
              </w:rPr>
              <w:t>trd</w:t>
            </w:r>
            <w:proofErr w:type="spellEnd"/>
          </w:p>
        </w:tc>
        <w:tc>
          <w:tcPr>
            <w:tcW w:w="1843" w:type="dxa"/>
            <w:vAlign w:val="center"/>
          </w:tcPr>
          <w:p w14:paraId="6943499B" w14:textId="257373C1" w:rsidR="001B4328" w:rsidRDefault="001B4328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P&amp;O – AFC - </w:t>
            </w:r>
            <w:proofErr w:type="spellStart"/>
            <w:r>
              <w:rPr>
                <w:lang w:val="en-US" w:eastAsia="en-US"/>
              </w:rPr>
              <w:t>iTRD</w:t>
            </w:r>
            <w:proofErr w:type="spellEnd"/>
          </w:p>
        </w:tc>
        <w:tc>
          <w:tcPr>
            <w:tcW w:w="992" w:type="dxa"/>
            <w:vAlign w:val="center"/>
          </w:tcPr>
          <w:p w14:paraId="556BA270" w14:textId="29977811" w:rsidR="001B4328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1D438871" w14:textId="77777777" w:rsidR="001B4328" w:rsidRPr="000970B6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42D62427" w14:textId="32E5EC08" w:rsidR="001B4328" w:rsidRPr="001B4328" w:rsidRDefault="001B4328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1B4328">
              <w:rPr>
                <w:lang w:val="en-US" w:eastAsia="en-US"/>
              </w:rPr>
              <w:t xml:space="preserve">0/1(e non </w:t>
            </w:r>
            <w:proofErr w:type="spellStart"/>
            <w:r w:rsidRPr="001B4328">
              <w:rPr>
                <w:lang w:val="en-US" w:eastAsia="en-US"/>
              </w:rPr>
              <w:t>valorizzato</w:t>
            </w:r>
            <w:proofErr w:type="spellEnd"/>
            <w:r w:rsidRPr="001B4328">
              <w:rPr>
                <w:lang w:val="en-US" w:eastAsia="en-US"/>
              </w:rPr>
              <w:t xml:space="preserve">, </w:t>
            </w:r>
            <w:proofErr w:type="spellStart"/>
            <w:r w:rsidRPr="001B4328">
              <w:rPr>
                <w:lang w:val="en-US" w:eastAsia="en-US"/>
              </w:rPr>
              <w:t>valore</w:t>
            </w:r>
            <w:proofErr w:type="spellEnd"/>
            <w:r w:rsidRPr="001B4328">
              <w:rPr>
                <w:lang w:val="en-US" w:eastAsia="en-US"/>
              </w:rPr>
              <w:t xml:space="preserve"> </w:t>
            </w:r>
            <w:proofErr w:type="spellStart"/>
            <w:r w:rsidRPr="001B4328">
              <w:rPr>
                <w:lang w:val="en-US" w:eastAsia="en-US"/>
              </w:rPr>
              <w:t>nullo</w:t>
            </w:r>
            <w:proofErr w:type="spellEnd"/>
            <w:r w:rsidRPr="001B4328">
              <w:rPr>
                <w:lang w:val="en-US" w:eastAsia="en-US"/>
              </w:rPr>
              <w:t>)</w:t>
            </w:r>
          </w:p>
        </w:tc>
        <w:tc>
          <w:tcPr>
            <w:tcW w:w="853" w:type="dxa"/>
            <w:vAlign w:val="center"/>
          </w:tcPr>
          <w:p w14:paraId="2C35C27D" w14:textId="77777777" w:rsidR="001B4328" w:rsidRPr="000970B6" w:rsidRDefault="001B4328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08AAAF29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B54FAA4" w14:textId="45D5B3E2" w:rsidR="001B4328" w:rsidRPr="001B4328" w:rsidRDefault="001B4328" w:rsidP="001B4328">
            <w:pPr>
              <w:rPr>
                <w:lang w:val="en-US" w:eastAsia="en-US"/>
              </w:rPr>
            </w:pPr>
            <w:proofErr w:type="spellStart"/>
            <w:r w:rsidRPr="001B4328">
              <w:rPr>
                <w:lang w:val="en-US" w:eastAsia="en-US"/>
              </w:rPr>
              <w:t>u_afc_i</w:t>
            </w:r>
            <w:r>
              <w:rPr>
                <w:lang w:val="en-US" w:eastAsia="en-US"/>
              </w:rPr>
              <w:t>ren</w:t>
            </w:r>
            <w:proofErr w:type="spellEnd"/>
          </w:p>
        </w:tc>
        <w:tc>
          <w:tcPr>
            <w:tcW w:w="1843" w:type="dxa"/>
            <w:vAlign w:val="center"/>
          </w:tcPr>
          <w:p w14:paraId="56200FFD" w14:textId="62ACF3B6" w:rsidR="001B4328" w:rsidRDefault="001B4328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P&amp;O – AFC - </w:t>
            </w:r>
            <w:proofErr w:type="spellStart"/>
            <w:r>
              <w:rPr>
                <w:lang w:val="en-US" w:eastAsia="en-US"/>
              </w:rPr>
              <w:t>iREN</w:t>
            </w:r>
            <w:proofErr w:type="spellEnd"/>
          </w:p>
        </w:tc>
        <w:tc>
          <w:tcPr>
            <w:tcW w:w="992" w:type="dxa"/>
            <w:vAlign w:val="center"/>
          </w:tcPr>
          <w:p w14:paraId="27122F68" w14:textId="55C3DAB0" w:rsidR="001B4328" w:rsidRDefault="001B4328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7FB18218" w14:textId="77777777" w:rsidR="001B4328" w:rsidRPr="000970B6" w:rsidRDefault="001B4328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57D8C056" w14:textId="55A983C1" w:rsidR="001B4328" w:rsidRPr="001B4328" w:rsidRDefault="001B4328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1B4328">
              <w:rPr>
                <w:lang w:val="en-US" w:eastAsia="en-US"/>
              </w:rPr>
              <w:t xml:space="preserve">0/1(e non </w:t>
            </w:r>
            <w:proofErr w:type="spellStart"/>
            <w:r w:rsidRPr="001B4328">
              <w:rPr>
                <w:lang w:val="en-US" w:eastAsia="en-US"/>
              </w:rPr>
              <w:t>valorizzato</w:t>
            </w:r>
            <w:proofErr w:type="spellEnd"/>
            <w:r w:rsidRPr="001B4328">
              <w:rPr>
                <w:lang w:val="en-US" w:eastAsia="en-US"/>
              </w:rPr>
              <w:t xml:space="preserve">, </w:t>
            </w:r>
            <w:proofErr w:type="spellStart"/>
            <w:r w:rsidRPr="001B4328">
              <w:rPr>
                <w:lang w:val="en-US" w:eastAsia="en-US"/>
              </w:rPr>
              <w:t>valore</w:t>
            </w:r>
            <w:proofErr w:type="spellEnd"/>
            <w:r w:rsidRPr="001B4328">
              <w:rPr>
                <w:lang w:val="en-US" w:eastAsia="en-US"/>
              </w:rPr>
              <w:t xml:space="preserve"> </w:t>
            </w:r>
            <w:proofErr w:type="spellStart"/>
            <w:r w:rsidRPr="001B4328">
              <w:rPr>
                <w:lang w:val="en-US" w:eastAsia="en-US"/>
              </w:rPr>
              <w:t>nullo</w:t>
            </w:r>
            <w:proofErr w:type="spellEnd"/>
            <w:r w:rsidRPr="001B4328">
              <w:rPr>
                <w:lang w:val="en-US" w:eastAsia="en-US"/>
              </w:rPr>
              <w:t>)</w:t>
            </w:r>
          </w:p>
        </w:tc>
        <w:tc>
          <w:tcPr>
            <w:tcW w:w="853" w:type="dxa"/>
            <w:vAlign w:val="center"/>
          </w:tcPr>
          <w:p w14:paraId="3157998E" w14:textId="77777777" w:rsidR="001B4328" w:rsidRPr="000970B6" w:rsidRDefault="001B4328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54DBBBF5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158A2FF9" w14:textId="1AC8DBC8" w:rsidR="001B4328" w:rsidRPr="001B4328" w:rsidRDefault="001B4328" w:rsidP="001B4328">
            <w:pPr>
              <w:rPr>
                <w:lang w:val="en-US" w:eastAsia="en-US"/>
              </w:rPr>
            </w:pPr>
            <w:proofErr w:type="spellStart"/>
            <w:r w:rsidRPr="001B4328">
              <w:rPr>
                <w:lang w:val="en-US" w:eastAsia="en-US"/>
              </w:rPr>
              <w:t>u_afc_i</w:t>
            </w:r>
            <w:r>
              <w:rPr>
                <w:lang w:val="en-US" w:eastAsia="en-US"/>
              </w:rPr>
              <w:t>ret</w:t>
            </w:r>
            <w:proofErr w:type="spellEnd"/>
          </w:p>
        </w:tc>
        <w:tc>
          <w:tcPr>
            <w:tcW w:w="1843" w:type="dxa"/>
            <w:vAlign w:val="center"/>
          </w:tcPr>
          <w:p w14:paraId="715F31AE" w14:textId="0671520F" w:rsidR="001B4328" w:rsidRDefault="001B4328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P&amp;O – AFC - </w:t>
            </w:r>
            <w:proofErr w:type="spellStart"/>
            <w:r>
              <w:rPr>
                <w:lang w:val="en-US" w:eastAsia="en-US"/>
              </w:rPr>
              <w:t>iRET</w:t>
            </w:r>
            <w:proofErr w:type="spellEnd"/>
          </w:p>
        </w:tc>
        <w:tc>
          <w:tcPr>
            <w:tcW w:w="992" w:type="dxa"/>
            <w:vAlign w:val="center"/>
          </w:tcPr>
          <w:p w14:paraId="6C01D253" w14:textId="43BFB6CC" w:rsidR="001B4328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1CEEAC92" w14:textId="77777777" w:rsidR="001B4328" w:rsidRPr="000970B6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0B5F1E9B" w14:textId="2CD47C8A" w:rsidR="001B4328" w:rsidRPr="001B4328" w:rsidRDefault="001B4328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1B4328">
              <w:rPr>
                <w:lang w:val="en-US" w:eastAsia="en-US"/>
              </w:rPr>
              <w:t xml:space="preserve">0/1(e non </w:t>
            </w:r>
            <w:proofErr w:type="spellStart"/>
            <w:r w:rsidRPr="001B4328">
              <w:rPr>
                <w:lang w:val="en-US" w:eastAsia="en-US"/>
              </w:rPr>
              <w:t>valorizzato</w:t>
            </w:r>
            <w:proofErr w:type="spellEnd"/>
            <w:r w:rsidRPr="001B4328">
              <w:rPr>
                <w:lang w:val="en-US" w:eastAsia="en-US"/>
              </w:rPr>
              <w:t xml:space="preserve">, </w:t>
            </w:r>
            <w:proofErr w:type="spellStart"/>
            <w:r w:rsidRPr="001B4328">
              <w:rPr>
                <w:lang w:val="en-US" w:eastAsia="en-US"/>
              </w:rPr>
              <w:t>valore</w:t>
            </w:r>
            <w:proofErr w:type="spellEnd"/>
            <w:r w:rsidRPr="001B4328">
              <w:rPr>
                <w:lang w:val="en-US" w:eastAsia="en-US"/>
              </w:rPr>
              <w:t xml:space="preserve"> </w:t>
            </w:r>
            <w:proofErr w:type="spellStart"/>
            <w:r w:rsidRPr="001B4328">
              <w:rPr>
                <w:lang w:val="en-US" w:eastAsia="en-US"/>
              </w:rPr>
              <w:t>nullo</w:t>
            </w:r>
            <w:proofErr w:type="spellEnd"/>
            <w:r w:rsidRPr="001B4328">
              <w:rPr>
                <w:lang w:val="en-US" w:eastAsia="en-US"/>
              </w:rPr>
              <w:t>)</w:t>
            </w:r>
          </w:p>
        </w:tc>
        <w:tc>
          <w:tcPr>
            <w:tcW w:w="853" w:type="dxa"/>
            <w:vAlign w:val="center"/>
          </w:tcPr>
          <w:p w14:paraId="5B25D14F" w14:textId="77777777" w:rsidR="001B4328" w:rsidRPr="000970B6" w:rsidRDefault="001B4328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17DADED5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63E8DED4" w14:textId="79C6265F" w:rsidR="001B4328" w:rsidRPr="001B4328" w:rsidRDefault="001B4328" w:rsidP="001B4328">
            <w:pPr>
              <w:rPr>
                <w:lang w:val="en-US" w:eastAsia="en-US"/>
              </w:rPr>
            </w:pPr>
            <w:proofErr w:type="spellStart"/>
            <w:r w:rsidRPr="001B4328">
              <w:rPr>
                <w:lang w:val="en-US" w:eastAsia="en-US"/>
              </w:rPr>
              <w:t>u_afc_i</w:t>
            </w:r>
            <w:r>
              <w:rPr>
                <w:lang w:val="en-US" w:eastAsia="en-US"/>
              </w:rPr>
              <w:t>rel</w:t>
            </w:r>
            <w:proofErr w:type="spellEnd"/>
          </w:p>
        </w:tc>
        <w:tc>
          <w:tcPr>
            <w:tcW w:w="1843" w:type="dxa"/>
            <w:vAlign w:val="center"/>
          </w:tcPr>
          <w:p w14:paraId="77B94A65" w14:textId="4137AD66" w:rsidR="001B4328" w:rsidRDefault="001B4328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P&amp;O – AFC - </w:t>
            </w:r>
            <w:proofErr w:type="spellStart"/>
            <w:r>
              <w:rPr>
                <w:lang w:val="en-US" w:eastAsia="en-US"/>
              </w:rPr>
              <w:t>iREL</w:t>
            </w:r>
            <w:proofErr w:type="spellEnd"/>
          </w:p>
        </w:tc>
        <w:tc>
          <w:tcPr>
            <w:tcW w:w="992" w:type="dxa"/>
            <w:vAlign w:val="center"/>
          </w:tcPr>
          <w:p w14:paraId="1A680DAA" w14:textId="1F0FA192" w:rsidR="001B4328" w:rsidRDefault="001B4328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24E0E7BC" w14:textId="77777777" w:rsidR="001B4328" w:rsidRPr="000970B6" w:rsidRDefault="001B4328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6326DAE1" w14:textId="35B62872" w:rsidR="001B4328" w:rsidRPr="001B4328" w:rsidRDefault="001B4328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1B4328">
              <w:rPr>
                <w:lang w:val="en-US" w:eastAsia="en-US"/>
              </w:rPr>
              <w:t xml:space="preserve">0/1(e non </w:t>
            </w:r>
            <w:proofErr w:type="spellStart"/>
            <w:r w:rsidRPr="001B4328">
              <w:rPr>
                <w:lang w:val="en-US" w:eastAsia="en-US"/>
              </w:rPr>
              <w:t>valorizzato</w:t>
            </w:r>
            <w:proofErr w:type="spellEnd"/>
            <w:r w:rsidRPr="001B4328">
              <w:rPr>
                <w:lang w:val="en-US" w:eastAsia="en-US"/>
              </w:rPr>
              <w:t xml:space="preserve">, </w:t>
            </w:r>
            <w:proofErr w:type="spellStart"/>
            <w:r w:rsidRPr="001B4328">
              <w:rPr>
                <w:lang w:val="en-US" w:eastAsia="en-US"/>
              </w:rPr>
              <w:t>valore</w:t>
            </w:r>
            <w:proofErr w:type="spellEnd"/>
            <w:r w:rsidRPr="001B4328">
              <w:rPr>
                <w:lang w:val="en-US" w:eastAsia="en-US"/>
              </w:rPr>
              <w:t xml:space="preserve"> </w:t>
            </w:r>
            <w:proofErr w:type="spellStart"/>
            <w:r w:rsidRPr="001B4328">
              <w:rPr>
                <w:lang w:val="en-US" w:eastAsia="en-US"/>
              </w:rPr>
              <w:t>nullo</w:t>
            </w:r>
            <w:proofErr w:type="spellEnd"/>
            <w:r w:rsidRPr="001B4328">
              <w:rPr>
                <w:lang w:val="en-US" w:eastAsia="en-US"/>
              </w:rPr>
              <w:t>)</w:t>
            </w:r>
          </w:p>
        </w:tc>
        <w:tc>
          <w:tcPr>
            <w:tcW w:w="853" w:type="dxa"/>
            <w:vAlign w:val="center"/>
          </w:tcPr>
          <w:p w14:paraId="64A7E3CB" w14:textId="77777777" w:rsidR="001B4328" w:rsidRPr="000970B6" w:rsidRDefault="001B4328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65ADD347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4F41233" w14:textId="22942108" w:rsidR="001B4328" w:rsidRPr="001B4328" w:rsidRDefault="001B4328" w:rsidP="001B4328">
            <w:pPr>
              <w:rPr>
                <w:lang w:val="en-US" w:eastAsia="en-US"/>
              </w:rPr>
            </w:pPr>
            <w:proofErr w:type="spellStart"/>
            <w:r w:rsidRPr="001B4328">
              <w:rPr>
                <w:lang w:val="en-US" w:eastAsia="en-US"/>
              </w:rPr>
              <w:t>u_afc_i</w:t>
            </w:r>
            <w:r>
              <w:rPr>
                <w:lang w:val="en-US" w:eastAsia="en-US"/>
              </w:rPr>
              <w:t>ser</w:t>
            </w:r>
            <w:proofErr w:type="spellEnd"/>
          </w:p>
        </w:tc>
        <w:tc>
          <w:tcPr>
            <w:tcW w:w="1843" w:type="dxa"/>
            <w:vAlign w:val="center"/>
          </w:tcPr>
          <w:p w14:paraId="626B08F7" w14:textId="4747E2FD" w:rsidR="001B4328" w:rsidRDefault="001B4328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P&amp;O – AFC - </w:t>
            </w:r>
            <w:proofErr w:type="spellStart"/>
            <w:r>
              <w:rPr>
                <w:lang w:val="en-US" w:eastAsia="en-US"/>
              </w:rPr>
              <w:t>iSER</w:t>
            </w:r>
            <w:proofErr w:type="spellEnd"/>
          </w:p>
        </w:tc>
        <w:tc>
          <w:tcPr>
            <w:tcW w:w="992" w:type="dxa"/>
            <w:vAlign w:val="center"/>
          </w:tcPr>
          <w:p w14:paraId="3F43CEC9" w14:textId="09A22882" w:rsidR="001B4328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2760D3CE" w14:textId="77777777" w:rsidR="001B4328" w:rsidRPr="000970B6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48AA570F" w14:textId="2CF8BD99" w:rsidR="001B4328" w:rsidRPr="001B4328" w:rsidRDefault="001B4328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1B4328">
              <w:rPr>
                <w:lang w:val="en-US" w:eastAsia="en-US"/>
              </w:rPr>
              <w:t xml:space="preserve">0/1(e non </w:t>
            </w:r>
            <w:proofErr w:type="spellStart"/>
            <w:r w:rsidRPr="001B4328">
              <w:rPr>
                <w:lang w:val="en-US" w:eastAsia="en-US"/>
              </w:rPr>
              <w:t>valorizzato</w:t>
            </w:r>
            <w:proofErr w:type="spellEnd"/>
            <w:r w:rsidRPr="001B4328">
              <w:rPr>
                <w:lang w:val="en-US" w:eastAsia="en-US"/>
              </w:rPr>
              <w:t xml:space="preserve">, </w:t>
            </w:r>
            <w:proofErr w:type="spellStart"/>
            <w:r w:rsidRPr="001B4328">
              <w:rPr>
                <w:lang w:val="en-US" w:eastAsia="en-US"/>
              </w:rPr>
              <w:t>valore</w:t>
            </w:r>
            <w:proofErr w:type="spellEnd"/>
            <w:r w:rsidRPr="001B4328">
              <w:rPr>
                <w:lang w:val="en-US" w:eastAsia="en-US"/>
              </w:rPr>
              <w:t xml:space="preserve"> </w:t>
            </w:r>
            <w:proofErr w:type="spellStart"/>
            <w:r w:rsidRPr="001B4328">
              <w:rPr>
                <w:lang w:val="en-US" w:eastAsia="en-US"/>
              </w:rPr>
              <w:t>nullo</w:t>
            </w:r>
            <w:proofErr w:type="spellEnd"/>
            <w:r w:rsidRPr="001B4328">
              <w:rPr>
                <w:lang w:val="en-US" w:eastAsia="en-US"/>
              </w:rPr>
              <w:t>)</w:t>
            </w:r>
          </w:p>
        </w:tc>
        <w:tc>
          <w:tcPr>
            <w:tcW w:w="853" w:type="dxa"/>
            <w:vAlign w:val="center"/>
          </w:tcPr>
          <w:p w14:paraId="49DAB064" w14:textId="77777777" w:rsidR="001B4328" w:rsidRPr="000970B6" w:rsidRDefault="001B4328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5046C0E1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1710E97" w14:textId="60B1CD06" w:rsidR="001B4328" w:rsidRPr="001B4328" w:rsidRDefault="001B4328" w:rsidP="001B4328">
            <w:pPr>
              <w:rPr>
                <w:lang w:val="en-US" w:eastAsia="en-US"/>
              </w:rPr>
            </w:pPr>
            <w:proofErr w:type="spellStart"/>
            <w:r w:rsidRPr="001B4328">
              <w:rPr>
                <w:lang w:val="en-US" w:eastAsia="en-US"/>
              </w:rPr>
              <w:t>u_afc_i</w:t>
            </w:r>
            <w:r>
              <w:rPr>
                <w:lang w:val="en-US" w:eastAsia="en-US"/>
              </w:rPr>
              <w:t>hol</w:t>
            </w:r>
            <w:proofErr w:type="spellEnd"/>
          </w:p>
        </w:tc>
        <w:tc>
          <w:tcPr>
            <w:tcW w:w="1843" w:type="dxa"/>
            <w:vAlign w:val="center"/>
          </w:tcPr>
          <w:p w14:paraId="7949872D" w14:textId="30082103" w:rsidR="001B4328" w:rsidRDefault="001B4328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P&amp;O – AFC - </w:t>
            </w:r>
            <w:proofErr w:type="spellStart"/>
            <w:r>
              <w:rPr>
                <w:lang w:val="en-US" w:eastAsia="en-US"/>
              </w:rPr>
              <w:t>iHOL</w:t>
            </w:r>
            <w:proofErr w:type="spellEnd"/>
          </w:p>
        </w:tc>
        <w:tc>
          <w:tcPr>
            <w:tcW w:w="992" w:type="dxa"/>
            <w:vAlign w:val="center"/>
          </w:tcPr>
          <w:p w14:paraId="14D3BEC3" w14:textId="0CB17354" w:rsidR="001B4328" w:rsidRDefault="001B4328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1A4A0A98" w14:textId="77777777" w:rsidR="001B4328" w:rsidRPr="000970B6" w:rsidRDefault="001B4328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25853533" w14:textId="0EA22646" w:rsidR="001B4328" w:rsidRPr="001B4328" w:rsidRDefault="001B4328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1B4328">
              <w:rPr>
                <w:lang w:val="en-US" w:eastAsia="en-US"/>
              </w:rPr>
              <w:t xml:space="preserve">0/1(e non </w:t>
            </w:r>
            <w:proofErr w:type="spellStart"/>
            <w:r w:rsidRPr="001B4328">
              <w:rPr>
                <w:lang w:val="en-US" w:eastAsia="en-US"/>
              </w:rPr>
              <w:t>valorizzato</w:t>
            </w:r>
            <w:proofErr w:type="spellEnd"/>
            <w:r w:rsidRPr="001B4328">
              <w:rPr>
                <w:lang w:val="en-US" w:eastAsia="en-US"/>
              </w:rPr>
              <w:t xml:space="preserve">, </w:t>
            </w:r>
            <w:proofErr w:type="spellStart"/>
            <w:r w:rsidRPr="001B4328">
              <w:rPr>
                <w:lang w:val="en-US" w:eastAsia="en-US"/>
              </w:rPr>
              <w:t>valore</w:t>
            </w:r>
            <w:proofErr w:type="spellEnd"/>
            <w:r w:rsidRPr="001B4328">
              <w:rPr>
                <w:lang w:val="en-US" w:eastAsia="en-US"/>
              </w:rPr>
              <w:t xml:space="preserve"> </w:t>
            </w:r>
            <w:proofErr w:type="spellStart"/>
            <w:r w:rsidRPr="001B4328">
              <w:rPr>
                <w:lang w:val="en-US" w:eastAsia="en-US"/>
              </w:rPr>
              <w:t>nullo</w:t>
            </w:r>
            <w:proofErr w:type="spellEnd"/>
            <w:r w:rsidRPr="001B4328">
              <w:rPr>
                <w:lang w:val="en-US" w:eastAsia="en-US"/>
              </w:rPr>
              <w:t>)</w:t>
            </w:r>
          </w:p>
        </w:tc>
        <w:tc>
          <w:tcPr>
            <w:tcW w:w="853" w:type="dxa"/>
            <w:vAlign w:val="center"/>
          </w:tcPr>
          <w:p w14:paraId="0256A00D" w14:textId="77777777" w:rsidR="001B4328" w:rsidRPr="000970B6" w:rsidRDefault="001B4328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3D022DC3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1D23F4EE" w14:textId="60066846" w:rsidR="001B4328" w:rsidRPr="001B4328" w:rsidRDefault="001B4328" w:rsidP="001B4328">
            <w:pPr>
              <w:rPr>
                <w:lang w:val="en-US" w:eastAsia="en-US"/>
              </w:rPr>
            </w:pPr>
            <w:proofErr w:type="spellStart"/>
            <w:r w:rsidRPr="001B4328">
              <w:rPr>
                <w:lang w:val="en-US" w:eastAsia="en-US"/>
              </w:rPr>
              <w:t>u_afc_i</w:t>
            </w:r>
            <w:r>
              <w:rPr>
                <w:lang w:val="en-US" w:eastAsia="en-US"/>
              </w:rPr>
              <w:t>nuk</w:t>
            </w:r>
            <w:proofErr w:type="spellEnd"/>
          </w:p>
        </w:tc>
        <w:tc>
          <w:tcPr>
            <w:tcW w:w="1843" w:type="dxa"/>
            <w:vAlign w:val="center"/>
          </w:tcPr>
          <w:p w14:paraId="07781D84" w14:textId="7173C949" w:rsidR="001B4328" w:rsidRDefault="001B4328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P&amp;O – AFC - </w:t>
            </w:r>
            <w:proofErr w:type="spellStart"/>
            <w:r>
              <w:rPr>
                <w:lang w:val="en-US" w:eastAsia="en-US"/>
              </w:rPr>
              <w:t>iNUK</w:t>
            </w:r>
            <w:proofErr w:type="spellEnd"/>
          </w:p>
        </w:tc>
        <w:tc>
          <w:tcPr>
            <w:tcW w:w="992" w:type="dxa"/>
            <w:vAlign w:val="center"/>
          </w:tcPr>
          <w:p w14:paraId="2610F645" w14:textId="0BE5784A" w:rsidR="001B4328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73C47A13" w14:textId="77777777" w:rsidR="001B4328" w:rsidRPr="000970B6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538C0FE8" w14:textId="7D4464C1" w:rsidR="001B4328" w:rsidRPr="001B4328" w:rsidRDefault="001B4328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1B4328">
              <w:rPr>
                <w:lang w:val="en-US" w:eastAsia="en-US"/>
              </w:rPr>
              <w:t xml:space="preserve">0/1(e non </w:t>
            </w:r>
            <w:proofErr w:type="spellStart"/>
            <w:r w:rsidRPr="001B4328">
              <w:rPr>
                <w:lang w:val="en-US" w:eastAsia="en-US"/>
              </w:rPr>
              <w:t>valorizzato</w:t>
            </w:r>
            <w:proofErr w:type="spellEnd"/>
            <w:r w:rsidRPr="001B4328">
              <w:rPr>
                <w:lang w:val="en-US" w:eastAsia="en-US"/>
              </w:rPr>
              <w:t xml:space="preserve">, </w:t>
            </w:r>
            <w:proofErr w:type="spellStart"/>
            <w:r w:rsidRPr="001B4328">
              <w:rPr>
                <w:lang w:val="en-US" w:eastAsia="en-US"/>
              </w:rPr>
              <w:t>valore</w:t>
            </w:r>
            <w:proofErr w:type="spellEnd"/>
            <w:r w:rsidRPr="001B4328">
              <w:rPr>
                <w:lang w:val="en-US" w:eastAsia="en-US"/>
              </w:rPr>
              <w:t xml:space="preserve"> </w:t>
            </w:r>
            <w:proofErr w:type="spellStart"/>
            <w:r w:rsidRPr="001B4328">
              <w:rPr>
                <w:lang w:val="en-US" w:eastAsia="en-US"/>
              </w:rPr>
              <w:t>nullo</w:t>
            </w:r>
            <w:proofErr w:type="spellEnd"/>
            <w:r w:rsidRPr="001B4328">
              <w:rPr>
                <w:lang w:val="en-US" w:eastAsia="en-US"/>
              </w:rPr>
              <w:t>)</w:t>
            </w:r>
          </w:p>
        </w:tc>
        <w:tc>
          <w:tcPr>
            <w:tcW w:w="853" w:type="dxa"/>
            <w:vAlign w:val="center"/>
          </w:tcPr>
          <w:p w14:paraId="3F4B0B6D" w14:textId="77777777" w:rsidR="001B4328" w:rsidRPr="000970B6" w:rsidRDefault="001B4328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436F0CB9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E9F71BA" w14:textId="23702BCC" w:rsidR="001B4328" w:rsidRPr="001B4328" w:rsidRDefault="001B4328" w:rsidP="001B4328">
            <w:pPr>
              <w:rPr>
                <w:lang w:val="en-US" w:eastAsia="en-US"/>
              </w:rPr>
            </w:pPr>
            <w:proofErr w:type="spellStart"/>
            <w:r w:rsidRPr="001B4328">
              <w:rPr>
                <w:lang w:val="en-US" w:eastAsia="en-US"/>
              </w:rPr>
              <w:t>u_afc_i</w:t>
            </w:r>
            <w:r>
              <w:rPr>
                <w:lang w:val="en-US" w:eastAsia="en-US"/>
              </w:rPr>
              <w:t>eso</w:t>
            </w:r>
            <w:proofErr w:type="spellEnd"/>
          </w:p>
        </w:tc>
        <w:tc>
          <w:tcPr>
            <w:tcW w:w="1843" w:type="dxa"/>
            <w:vAlign w:val="center"/>
          </w:tcPr>
          <w:p w14:paraId="45DAF22B" w14:textId="106900EE" w:rsidR="001B4328" w:rsidRDefault="001B4328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P&amp;O – AFC - </w:t>
            </w:r>
            <w:proofErr w:type="spellStart"/>
            <w:r>
              <w:rPr>
                <w:lang w:val="en-US" w:eastAsia="en-US"/>
              </w:rPr>
              <w:t>iESO</w:t>
            </w:r>
            <w:proofErr w:type="spellEnd"/>
          </w:p>
        </w:tc>
        <w:tc>
          <w:tcPr>
            <w:tcW w:w="992" w:type="dxa"/>
            <w:vAlign w:val="center"/>
          </w:tcPr>
          <w:p w14:paraId="7B89305D" w14:textId="70A04E19" w:rsidR="001B4328" w:rsidRDefault="001B4328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59114A55" w14:textId="77777777" w:rsidR="001B4328" w:rsidRPr="000970B6" w:rsidRDefault="001B4328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075D841C" w14:textId="50E10579" w:rsidR="001B4328" w:rsidRPr="001B4328" w:rsidRDefault="001B4328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1B4328">
              <w:rPr>
                <w:lang w:val="en-US" w:eastAsia="en-US"/>
              </w:rPr>
              <w:t xml:space="preserve">0/1(e non </w:t>
            </w:r>
            <w:proofErr w:type="spellStart"/>
            <w:r w:rsidRPr="001B4328">
              <w:rPr>
                <w:lang w:val="en-US" w:eastAsia="en-US"/>
              </w:rPr>
              <w:t>valorizzato</w:t>
            </w:r>
            <w:proofErr w:type="spellEnd"/>
            <w:r w:rsidRPr="001B4328">
              <w:rPr>
                <w:lang w:val="en-US" w:eastAsia="en-US"/>
              </w:rPr>
              <w:t xml:space="preserve">, </w:t>
            </w:r>
            <w:proofErr w:type="spellStart"/>
            <w:r w:rsidRPr="001B4328">
              <w:rPr>
                <w:lang w:val="en-US" w:eastAsia="en-US"/>
              </w:rPr>
              <w:t>valore</w:t>
            </w:r>
            <w:proofErr w:type="spellEnd"/>
            <w:r w:rsidRPr="001B4328">
              <w:rPr>
                <w:lang w:val="en-US" w:eastAsia="en-US"/>
              </w:rPr>
              <w:t xml:space="preserve"> </w:t>
            </w:r>
            <w:proofErr w:type="spellStart"/>
            <w:r w:rsidRPr="001B4328">
              <w:rPr>
                <w:lang w:val="en-US" w:eastAsia="en-US"/>
              </w:rPr>
              <w:t>nullo</w:t>
            </w:r>
            <w:proofErr w:type="spellEnd"/>
            <w:r w:rsidRPr="001B4328">
              <w:rPr>
                <w:lang w:val="en-US" w:eastAsia="en-US"/>
              </w:rPr>
              <w:t>)</w:t>
            </w:r>
          </w:p>
        </w:tc>
        <w:tc>
          <w:tcPr>
            <w:tcW w:w="853" w:type="dxa"/>
            <w:vAlign w:val="center"/>
          </w:tcPr>
          <w:p w14:paraId="29A1E8DC" w14:textId="77777777" w:rsidR="001B4328" w:rsidRPr="000970B6" w:rsidRDefault="001B4328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1273FB49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162C826" w14:textId="207AEEF9" w:rsidR="001B4328" w:rsidRPr="001B4328" w:rsidRDefault="001B4328" w:rsidP="001B4328">
            <w:pPr>
              <w:rPr>
                <w:lang w:val="en-US" w:eastAsia="en-US"/>
              </w:rPr>
            </w:pPr>
            <w:proofErr w:type="spellStart"/>
            <w:r w:rsidRPr="001B4328">
              <w:rPr>
                <w:lang w:val="en-US" w:eastAsia="en-US"/>
              </w:rPr>
              <w:t>u_afc_i</w:t>
            </w:r>
            <w:r>
              <w:rPr>
                <w:lang w:val="en-US" w:eastAsia="en-US"/>
              </w:rPr>
              <w:t>esl</w:t>
            </w:r>
            <w:proofErr w:type="spellEnd"/>
          </w:p>
        </w:tc>
        <w:tc>
          <w:tcPr>
            <w:tcW w:w="1843" w:type="dxa"/>
            <w:vAlign w:val="center"/>
          </w:tcPr>
          <w:p w14:paraId="45A50E68" w14:textId="450B9AA0" w:rsidR="001B4328" w:rsidRDefault="001B4328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P&amp;O – AFC - </w:t>
            </w:r>
            <w:proofErr w:type="spellStart"/>
            <w:r>
              <w:rPr>
                <w:lang w:val="en-US" w:eastAsia="en-US"/>
              </w:rPr>
              <w:t>iESL</w:t>
            </w:r>
            <w:proofErr w:type="spellEnd"/>
          </w:p>
        </w:tc>
        <w:tc>
          <w:tcPr>
            <w:tcW w:w="992" w:type="dxa"/>
            <w:vAlign w:val="center"/>
          </w:tcPr>
          <w:p w14:paraId="682672E3" w14:textId="007B48F5" w:rsidR="001B4328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Choice</w:t>
            </w:r>
          </w:p>
        </w:tc>
        <w:tc>
          <w:tcPr>
            <w:tcW w:w="1276" w:type="dxa"/>
            <w:vAlign w:val="center"/>
          </w:tcPr>
          <w:p w14:paraId="2612623B" w14:textId="77777777" w:rsidR="001B4328" w:rsidRPr="000970B6" w:rsidRDefault="001B4328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2A4F3D43" w14:textId="14AA9867" w:rsidR="001B4328" w:rsidRPr="001B4328" w:rsidRDefault="001B4328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1B4328">
              <w:rPr>
                <w:lang w:val="en-US" w:eastAsia="en-US"/>
              </w:rPr>
              <w:t xml:space="preserve">0/1(e non </w:t>
            </w:r>
            <w:proofErr w:type="spellStart"/>
            <w:r w:rsidRPr="001B4328">
              <w:rPr>
                <w:lang w:val="en-US" w:eastAsia="en-US"/>
              </w:rPr>
              <w:t>valorizzato</w:t>
            </w:r>
            <w:proofErr w:type="spellEnd"/>
            <w:r w:rsidRPr="001B4328">
              <w:rPr>
                <w:lang w:val="en-US" w:eastAsia="en-US"/>
              </w:rPr>
              <w:t xml:space="preserve">, </w:t>
            </w:r>
            <w:proofErr w:type="spellStart"/>
            <w:r w:rsidRPr="001B4328">
              <w:rPr>
                <w:lang w:val="en-US" w:eastAsia="en-US"/>
              </w:rPr>
              <w:t>valore</w:t>
            </w:r>
            <w:proofErr w:type="spellEnd"/>
            <w:r w:rsidRPr="001B4328">
              <w:rPr>
                <w:lang w:val="en-US" w:eastAsia="en-US"/>
              </w:rPr>
              <w:t xml:space="preserve"> </w:t>
            </w:r>
            <w:proofErr w:type="spellStart"/>
            <w:r w:rsidRPr="001B4328">
              <w:rPr>
                <w:lang w:val="en-US" w:eastAsia="en-US"/>
              </w:rPr>
              <w:t>nullo</w:t>
            </w:r>
            <w:proofErr w:type="spellEnd"/>
            <w:r w:rsidRPr="001B4328">
              <w:rPr>
                <w:lang w:val="en-US" w:eastAsia="en-US"/>
              </w:rPr>
              <w:t>)</w:t>
            </w:r>
          </w:p>
        </w:tc>
        <w:tc>
          <w:tcPr>
            <w:tcW w:w="853" w:type="dxa"/>
            <w:vAlign w:val="center"/>
          </w:tcPr>
          <w:p w14:paraId="3CEE0649" w14:textId="77777777" w:rsidR="001B4328" w:rsidRPr="000970B6" w:rsidRDefault="001B4328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B4328" w:rsidRPr="000970B6" w14:paraId="135F2BB8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0710D5D" w14:textId="61C0A639" w:rsidR="001B4328" w:rsidRPr="001B4328" w:rsidRDefault="00B5150C" w:rsidP="001B4328">
            <w:pPr>
              <w:rPr>
                <w:lang w:val="en-US" w:eastAsia="en-US"/>
              </w:rPr>
            </w:pPr>
            <w:proofErr w:type="spellStart"/>
            <w:r w:rsidRPr="00B5150C">
              <w:rPr>
                <w:lang w:val="en-US" w:eastAsia="en-US"/>
              </w:rPr>
              <w:t>u_afc_prevalent</w:t>
            </w:r>
            <w:proofErr w:type="spellEnd"/>
          </w:p>
        </w:tc>
        <w:tc>
          <w:tcPr>
            <w:tcW w:w="1843" w:type="dxa"/>
            <w:vAlign w:val="center"/>
          </w:tcPr>
          <w:p w14:paraId="3C1AA3AB" w14:textId="674EFD17" w:rsidR="001B4328" w:rsidRDefault="00B5150C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- Prevalent</w:t>
            </w:r>
          </w:p>
        </w:tc>
        <w:tc>
          <w:tcPr>
            <w:tcW w:w="992" w:type="dxa"/>
            <w:vAlign w:val="center"/>
          </w:tcPr>
          <w:p w14:paraId="6505BB26" w14:textId="72B1AEE8" w:rsidR="001B4328" w:rsidRDefault="00B5150C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27E98D74" w14:textId="77777777" w:rsidR="001B4328" w:rsidRPr="000970B6" w:rsidRDefault="001B4328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45E45D27" w14:textId="77777777" w:rsidR="001B4328" w:rsidRPr="001B4328" w:rsidRDefault="001B4328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4D67BFB" w14:textId="77777777" w:rsidR="001B4328" w:rsidRPr="000970B6" w:rsidRDefault="001B4328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5150C" w:rsidRPr="000970B6" w14:paraId="539AB04B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A1CF3F3" w14:textId="44ED360D" w:rsidR="00B5150C" w:rsidRPr="00B5150C" w:rsidRDefault="00B5150C" w:rsidP="001B4328">
            <w:pPr>
              <w:rPr>
                <w:lang w:val="en-US" w:eastAsia="en-US"/>
              </w:rPr>
            </w:pPr>
            <w:proofErr w:type="spellStart"/>
            <w:r w:rsidRPr="00B5150C">
              <w:rPr>
                <w:lang w:val="en-US" w:eastAsia="en-US"/>
              </w:rPr>
              <w:t>u_afc_area</w:t>
            </w:r>
            <w:proofErr w:type="spellEnd"/>
          </w:p>
        </w:tc>
        <w:tc>
          <w:tcPr>
            <w:tcW w:w="1843" w:type="dxa"/>
            <w:vAlign w:val="center"/>
          </w:tcPr>
          <w:p w14:paraId="23C7911D" w14:textId="34EBAE9E" w:rsidR="00B5150C" w:rsidRDefault="00B5150C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- Area</w:t>
            </w:r>
          </w:p>
        </w:tc>
        <w:tc>
          <w:tcPr>
            <w:tcW w:w="992" w:type="dxa"/>
            <w:vAlign w:val="center"/>
          </w:tcPr>
          <w:p w14:paraId="3A16C53A" w14:textId="15F2611E" w:rsidR="00B5150C" w:rsidRDefault="00B5150C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169904AF" w14:textId="77777777" w:rsidR="00B5150C" w:rsidRPr="000970B6" w:rsidRDefault="00B5150C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07557369" w14:textId="77777777" w:rsidR="00B5150C" w:rsidRPr="001B4328" w:rsidRDefault="00B5150C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743941B5" w14:textId="77777777" w:rsidR="00B5150C" w:rsidRPr="000970B6" w:rsidRDefault="00B5150C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5150C" w:rsidRPr="000970B6" w14:paraId="02621D33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666183A" w14:textId="08DE34CB" w:rsidR="00B5150C" w:rsidRPr="00B5150C" w:rsidRDefault="00B5150C" w:rsidP="001B4328">
            <w:pPr>
              <w:rPr>
                <w:lang w:val="en-US" w:eastAsia="en-US"/>
              </w:rPr>
            </w:pPr>
            <w:proofErr w:type="spellStart"/>
            <w:r w:rsidRPr="00B5150C">
              <w:rPr>
                <w:lang w:val="en-US" w:eastAsia="en-US"/>
              </w:rPr>
              <w:t>u_afc_perimeter</w:t>
            </w:r>
            <w:proofErr w:type="spellEnd"/>
          </w:p>
        </w:tc>
        <w:tc>
          <w:tcPr>
            <w:tcW w:w="1843" w:type="dxa"/>
            <w:vAlign w:val="center"/>
          </w:tcPr>
          <w:p w14:paraId="55BC3EA3" w14:textId="15788BD0" w:rsidR="00B5150C" w:rsidRDefault="00B5150C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- Perimeter</w:t>
            </w:r>
          </w:p>
        </w:tc>
        <w:tc>
          <w:tcPr>
            <w:tcW w:w="992" w:type="dxa"/>
            <w:vAlign w:val="center"/>
          </w:tcPr>
          <w:p w14:paraId="31BBDDB0" w14:textId="3F530454" w:rsidR="00B5150C" w:rsidRDefault="00B5150C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0F34870D" w14:textId="77777777" w:rsidR="00B5150C" w:rsidRPr="000970B6" w:rsidRDefault="00B5150C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6D2DB697" w14:textId="77777777" w:rsidR="00B5150C" w:rsidRPr="001B4328" w:rsidRDefault="00B5150C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0DC2B9E4" w14:textId="77777777" w:rsidR="00B5150C" w:rsidRPr="000970B6" w:rsidRDefault="00B5150C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5150C" w:rsidRPr="000970B6" w14:paraId="6F6FACD8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8B3C74B" w14:textId="73129474" w:rsidR="00B5150C" w:rsidRPr="00B5150C" w:rsidRDefault="00B5150C" w:rsidP="001B4328">
            <w:pPr>
              <w:rPr>
                <w:lang w:val="en-US" w:eastAsia="en-US"/>
              </w:rPr>
            </w:pPr>
            <w:proofErr w:type="spellStart"/>
            <w:r w:rsidRPr="00B5150C">
              <w:rPr>
                <w:lang w:val="en-US" w:eastAsia="en-US"/>
              </w:rPr>
              <w:t>u_afc_perimeter_descr</w:t>
            </w:r>
            <w:proofErr w:type="spellEnd"/>
          </w:p>
        </w:tc>
        <w:tc>
          <w:tcPr>
            <w:tcW w:w="1843" w:type="dxa"/>
            <w:vAlign w:val="center"/>
          </w:tcPr>
          <w:p w14:paraId="23F173C5" w14:textId="65E0578D" w:rsidR="00B5150C" w:rsidRDefault="00B5150C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Desc Perimeter</w:t>
            </w:r>
          </w:p>
        </w:tc>
        <w:tc>
          <w:tcPr>
            <w:tcW w:w="992" w:type="dxa"/>
            <w:vAlign w:val="center"/>
          </w:tcPr>
          <w:p w14:paraId="00F31939" w14:textId="1109239E" w:rsidR="00B5150C" w:rsidRDefault="00B5150C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091B4C38" w14:textId="77777777" w:rsidR="00B5150C" w:rsidRPr="000970B6" w:rsidRDefault="00B5150C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7747AFC6" w14:textId="77777777" w:rsidR="00B5150C" w:rsidRPr="001B4328" w:rsidRDefault="00B5150C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142F2373" w14:textId="77777777" w:rsidR="00B5150C" w:rsidRPr="000970B6" w:rsidRDefault="00B5150C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5150C" w:rsidRPr="000970B6" w14:paraId="1576FC7D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1AAE4FF1" w14:textId="600197FD" w:rsidR="00B5150C" w:rsidRPr="00B5150C" w:rsidRDefault="00B5150C" w:rsidP="001B4328">
            <w:pPr>
              <w:rPr>
                <w:lang w:val="en-US" w:eastAsia="en-US"/>
              </w:rPr>
            </w:pPr>
            <w:proofErr w:type="spellStart"/>
            <w:r w:rsidRPr="00B5150C">
              <w:rPr>
                <w:lang w:val="en-US" w:eastAsia="en-US"/>
              </w:rPr>
              <w:t>u_afc_country</w:t>
            </w:r>
            <w:proofErr w:type="spellEnd"/>
          </w:p>
        </w:tc>
        <w:tc>
          <w:tcPr>
            <w:tcW w:w="1843" w:type="dxa"/>
            <w:vAlign w:val="center"/>
          </w:tcPr>
          <w:p w14:paraId="2C3D7E7C" w14:textId="63CF0A50" w:rsidR="00B5150C" w:rsidRDefault="00B5150C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Geographical Country</w:t>
            </w:r>
          </w:p>
        </w:tc>
        <w:tc>
          <w:tcPr>
            <w:tcW w:w="992" w:type="dxa"/>
            <w:vAlign w:val="center"/>
          </w:tcPr>
          <w:p w14:paraId="4E2A1BC9" w14:textId="0A7E3540" w:rsidR="00B5150C" w:rsidRDefault="00B5150C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4078C576" w14:textId="77777777" w:rsidR="00B5150C" w:rsidRPr="000970B6" w:rsidRDefault="00B5150C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743C18BB" w14:textId="77777777" w:rsidR="00B5150C" w:rsidRPr="001B4328" w:rsidRDefault="00B5150C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408DA81B" w14:textId="77777777" w:rsidR="00B5150C" w:rsidRPr="000970B6" w:rsidRDefault="00B5150C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5150C" w:rsidRPr="000970B6" w14:paraId="5795E4AC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5D4ED3F" w14:textId="2A34D53C" w:rsidR="00B5150C" w:rsidRPr="00B5150C" w:rsidRDefault="00B5150C" w:rsidP="001B4328">
            <w:pPr>
              <w:rPr>
                <w:lang w:val="en-US" w:eastAsia="en-US"/>
              </w:rPr>
            </w:pPr>
            <w:proofErr w:type="spellStart"/>
            <w:r w:rsidRPr="00B5150C">
              <w:rPr>
                <w:lang w:val="en-US" w:eastAsia="en-US"/>
              </w:rPr>
              <w:t>u_afc_country_descr</w:t>
            </w:r>
            <w:proofErr w:type="spellEnd"/>
          </w:p>
        </w:tc>
        <w:tc>
          <w:tcPr>
            <w:tcW w:w="1843" w:type="dxa"/>
            <w:vAlign w:val="center"/>
          </w:tcPr>
          <w:p w14:paraId="049E8C7E" w14:textId="36DD411B" w:rsidR="00B5150C" w:rsidRDefault="00B5150C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Desc Country</w:t>
            </w:r>
          </w:p>
        </w:tc>
        <w:tc>
          <w:tcPr>
            <w:tcW w:w="992" w:type="dxa"/>
            <w:vAlign w:val="center"/>
          </w:tcPr>
          <w:p w14:paraId="518061F7" w14:textId="23CF7426" w:rsidR="00B5150C" w:rsidRDefault="00B5150C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453B104E" w14:textId="77777777" w:rsidR="00B5150C" w:rsidRPr="000970B6" w:rsidRDefault="00B5150C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05ED566F" w14:textId="77777777" w:rsidR="00B5150C" w:rsidRPr="001B4328" w:rsidRDefault="00B5150C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7D19887B" w14:textId="77777777" w:rsidR="00B5150C" w:rsidRPr="000970B6" w:rsidRDefault="00B5150C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A970D7" w:rsidRPr="000970B6" w14:paraId="2372D370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AA69468" w14:textId="50BE117C" w:rsidR="00A970D7" w:rsidRPr="00B5150C" w:rsidRDefault="004F3189" w:rsidP="001B4328">
            <w:pPr>
              <w:rPr>
                <w:lang w:val="en-US" w:eastAsia="en-US"/>
              </w:rPr>
            </w:pPr>
            <w:proofErr w:type="spellStart"/>
            <w:r w:rsidRPr="004F3189">
              <w:rPr>
                <w:lang w:val="en-US" w:eastAsia="en-US"/>
              </w:rPr>
              <w:t>u_po_country</w:t>
            </w:r>
            <w:proofErr w:type="spellEnd"/>
          </w:p>
        </w:tc>
        <w:tc>
          <w:tcPr>
            <w:tcW w:w="1843" w:type="dxa"/>
            <w:vAlign w:val="center"/>
          </w:tcPr>
          <w:p w14:paraId="33982349" w14:textId="7896F711" w:rsidR="00A970D7" w:rsidRDefault="004F3189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P&amp;O – Geographical Country</w:t>
            </w:r>
          </w:p>
        </w:tc>
        <w:tc>
          <w:tcPr>
            <w:tcW w:w="992" w:type="dxa"/>
            <w:vAlign w:val="center"/>
          </w:tcPr>
          <w:p w14:paraId="6E8E88A0" w14:textId="7333EB88" w:rsidR="00A970D7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6D1C4B8C" w14:textId="77777777" w:rsidR="00A970D7" w:rsidRPr="000970B6" w:rsidRDefault="00A970D7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718B2993" w14:textId="77777777" w:rsidR="00A970D7" w:rsidRPr="001B4328" w:rsidRDefault="00A970D7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02C6E604" w14:textId="77777777" w:rsidR="00A970D7" w:rsidRPr="000970B6" w:rsidRDefault="00A970D7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0A40F341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10EA5DF" w14:textId="14E75615" w:rsidR="004F3189" w:rsidRPr="004F3189" w:rsidRDefault="004F3189" w:rsidP="001B4328">
            <w:pPr>
              <w:rPr>
                <w:lang w:val="en-US" w:eastAsia="en-US"/>
              </w:rPr>
            </w:pPr>
            <w:proofErr w:type="spellStart"/>
            <w:r w:rsidRPr="004F3189">
              <w:rPr>
                <w:lang w:val="en-US" w:eastAsia="en-US"/>
              </w:rPr>
              <w:t>u_po_country_description</w:t>
            </w:r>
            <w:proofErr w:type="spellEnd"/>
          </w:p>
        </w:tc>
        <w:tc>
          <w:tcPr>
            <w:tcW w:w="1843" w:type="dxa"/>
            <w:vAlign w:val="center"/>
          </w:tcPr>
          <w:p w14:paraId="69FE3480" w14:textId="1C419DDA" w:rsidR="004F3189" w:rsidRDefault="004F3189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P&amp;O – Desc Country</w:t>
            </w:r>
          </w:p>
        </w:tc>
        <w:tc>
          <w:tcPr>
            <w:tcW w:w="992" w:type="dxa"/>
            <w:vAlign w:val="center"/>
          </w:tcPr>
          <w:p w14:paraId="58310032" w14:textId="3092E215" w:rsidR="004F3189" w:rsidRDefault="004F3189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6AE15501" w14:textId="77777777" w:rsidR="004F3189" w:rsidRPr="000970B6" w:rsidRDefault="004F3189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6186F535" w14:textId="77777777" w:rsidR="004F3189" w:rsidRPr="001B4328" w:rsidRDefault="004F3189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1179D72F" w14:textId="77777777" w:rsidR="004F3189" w:rsidRPr="000970B6" w:rsidRDefault="004F3189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21A81955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8D98144" w14:textId="6B4E645D" w:rsidR="004F3189" w:rsidRPr="004F3189" w:rsidRDefault="004F3189" w:rsidP="001B4328">
            <w:pPr>
              <w:rPr>
                <w:lang w:val="en-US" w:eastAsia="en-US"/>
              </w:rPr>
            </w:pPr>
            <w:proofErr w:type="spellStart"/>
            <w:r w:rsidRPr="004F3189">
              <w:rPr>
                <w:lang w:val="en-US" w:eastAsia="en-US"/>
              </w:rPr>
              <w:t>u_afc_company_code</w:t>
            </w:r>
            <w:proofErr w:type="spellEnd"/>
          </w:p>
        </w:tc>
        <w:tc>
          <w:tcPr>
            <w:tcW w:w="1843" w:type="dxa"/>
            <w:vAlign w:val="center"/>
          </w:tcPr>
          <w:p w14:paraId="2B410092" w14:textId="5BCF7726" w:rsidR="004F3189" w:rsidRDefault="004F3189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Company Code SAP AFC</w:t>
            </w:r>
          </w:p>
        </w:tc>
        <w:tc>
          <w:tcPr>
            <w:tcW w:w="992" w:type="dxa"/>
            <w:vAlign w:val="center"/>
          </w:tcPr>
          <w:p w14:paraId="77BFA5F8" w14:textId="489DB0AF" w:rsidR="004F3189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0E4F1F7F" w14:textId="77777777" w:rsidR="004F3189" w:rsidRPr="000970B6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0C77FD1E" w14:textId="77777777" w:rsidR="004F3189" w:rsidRPr="001B4328" w:rsidRDefault="004F3189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7236214A" w14:textId="77777777" w:rsidR="004F3189" w:rsidRPr="000970B6" w:rsidRDefault="004F3189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281D6343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F420EC7" w14:textId="2E9A42D6" w:rsidR="004F3189" w:rsidRPr="004F3189" w:rsidRDefault="004F3189" w:rsidP="001B4328">
            <w:pPr>
              <w:rPr>
                <w:lang w:val="en-US" w:eastAsia="en-US"/>
              </w:rPr>
            </w:pPr>
            <w:r w:rsidRPr="004F3189">
              <w:rPr>
                <w:lang w:val="en-US" w:eastAsia="en-US"/>
              </w:rPr>
              <w:t>u_afc_company_e4e</w:t>
            </w:r>
          </w:p>
        </w:tc>
        <w:tc>
          <w:tcPr>
            <w:tcW w:w="1843" w:type="dxa"/>
            <w:vAlign w:val="center"/>
          </w:tcPr>
          <w:p w14:paraId="343DCF3F" w14:textId="7AA87171" w:rsidR="004F3189" w:rsidRDefault="004F3189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Company E4E</w:t>
            </w:r>
          </w:p>
        </w:tc>
        <w:tc>
          <w:tcPr>
            <w:tcW w:w="992" w:type="dxa"/>
            <w:vAlign w:val="center"/>
          </w:tcPr>
          <w:p w14:paraId="42446D64" w14:textId="59956E19" w:rsidR="004F3189" w:rsidRDefault="004F3189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5625766F" w14:textId="77777777" w:rsidR="004F3189" w:rsidRPr="000970B6" w:rsidRDefault="004F3189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763D69BF" w14:textId="77777777" w:rsidR="004F3189" w:rsidRPr="001B4328" w:rsidRDefault="004F3189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D0EB408" w14:textId="77777777" w:rsidR="004F3189" w:rsidRPr="000970B6" w:rsidRDefault="004F3189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330C8F44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E182A3E" w14:textId="03A53EA9" w:rsidR="004F3189" w:rsidRPr="004F3189" w:rsidRDefault="004F3189" w:rsidP="001B4328">
            <w:pPr>
              <w:rPr>
                <w:lang w:val="en-US" w:eastAsia="en-US"/>
              </w:rPr>
            </w:pPr>
            <w:proofErr w:type="spellStart"/>
            <w:r w:rsidRPr="004F3189">
              <w:rPr>
                <w:lang w:val="en-US" w:eastAsia="en-US"/>
              </w:rPr>
              <w:t>u_afc_cdc_dummy</w:t>
            </w:r>
            <w:proofErr w:type="spellEnd"/>
          </w:p>
        </w:tc>
        <w:tc>
          <w:tcPr>
            <w:tcW w:w="1843" w:type="dxa"/>
            <w:vAlign w:val="center"/>
          </w:tcPr>
          <w:p w14:paraId="70194B63" w14:textId="3B2C5E8A" w:rsidR="004F3189" w:rsidRDefault="004F3189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CDC Dummy</w:t>
            </w:r>
          </w:p>
        </w:tc>
        <w:tc>
          <w:tcPr>
            <w:tcW w:w="992" w:type="dxa"/>
            <w:vAlign w:val="center"/>
          </w:tcPr>
          <w:p w14:paraId="156DFE04" w14:textId="270EE938" w:rsidR="004F3189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37B6AC68" w14:textId="77777777" w:rsidR="004F3189" w:rsidRPr="000970B6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7600DA29" w14:textId="77777777" w:rsidR="004F3189" w:rsidRPr="001B4328" w:rsidRDefault="004F3189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19BE4292" w14:textId="77777777" w:rsidR="004F3189" w:rsidRPr="000970B6" w:rsidRDefault="004F3189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58AFBA66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D34800D" w14:textId="41227025" w:rsidR="004F3189" w:rsidRPr="004F3189" w:rsidRDefault="004F3189" w:rsidP="001B4328">
            <w:pPr>
              <w:rPr>
                <w:lang w:val="en-US" w:eastAsia="en-US"/>
              </w:rPr>
            </w:pPr>
            <w:proofErr w:type="spellStart"/>
            <w:r w:rsidRPr="004F3189">
              <w:rPr>
                <w:lang w:val="en-US" w:eastAsia="en-US"/>
              </w:rPr>
              <w:t>u_afc_entry_date</w:t>
            </w:r>
            <w:proofErr w:type="spellEnd"/>
          </w:p>
        </w:tc>
        <w:tc>
          <w:tcPr>
            <w:tcW w:w="1843" w:type="dxa"/>
            <w:vAlign w:val="center"/>
          </w:tcPr>
          <w:p w14:paraId="72215A45" w14:textId="7B8EF6FD" w:rsidR="004F3189" w:rsidRDefault="004F3189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Entry Date</w:t>
            </w:r>
          </w:p>
        </w:tc>
        <w:tc>
          <w:tcPr>
            <w:tcW w:w="992" w:type="dxa"/>
            <w:vAlign w:val="center"/>
          </w:tcPr>
          <w:p w14:paraId="04910A52" w14:textId="6BCFF46C" w:rsidR="004F3189" w:rsidRDefault="004F3189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Date(</w:t>
            </w:r>
            <w:proofErr w:type="spellStart"/>
            <w:r>
              <w:rPr>
                <w:lang w:val="en-US" w:eastAsia="en-US"/>
              </w:rPr>
              <w:t>yyyy</w:t>
            </w:r>
            <w:proofErr w:type="spellEnd"/>
            <w:r>
              <w:rPr>
                <w:lang w:val="en-US" w:eastAsia="en-US"/>
              </w:rPr>
              <w:t>-mm-dd)</w:t>
            </w:r>
          </w:p>
        </w:tc>
        <w:tc>
          <w:tcPr>
            <w:tcW w:w="1276" w:type="dxa"/>
            <w:vAlign w:val="center"/>
          </w:tcPr>
          <w:p w14:paraId="4B45AC01" w14:textId="77777777" w:rsidR="004F3189" w:rsidRPr="000970B6" w:rsidRDefault="004F3189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4AE46F64" w14:textId="77777777" w:rsidR="004F3189" w:rsidRPr="001B4328" w:rsidRDefault="004F3189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38921EAE" w14:textId="77777777" w:rsidR="004F3189" w:rsidRPr="000970B6" w:rsidRDefault="004F3189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3F1889A1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8C212E9" w14:textId="1C10ABE2" w:rsidR="004F3189" w:rsidRPr="004F3189" w:rsidRDefault="004F3189" w:rsidP="001B4328">
            <w:pPr>
              <w:rPr>
                <w:lang w:val="en-US" w:eastAsia="en-US"/>
              </w:rPr>
            </w:pPr>
            <w:proofErr w:type="spellStart"/>
            <w:r w:rsidRPr="004F3189">
              <w:rPr>
                <w:lang w:val="en-US" w:eastAsia="en-US"/>
              </w:rPr>
              <w:t>u_afc_e</w:t>
            </w:r>
            <w:r>
              <w:rPr>
                <w:lang w:val="en-US" w:eastAsia="en-US"/>
              </w:rPr>
              <w:t>xit</w:t>
            </w:r>
            <w:r w:rsidRPr="004F3189">
              <w:rPr>
                <w:lang w:val="en-US" w:eastAsia="en-US"/>
              </w:rPr>
              <w:t>_date</w:t>
            </w:r>
            <w:proofErr w:type="spellEnd"/>
          </w:p>
        </w:tc>
        <w:tc>
          <w:tcPr>
            <w:tcW w:w="1843" w:type="dxa"/>
            <w:vAlign w:val="center"/>
          </w:tcPr>
          <w:p w14:paraId="285C4DF7" w14:textId="57116A59" w:rsidR="004F3189" w:rsidRDefault="004F3189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Exit Date</w:t>
            </w:r>
          </w:p>
        </w:tc>
        <w:tc>
          <w:tcPr>
            <w:tcW w:w="992" w:type="dxa"/>
            <w:vAlign w:val="center"/>
          </w:tcPr>
          <w:p w14:paraId="7827B4A0" w14:textId="173CE41D" w:rsidR="004F3189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Date(</w:t>
            </w:r>
            <w:proofErr w:type="spellStart"/>
            <w:r>
              <w:rPr>
                <w:lang w:val="en-US" w:eastAsia="en-US"/>
              </w:rPr>
              <w:t>yyyy</w:t>
            </w:r>
            <w:proofErr w:type="spellEnd"/>
            <w:r>
              <w:rPr>
                <w:lang w:val="en-US" w:eastAsia="en-US"/>
              </w:rPr>
              <w:t>-mm-dd)</w:t>
            </w:r>
          </w:p>
        </w:tc>
        <w:tc>
          <w:tcPr>
            <w:tcW w:w="1276" w:type="dxa"/>
            <w:vAlign w:val="center"/>
          </w:tcPr>
          <w:p w14:paraId="26494B4C" w14:textId="77777777" w:rsidR="004F3189" w:rsidRPr="000970B6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64DA6F1C" w14:textId="77777777" w:rsidR="004F3189" w:rsidRPr="001B4328" w:rsidRDefault="004F3189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AE57079" w14:textId="77777777" w:rsidR="004F3189" w:rsidRPr="000970B6" w:rsidRDefault="004F3189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66CB3F6F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17609DD" w14:textId="1B1329A3" w:rsidR="004F3189" w:rsidRPr="004F3189" w:rsidRDefault="004F3189" w:rsidP="001B4328">
            <w:pPr>
              <w:rPr>
                <w:lang w:val="en-US" w:eastAsia="en-US"/>
              </w:rPr>
            </w:pPr>
            <w:proofErr w:type="spellStart"/>
            <w:r w:rsidRPr="004F3189">
              <w:rPr>
                <w:lang w:val="en-US" w:eastAsia="en-US"/>
              </w:rPr>
              <w:t>u_po_driver</w:t>
            </w:r>
            <w:proofErr w:type="spellEnd"/>
          </w:p>
        </w:tc>
        <w:tc>
          <w:tcPr>
            <w:tcW w:w="1843" w:type="dxa"/>
            <w:vAlign w:val="center"/>
          </w:tcPr>
          <w:p w14:paraId="38654EF5" w14:textId="0C0DB719" w:rsidR="004F3189" w:rsidRDefault="004F3189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P&amp;O - Driver</w:t>
            </w:r>
          </w:p>
        </w:tc>
        <w:tc>
          <w:tcPr>
            <w:tcW w:w="992" w:type="dxa"/>
            <w:vAlign w:val="center"/>
          </w:tcPr>
          <w:p w14:paraId="2192E785" w14:textId="711016E9" w:rsidR="004F3189" w:rsidRDefault="004F3189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1BC89CFB" w14:textId="77777777" w:rsidR="004F3189" w:rsidRPr="000970B6" w:rsidRDefault="004F3189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7A3AFD7B" w14:textId="77777777" w:rsidR="004F3189" w:rsidRPr="001B4328" w:rsidRDefault="004F3189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441B4FA5" w14:textId="77777777" w:rsidR="004F3189" w:rsidRPr="000970B6" w:rsidRDefault="004F3189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0104CCC8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22844FC" w14:textId="7BCA8169" w:rsidR="004F3189" w:rsidRPr="004F3189" w:rsidRDefault="004F3189" w:rsidP="001B4328">
            <w:pPr>
              <w:rPr>
                <w:lang w:val="en-US" w:eastAsia="en-US"/>
              </w:rPr>
            </w:pPr>
            <w:proofErr w:type="spellStart"/>
            <w:r w:rsidRPr="004F3189">
              <w:rPr>
                <w:lang w:val="en-US" w:eastAsia="en-US"/>
              </w:rPr>
              <w:t>u_po_bpc_descr</w:t>
            </w:r>
            <w:proofErr w:type="spellEnd"/>
          </w:p>
        </w:tc>
        <w:tc>
          <w:tcPr>
            <w:tcW w:w="1843" w:type="dxa"/>
            <w:vAlign w:val="center"/>
          </w:tcPr>
          <w:p w14:paraId="0DEB61CC" w14:textId="3CE1AF14" w:rsidR="004F3189" w:rsidRDefault="004F3189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P&amp;O – BPC Description</w:t>
            </w:r>
          </w:p>
        </w:tc>
        <w:tc>
          <w:tcPr>
            <w:tcW w:w="992" w:type="dxa"/>
            <w:vAlign w:val="center"/>
          </w:tcPr>
          <w:p w14:paraId="1A139878" w14:textId="3D142F9D" w:rsidR="004F3189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7CCCE066" w14:textId="77777777" w:rsidR="004F3189" w:rsidRPr="000970B6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5AC99AB8" w14:textId="77777777" w:rsidR="004F3189" w:rsidRPr="001B4328" w:rsidRDefault="004F3189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034173D1" w14:textId="77777777" w:rsidR="004F3189" w:rsidRPr="000970B6" w:rsidRDefault="004F3189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09B7CCB2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328ED32" w14:textId="6EB6146D" w:rsidR="004F3189" w:rsidRPr="004F3189" w:rsidRDefault="004F3189" w:rsidP="001B4328">
            <w:pPr>
              <w:rPr>
                <w:lang w:val="en-US" w:eastAsia="en-US"/>
              </w:rPr>
            </w:pPr>
            <w:proofErr w:type="spellStart"/>
            <w:r w:rsidRPr="004F3189">
              <w:rPr>
                <w:lang w:val="en-US" w:eastAsia="en-US"/>
              </w:rPr>
              <w:t>u_po_perimeter_bpc</w:t>
            </w:r>
            <w:proofErr w:type="spellEnd"/>
          </w:p>
        </w:tc>
        <w:tc>
          <w:tcPr>
            <w:tcW w:w="1843" w:type="dxa"/>
            <w:vAlign w:val="center"/>
          </w:tcPr>
          <w:p w14:paraId="04209EDD" w14:textId="38C8B82F" w:rsidR="004F3189" w:rsidRDefault="004F3189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P&amp;O – Perimeter BPC</w:t>
            </w:r>
          </w:p>
        </w:tc>
        <w:tc>
          <w:tcPr>
            <w:tcW w:w="992" w:type="dxa"/>
            <w:vAlign w:val="center"/>
          </w:tcPr>
          <w:p w14:paraId="727B35F6" w14:textId="337B7978" w:rsidR="004F3189" w:rsidRDefault="004F3189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7BD2089D" w14:textId="77777777" w:rsidR="004F3189" w:rsidRPr="000970B6" w:rsidRDefault="004F3189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43A15EC1" w14:textId="77777777" w:rsidR="004F3189" w:rsidRPr="001B4328" w:rsidRDefault="004F3189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0BCE55C" w14:textId="77777777" w:rsidR="004F3189" w:rsidRPr="000970B6" w:rsidRDefault="004F3189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3A1D2973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38DDB1B" w14:textId="1F52AF9B" w:rsidR="004F3189" w:rsidRPr="004F3189" w:rsidRDefault="004F3189" w:rsidP="001B4328">
            <w:pPr>
              <w:rPr>
                <w:lang w:val="en-US" w:eastAsia="en-US"/>
              </w:rPr>
            </w:pPr>
            <w:proofErr w:type="spellStart"/>
            <w:r w:rsidRPr="004F3189">
              <w:rPr>
                <w:lang w:val="en-US" w:eastAsia="en-US"/>
              </w:rPr>
              <w:t>u_po_bpc_code</w:t>
            </w:r>
            <w:proofErr w:type="spellEnd"/>
          </w:p>
        </w:tc>
        <w:tc>
          <w:tcPr>
            <w:tcW w:w="1843" w:type="dxa"/>
            <w:vAlign w:val="center"/>
          </w:tcPr>
          <w:p w14:paraId="341B6E6E" w14:textId="63B8E2B4" w:rsidR="004F3189" w:rsidRDefault="004F3189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P&amp;O – BPC Code</w:t>
            </w:r>
          </w:p>
        </w:tc>
        <w:tc>
          <w:tcPr>
            <w:tcW w:w="992" w:type="dxa"/>
            <w:vAlign w:val="center"/>
          </w:tcPr>
          <w:p w14:paraId="1B6840B7" w14:textId="20898E78" w:rsidR="004F3189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09875C4A" w14:textId="77777777" w:rsidR="004F3189" w:rsidRPr="000970B6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28EC3204" w14:textId="77777777" w:rsidR="004F3189" w:rsidRPr="001B4328" w:rsidRDefault="004F3189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08478099" w14:textId="77777777" w:rsidR="004F3189" w:rsidRPr="000970B6" w:rsidRDefault="004F3189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1916439F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BD97E23" w14:textId="7F483863" w:rsidR="004F3189" w:rsidRPr="004F3189" w:rsidRDefault="004F3189" w:rsidP="004F3189">
            <w:pPr>
              <w:shd w:val="clear" w:color="auto" w:fill="FFFFFE"/>
              <w:spacing w:before="0" w:line="240" w:lineRule="atLeast"/>
              <w:jc w:val="left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sys_updated_by</w:t>
            </w:r>
            <w:proofErr w:type="spellEnd"/>
          </w:p>
        </w:tc>
        <w:tc>
          <w:tcPr>
            <w:tcW w:w="1843" w:type="dxa"/>
            <w:vAlign w:val="center"/>
          </w:tcPr>
          <w:p w14:paraId="41C8DCD5" w14:textId="204C7269" w:rsidR="004F3189" w:rsidRDefault="004F3189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Updated</w:t>
            </w:r>
            <w:r w:rsidR="00BB5E36">
              <w:rPr>
                <w:lang w:val="en-US" w:eastAsia="en-US"/>
              </w:rPr>
              <w:t xml:space="preserve"> By (last user to update the record)</w:t>
            </w:r>
          </w:p>
        </w:tc>
        <w:tc>
          <w:tcPr>
            <w:tcW w:w="992" w:type="dxa"/>
            <w:vAlign w:val="center"/>
          </w:tcPr>
          <w:p w14:paraId="51CCA23B" w14:textId="410296FD" w:rsidR="004F3189" w:rsidRDefault="00BB5E36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32789CE2" w14:textId="77777777" w:rsidR="004F3189" w:rsidRPr="000970B6" w:rsidRDefault="004F3189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58274FB5" w14:textId="77777777" w:rsidR="004F3189" w:rsidRPr="001B4328" w:rsidRDefault="004F3189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7729C923" w14:textId="77777777" w:rsidR="004F3189" w:rsidRPr="000970B6" w:rsidRDefault="004F3189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3189" w:rsidRPr="000970B6" w14:paraId="4C9BEDBE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8BDE657" w14:textId="1352C541" w:rsidR="004F3189" w:rsidRPr="004F3189" w:rsidRDefault="00BB5E36" w:rsidP="004F3189">
            <w:pPr>
              <w:shd w:val="clear" w:color="auto" w:fill="FFFFFE"/>
              <w:spacing w:before="0" w:line="240" w:lineRule="atLeast"/>
              <w:jc w:val="left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sys_updated_on</w:t>
            </w:r>
            <w:proofErr w:type="spellEnd"/>
          </w:p>
        </w:tc>
        <w:tc>
          <w:tcPr>
            <w:tcW w:w="1843" w:type="dxa"/>
            <w:vAlign w:val="center"/>
          </w:tcPr>
          <w:p w14:paraId="783A4B14" w14:textId="602E7857" w:rsidR="004F3189" w:rsidRDefault="00BB5E36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Last record update date</w:t>
            </w:r>
          </w:p>
        </w:tc>
        <w:tc>
          <w:tcPr>
            <w:tcW w:w="992" w:type="dxa"/>
            <w:vAlign w:val="center"/>
          </w:tcPr>
          <w:p w14:paraId="6F5F364C" w14:textId="2B4F974A" w:rsidR="004F3189" w:rsidRDefault="00BB5E36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DateTime</w:t>
            </w:r>
            <w:proofErr w:type="spellEnd"/>
          </w:p>
        </w:tc>
        <w:tc>
          <w:tcPr>
            <w:tcW w:w="1276" w:type="dxa"/>
            <w:vAlign w:val="center"/>
          </w:tcPr>
          <w:p w14:paraId="32B30183" w14:textId="77777777" w:rsidR="004F3189" w:rsidRPr="000970B6" w:rsidRDefault="004F3189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184DDAD4" w14:textId="77777777" w:rsidR="004F3189" w:rsidRPr="001B4328" w:rsidRDefault="004F3189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7DD0C17E" w14:textId="77777777" w:rsidR="004F3189" w:rsidRPr="000970B6" w:rsidRDefault="004F3189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B5E36" w:rsidRPr="000970B6" w14:paraId="59A3A706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65FFF8BB" w14:textId="0A50F3AF" w:rsidR="00BB5E36" w:rsidRDefault="00BB5E36" w:rsidP="004F3189">
            <w:pPr>
              <w:shd w:val="clear" w:color="auto" w:fill="FFFFFE"/>
              <w:spacing w:before="0" w:line="240" w:lineRule="atLeast"/>
              <w:jc w:val="left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sys_created_by</w:t>
            </w:r>
            <w:proofErr w:type="spellEnd"/>
          </w:p>
        </w:tc>
        <w:tc>
          <w:tcPr>
            <w:tcW w:w="1843" w:type="dxa"/>
            <w:vAlign w:val="center"/>
          </w:tcPr>
          <w:p w14:paraId="27F610BA" w14:textId="77777777" w:rsidR="00BB5E36" w:rsidRDefault="00BB5E36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92" w:type="dxa"/>
            <w:vAlign w:val="center"/>
          </w:tcPr>
          <w:p w14:paraId="25EC6D8A" w14:textId="179FE609" w:rsidR="00BB5E36" w:rsidRDefault="00BB5E36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7A3302EC" w14:textId="77777777" w:rsidR="00BB5E36" w:rsidRPr="000970B6" w:rsidRDefault="00BB5E36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120415FE" w14:textId="77777777" w:rsidR="00BB5E36" w:rsidRPr="001B4328" w:rsidRDefault="00BB5E36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41CC674C" w14:textId="77777777" w:rsidR="00BB5E36" w:rsidRPr="000970B6" w:rsidRDefault="00BB5E36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B5E36" w:rsidRPr="000970B6" w14:paraId="3F610C0C" w14:textId="77777777" w:rsidTr="00895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DDAF0BF" w14:textId="72C65EE5" w:rsidR="00BB5E36" w:rsidRDefault="00BB5E36" w:rsidP="004F3189">
            <w:pPr>
              <w:shd w:val="clear" w:color="auto" w:fill="FFFFFE"/>
              <w:spacing w:before="0" w:line="240" w:lineRule="atLeast"/>
              <w:jc w:val="left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sys_created_on</w:t>
            </w:r>
            <w:proofErr w:type="spellEnd"/>
          </w:p>
        </w:tc>
        <w:tc>
          <w:tcPr>
            <w:tcW w:w="1843" w:type="dxa"/>
            <w:vAlign w:val="center"/>
          </w:tcPr>
          <w:p w14:paraId="6352A9C0" w14:textId="77777777" w:rsidR="00BB5E36" w:rsidRDefault="00BB5E36" w:rsidP="001B43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92" w:type="dxa"/>
            <w:vAlign w:val="center"/>
          </w:tcPr>
          <w:p w14:paraId="754706D5" w14:textId="6B25D20A" w:rsidR="00BB5E36" w:rsidRDefault="00BB5E36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DateTime</w:t>
            </w:r>
            <w:proofErr w:type="spellEnd"/>
          </w:p>
        </w:tc>
        <w:tc>
          <w:tcPr>
            <w:tcW w:w="1276" w:type="dxa"/>
            <w:vAlign w:val="center"/>
          </w:tcPr>
          <w:p w14:paraId="40DE22A6" w14:textId="77777777" w:rsidR="00BB5E36" w:rsidRPr="000970B6" w:rsidRDefault="00BB5E36" w:rsidP="001B4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24E40B27" w14:textId="77777777" w:rsidR="00BB5E36" w:rsidRPr="001B4328" w:rsidRDefault="00BB5E36" w:rsidP="001B4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5B8CB0A2" w14:textId="77777777" w:rsidR="00BB5E36" w:rsidRPr="000970B6" w:rsidRDefault="00BB5E36" w:rsidP="001B432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B5E36" w:rsidRPr="000970B6" w14:paraId="733C2597" w14:textId="77777777" w:rsidTr="00895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923477B" w14:textId="5BDC016A" w:rsidR="00BB5E36" w:rsidRDefault="00BB5E36" w:rsidP="004F3189">
            <w:pPr>
              <w:shd w:val="clear" w:color="auto" w:fill="FFFFFE"/>
              <w:spacing w:before="0" w:line="240" w:lineRule="atLeast"/>
              <w:jc w:val="left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sys_tags</w:t>
            </w:r>
            <w:proofErr w:type="spellEnd"/>
            <w:r>
              <w:rPr>
                <w:lang w:val="en-US" w:eastAsia="en-US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597A44C0" w14:textId="77777777" w:rsidR="00BB5E36" w:rsidRDefault="00BB5E36" w:rsidP="001B43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92" w:type="dxa"/>
            <w:vAlign w:val="center"/>
          </w:tcPr>
          <w:p w14:paraId="42AC5862" w14:textId="77777777" w:rsidR="00BB5E36" w:rsidRDefault="00BB5E36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276" w:type="dxa"/>
            <w:vAlign w:val="center"/>
          </w:tcPr>
          <w:p w14:paraId="68C79140" w14:textId="77777777" w:rsidR="00BB5E36" w:rsidRPr="000970B6" w:rsidRDefault="00BB5E36" w:rsidP="001B43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4B1C226F" w14:textId="77777777" w:rsidR="00BB5E36" w:rsidRPr="001B4328" w:rsidRDefault="00BB5E36" w:rsidP="001B4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1161E288" w14:textId="77777777" w:rsidR="00BB5E36" w:rsidRPr="000970B6" w:rsidRDefault="00BB5E36" w:rsidP="001B432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08A1A21B" w14:textId="08A66690" w:rsidR="00DA56AE" w:rsidRDefault="00E8222E" w:rsidP="00E8222E">
      <w:pPr>
        <w:pStyle w:val="Didascalia"/>
      </w:pPr>
      <w:bookmarkStart w:id="8" w:name="_Toc24964250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 w:rsidR="00D24E51">
        <w:rPr>
          <w:noProof/>
        </w:rPr>
        <w:t>3</w:t>
      </w:r>
      <w:r w:rsidR="00BD2AA7">
        <w:rPr>
          <w:noProof/>
        </w:rPr>
        <w:fldChar w:fldCharType="end"/>
      </w:r>
      <w:r>
        <w:t xml:space="preserve">: </w:t>
      </w:r>
      <w:r w:rsidRPr="00B05870">
        <w:rPr>
          <w:b w:val="0"/>
        </w:rPr>
        <w:t>GET Output</w:t>
      </w:r>
      <w:r w:rsidR="006740D0">
        <w:rPr>
          <w:b w:val="0"/>
        </w:rPr>
        <w:t xml:space="preserve"> (</w:t>
      </w:r>
      <w:proofErr w:type="spellStart"/>
      <w:r w:rsidR="001B4328">
        <w:rPr>
          <w:b w:val="0"/>
        </w:rPr>
        <w:t>C</w:t>
      </w:r>
      <w:r w:rsidR="00BB5E36">
        <w:rPr>
          <w:b w:val="0"/>
        </w:rPr>
        <w:t>o</w:t>
      </w:r>
      <w:r w:rsidR="001B4328">
        <w:rPr>
          <w:b w:val="0"/>
        </w:rPr>
        <w:t>nsolidation</w:t>
      </w:r>
      <w:proofErr w:type="spellEnd"/>
      <w:r w:rsidR="001B4328">
        <w:rPr>
          <w:b w:val="0"/>
        </w:rPr>
        <w:t xml:space="preserve"> </w:t>
      </w:r>
      <w:proofErr w:type="spellStart"/>
      <w:r w:rsidR="001B4328">
        <w:rPr>
          <w:b w:val="0"/>
        </w:rPr>
        <w:t>Perimeter</w:t>
      </w:r>
      <w:proofErr w:type="spellEnd"/>
      <w:r w:rsidR="006740D0">
        <w:rPr>
          <w:b w:val="0"/>
        </w:rPr>
        <w:t>)</w:t>
      </w:r>
      <w:bookmarkEnd w:id="8"/>
    </w:p>
    <w:p w14:paraId="1E34379D" w14:textId="77777777" w:rsidR="00E8222E" w:rsidRPr="00E8222E" w:rsidRDefault="00E8222E" w:rsidP="00E8222E"/>
    <w:p w14:paraId="2F25DF23" w14:textId="7EF2DA20" w:rsidR="00BB58A5" w:rsidRPr="00CB6FAF" w:rsidRDefault="00BB58A5" w:rsidP="000F0883">
      <w:pPr>
        <w:pStyle w:val="Titolo3"/>
        <w:numPr>
          <w:ilvl w:val="2"/>
          <w:numId w:val="6"/>
        </w:numPr>
        <w:rPr>
          <w:lang w:val="en-US"/>
        </w:rPr>
      </w:pPr>
      <w:bookmarkStart w:id="9" w:name="_Toc24964260"/>
      <w:r w:rsidRPr="00CB6FAF">
        <w:rPr>
          <w:lang w:val="en-US"/>
        </w:rPr>
        <w:t>Errors</w:t>
      </w:r>
      <w:bookmarkEnd w:id="9"/>
    </w:p>
    <w:p w14:paraId="65600A5B" w14:textId="5ED14BD8" w:rsidR="007A0F46" w:rsidRPr="000970B6" w:rsidRDefault="007A0F46" w:rsidP="007A0F46">
      <w:pPr>
        <w:rPr>
          <w:lang w:val="en-US"/>
        </w:rPr>
      </w:pPr>
      <w:bookmarkStart w:id="10" w:name="_Hlk4082946"/>
      <w:r w:rsidRPr="000970B6">
        <w:rPr>
          <w:lang w:val="en-US"/>
        </w:rPr>
        <w:t>The error response payload is a JSON with this format:</w:t>
      </w:r>
    </w:p>
    <w:p w14:paraId="307A38AD" w14:textId="77777777" w:rsidR="007A0F46" w:rsidRPr="000970B6" w:rsidRDefault="007A0F46" w:rsidP="007A0F46">
      <w:pPr>
        <w:rPr>
          <w:lang w:val="en-US"/>
        </w:rPr>
      </w:pPr>
    </w:p>
    <w:p w14:paraId="49DD185F" w14:textId="77777777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>{</w:t>
      </w:r>
    </w:p>
    <w:p w14:paraId="41FCD23F" w14:textId="77777777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"error": {</w:t>
      </w:r>
    </w:p>
    <w:p w14:paraId="1B1A9DA5" w14:textId="4C89ED42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    "detail": "</w:t>
      </w:r>
      <w:r>
        <w:rPr>
          <w:rFonts w:asciiTheme="minorHAnsi" w:hAnsiTheme="minorHAnsi"/>
          <w:color w:val="333333"/>
          <w:sz w:val="22"/>
          <w:szCs w:val="22"/>
        </w:rPr>
        <w:t>String Detail</w:t>
      </w:r>
      <w:r w:rsidRPr="00606E3A">
        <w:rPr>
          <w:rFonts w:asciiTheme="minorHAnsi" w:hAnsiTheme="minorHAnsi"/>
          <w:color w:val="333333"/>
          <w:sz w:val="22"/>
          <w:szCs w:val="22"/>
        </w:rPr>
        <w:t>",</w:t>
      </w:r>
    </w:p>
    <w:p w14:paraId="671E85DA" w14:textId="683BA505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    "message": "</w:t>
      </w:r>
      <w:r>
        <w:rPr>
          <w:rFonts w:asciiTheme="minorHAnsi" w:hAnsiTheme="minorHAnsi"/>
          <w:color w:val="333333"/>
          <w:sz w:val="22"/>
          <w:szCs w:val="22"/>
        </w:rPr>
        <w:t>String  Message</w:t>
      </w:r>
      <w:r w:rsidRPr="00606E3A">
        <w:rPr>
          <w:rFonts w:asciiTheme="minorHAnsi" w:hAnsiTheme="minorHAnsi"/>
          <w:color w:val="333333"/>
          <w:sz w:val="22"/>
          <w:szCs w:val="22"/>
        </w:rPr>
        <w:t>"</w:t>
      </w:r>
    </w:p>
    <w:p w14:paraId="1901DDE8" w14:textId="77777777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},</w:t>
      </w:r>
    </w:p>
    <w:p w14:paraId="77AABB5C" w14:textId="77777777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"status": "failure"</w:t>
      </w:r>
    </w:p>
    <w:p w14:paraId="199DE34A" w14:textId="6BE2AD75" w:rsidR="007A0F46" w:rsidRPr="000970B6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>}</w:t>
      </w:r>
    </w:p>
    <w:p w14:paraId="13C0FF9F" w14:textId="0F89BCA7" w:rsidR="0071573B" w:rsidRPr="000970B6" w:rsidRDefault="00540FA5" w:rsidP="0071573B">
      <w:pPr>
        <w:rPr>
          <w:lang w:val="en-US"/>
        </w:rPr>
      </w:pPr>
      <w:r w:rsidRPr="00540FA5">
        <w:rPr>
          <w:lang w:val="en-US"/>
        </w:rPr>
        <w:t xml:space="preserve">For the detailed list of possible errors, please refer to ANNEX </w:t>
      </w:r>
      <w:r>
        <w:rPr>
          <w:lang w:val="en-US"/>
        </w:rPr>
        <w:t>A</w:t>
      </w:r>
      <w:r w:rsidRPr="00540FA5">
        <w:rPr>
          <w:lang w:val="en-US"/>
        </w:rPr>
        <w:t xml:space="preserve"> – List of possible errors.</w:t>
      </w:r>
    </w:p>
    <w:bookmarkEnd w:id="10"/>
    <w:p w14:paraId="03668FB7" w14:textId="77777777" w:rsidR="00CB15CB" w:rsidRPr="000970B6" w:rsidRDefault="00CB15CB" w:rsidP="0071573B">
      <w:pPr>
        <w:rPr>
          <w:lang w:val="en-US"/>
        </w:rPr>
      </w:pPr>
    </w:p>
    <w:p w14:paraId="710337ED" w14:textId="11C7B15D" w:rsidR="00BB58A5" w:rsidRPr="00CB6FAF" w:rsidRDefault="00BB58A5" w:rsidP="000F0883">
      <w:pPr>
        <w:pStyle w:val="Titolo3"/>
        <w:numPr>
          <w:ilvl w:val="2"/>
          <w:numId w:val="6"/>
        </w:numPr>
        <w:rPr>
          <w:lang w:val="en-US" w:eastAsia="en-US"/>
        </w:rPr>
      </w:pPr>
      <w:bookmarkStart w:id="11" w:name="_Toc24964261"/>
      <w:r w:rsidRPr="00CB6FAF">
        <w:rPr>
          <w:lang w:val="en-US" w:eastAsia="en-US"/>
        </w:rPr>
        <w:t>Examples</w:t>
      </w:r>
      <w:bookmarkEnd w:id="11"/>
    </w:p>
    <w:p w14:paraId="741A9E93" w14:textId="3C0FA62F" w:rsidR="00BB58A5" w:rsidRDefault="00606E3A" w:rsidP="005F06DA">
      <w:pPr>
        <w:rPr>
          <w:lang w:val="en-US" w:eastAsia="en-US"/>
        </w:rPr>
      </w:pPr>
      <w:r w:rsidRPr="00606E3A">
        <w:rPr>
          <w:b/>
          <w:lang w:val="en-US" w:eastAsia="en-US"/>
        </w:rPr>
        <w:t>Example 1</w:t>
      </w:r>
      <w:r w:rsidRPr="00606E3A">
        <w:rPr>
          <w:lang w:val="en-US" w:eastAsia="en-US"/>
        </w:rPr>
        <w:t>: Request for the full list of data with correct client credentials.</w:t>
      </w:r>
    </w:p>
    <w:p w14:paraId="3F673B75" w14:textId="77777777" w:rsidR="001C3031" w:rsidRDefault="001C3031" w:rsidP="005F06DA">
      <w:pPr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606E3A" w:rsidRPr="00527FED" w14:paraId="741C63DA" w14:textId="77777777" w:rsidTr="00540F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76D64" w14:textId="77777777" w:rsidR="00606E3A" w:rsidRPr="00527FED" w:rsidRDefault="00606E3A" w:rsidP="00540F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606E3A" w:rsidRPr="00897AA5" w14:paraId="3C805B68" w14:textId="77777777" w:rsidTr="00540FA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F9554" w14:textId="1233699D" w:rsidR="00606E3A" w:rsidRPr="000151AC" w:rsidRDefault="000151AC" w:rsidP="00540FA5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>
              <w:rPr>
                <w:bCs/>
                <w:color w:val="595959" w:themeColor="text1" w:themeTint="A6"/>
                <w:lang w:val="en-GB" w:eastAsia="en-US"/>
              </w:rPr>
              <w:t>&lt;</w:t>
            </w:r>
            <w:proofErr w:type="spellStart"/>
            <w:r>
              <w:rPr>
                <w:bCs/>
                <w:color w:val="595959" w:themeColor="text1" w:themeTint="A6"/>
                <w:lang w:val="en-GB" w:eastAsia="en-US"/>
              </w:rPr>
              <w:t>production_endpoint</w:t>
            </w:r>
            <w:proofErr w:type="spellEnd"/>
            <w:r w:rsidR="00AD05B4" w:rsidRPr="00C81AE6">
              <w:rPr>
                <w:bCs/>
                <w:color w:val="595959" w:themeColor="text1" w:themeTint="A6"/>
                <w:lang w:val="en-GB" w:eastAsia="en-US"/>
              </w:rPr>
              <w:t>&gt;/</w:t>
            </w:r>
            <w:r w:rsidR="00BB5E36" w:rsidRPr="00C81AE6">
              <w:rPr>
                <w:color w:val="595959" w:themeColor="text1" w:themeTint="A6"/>
                <w:szCs w:val="22"/>
              </w:rPr>
              <w:t>api/</w:t>
            </w:r>
            <w:proofErr w:type="spellStart"/>
            <w:r w:rsidR="00BB5E36" w:rsidRPr="00C81AE6">
              <w:rPr>
                <w:color w:val="595959" w:themeColor="text1" w:themeTint="A6"/>
                <w:szCs w:val="22"/>
              </w:rPr>
              <w:t>now</w:t>
            </w:r>
            <w:proofErr w:type="spellEnd"/>
            <w:r w:rsidR="00BB5E36" w:rsidRPr="00C81AE6">
              <w:rPr>
                <w:color w:val="595959" w:themeColor="text1" w:themeTint="A6"/>
                <w:szCs w:val="22"/>
              </w:rPr>
              <w:t>/</w:t>
            </w:r>
            <w:proofErr w:type="spellStart"/>
            <w:r w:rsidR="00BB5E36" w:rsidRPr="00C81AE6">
              <w:rPr>
                <w:color w:val="595959" w:themeColor="text1" w:themeTint="A6"/>
                <w:szCs w:val="22"/>
              </w:rPr>
              <w:t>table</w:t>
            </w:r>
            <w:proofErr w:type="spellEnd"/>
            <w:r w:rsidR="00BB5E36" w:rsidRPr="00C81AE6">
              <w:rPr>
                <w:color w:val="595959" w:themeColor="text1" w:themeTint="A6"/>
                <w:szCs w:val="22"/>
              </w:rPr>
              <w:t>/</w:t>
            </w:r>
            <w:proofErr w:type="spellStart"/>
            <w:r w:rsidR="00BB5E36" w:rsidRPr="00C81AE6">
              <w:rPr>
                <w:color w:val="595959" w:themeColor="text1" w:themeTint="A6"/>
                <w:szCs w:val="22"/>
              </w:rPr>
              <w:t>u_consolidation_perimeter_catalog</w:t>
            </w:r>
            <w:proofErr w:type="spellEnd"/>
          </w:p>
        </w:tc>
      </w:tr>
      <w:tr w:rsidR="00606E3A" w:rsidRPr="00897AA5" w14:paraId="3700F73D" w14:textId="77777777" w:rsidTr="00540FA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F7ED9" w14:textId="61326DA5" w:rsidR="00606E3A" w:rsidRPr="00F06C11" w:rsidRDefault="00606E3A" w:rsidP="00540F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 xml:space="preserve">Host: </w:t>
            </w:r>
            <w:r w:rsidR="00CC55D1">
              <w:rPr>
                <w:color w:val="505050"/>
                <w:szCs w:val="18"/>
                <w:shd w:val="clear" w:color="auto" w:fill="FFFFFF"/>
                <w:lang w:val="en-US"/>
              </w:rPr>
              <w:t>&lt;</w:t>
            </w:r>
            <w:proofErr w:type="spellStart"/>
            <w:r w:rsidR="00CC55D1">
              <w:rPr>
                <w:color w:val="505050"/>
                <w:szCs w:val="18"/>
                <w:shd w:val="clear" w:color="auto" w:fill="FFFFFF"/>
                <w:lang w:val="en-US"/>
              </w:rPr>
              <w:t>production</w:t>
            </w:r>
            <w:r w:rsidR="000151AC">
              <w:rPr>
                <w:color w:val="505050"/>
                <w:szCs w:val="18"/>
                <w:shd w:val="clear" w:color="auto" w:fill="FFFFFF"/>
                <w:lang w:val="en-US"/>
              </w:rPr>
              <w:t>_</w:t>
            </w:r>
            <w:r w:rsidR="00CC55D1">
              <w:rPr>
                <w:color w:val="505050"/>
                <w:szCs w:val="18"/>
                <w:shd w:val="clear" w:color="auto" w:fill="FFFFFF"/>
                <w:lang w:val="en-US"/>
              </w:rPr>
              <w:t>endpoint</w:t>
            </w:r>
            <w:proofErr w:type="spellEnd"/>
            <w:r w:rsidR="00CC55D1">
              <w:rPr>
                <w:color w:val="505050"/>
                <w:szCs w:val="18"/>
                <w:shd w:val="clear" w:color="auto" w:fill="FFFFFF"/>
                <w:lang w:val="en-US"/>
              </w:rPr>
              <w:t>&gt;</w:t>
            </w:r>
          </w:p>
          <w:p w14:paraId="06EEF121" w14:textId="7009044F" w:rsidR="00606E3A" w:rsidRPr="00897AA5" w:rsidRDefault="00CC55D1" w:rsidP="00540F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Accept: application/json</w:t>
            </w:r>
          </w:p>
          <w:p w14:paraId="111BE404" w14:textId="77777777" w:rsidR="00CC55D1" w:rsidRDefault="00CC55D1" w:rsidP="00540F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Content-Type: application/json</w:t>
            </w:r>
          </w:p>
          <w:p w14:paraId="17A52ECC" w14:textId="5909FB70" w:rsidR="00BB5E36" w:rsidRPr="00897AA5" w:rsidRDefault="00BB5E36" w:rsidP="00540F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Authorization: &lt;correct credentials&gt;</w:t>
            </w:r>
          </w:p>
        </w:tc>
      </w:tr>
    </w:tbl>
    <w:p w14:paraId="015B67BD" w14:textId="29D131BF" w:rsidR="00606E3A" w:rsidRDefault="00606E3A" w:rsidP="005F06DA">
      <w:pPr>
        <w:rPr>
          <w:highlight w:val="yellow"/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CC55D1" w:rsidRPr="00527FED" w14:paraId="3E4FBF06" w14:textId="77777777" w:rsidTr="00540FA5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42581" w14:textId="77777777" w:rsidR="00CC55D1" w:rsidRPr="00527FED" w:rsidRDefault="00CC55D1" w:rsidP="00540F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CC55D1" w14:paraId="45889B5F" w14:textId="77777777" w:rsidTr="00540FA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01815" w14:textId="77777777" w:rsidR="00CC55D1" w:rsidRDefault="00CC55D1" w:rsidP="00540FA5">
            <w:pPr>
              <w:jc w:val="left"/>
              <w:rPr>
                <w:noProof/>
              </w:rPr>
            </w:pPr>
            <w:r w:rsidRPr="00CC55D1">
              <w:rPr>
                <w:noProof/>
                <w:color w:val="595959" w:themeColor="text1" w:themeTint="A6"/>
              </w:rPr>
              <w:t>200 OK</w:t>
            </w:r>
          </w:p>
        </w:tc>
      </w:tr>
      <w:tr w:rsidR="00CC55D1" w:rsidRPr="003B1A7A" w14:paraId="2ADE50CD" w14:textId="77777777" w:rsidTr="00540FA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04582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>{</w:t>
            </w:r>
          </w:p>
          <w:p w14:paraId="60B7872F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result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[</w:t>
            </w:r>
          </w:p>
          <w:p w14:paraId="7BC9F2C2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{</w:t>
            </w:r>
          </w:p>
          <w:p w14:paraId="0D72F0C5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u_afc_iren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0D8B6573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u_afc_area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"ENA",</w:t>
            </w:r>
          </w:p>
          <w:p w14:paraId="37BFA2E0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u_afc_irel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4DD84AC2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u_afc_prevalent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bDIS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",</w:t>
            </w:r>
          </w:p>
          <w:p w14:paraId="7DB8D714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u_afc_perimeter_descr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"Romania",</w:t>
            </w:r>
          </w:p>
          <w:p w14:paraId="37201BF8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u_info_rpa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"RO - ROCA - e-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Distributie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 xml:space="preserve"> 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Dobrogea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",</w:t>
            </w:r>
          </w:p>
          <w:p w14:paraId="65DDBCC1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u_po_bpc_descr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069F12C8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sys_updated_on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"2019-11-14 13:49:01",</w:t>
            </w:r>
          </w:p>
          <w:p w14:paraId="1FA02DE4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u_afc_consolidation_perc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"100",</w:t>
            </w:r>
          </w:p>
          <w:p w14:paraId="5F0D563F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u_po_perimeter_bpc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"Romania",</w:t>
            </w:r>
          </w:p>
          <w:p w14:paraId="1DB2A799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u_afc_igen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69D463F5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u_afc_exit_date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"2019-10-31",</w:t>
            </w:r>
          </w:p>
          <w:p w14:paraId="140BA3DE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u_afc_idis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"1",</w:t>
            </w:r>
          </w:p>
          <w:p w14:paraId="1D9A4AC6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sys_id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"00435b22db49041048fcf5b31d96197e",</w:t>
            </w:r>
          </w:p>
          <w:p w14:paraId="43336093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sys_updated_by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eggidiog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",</w:t>
            </w:r>
          </w:p>
          <w:p w14:paraId="250CCEA8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sys_created_on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"2019-11-14 13:49:01",</w:t>
            </w:r>
          </w:p>
          <w:p w14:paraId="7760C20B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u_afc_ihol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560116FB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u_sap_hr_global_code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"ROCA",</w:t>
            </w:r>
          </w:p>
          <w:p w14:paraId="02DB861C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u_afc_inuk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3AB49B5E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u_afc_entry_date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"2018-01-01",</w:t>
            </w:r>
          </w:p>
          <w:p w14:paraId="3DB92BA9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u_afc_ieso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03CCB9F4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sys_created_by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eggidiog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",</w:t>
            </w:r>
          </w:p>
          <w:p w14:paraId="60068B06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u_afc_cdc_dummy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"D30000DUHR",</w:t>
            </w:r>
          </w:p>
          <w:p w14:paraId="761046A9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u_afc_iesl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6973A74B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u_newprimo_code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14E5E9A6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u_po_country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"RO",</w:t>
            </w:r>
          </w:p>
          <w:p w14:paraId="53415361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sys_mod_count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"0",</w:t>
            </w:r>
          </w:p>
          <w:p w14:paraId="0C28946C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u_po_country_description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"Romania",</w:t>
            </w:r>
          </w:p>
          <w:p w14:paraId="0BD2A118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u_po_sap_hr_company_template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"0",</w:t>
            </w:r>
          </w:p>
          <w:p w14:paraId="2A7ACF7D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sys_tags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4476C9F9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u_sap_hr_global_descr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"e-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Distributie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 xml:space="preserve"> 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Dobrogea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",</w:t>
            </w:r>
          </w:p>
          <w:p w14:paraId="1C2F2DF3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u_afc_perimeter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"RO",</w:t>
            </w:r>
          </w:p>
          <w:p w14:paraId="59028A9C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u_po_bpc_code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518C5983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u_afc_newprimo_code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"EE1670a",</w:t>
            </w:r>
          </w:p>
          <w:p w14:paraId="1052E470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u_flag_consolidation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true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",</w:t>
            </w:r>
          </w:p>
          <w:p w14:paraId="57125B1A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u_afc_itrd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763DDA0C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u_po_driver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afc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",</w:t>
            </w:r>
          </w:p>
          <w:p w14:paraId="3DE2E3E3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u_afc_company_code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"ROD3",</w:t>
            </w:r>
          </w:p>
          <w:p w14:paraId="444D5A19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u_descr_extended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"E-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Distributie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 xml:space="preserve"> 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Dobrogea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 xml:space="preserve"> SA",</w:t>
            </w:r>
          </w:p>
          <w:p w14:paraId="66865ABB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u_afc_country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"RO",</w:t>
            </w:r>
          </w:p>
          <w:p w14:paraId="4B53961E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u_afc_iret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60B2E319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"u_afc_company_e4e": "NO",</w:t>
            </w:r>
          </w:p>
          <w:p w14:paraId="49BF2CFE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u_afc_iser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"",</w:t>
            </w:r>
          </w:p>
          <w:p w14:paraId="462DF03A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u_afc_country_descr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"Romania",</w:t>
            </w:r>
          </w:p>
          <w:p w14:paraId="6B65C6BF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u_review_hld_approver_status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"DONE"</w:t>
            </w:r>
          </w:p>
          <w:p w14:paraId="3A8679E2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},</w:t>
            </w:r>
          </w:p>
          <w:p w14:paraId="53FEAD8A" w14:textId="77777777" w:rsidR="00BB5E36" w:rsidRP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{</w:t>
            </w:r>
          </w:p>
          <w:p w14:paraId="62486601" w14:textId="77777777" w:rsidR="00CC55D1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BB5E36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BB5E36">
              <w:rPr>
                <w:color w:val="595959" w:themeColor="text1" w:themeTint="A6"/>
                <w:szCs w:val="22"/>
              </w:rPr>
              <w:t>u_afc_iren</w:t>
            </w:r>
            <w:proofErr w:type="spellEnd"/>
            <w:r w:rsidRPr="00BB5E36">
              <w:rPr>
                <w:color w:val="595959" w:themeColor="text1" w:themeTint="A6"/>
                <w:szCs w:val="22"/>
              </w:rPr>
              <w:t>": "1",</w:t>
            </w:r>
          </w:p>
          <w:p w14:paraId="2FE0F560" w14:textId="77777777" w:rsid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>
              <w:rPr>
                <w:color w:val="595959" w:themeColor="text1" w:themeTint="A6"/>
                <w:szCs w:val="22"/>
              </w:rPr>
              <w:t>…..</w:t>
            </w:r>
          </w:p>
          <w:p w14:paraId="072D402D" w14:textId="26D3589F" w:rsidR="00BB5E36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>
              <w:rPr>
                <w:color w:val="595959" w:themeColor="text1" w:themeTint="A6"/>
                <w:szCs w:val="22"/>
              </w:rPr>
              <w:t>…..</w:t>
            </w:r>
          </w:p>
          <w:p w14:paraId="527D4574" w14:textId="4D6541DA" w:rsidR="00BB5E36" w:rsidRPr="000151AC" w:rsidRDefault="00BB5E36" w:rsidP="00BB5E36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>
              <w:rPr>
                <w:color w:val="595959" w:themeColor="text1" w:themeTint="A6"/>
                <w:szCs w:val="22"/>
              </w:rPr>
              <w:t>…..</w:t>
            </w:r>
          </w:p>
        </w:tc>
      </w:tr>
    </w:tbl>
    <w:p w14:paraId="596E27A7" w14:textId="59A80985" w:rsidR="00CC55D1" w:rsidRDefault="00CC55D1" w:rsidP="005F06DA">
      <w:pPr>
        <w:rPr>
          <w:highlight w:val="yellow"/>
          <w:lang w:val="en-US" w:eastAsia="en-US"/>
        </w:rPr>
      </w:pPr>
    </w:p>
    <w:p w14:paraId="5574DBDF" w14:textId="77777777" w:rsidR="00CA7C3F" w:rsidRDefault="00CA7C3F" w:rsidP="00CC55D1">
      <w:pPr>
        <w:jc w:val="left"/>
        <w:rPr>
          <w:b/>
          <w:lang w:val="en-US" w:eastAsia="en-US"/>
        </w:rPr>
      </w:pPr>
    </w:p>
    <w:p w14:paraId="1DEFED92" w14:textId="77777777" w:rsidR="00CA7C3F" w:rsidRDefault="00CA7C3F" w:rsidP="00CC55D1">
      <w:pPr>
        <w:jc w:val="left"/>
        <w:rPr>
          <w:b/>
          <w:lang w:val="en-US" w:eastAsia="en-US"/>
        </w:rPr>
      </w:pPr>
    </w:p>
    <w:p w14:paraId="02B1D5FE" w14:textId="6F8D61DA" w:rsidR="00CC55D1" w:rsidRPr="00CC7445" w:rsidRDefault="00CC55D1" w:rsidP="00CC55D1">
      <w:pPr>
        <w:jc w:val="left"/>
        <w:rPr>
          <w:b/>
          <w:lang w:val="en-US" w:eastAsia="en-US"/>
        </w:rPr>
      </w:pPr>
      <w:r>
        <w:rPr>
          <w:b/>
          <w:lang w:val="en-US" w:eastAsia="en-US"/>
        </w:rPr>
        <w:t>Example 2</w:t>
      </w:r>
      <w:r w:rsidRPr="00CC7445">
        <w:rPr>
          <w:b/>
          <w:lang w:val="en-US" w:eastAsia="en-US"/>
        </w:rPr>
        <w:t>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Request for the full list of data with no client cre</w:t>
      </w:r>
      <w:r w:rsidR="0024371B">
        <w:rPr>
          <w:lang w:val="en-US" w:eastAsia="en-US"/>
        </w:rPr>
        <w:t>dentials (Authorization header)</w:t>
      </w:r>
      <w:r w:rsidR="001C3031">
        <w:rPr>
          <w:lang w:val="en-US" w:eastAsia="en-US"/>
        </w:rPr>
        <w:t>.</w:t>
      </w:r>
    </w:p>
    <w:p w14:paraId="7B6B35FB" w14:textId="77777777" w:rsidR="00CC55D1" w:rsidRDefault="00CC55D1" w:rsidP="00CC55D1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CC55D1" w:rsidRPr="00527FED" w14:paraId="1599618F" w14:textId="77777777" w:rsidTr="00540F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2CDAE" w14:textId="77777777" w:rsidR="00CC55D1" w:rsidRPr="00527FED" w:rsidRDefault="00CC55D1" w:rsidP="00540F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CC55D1" w:rsidRPr="00897AA5" w14:paraId="17CF74A5" w14:textId="77777777" w:rsidTr="00540FA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05A28" w14:textId="2B1457A9" w:rsidR="00CC55D1" w:rsidRPr="00FA6B2A" w:rsidRDefault="00BB5E36" w:rsidP="00540FA5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>
              <w:rPr>
                <w:bCs/>
                <w:color w:val="595959" w:themeColor="text1" w:themeTint="A6"/>
                <w:lang w:val="en-GB" w:eastAsia="en-US"/>
              </w:rPr>
              <w:t>&lt;</w:t>
            </w:r>
            <w:proofErr w:type="spellStart"/>
            <w:r>
              <w:rPr>
                <w:bCs/>
                <w:color w:val="595959" w:themeColor="text1" w:themeTint="A6"/>
                <w:lang w:val="en-GB" w:eastAsia="en-US"/>
              </w:rPr>
              <w:t>production_endpoint</w:t>
            </w:r>
            <w:proofErr w:type="spellEnd"/>
            <w:r w:rsidRPr="00C81AE6">
              <w:rPr>
                <w:bCs/>
                <w:color w:val="595959" w:themeColor="text1" w:themeTint="A6"/>
                <w:lang w:val="en-GB" w:eastAsia="en-US"/>
              </w:rPr>
              <w:t>&gt;/</w:t>
            </w:r>
            <w:r w:rsidRPr="00C81AE6">
              <w:rPr>
                <w:color w:val="595959" w:themeColor="text1" w:themeTint="A6"/>
                <w:szCs w:val="22"/>
              </w:rPr>
              <w:t>api/</w:t>
            </w:r>
            <w:proofErr w:type="spellStart"/>
            <w:r w:rsidRPr="00C81AE6">
              <w:rPr>
                <w:color w:val="595959" w:themeColor="text1" w:themeTint="A6"/>
                <w:szCs w:val="22"/>
              </w:rPr>
              <w:t>now</w:t>
            </w:r>
            <w:proofErr w:type="spellEnd"/>
            <w:r w:rsidRPr="00C81AE6">
              <w:rPr>
                <w:color w:val="595959" w:themeColor="text1" w:themeTint="A6"/>
                <w:szCs w:val="22"/>
              </w:rPr>
              <w:t>/</w:t>
            </w:r>
            <w:proofErr w:type="spellStart"/>
            <w:r w:rsidRPr="00C81AE6">
              <w:rPr>
                <w:color w:val="595959" w:themeColor="text1" w:themeTint="A6"/>
                <w:szCs w:val="22"/>
              </w:rPr>
              <w:t>table</w:t>
            </w:r>
            <w:proofErr w:type="spellEnd"/>
            <w:r w:rsidRPr="00C81AE6">
              <w:rPr>
                <w:color w:val="595959" w:themeColor="text1" w:themeTint="A6"/>
                <w:szCs w:val="22"/>
              </w:rPr>
              <w:t>/</w:t>
            </w:r>
            <w:proofErr w:type="spellStart"/>
            <w:r w:rsidRPr="00C81AE6">
              <w:rPr>
                <w:color w:val="595959" w:themeColor="text1" w:themeTint="A6"/>
                <w:szCs w:val="22"/>
              </w:rPr>
              <w:t>u_consolidation_perimeter_catalog</w:t>
            </w:r>
            <w:proofErr w:type="spellEnd"/>
          </w:p>
        </w:tc>
      </w:tr>
      <w:tr w:rsidR="00CC55D1" w:rsidRPr="00897AA5" w14:paraId="510FE458" w14:textId="77777777" w:rsidTr="00540FA5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9DD2C" w14:textId="63D71602" w:rsidR="00FA6B2A" w:rsidRPr="00FA6B2A" w:rsidRDefault="00FA6B2A" w:rsidP="00FA6B2A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Host: &lt;</w:t>
            </w:r>
            <w:proofErr w:type="spellStart"/>
            <w:r w:rsidRPr="00FA6B2A">
              <w:rPr>
                <w:color w:val="595959" w:themeColor="text1" w:themeTint="A6"/>
                <w:lang w:val="en-US" w:eastAsia="en-US"/>
              </w:rPr>
              <w:t>production</w:t>
            </w:r>
            <w:r w:rsidR="000151AC">
              <w:rPr>
                <w:color w:val="595959" w:themeColor="text1" w:themeTint="A6"/>
                <w:lang w:val="en-US" w:eastAsia="en-US"/>
              </w:rPr>
              <w:t>_</w:t>
            </w:r>
            <w:r w:rsidRPr="00FA6B2A">
              <w:rPr>
                <w:color w:val="595959" w:themeColor="text1" w:themeTint="A6"/>
                <w:lang w:val="en-US" w:eastAsia="en-US"/>
              </w:rPr>
              <w:t>endpoint</w:t>
            </w:r>
            <w:proofErr w:type="spellEnd"/>
            <w:r w:rsidRPr="00FA6B2A">
              <w:rPr>
                <w:color w:val="595959" w:themeColor="text1" w:themeTint="A6"/>
                <w:lang w:val="en-US" w:eastAsia="en-US"/>
              </w:rPr>
              <w:t>&gt;</w:t>
            </w:r>
          </w:p>
          <w:p w14:paraId="30D697AF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Accept: application/json</w:t>
            </w:r>
          </w:p>
          <w:p w14:paraId="3385DEFB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Content-Type: application/json</w:t>
            </w:r>
          </w:p>
          <w:p w14:paraId="4FA03B4D" w14:textId="2972AD27" w:rsidR="00CC55D1" w:rsidRPr="00527FED" w:rsidRDefault="00FA6B2A" w:rsidP="00FA6B2A">
            <w:pPr>
              <w:jc w:val="left"/>
              <w:rPr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 xml:space="preserve">Authorization: </w:t>
            </w:r>
            <w:r>
              <w:rPr>
                <w:color w:val="595959" w:themeColor="text1" w:themeTint="A6"/>
                <w:lang w:val="en-US" w:eastAsia="en-US"/>
              </w:rPr>
              <w:t>&lt;wrong&gt;</w:t>
            </w:r>
          </w:p>
        </w:tc>
      </w:tr>
    </w:tbl>
    <w:p w14:paraId="69B7E8F8" w14:textId="77777777" w:rsidR="00CC55D1" w:rsidRPr="00527FED" w:rsidRDefault="00CC55D1" w:rsidP="00CC55D1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CC55D1" w:rsidRPr="00527FED" w14:paraId="4D60291C" w14:textId="77777777" w:rsidTr="00540F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16C9A" w14:textId="77777777" w:rsidR="00CC55D1" w:rsidRPr="00527FED" w:rsidRDefault="00CC55D1" w:rsidP="00540F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CC55D1" w:rsidRPr="00527FED" w14:paraId="4EAC07AC" w14:textId="77777777" w:rsidTr="00540FA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5F6DA" w14:textId="77777777" w:rsidR="00CC55D1" w:rsidRDefault="00CC55D1" w:rsidP="00540FA5">
            <w:pPr>
              <w:jc w:val="left"/>
              <w:rPr>
                <w:noProof/>
              </w:rPr>
            </w:pPr>
            <w:r w:rsidRPr="00FA6B2A">
              <w:rPr>
                <w:noProof/>
                <w:color w:val="595959" w:themeColor="text1" w:themeTint="A6"/>
              </w:rPr>
              <w:t>401 Unauthorized</w:t>
            </w:r>
          </w:p>
        </w:tc>
      </w:tr>
      <w:tr w:rsidR="00CC55D1" w:rsidRPr="003E09E1" w14:paraId="369EB87A" w14:textId="77777777" w:rsidTr="00540FA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EAB72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{</w:t>
            </w:r>
          </w:p>
          <w:p w14:paraId="7FF3EA5C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"error": {</w:t>
            </w:r>
          </w:p>
          <w:p w14:paraId="4B72C33B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"detail": "Required to provide Auth information",</w:t>
            </w:r>
          </w:p>
          <w:p w14:paraId="0CB8995C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"message": "User Not Authenticated"</w:t>
            </w:r>
          </w:p>
          <w:p w14:paraId="20E0199E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},</w:t>
            </w:r>
          </w:p>
          <w:p w14:paraId="504388E8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"status": "failure"</w:t>
            </w:r>
          </w:p>
          <w:p w14:paraId="38AF42B4" w14:textId="49E80333" w:rsidR="00CC55D1" w:rsidRPr="00CC7445" w:rsidRDefault="00FA6B2A" w:rsidP="00FA6B2A">
            <w:pPr>
              <w:jc w:val="left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}</w:t>
            </w:r>
          </w:p>
        </w:tc>
      </w:tr>
    </w:tbl>
    <w:p w14:paraId="51D00284" w14:textId="7305103E" w:rsidR="008E41D6" w:rsidRDefault="008E41D6" w:rsidP="005F06DA">
      <w:pPr>
        <w:rPr>
          <w:highlight w:val="yellow"/>
          <w:lang w:val="en-US" w:eastAsia="en-US"/>
        </w:rPr>
      </w:pPr>
    </w:p>
    <w:p w14:paraId="3C5AAB14" w14:textId="7E23FD57" w:rsidR="00B76239" w:rsidRPr="0044400F" w:rsidRDefault="00CC24F9" w:rsidP="00B76239">
      <w:pPr>
        <w:pStyle w:val="Titolo2"/>
        <w:numPr>
          <w:ilvl w:val="1"/>
          <w:numId w:val="3"/>
        </w:numPr>
        <w:rPr>
          <w:lang w:val="en-US" w:eastAsia="en-US"/>
        </w:rPr>
      </w:pPr>
      <w:bookmarkStart w:id="12" w:name="_Toc24964262"/>
      <w:r>
        <w:rPr>
          <w:lang w:val="en-US" w:eastAsia="en-US"/>
        </w:rPr>
        <w:t>POST – Insert Record in Consolidation Perimeter</w:t>
      </w:r>
      <w:bookmarkEnd w:id="12"/>
    </w:p>
    <w:p w14:paraId="29CB8B09" w14:textId="77777777" w:rsidR="00766B10" w:rsidRDefault="00766B10" w:rsidP="00B76239">
      <w:pPr>
        <w:rPr>
          <w:lang w:val="en-US" w:eastAsia="en-US"/>
        </w:rPr>
      </w:pPr>
    </w:p>
    <w:tbl>
      <w:tblPr>
        <w:tblW w:w="9401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8125"/>
      </w:tblGrid>
      <w:tr w:rsidR="00766B10" w:rsidRPr="00766B10" w14:paraId="7C39F5D2" w14:textId="77777777" w:rsidTr="00766B10">
        <w:trPr>
          <w:trHeight w:val="300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325646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>HTTP Method</w:t>
            </w:r>
          </w:p>
        </w:tc>
        <w:tc>
          <w:tcPr>
            <w:tcW w:w="81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4A0CF" w14:textId="52E37A2B" w:rsidR="00766B10" w:rsidRPr="00766B10" w:rsidRDefault="00CC24F9" w:rsidP="00766B10">
            <w:pPr>
              <w:spacing w:before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  <w:lang w:val="en-US"/>
              </w:rPr>
              <w:t>POST</w:t>
            </w:r>
          </w:p>
        </w:tc>
      </w:tr>
      <w:tr w:rsidR="00766B10" w:rsidRPr="00766B10" w14:paraId="2A255DBA" w14:textId="77777777" w:rsidTr="00766B10">
        <w:trPr>
          <w:trHeight w:val="1775"/>
        </w:trPr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86436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>Endpoint</w:t>
            </w:r>
          </w:p>
        </w:tc>
        <w:tc>
          <w:tcPr>
            <w:tcW w:w="8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494D40" w14:textId="637FE5DD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color w:val="000000"/>
                <w:szCs w:val="22"/>
              </w:rPr>
              <w:t>&lt;production_endpoint&gt;/</w:t>
            </w:r>
            <w:r w:rsidR="00B216A4" w:rsidRPr="00B216A4">
              <w:rPr>
                <w:szCs w:val="22"/>
                <w:shd w:val="clear" w:color="auto" w:fill="FFFFFF"/>
              </w:rPr>
              <w:t>api/now/table/u_consolidation_perimeter_catalog</w:t>
            </w:r>
          </w:p>
        </w:tc>
      </w:tr>
      <w:tr w:rsidR="00766B10" w:rsidRPr="00766B10" w14:paraId="488F9498" w14:textId="77777777" w:rsidTr="00766B10">
        <w:trPr>
          <w:trHeight w:val="300"/>
        </w:trPr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897B5D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>HTTP Headers</w:t>
            </w:r>
          </w:p>
        </w:tc>
        <w:tc>
          <w:tcPr>
            <w:tcW w:w="81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E93FA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color w:val="000000"/>
                <w:szCs w:val="22"/>
                <w:lang w:val="en-US"/>
              </w:rPr>
              <w:t>Authorization</w:t>
            </w:r>
          </w:p>
        </w:tc>
      </w:tr>
      <w:tr w:rsidR="00766B10" w:rsidRPr="00766B10" w14:paraId="4D403B01" w14:textId="77777777" w:rsidTr="00766B10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7445C97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</w:p>
        </w:tc>
        <w:tc>
          <w:tcPr>
            <w:tcW w:w="81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A0F0BD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color w:val="000000"/>
                <w:szCs w:val="22"/>
                <w:lang w:val="en-US"/>
              </w:rPr>
              <w:t>Accept: application/json</w:t>
            </w:r>
          </w:p>
        </w:tc>
      </w:tr>
      <w:tr w:rsidR="00766B10" w:rsidRPr="00766B10" w14:paraId="1BF2FF77" w14:textId="77777777" w:rsidTr="00766B10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2485FB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</w:p>
        </w:tc>
        <w:tc>
          <w:tcPr>
            <w:tcW w:w="81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34C83F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color w:val="000000"/>
                <w:szCs w:val="22"/>
                <w:lang w:val="en-US"/>
              </w:rPr>
              <w:t>Content-Type: application/json</w:t>
            </w:r>
          </w:p>
        </w:tc>
      </w:tr>
    </w:tbl>
    <w:p w14:paraId="244D163B" w14:textId="15320FEA" w:rsidR="00B76239" w:rsidRDefault="006740D0" w:rsidP="006740D0">
      <w:pPr>
        <w:pStyle w:val="Didascalia"/>
        <w:rPr>
          <w:highlight w:val="yellow"/>
          <w:lang w:val="en-US" w:eastAsia="en-US"/>
        </w:rPr>
      </w:pPr>
      <w:bookmarkStart w:id="13" w:name="_Toc24964251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 w:rsidR="00D24E51">
        <w:rPr>
          <w:noProof/>
        </w:rPr>
        <w:t>4</w:t>
      </w:r>
      <w:r w:rsidR="00BD2AA7">
        <w:rPr>
          <w:noProof/>
        </w:rPr>
        <w:fldChar w:fldCharType="end"/>
      </w:r>
      <w:r>
        <w:t xml:space="preserve">: </w:t>
      </w:r>
      <w:r w:rsidRPr="006740D0">
        <w:rPr>
          <w:b w:val="0"/>
        </w:rPr>
        <w:t xml:space="preserve">HTTP Method </w:t>
      </w:r>
      <w:r w:rsidR="00B216A4">
        <w:rPr>
          <w:b w:val="0"/>
        </w:rPr>
        <w:t>POST</w:t>
      </w:r>
      <w:r>
        <w:rPr>
          <w:b w:val="0"/>
        </w:rPr>
        <w:t xml:space="preserve"> (</w:t>
      </w:r>
      <w:proofErr w:type="spellStart"/>
      <w:r w:rsidR="00B216A4">
        <w:rPr>
          <w:b w:val="0"/>
        </w:rPr>
        <w:t>Consolidation</w:t>
      </w:r>
      <w:proofErr w:type="spellEnd"/>
      <w:r w:rsidR="00B216A4">
        <w:rPr>
          <w:b w:val="0"/>
        </w:rPr>
        <w:t xml:space="preserve"> </w:t>
      </w:r>
      <w:proofErr w:type="spellStart"/>
      <w:r w:rsidR="00B216A4">
        <w:rPr>
          <w:b w:val="0"/>
        </w:rPr>
        <w:t>Perimeter</w:t>
      </w:r>
      <w:proofErr w:type="spellEnd"/>
      <w:r>
        <w:rPr>
          <w:b w:val="0"/>
        </w:rPr>
        <w:t>)</w:t>
      </w:r>
      <w:bookmarkEnd w:id="13"/>
    </w:p>
    <w:p w14:paraId="01CF3240" w14:textId="58B78044" w:rsidR="00766B10" w:rsidRDefault="00766B10" w:rsidP="00766B10">
      <w:pPr>
        <w:pStyle w:val="Titolo3"/>
        <w:numPr>
          <w:ilvl w:val="0"/>
          <w:numId w:val="0"/>
        </w:numPr>
        <w:rPr>
          <w:lang w:val="en-US" w:eastAsia="en-US"/>
        </w:rPr>
      </w:pPr>
      <w:bookmarkStart w:id="14" w:name="_Toc24964263"/>
      <w:r>
        <w:rPr>
          <w:lang w:val="en-US" w:eastAsia="en-US"/>
        </w:rPr>
        <w:t>3.2.</w:t>
      </w:r>
      <w:r w:rsidR="008E570B">
        <w:rPr>
          <w:lang w:val="en-US" w:eastAsia="en-US"/>
        </w:rPr>
        <w:t>1</w:t>
      </w:r>
      <w:r>
        <w:rPr>
          <w:lang w:val="en-US" w:eastAsia="en-US"/>
        </w:rPr>
        <w:t>.</w:t>
      </w:r>
      <w:r>
        <w:rPr>
          <w:lang w:val="en-US" w:eastAsia="en-US"/>
        </w:rPr>
        <w:tab/>
      </w:r>
      <w:r w:rsidRPr="000970B6">
        <w:rPr>
          <w:lang w:val="en-US" w:eastAsia="en-US"/>
        </w:rPr>
        <w:t>Input Parameters</w:t>
      </w:r>
      <w:bookmarkEnd w:id="14"/>
    </w:p>
    <w:p w14:paraId="04C77AA6" w14:textId="77777777" w:rsidR="00766B10" w:rsidRDefault="00766B10" w:rsidP="00766B10">
      <w:pPr>
        <w:rPr>
          <w:lang w:val="en-US" w:eastAsia="en-US"/>
        </w:rPr>
      </w:pPr>
      <w:r w:rsidRPr="0024371B">
        <w:rPr>
          <w:lang w:val="en-US" w:eastAsia="en-US"/>
        </w:rPr>
        <w:t>Header parameters</w:t>
      </w:r>
      <w:r w:rsidRPr="004A74FE">
        <w:rPr>
          <w:lang w:val="en-US" w:eastAsia="en-US"/>
        </w:rPr>
        <w:t>:</w:t>
      </w:r>
    </w:p>
    <w:p w14:paraId="73B8EB06" w14:textId="77777777" w:rsidR="00766B10" w:rsidRPr="004A74FE" w:rsidRDefault="00766B10" w:rsidP="00766B10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766B10" w:rsidRPr="00527FED" w14:paraId="710CC8A4" w14:textId="77777777" w:rsidTr="008A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181D4946" w14:textId="77777777" w:rsidR="00766B10" w:rsidRPr="00527FED" w:rsidRDefault="00766B10" w:rsidP="008A53B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3690AF9D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67ADE1D0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14BCE938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2E4BB81A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29E27E1C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766B10" w:rsidRPr="00897AA5" w14:paraId="330B282C" w14:textId="77777777" w:rsidTr="008A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127A3EEE" w14:textId="77777777" w:rsidR="00766B10" w:rsidRPr="00527FED" w:rsidRDefault="00766B10" w:rsidP="008A53B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76CCF3F8" w14:textId="77777777" w:rsidR="00766B10" w:rsidRPr="00527FED" w:rsidRDefault="00766B10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2FB8642F" w14:textId="77777777" w:rsidR="00766B10" w:rsidRPr="00527FED" w:rsidRDefault="00766B10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4FE838EA" w14:textId="77777777" w:rsidR="00766B10" w:rsidRPr="00527FED" w:rsidRDefault="00766B10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1ADC3AAF" w14:textId="77777777" w:rsidR="00766B10" w:rsidRPr="00527FED" w:rsidRDefault="00766B10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0DC3FE9B" w14:textId="77777777" w:rsidR="00766B10" w:rsidRPr="00527FED" w:rsidRDefault="00766B10" w:rsidP="008A53B5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766B10" w:rsidRPr="003E09E1" w14:paraId="25251C7B" w14:textId="77777777" w:rsidTr="008A5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shd w:val="clear" w:color="auto" w:fill="DBE5F1" w:themeFill="accent1" w:themeFillTint="33"/>
          </w:tcPr>
          <w:p w14:paraId="4E10EBBD" w14:textId="77777777" w:rsidR="00766B10" w:rsidRDefault="00766B10" w:rsidP="008A53B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Accept</w:t>
            </w:r>
          </w:p>
        </w:tc>
        <w:tc>
          <w:tcPr>
            <w:tcW w:w="2125" w:type="dxa"/>
            <w:shd w:val="clear" w:color="auto" w:fill="DBE5F1" w:themeFill="accent1" w:themeFillTint="33"/>
          </w:tcPr>
          <w:p w14:paraId="7A307DA2" w14:textId="77777777" w:rsidR="00766B10" w:rsidRDefault="00766B10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  <w:shd w:val="clear" w:color="auto" w:fill="DBE5F1" w:themeFill="accent1" w:themeFillTint="33"/>
          </w:tcPr>
          <w:p w14:paraId="3150B719" w14:textId="77777777" w:rsidR="00766B10" w:rsidRDefault="00766B10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  <w:shd w:val="clear" w:color="auto" w:fill="DBE5F1" w:themeFill="accent1" w:themeFillTint="33"/>
          </w:tcPr>
          <w:p w14:paraId="008D0EAE" w14:textId="77777777" w:rsidR="00766B10" w:rsidRDefault="00766B10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  <w:shd w:val="clear" w:color="auto" w:fill="DBE5F1" w:themeFill="accent1" w:themeFillTint="33"/>
          </w:tcPr>
          <w:p w14:paraId="3E78DF76" w14:textId="77777777" w:rsidR="00766B10" w:rsidRPr="00527FED" w:rsidRDefault="00766B10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  <w:shd w:val="clear" w:color="auto" w:fill="DBE5F1" w:themeFill="accent1" w:themeFillTint="33"/>
          </w:tcPr>
          <w:p w14:paraId="3E2178D3" w14:textId="77777777" w:rsidR="00766B10" w:rsidRDefault="00766B10" w:rsidP="008A53B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766B10" w:rsidRPr="003E09E1" w14:paraId="2CDD7D84" w14:textId="77777777" w:rsidTr="008A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1BC26EC1" w14:textId="77777777" w:rsidR="00766B10" w:rsidRDefault="00766B10" w:rsidP="008A53B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Content-Type</w:t>
            </w:r>
          </w:p>
        </w:tc>
        <w:tc>
          <w:tcPr>
            <w:tcW w:w="2125" w:type="dxa"/>
          </w:tcPr>
          <w:p w14:paraId="0D1FB450" w14:textId="77777777" w:rsidR="00766B10" w:rsidRDefault="00766B10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</w:tcPr>
          <w:p w14:paraId="14551E82" w14:textId="77777777" w:rsidR="00766B10" w:rsidRDefault="00766B10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2080129B" w14:textId="77777777" w:rsidR="00766B10" w:rsidRDefault="00766B10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</w:tcPr>
          <w:p w14:paraId="6C5692AE" w14:textId="77777777" w:rsidR="00766B10" w:rsidRPr="00527FED" w:rsidRDefault="00766B10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50461D43" w14:textId="77777777" w:rsidR="00766B10" w:rsidRDefault="00766B10" w:rsidP="00D24E5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34CA2242" w14:textId="6231C99E" w:rsidR="00766B10" w:rsidRDefault="00D24E51" w:rsidP="00D24E51">
      <w:pPr>
        <w:pStyle w:val="Didascalia"/>
        <w:rPr>
          <w:b w:val="0"/>
        </w:rPr>
      </w:pPr>
      <w:bookmarkStart w:id="15" w:name="_Toc24964252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>
        <w:rPr>
          <w:noProof/>
        </w:rPr>
        <w:t>5</w:t>
      </w:r>
      <w:r w:rsidR="00BD2AA7">
        <w:rPr>
          <w:noProof/>
        </w:rPr>
        <w:fldChar w:fldCharType="end"/>
      </w:r>
      <w:r>
        <w:t xml:space="preserve">: </w:t>
      </w:r>
      <w:r w:rsidR="002F2FF9">
        <w:rPr>
          <w:b w:val="0"/>
        </w:rPr>
        <w:t>POST</w:t>
      </w:r>
      <w:r w:rsidRPr="00D24E51">
        <w:rPr>
          <w:b w:val="0"/>
        </w:rPr>
        <w:t xml:space="preserve"> </w:t>
      </w:r>
      <w:proofErr w:type="spellStart"/>
      <w:r w:rsidRPr="00D24E51">
        <w:rPr>
          <w:b w:val="0"/>
        </w:rPr>
        <w:t>Header</w:t>
      </w:r>
      <w:proofErr w:type="spellEnd"/>
      <w:r w:rsidRPr="00D24E51">
        <w:rPr>
          <w:b w:val="0"/>
        </w:rPr>
        <w:t xml:space="preserve"> </w:t>
      </w:r>
      <w:proofErr w:type="spellStart"/>
      <w:r w:rsidRPr="00D24E51">
        <w:rPr>
          <w:b w:val="0"/>
        </w:rPr>
        <w:t>Parameters</w:t>
      </w:r>
      <w:proofErr w:type="spellEnd"/>
      <w:r w:rsidRPr="00D24E51">
        <w:rPr>
          <w:b w:val="0"/>
        </w:rPr>
        <w:t xml:space="preserve"> (</w:t>
      </w:r>
      <w:proofErr w:type="spellStart"/>
      <w:r w:rsidR="00C81AE6">
        <w:rPr>
          <w:b w:val="0"/>
        </w:rPr>
        <w:t>Consolidation</w:t>
      </w:r>
      <w:proofErr w:type="spellEnd"/>
      <w:r w:rsidR="00C81AE6">
        <w:rPr>
          <w:b w:val="0"/>
        </w:rPr>
        <w:t xml:space="preserve"> </w:t>
      </w:r>
      <w:proofErr w:type="spellStart"/>
      <w:r w:rsidR="00C81AE6">
        <w:rPr>
          <w:b w:val="0"/>
        </w:rPr>
        <w:t>Perimeter</w:t>
      </w:r>
      <w:proofErr w:type="spellEnd"/>
      <w:r w:rsidRPr="00D24E51">
        <w:rPr>
          <w:b w:val="0"/>
        </w:rPr>
        <w:t>)</w:t>
      </w:r>
      <w:bookmarkEnd w:id="15"/>
    </w:p>
    <w:p w14:paraId="3DA4F65D" w14:textId="7C8C2DD7" w:rsidR="00B216A4" w:rsidRDefault="00B216A4" w:rsidP="00B216A4">
      <w:pPr>
        <w:rPr>
          <w:highlight w:val="yellow"/>
        </w:rPr>
      </w:pPr>
    </w:p>
    <w:p w14:paraId="28C78C11" w14:textId="227C1F37" w:rsidR="00B216A4" w:rsidRPr="00C81AE6" w:rsidRDefault="00B216A4" w:rsidP="00B216A4">
      <w:pPr>
        <w:rPr>
          <w:b/>
        </w:rPr>
      </w:pPr>
      <w:r w:rsidRPr="00C81AE6">
        <w:rPr>
          <w:b/>
        </w:rPr>
        <w:t>Body:</w:t>
      </w:r>
    </w:p>
    <w:p w14:paraId="0EC63FD9" w14:textId="668C2A84" w:rsidR="00B216A4" w:rsidRDefault="00B216A4" w:rsidP="00B216A4"/>
    <w:p w14:paraId="2A47FD1F" w14:textId="4EA1F2D3" w:rsidR="00B216A4" w:rsidRDefault="00B216A4" w:rsidP="00B216A4">
      <w:r>
        <w:t>OBJECT JSON.</w:t>
      </w:r>
    </w:p>
    <w:p w14:paraId="5ACD8B10" w14:textId="1D1A900F" w:rsidR="00B216A4" w:rsidRDefault="00B216A4" w:rsidP="00B216A4">
      <w:r>
        <w:t xml:space="preserve">EXAMPLE: </w:t>
      </w:r>
      <w:r w:rsidRPr="00B216A4">
        <w:t>{"</w:t>
      </w:r>
      <w:proofErr w:type="spellStart"/>
      <w:r w:rsidRPr="00B216A4">
        <w:t>u_afc_area":"test</w:t>
      </w:r>
      <w:proofErr w:type="spellEnd"/>
      <w:r w:rsidRPr="00B216A4">
        <w:t xml:space="preserve"> area","u_afc_</w:t>
      </w:r>
      <w:proofErr w:type="spellStart"/>
      <w:r w:rsidRPr="00B216A4">
        <w:t>perimeter</w:t>
      </w:r>
      <w:proofErr w:type="spellEnd"/>
      <w:r w:rsidRPr="00B216A4">
        <w:t xml:space="preserve">":"test </w:t>
      </w:r>
      <w:proofErr w:type="spellStart"/>
      <w:r w:rsidRPr="00B216A4">
        <w:t>perimeter</w:t>
      </w:r>
      <w:proofErr w:type="spellEnd"/>
      <w:r w:rsidRPr="00B216A4">
        <w:t>","u_descr_</w:t>
      </w:r>
      <w:proofErr w:type="spellStart"/>
      <w:r w:rsidRPr="00B216A4">
        <w:t>extended</w:t>
      </w:r>
      <w:proofErr w:type="spellEnd"/>
      <w:r w:rsidRPr="00B216A4">
        <w:t xml:space="preserve">":"test </w:t>
      </w:r>
      <w:proofErr w:type="spellStart"/>
      <w:r w:rsidRPr="00B216A4">
        <w:t>description</w:t>
      </w:r>
      <w:proofErr w:type="spellEnd"/>
      <w:r w:rsidRPr="00B216A4">
        <w:t>"}</w:t>
      </w:r>
    </w:p>
    <w:p w14:paraId="1F1540CB" w14:textId="0D636375" w:rsidR="00B216A4" w:rsidRDefault="00B216A4" w:rsidP="00B216A4"/>
    <w:p w14:paraId="38EB4813" w14:textId="68F7C620" w:rsidR="00B216A4" w:rsidRPr="00B216A4" w:rsidRDefault="00B216A4" w:rsidP="00B216A4">
      <w:r>
        <w:t>For field</w:t>
      </w:r>
      <w:r w:rsidR="00C81AE6">
        <w:t>s</w:t>
      </w:r>
      <w:r>
        <w:t xml:space="preserve"> name </w:t>
      </w:r>
      <w:proofErr w:type="spellStart"/>
      <w:r>
        <w:t>see</w:t>
      </w:r>
      <w:proofErr w:type="spellEnd"/>
      <w:r>
        <w:t xml:space="preserve"> par. 3.1.2</w:t>
      </w:r>
    </w:p>
    <w:p w14:paraId="020DF5F4" w14:textId="7DC09E4F" w:rsidR="008E570B" w:rsidRPr="008E570B" w:rsidRDefault="008E570B" w:rsidP="000F0883">
      <w:pPr>
        <w:pStyle w:val="Titolo3"/>
        <w:numPr>
          <w:ilvl w:val="2"/>
          <w:numId w:val="7"/>
        </w:numPr>
        <w:rPr>
          <w:lang w:val="en-US" w:eastAsia="en-US"/>
        </w:rPr>
      </w:pPr>
      <w:r w:rsidRPr="008E570B">
        <w:rPr>
          <w:lang w:val="en-US" w:eastAsia="en-US"/>
        </w:rPr>
        <w:tab/>
      </w:r>
      <w:bookmarkStart w:id="16" w:name="_Toc24964264"/>
      <w:r w:rsidRPr="008E570B">
        <w:rPr>
          <w:lang w:val="en-US" w:eastAsia="en-US"/>
        </w:rPr>
        <w:t>Output</w:t>
      </w:r>
      <w:bookmarkEnd w:id="16"/>
    </w:p>
    <w:p w14:paraId="6CA13946" w14:textId="4A13678A" w:rsidR="008E570B" w:rsidRPr="000970B6" w:rsidRDefault="00B216A4" w:rsidP="008E570B">
      <w:pPr>
        <w:jc w:val="left"/>
        <w:rPr>
          <w:bCs/>
          <w:lang w:val="en-US" w:eastAsia="en-US"/>
        </w:rPr>
      </w:pPr>
      <w:r>
        <w:rPr>
          <w:bCs/>
          <w:lang w:val="en-US" w:eastAsia="en-US"/>
        </w:rPr>
        <w:t>See par. 3.1.2</w:t>
      </w:r>
    </w:p>
    <w:p w14:paraId="001F3603" w14:textId="77777777" w:rsidR="008E570B" w:rsidRPr="000970B6" w:rsidRDefault="008E570B" w:rsidP="008E570B">
      <w:pPr>
        <w:jc w:val="left"/>
        <w:rPr>
          <w:b/>
          <w:bCs/>
          <w:u w:val="single"/>
          <w:lang w:val="en-US" w:eastAsia="en-US"/>
        </w:rPr>
      </w:pPr>
    </w:p>
    <w:p w14:paraId="66A58D72" w14:textId="77777777" w:rsidR="008E570B" w:rsidRPr="00CB6FAF" w:rsidRDefault="008E570B" w:rsidP="000F0883">
      <w:pPr>
        <w:pStyle w:val="Titolo3"/>
        <w:numPr>
          <w:ilvl w:val="2"/>
          <w:numId w:val="6"/>
        </w:numPr>
        <w:rPr>
          <w:lang w:val="en-US"/>
        </w:rPr>
      </w:pPr>
      <w:bookmarkStart w:id="17" w:name="_Toc24964265"/>
      <w:r w:rsidRPr="00CB6FAF">
        <w:rPr>
          <w:lang w:val="en-US"/>
        </w:rPr>
        <w:t>Errors</w:t>
      </w:r>
      <w:bookmarkEnd w:id="17"/>
    </w:p>
    <w:p w14:paraId="78304399" w14:textId="77777777" w:rsidR="008E570B" w:rsidRPr="000970B6" w:rsidRDefault="008E570B" w:rsidP="008E570B">
      <w:pPr>
        <w:rPr>
          <w:lang w:val="en-US"/>
        </w:rPr>
      </w:pPr>
      <w:r w:rsidRPr="000970B6">
        <w:rPr>
          <w:lang w:val="en-US"/>
        </w:rPr>
        <w:t>The error response payload is a JSON with this format:</w:t>
      </w:r>
    </w:p>
    <w:p w14:paraId="6E9E4814" w14:textId="77777777" w:rsidR="008E570B" w:rsidRPr="000970B6" w:rsidRDefault="008E570B" w:rsidP="008E570B">
      <w:pPr>
        <w:rPr>
          <w:lang w:val="en-US"/>
        </w:rPr>
      </w:pPr>
    </w:p>
    <w:p w14:paraId="49401F13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>{</w:t>
      </w:r>
    </w:p>
    <w:p w14:paraId="3BF506D3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"error": {</w:t>
      </w:r>
    </w:p>
    <w:p w14:paraId="4213AE36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    "detail": "</w:t>
      </w:r>
      <w:r>
        <w:rPr>
          <w:rFonts w:asciiTheme="minorHAnsi" w:hAnsiTheme="minorHAnsi"/>
          <w:color w:val="333333"/>
          <w:sz w:val="22"/>
          <w:szCs w:val="22"/>
        </w:rPr>
        <w:t>String Detail</w:t>
      </w:r>
      <w:r w:rsidRPr="00606E3A">
        <w:rPr>
          <w:rFonts w:asciiTheme="minorHAnsi" w:hAnsiTheme="minorHAnsi"/>
          <w:color w:val="333333"/>
          <w:sz w:val="22"/>
          <w:szCs w:val="22"/>
        </w:rPr>
        <w:t>",</w:t>
      </w:r>
    </w:p>
    <w:p w14:paraId="080F1421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    "message": "</w:t>
      </w:r>
      <w:r>
        <w:rPr>
          <w:rFonts w:asciiTheme="minorHAnsi" w:hAnsiTheme="minorHAnsi"/>
          <w:color w:val="333333"/>
          <w:sz w:val="22"/>
          <w:szCs w:val="22"/>
        </w:rPr>
        <w:t>String  Message</w:t>
      </w:r>
      <w:r w:rsidRPr="00606E3A">
        <w:rPr>
          <w:rFonts w:asciiTheme="minorHAnsi" w:hAnsiTheme="minorHAnsi"/>
          <w:color w:val="333333"/>
          <w:sz w:val="22"/>
          <w:szCs w:val="22"/>
        </w:rPr>
        <w:t>"</w:t>
      </w:r>
    </w:p>
    <w:p w14:paraId="4583E68B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},</w:t>
      </w:r>
    </w:p>
    <w:p w14:paraId="703030F2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"status": "failure"</w:t>
      </w:r>
    </w:p>
    <w:p w14:paraId="03D29493" w14:textId="77777777" w:rsidR="008E570B" w:rsidRPr="000970B6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>}</w:t>
      </w:r>
    </w:p>
    <w:p w14:paraId="409A8B2B" w14:textId="77777777" w:rsidR="008E570B" w:rsidRPr="000970B6" w:rsidRDefault="008E570B" w:rsidP="008E570B">
      <w:pPr>
        <w:rPr>
          <w:lang w:val="en-US"/>
        </w:rPr>
      </w:pPr>
      <w:r w:rsidRPr="00540FA5">
        <w:rPr>
          <w:lang w:val="en-US"/>
        </w:rPr>
        <w:t xml:space="preserve">For the detailed list of possible errors, please refer to ANNEX </w:t>
      </w:r>
      <w:r>
        <w:rPr>
          <w:lang w:val="en-US"/>
        </w:rPr>
        <w:t>A</w:t>
      </w:r>
      <w:r w:rsidRPr="00540FA5">
        <w:rPr>
          <w:lang w:val="en-US"/>
        </w:rPr>
        <w:t xml:space="preserve"> – List of possible errors.</w:t>
      </w:r>
    </w:p>
    <w:p w14:paraId="6413CCD2" w14:textId="77777777" w:rsidR="008E570B" w:rsidRDefault="008E570B" w:rsidP="005F06DA">
      <w:pPr>
        <w:rPr>
          <w:highlight w:val="yellow"/>
          <w:lang w:val="en-US" w:eastAsia="en-US"/>
        </w:rPr>
      </w:pPr>
    </w:p>
    <w:p w14:paraId="6D61146F" w14:textId="77777777" w:rsidR="008E570B" w:rsidRPr="00CB6FAF" w:rsidRDefault="008E570B" w:rsidP="000F0883">
      <w:pPr>
        <w:pStyle w:val="Titolo3"/>
        <w:numPr>
          <w:ilvl w:val="2"/>
          <w:numId w:val="6"/>
        </w:numPr>
        <w:rPr>
          <w:lang w:val="en-US" w:eastAsia="en-US"/>
        </w:rPr>
      </w:pPr>
      <w:bookmarkStart w:id="18" w:name="_Toc24964266"/>
      <w:r w:rsidRPr="00CB6FAF">
        <w:rPr>
          <w:lang w:val="en-US" w:eastAsia="en-US"/>
        </w:rPr>
        <w:t>Examples</w:t>
      </w:r>
      <w:bookmarkEnd w:id="18"/>
    </w:p>
    <w:p w14:paraId="4059DD89" w14:textId="77777777" w:rsidR="008E570B" w:rsidRDefault="008E570B" w:rsidP="008E570B">
      <w:pPr>
        <w:rPr>
          <w:lang w:val="en-US" w:eastAsia="en-US"/>
        </w:rPr>
      </w:pPr>
      <w:r w:rsidRPr="00606E3A">
        <w:rPr>
          <w:b/>
          <w:lang w:val="en-US" w:eastAsia="en-US"/>
        </w:rPr>
        <w:t>Example 1</w:t>
      </w:r>
      <w:r w:rsidRPr="00606E3A">
        <w:rPr>
          <w:lang w:val="en-US" w:eastAsia="en-US"/>
        </w:rPr>
        <w:t>: Request for the full list of data with correct client credentials.</w:t>
      </w:r>
    </w:p>
    <w:p w14:paraId="5294AA4F" w14:textId="77777777" w:rsidR="008E570B" w:rsidRDefault="008E570B" w:rsidP="008E570B">
      <w:pPr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8E570B" w:rsidRPr="00527FED" w14:paraId="0BCE05CD" w14:textId="77777777" w:rsidTr="008A53B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674DD" w14:textId="77777777" w:rsidR="008E570B" w:rsidRPr="00527FED" w:rsidRDefault="008E570B" w:rsidP="008A53B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8E570B" w:rsidRPr="00897AA5" w14:paraId="0354FE96" w14:textId="77777777" w:rsidTr="008E570B">
        <w:trPr>
          <w:trHeight w:val="1461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12FD5" w14:textId="34A5AA27" w:rsidR="008E570B" w:rsidRPr="008E570B" w:rsidRDefault="00CA7C3F" w:rsidP="008A53B5">
            <w:pPr>
              <w:jc w:val="left"/>
              <w:rPr>
                <w:bCs/>
                <w:color w:val="595959" w:themeColor="text1" w:themeTint="A6"/>
                <w:lang w:val="en-GB" w:eastAsia="en-US"/>
              </w:rPr>
            </w:pPr>
            <w:r w:rsidRPr="00CA7C3F">
              <w:rPr>
                <w:bCs/>
                <w:color w:val="595959" w:themeColor="text1" w:themeTint="A6"/>
                <w:lang w:val="en-GB" w:eastAsia="en-US"/>
              </w:rPr>
              <w:t>&lt;</w:t>
            </w:r>
            <w:proofErr w:type="spellStart"/>
            <w:r w:rsidRPr="00CA7C3F">
              <w:rPr>
                <w:bCs/>
                <w:color w:val="595959" w:themeColor="text1" w:themeTint="A6"/>
                <w:lang w:val="en-GB" w:eastAsia="en-US"/>
              </w:rPr>
              <w:t>production_endpoint</w:t>
            </w:r>
            <w:proofErr w:type="spellEnd"/>
            <w:r w:rsidRPr="00CA7C3F">
              <w:rPr>
                <w:bCs/>
                <w:color w:val="595959" w:themeColor="text1" w:themeTint="A6"/>
                <w:lang w:val="en-GB" w:eastAsia="en-US"/>
              </w:rPr>
              <w:t>&gt;/</w:t>
            </w:r>
            <w:r w:rsidR="00B216A4" w:rsidRPr="00B216A4">
              <w:rPr>
                <w:color w:val="505050"/>
                <w:szCs w:val="22"/>
                <w:shd w:val="clear" w:color="auto" w:fill="FFFFFF"/>
              </w:rPr>
              <w:t>api/</w:t>
            </w:r>
            <w:proofErr w:type="spellStart"/>
            <w:r w:rsidR="00B216A4" w:rsidRPr="00B216A4">
              <w:rPr>
                <w:color w:val="505050"/>
                <w:szCs w:val="22"/>
                <w:shd w:val="clear" w:color="auto" w:fill="FFFFFF"/>
              </w:rPr>
              <w:t>now</w:t>
            </w:r>
            <w:proofErr w:type="spellEnd"/>
            <w:r w:rsidR="00B216A4" w:rsidRPr="00B216A4">
              <w:rPr>
                <w:color w:val="505050"/>
                <w:szCs w:val="22"/>
                <w:shd w:val="clear" w:color="auto" w:fill="FFFFFF"/>
              </w:rPr>
              <w:t>/</w:t>
            </w:r>
            <w:proofErr w:type="spellStart"/>
            <w:r w:rsidR="00B216A4" w:rsidRPr="00B216A4">
              <w:rPr>
                <w:color w:val="505050"/>
                <w:szCs w:val="22"/>
                <w:shd w:val="clear" w:color="auto" w:fill="FFFFFF"/>
              </w:rPr>
              <w:t>table</w:t>
            </w:r>
            <w:proofErr w:type="spellEnd"/>
            <w:r w:rsidR="00B216A4" w:rsidRPr="00B216A4">
              <w:rPr>
                <w:color w:val="505050"/>
                <w:szCs w:val="22"/>
                <w:shd w:val="clear" w:color="auto" w:fill="FFFFFF"/>
              </w:rPr>
              <w:t>/</w:t>
            </w:r>
            <w:proofErr w:type="spellStart"/>
            <w:r w:rsidR="00B216A4" w:rsidRPr="00B216A4">
              <w:rPr>
                <w:color w:val="505050"/>
                <w:szCs w:val="22"/>
                <w:shd w:val="clear" w:color="auto" w:fill="FFFFFF"/>
              </w:rPr>
              <w:t>u_consolidation_perimeter_catalog</w:t>
            </w:r>
            <w:proofErr w:type="spellEnd"/>
          </w:p>
        </w:tc>
      </w:tr>
      <w:tr w:rsidR="008E570B" w:rsidRPr="00897AA5" w14:paraId="6F9F4EA3" w14:textId="77777777" w:rsidTr="008A53B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76BE0" w14:textId="77777777" w:rsidR="008E570B" w:rsidRPr="00F06C11" w:rsidRDefault="008E570B" w:rsidP="008A53B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</w:t>
            </w:r>
            <w:proofErr w:type="spellStart"/>
            <w:r>
              <w:rPr>
                <w:color w:val="505050"/>
                <w:szCs w:val="18"/>
                <w:shd w:val="clear" w:color="auto" w:fill="FFFFFF"/>
                <w:lang w:val="en-US"/>
              </w:rPr>
              <w:t>production_endpoint</w:t>
            </w:r>
            <w:proofErr w:type="spellEnd"/>
            <w:r>
              <w:rPr>
                <w:color w:val="505050"/>
                <w:szCs w:val="18"/>
                <w:shd w:val="clear" w:color="auto" w:fill="FFFFFF"/>
                <w:lang w:val="en-US"/>
              </w:rPr>
              <w:t>&gt;</w:t>
            </w:r>
          </w:p>
          <w:p w14:paraId="0DB250BD" w14:textId="77777777" w:rsidR="008E570B" w:rsidRPr="00897AA5" w:rsidRDefault="008E570B" w:rsidP="008A53B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Accept: application/json</w:t>
            </w:r>
          </w:p>
          <w:p w14:paraId="0CD01D7B" w14:textId="77777777" w:rsidR="008E570B" w:rsidRPr="00897AA5" w:rsidRDefault="008E570B" w:rsidP="008A53B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Content-Type: application/json</w:t>
            </w:r>
          </w:p>
          <w:p w14:paraId="250B9B48" w14:textId="77777777" w:rsidR="008E570B" w:rsidRDefault="008E570B" w:rsidP="008A53B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="00B216A4">
              <w:rPr>
                <w:color w:val="505050"/>
                <w:szCs w:val="18"/>
                <w:shd w:val="clear" w:color="auto" w:fill="FFFFFF"/>
                <w:lang w:val="en-US"/>
              </w:rPr>
              <w:t>&lt;correct credentials&gt;</w:t>
            </w:r>
          </w:p>
          <w:p w14:paraId="2707C1B7" w14:textId="159F7952" w:rsidR="00B216A4" w:rsidRPr="00897AA5" w:rsidRDefault="00B216A4" w:rsidP="008A53B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Body: &lt;correct format of body&gt;</w:t>
            </w:r>
          </w:p>
        </w:tc>
      </w:tr>
    </w:tbl>
    <w:p w14:paraId="4D98B628" w14:textId="77777777" w:rsidR="008E570B" w:rsidRDefault="008E570B" w:rsidP="008E570B">
      <w:pPr>
        <w:rPr>
          <w:highlight w:val="yellow"/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8E570B" w:rsidRPr="00527FED" w14:paraId="303783FB" w14:textId="77777777" w:rsidTr="008A53B5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0E895" w14:textId="77777777" w:rsidR="008E570B" w:rsidRPr="00527FED" w:rsidRDefault="008E570B" w:rsidP="008A53B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8E570B" w14:paraId="0CF55DE4" w14:textId="77777777" w:rsidTr="008A53B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F04BB" w14:textId="77777777" w:rsidR="008E570B" w:rsidRDefault="008E570B" w:rsidP="008A53B5">
            <w:pPr>
              <w:jc w:val="left"/>
              <w:rPr>
                <w:noProof/>
              </w:rPr>
            </w:pPr>
            <w:r w:rsidRPr="00CC55D1">
              <w:rPr>
                <w:noProof/>
                <w:color w:val="595959" w:themeColor="text1" w:themeTint="A6"/>
              </w:rPr>
              <w:t>200 OK</w:t>
            </w:r>
          </w:p>
        </w:tc>
      </w:tr>
      <w:tr w:rsidR="008E570B" w:rsidRPr="003B1A7A" w14:paraId="34E8895A" w14:textId="77777777" w:rsidTr="008A53B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57ABF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{</w:t>
            </w:r>
          </w:p>
          <w:p w14:paraId="6CF2C3A8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result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{</w:t>
            </w:r>
          </w:p>
          <w:p w14:paraId="3848EECE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u_afc_iren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0FE2887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u_afc_area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"test area"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165BF21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u_afc_irel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76200AD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u_afc_prevalent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5C09C5A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u_afc_perimeter_descr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93B08AD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u_info_rpa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 -  - 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8C8C8D6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u_po_bpc_descr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9CD9A79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sys_updated_on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"2019-11-15 14:50:51"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FAC00E7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u_afc_consolidation_perc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4AB7BCE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u_po_perimeter_bpc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1B9582B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u_afc_igen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E78244A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u_afc_exit_date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2150D58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u_afc_idis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CADA703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sys_id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"a7fa6447dbc54810b0949ea9db961951"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CECE0DA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sys_updated_by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RPATestRestUser</w:t>
            </w:r>
            <w:proofErr w:type="spellEnd"/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67ADEF7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sys_created_on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"2019-11-15 14:50:51"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2C8866B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u_afc_ihol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1D984CD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u_sap_hr_global_code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0C85C5B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u_afc_inuk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718BC528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u_afc_entry_date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A1785EC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u_afc_ieso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37961EA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sys_created_by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RPATestRestUser</w:t>
            </w:r>
            <w:proofErr w:type="spellEnd"/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2AE03CF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u_afc_cdc_dummy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8D4DFB5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u_afc_iesl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799715D7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u_newprimo_code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42DD94F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u_po_country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DF67D72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sys_mod_count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"0"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4375EC5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u_po_country_description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B3B9C08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u_po_sap_hr_company_template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8DDD165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sys_tags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0B6FE83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u_sap_hr_global_descr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74EB3DE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u_afc_perimeter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"test </w:t>
            </w:r>
            <w:proofErr w:type="spellStart"/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perimeter</w:t>
            </w:r>
            <w:proofErr w:type="spellEnd"/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157220B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u_po_bpc_code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6C1C408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u_afc_newprimo_code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28A3E0C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u_flag_consolidation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"false"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C7B35B6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u_afc_itrd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DC881C6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u_po_driver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027701C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u_afc_company_code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4049A38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u_descr_extended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"test </w:t>
            </w:r>
            <w:proofErr w:type="spellStart"/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description</w:t>
            </w:r>
            <w:proofErr w:type="spellEnd"/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F9D2B16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u_afc_country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B8AD58B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u_afc_iret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82EF437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"u_afc_company_e4e"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C5B96BC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u_afc_iser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0B258FA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u_afc_country_descr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50C4EE1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    </w:t>
            </w:r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u_review_hld_approver_status</w:t>
            </w:r>
            <w:proofErr w:type="spellEnd"/>
            <w:r w:rsidRPr="00B216A4">
              <w:rPr>
                <w:rFonts w:ascii="Consolas" w:hAnsi="Consolas" w:cs="Times New Roman"/>
                <w:color w:val="A31515"/>
                <w:sz w:val="18"/>
                <w:szCs w:val="18"/>
              </w:rPr>
              <w:t>"</w:t>
            </w: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: </w:t>
            </w:r>
            <w:r w:rsidRPr="00B216A4">
              <w:rPr>
                <w:rFonts w:ascii="Consolas" w:hAnsi="Consolas" w:cs="Times New Roman"/>
                <w:color w:val="0451A5"/>
                <w:sz w:val="18"/>
                <w:szCs w:val="18"/>
              </w:rPr>
              <w:t>"TODO"</w:t>
            </w:r>
          </w:p>
          <w:p w14:paraId="043AE256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    }</w:t>
            </w:r>
          </w:p>
          <w:p w14:paraId="6209B37D" w14:textId="77777777" w:rsidR="00B216A4" w:rsidRPr="00B216A4" w:rsidRDefault="00B216A4" w:rsidP="00B216A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B216A4">
              <w:rPr>
                <w:rFonts w:ascii="Consolas" w:hAnsi="Consolas" w:cs="Times New Roman"/>
                <w:color w:val="000000"/>
                <w:sz w:val="18"/>
                <w:szCs w:val="18"/>
              </w:rPr>
              <w:t>}</w:t>
            </w:r>
          </w:p>
          <w:p w14:paraId="07C53E02" w14:textId="21FDEF45" w:rsidR="008E570B" w:rsidRPr="000151AC" w:rsidRDefault="008E570B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</w:p>
        </w:tc>
      </w:tr>
    </w:tbl>
    <w:p w14:paraId="57EA0521" w14:textId="77777777" w:rsidR="008E570B" w:rsidRDefault="008E570B" w:rsidP="008E570B">
      <w:pPr>
        <w:rPr>
          <w:highlight w:val="yellow"/>
          <w:lang w:val="en-US" w:eastAsia="en-US"/>
        </w:rPr>
      </w:pPr>
    </w:p>
    <w:p w14:paraId="47D3AF1C" w14:textId="77777777" w:rsidR="008E570B" w:rsidRPr="00CC7445" w:rsidRDefault="008E570B" w:rsidP="008E570B">
      <w:pPr>
        <w:jc w:val="left"/>
        <w:rPr>
          <w:b/>
          <w:lang w:val="en-US" w:eastAsia="en-US"/>
        </w:rPr>
      </w:pPr>
      <w:r>
        <w:rPr>
          <w:b/>
          <w:lang w:val="en-US" w:eastAsia="en-US"/>
        </w:rPr>
        <w:t>Example 2</w:t>
      </w:r>
      <w:r w:rsidRPr="00CC7445">
        <w:rPr>
          <w:b/>
          <w:lang w:val="en-US" w:eastAsia="en-US"/>
        </w:rPr>
        <w:t>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Request for the full list of data with no client credentials (Authorization header).</w:t>
      </w:r>
    </w:p>
    <w:p w14:paraId="1EF1A322" w14:textId="77777777" w:rsidR="008E570B" w:rsidRDefault="008E570B" w:rsidP="008E570B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8E570B" w:rsidRPr="00527FED" w14:paraId="674D5D37" w14:textId="77777777" w:rsidTr="008A53B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C20A6" w14:textId="77777777" w:rsidR="008E570B" w:rsidRPr="00527FED" w:rsidRDefault="008E570B" w:rsidP="008A53B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8E570B" w:rsidRPr="00897AA5" w14:paraId="30FF9A71" w14:textId="77777777" w:rsidTr="008A53B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DE9D0" w14:textId="38726932" w:rsidR="008E570B" w:rsidRPr="00FA6B2A" w:rsidRDefault="00962262" w:rsidP="008A53B5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 w:rsidRPr="00CA7C3F">
              <w:rPr>
                <w:bCs/>
                <w:color w:val="595959" w:themeColor="text1" w:themeTint="A6"/>
                <w:lang w:val="en-GB" w:eastAsia="en-US"/>
              </w:rPr>
              <w:t>&lt;</w:t>
            </w:r>
            <w:proofErr w:type="spellStart"/>
            <w:r w:rsidRPr="00CA7C3F">
              <w:rPr>
                <w:bCs/>
                <w:color w:val="595959" w:themeColor="text1" w:themeTint="A6"/>
                <w:lang w:val="en-GB" w:eastAsia="en-US"/>
              </w:rPr>
              <w:t>production_endpoint</w:t>
            </w:r>
            <w:proofErr w:type="spellEnd"/>
            <w:r w:rsidRPr="00CA7C3F">
              <w:rPr>
                <w:bCs/>
                <w:color w:val="595959" w:themeColor="text1" w:themeTint="A6"/>
                <w:lang w:val="en-GB" w:eastAsia="en-US"/>
              </w:rPr>
              <w:t>&gt;/</w:t>
            </w:r>
            <w:r w:rsidRPr="00B216A4">
              <w:rPr>
                <w:color w:val="505050"/>
                <w:szCs w:val="22"/>
                <w:shd w:val="clear" w:color="auto" w:fill="FFFFFF"/>
              </w:rPr>
              <w:t>api/</w:t>
            </w:r>
            <w:proofErr w:type="spellStart"/>
            <w:r w:rsidRPr="00B216A4">
              <w:rPr>
                <w:color w:val="505050"/>
                <w:szCs w:val="22"/>
                <w:shd w:val="clear" w:color="auto" w:fill="FFFFFF"/>
              </w:rPr>
              <w:t>now</w:t>
            </w:r>
            <w:proofErr w:type="spellEnd"/>
            <w:r w:rsidRPr="00B216A4">
              <w:rPr>
                <w:color w:val="505050"/>
                <w:szCs w:val="22"/>
                <w:shd w:val="clear" w:color="auto" w:fill="FFFFFF"/>
              </w:rPr>
              <w:t>/</w:t>
            </w:r>
            <w:proofErr w:type="spellStart"/>
            <w:r w:rsidRPr="00B216A4">
              <w:rPr>
                <w:color w:val="505050"/>
                <w:szCs w:val="22"/>
                <w:shd w:val="clear" w:color="auto" w:fill="FFFFFF"/>
              </w:rPr>
              <w:t>table</w:t>
            </w:r>
            <w:proofErr w:type="spellEnd"/>
            <w:r w:rsidRPr="00B216A4">
              <w:rPr>
                <w:color w:val="505050"/>
                <w:szCs w:val="22"/>
                <w:shd w:val="clear" w:color="auto" w:fill="FFFFFF"/>
              </w:rPr>
              <w:t>/</w:t>
            </w:r>
            <w:proofErr w:type="spellStart"/>
            <w:r w:rsidRPr="00B216A4">
              <w:rPr>
                <w:color w:val="505050"/>
                <w:szCs w:val="22"/>
                <w:shd w:val="clear" w:color="auto" w:fill="FFFFFF"/>
              </w:rPr>
              <w:t>u_consolidation_perimeter_catalog</w:t>
            </w:r>
            <w:proofErr w:type="spellEnd"/>
          </w:p>
        </w:tc>
      </w:tr>
      <w:tr w:rsidR="008E570B" w:rsidRPr="00897AA5" w14:paraId="371F8F29" w14:textId="77777777" w:rsidTr="008A53B5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4BEA3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Host: &lt;</w:t>
            </w:r>
            <w:proofErr w:type="spellStart"/>
            <w:r w:rsidRPr="00FA6B2A">
              <w:rPr>
                <w:color w:val="595959" w:themeColor="text1" w:themeTint="A6"/>
                <w:lang w:val="en-US" w:eastAsia="en-US"/>
              </w:rPr>
              <w:t>production</w:t>
            </w:r>
            <w:r>
              <w:rPr>
                <w:color w:val="595959" w:themeColor="text1" w:themeTint="A6"/>
                <w:lang w:val="en-US" w:eastAsia="en-US"/>
              </w:rPr>
              <w:t>_</w:t>
            </w:r>
            <w:r w:rsidRPr="00FA6B2A">
              <w:rPr>
                <w:color w:val="595959" w:themeColor="text1" w:themeTint="A6"/>
                <w:lang w:val="en-US" w:eastAsia="en-US"/>
              </w:rPr>
              <w:t>endpoint</w:t>
            </w:r>
            <w:proofErr w:type="spellEnd"/>
            <w:r w:rsidRPr="00FA6B2A">
              <w:rPr>
                <w:color w:val="595959" w:themeColor="text1" w:themeTint="A6"/>
                <w:lang w:val="en-US" w:eastAsia="en-US"/>
              </w:rPr>
              <w:t>&gt;</w:t>
            </w:r>
          </w:p>
          <w:p w14:paraId="74A24808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Accept: application/json</w:t>
            </w:r>
          </w:p>
          <w:p w14:paraId="10B24C6D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Content-Type: application/json</w:t>
            </w:r>
          </w:p>
          <w:p w14:paraId="232AAC45" w14:textId="77777777" w:rsidR="008E570B" w:rsidRPr="00527FED" w:rsidRDefault="008E570B" w:rsidP="008A53B5">
            <w:pPr>
              <w:jc w:val="left"/>
              <w:rPr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 xml:space="preserve">Authorization: </w:t>
            </w:r>
            <w:r>
              <w:rPr>
                <w:color w:val="595959" w:themeColor="text1" w:themeTint="A6"/>
                <w:lang w:val="en-US" w:eastAsia="en-US"/>
              </w:rPr>
              <w:t>&lt;wrong&gt;</w:t>
            </w:r>
          </w:p>
        </w:tc>
      </w:tr>
    </w:tbl>
    <w:p w14:paraId="50C3E54B" w14:textId="77777777" w:rsidR="008E570B" w:rsidRPr="00527FED" w:rsidRDefault="008E570B" w:rsidP="008E570B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8E570B" w:rsidRPr="00527FED" w14:paraId="6EC07BA1" w14:textId="77777777" w:rsidTr="008A53B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06071" w14:textId="77777777" w:rsidR="008E570B" w:rsidRPr="00527FED" w:rsidRDefault="008E570B" w:rsidP="008A53B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8E570B" w:rsidRPr="00527FED" w14:paraId="4FC3A614" w14:textId="77777777" w:rsidTr="008A53B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3D29C" w14:textId="77777777" w:rsidR="008E570B" w:rsidRDefault="008E570B" w:rsidP="008A53B5">
            <w:pPr>
              <w:jc w:val="left"/>
              <w:rPr>
                <w:noProof/>
              </w:rPr>
            </w:pPr>
            <w:r w:rsidRPr="00FA6B2A">
              <w:rPr>
                <w:noProof/>
                <w:color w:val="595959" w:themeColor="text1" w:themeTint="A6"/>
              </w:rPr>
              <w:t>401 Unauthorized</w:t>
            </w:r>
          </w:p>
        </w:tc>
      </w:tr>
      <w:tr w:rsidR="008E570B" w:rsidRPr="003E09E1" w14:paraId="20ECC83E" w14:textId="77777777" w:rsidTr="008A53B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72D53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{</w:t>
            </w:r>
          </w:p>
          <w:p w14:paraId="37229DBF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"error": {</w:t>
            </w:r>
          </w:p>
          <w:p w14:paraId="460A84FF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"detail": "Required to provide Auth information",</w:t>
            </w:r>
          </w:p>
          <w:p w14:paraId="1C9D17F6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"message": "User Not Authenticated"</w:t>
            </w:r>
          </w:p>
          <w:p w14:paraId="51ACEC5E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},</w:t>
            </w:r>
          </w:p>
          <w:p w14:paraId="71F4AE3C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"status": "failure"</w:t>
            </w:r>
          </w:p>
          <w:p w14:paraId="52CD16B4" w14:textId="77777777" w:rsidR="008E570B" w:rsidRPr="00CC7445" w:rsidRDefault="008E570B" w:rsidP="008A53B5">
            <w:pPr>
              <w:jc w:val="left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}</w:t>
            </w:r>
          </w:p>
        </w:tc>
      </w:tr>
    </w:tbl>
    <w:p w14:paraId="005EBEDC" w14:textId="0109DE67" w:rsidR="008E570B" w:rsidRDefault="008E570B" w:rsidP="005F06DA">
      <w:pPr>
        <w:rPr>
          <w:highlight w:val="yellow"/>
          <w:lang w:val="en-US" w:eastAsia="en-US"/>
        </w:rPr>
      </w:pPr>
    </w:p>
    <w:p w14:paraId="72A5BDF4" w14:textId="77777777" w:rsidR="00D24E51" w:rsidRDefault="00D24E51" w:rsidP="005F06DA">
      <w:pPr>
        <w:rPr>
          <w:highlight w:val="yellow"/>
          <w:lang w:val="en-US" w:eastAsia="en-US"/>
        </w:rPr>
      </w:pPr>
    </w:p>
    <w:p w14:paraId="0F492838" w14:textId="624738FA" w:rsidR="00B05870" w:rsidRPr="008E41D6" w:rsidRDefault="00A203BC" w:rsidP="000F0883">
      <w:pPr>
        <w:pStyle w:val="Titolo2"/>
        <w:numPr>
          <w:ilvl w:val="1"/>
          <w:numId w:val="6"/>
        </w:numPr>
        <w:rPr>
          <w:lang w:val="en-US" w:eastAsia="en-US"/>
        </w:rPr>
      </w:pPr>
      <w:bookmarkStart w:id="19" w:name="_Toc24964267"/>
      <w:r>
        <w:rPr>
          <w:lang w:val="en-US" w:eastAsia="en-US"/>
        </w:rPr>
        <w:t>PUT – Modify Record on Consolidation Perimeter Catalog</w:t>
      </w:r>
      <w:bookmarkEnd w:id="19"/>
    </w:p>
    <w:p w14:paraId="1014C4B1" w14:textId="77777777" w:rsidR="00954A88" w:rsidRPr="00B05870" w:rsidRDefault="00954A88" w:rsidP="00B05870">
      <w:pPr>
        <w:rPr>
          <w:lang w:val="en-US" w:eastAsia="en-US"/>
        </w:rPr>
      </w:pPr>
    </w:p>
    <w:tbl>
      <w:tblPr>
        <w:tblW w:w="9356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7796"/>
      </w:tblGrid>
      <w:tr w:rsidR="00E8222E" w:rsidRPr="004B61B3" w14:paraId="0A29D361" w14:textId="77777777" w:rsidTr="00954A88">
        <w:trPr>
          <w:trHeight w:val="151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32414" w14:textId="2BD60F19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Method</w:t>
            </w:r>
          </w:p>
        </w:tc>
        <w:tc>
          <w:tcPr>
            <w:tcW w:w="7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6BD726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PUT</w:t>
            </w:r>
          </w:p>
        </w:tc>
      </w:tr>
      <w:tr w:rsidR="00E8222E" w:rsidRPr="004B61B3" w14:paraId="5A246DE0" w14:textId="77777777" w:rsidTr="00954A88">
        <w:trPr>
          <w:trHeight w:val="846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9EEC69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Endpoint</w:t>
            </w:r>
          </w:p>
        </w:tc>
        <w:tc>
          <w:tcPr>
            <w:tcW w:w="7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02626" w14:textId="63C533A1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&lt;production_endpoint</w:t>
            </w:r>
            <w:r w:rsidR="00A203BC">
              <w:rPr>
                <w:rFonts w:ascii="Calibri" w:hAnsi="Calibri" w:cs="Times New Roman"/>
                <w:color w:val="000000"/>
                <w:szCs w:val="22"/>
                <w:lang w:val="en-US"/>
              </w:rPr>
              <w:t>&gt;/</w:t>
            </w:r>
            <w:r w:rsidR="00A203BC" w:rsidRPr="00A203BC">
              <w:rPr>
                <w:rFonts w:ascii="Calibri" w:hAnsi="Calibri" w:cs="Times New Roman"/>
                <w:color w:val="000000"/>
                <w:szCs w:val="22"/>
                <w:lang w:val="en-US"/>
              </w:rPr>
              <w:t>api/now/table/u_consolidation_perimeter_catalog/</w:t>
            </w:r>
            <w:r w:rsidR="00A203BC">
              <w:rPr>
                <w:rFonts w:ascii="Calibri" w:hAnsi="Calibri" w:cs="Times New Roman"/>
                <w:color w:val="000000"/>
                <w:szCs w:val="22"/>
                <w:lang w:val="en-US"/>
              </w:rPr>
              <w:t>{sys_id}</w:t>
            </w:r>
          </w:p>
        </w:tc>
      </w:tr>
      <w:tr w:rsidR="00E8222E" w:rsidRPr="004B61B3" w14:paraId="007CC3D8" w14:textId="77777777" w:rsidTr="00E8222E">
        <w:trPr>
          <w:trHeight w:val="300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980929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Headers</w:t>
            </w:r>
          </w:p>
        </w:tc>
        <w:tc>
          <w:tcPr>
            <w:tcW w:w="77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43B1E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Authorization</w:t>
            </w:r>
          </w:p>
        </w:tc>
      </w:tr>
      <w:tr w:rsidR="00E8222E" w:rsidRPr="004B61B3" w14:paraId="25EF8B37" w14:textId="77777777" w:rsidTr="00E8222E">
        <w:trPr>
          <w:trHeight w:val="300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71F60E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77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966F5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Accept: application/json</w:t>
            </w:r>
          </w:p>
        </w:tc>
      </w:tr>
      <w:tr w:rsidR="00E8222E" w:rsidRPr="004B61B3" w14:paraId="73E200C4" w14:textId="77777777" w:rsidTr="00954A88">
        <w:trPr>
          <w:trHeight w:val="315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BC7805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7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555D1D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Content-Type: application/json</w:t>
            </w:r>
          </w:p>
        </w:tc>
      </w:tr>
      <w:tr w:rsidR="00E8222E" w:rsidRPr="004B61B3" w14:paraId="439672D1" w14:textId="77777777" w:rsidTr="00954A88">
        <w:trPr>
          <w:trHeight w:val="264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45A3C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proofErr w:type="spellStart"/>
            <w:r w:rsidRPr="004B61B3">
              <w:rPr>
                <w:rFonts w:ascii="Calibri" w:hAnsi="Calibri" w:cs="Times New Roman"/>
                <w:b/>
                <w:bCs/>
                <w:color w:val="000000"/>
                <w:szCs w:val="22"/>
              </w:rPr>
              <w:t>Parameters</w:t>
            </w:r>
            <w:proofErr w:type="spellEnd"/>
          </w:p>
        </w:tc>
        <w:tc>
          <w:tcPr>
            <w:tcW w:w="7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469387" w14:textId="349B55F7" w:rsidR="004B61B3" w:rsidRPr="004B61B3" w:rsidRDefault="00A203BC" w:rsidP="00D24E51">
            <w:pPr>
              <w:keepNext/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Times New Roman"/>
                <w:color w:val="000000"/>
                <w:szCs w:val="22"/>
              </w:rPr>
              <w:t>sys</w:t>
            </w:r>
            <w:r w:rsidR="004B61B3" w:rsidRPr="004B61B3">
              <w:rPr>
                <w:rFonts w:ascii="Calibri" w:hAnsi="Calibri" w:cs="Times New Roman"/>
                <w:color w:val="000000"/>
                <w:szCs w:val="22"/>
              </w:rPr>
              <w:t>_id</w:t>
            </w:r>
            <w:proofErr w:type="spellEnd"/>
          </w:p>
        </w:tc>
      </w:tr>
    </w:tbl>
    <w:p w14:paraId="26000291" w14:textId="43A95D51" w:rsidR="00D24E51" w:rsidRDefault="00D24E51">
      <w:pPr>
        <w:pStyle w:val="Didascalia"/>
      </w:pPr>
      <w:proofErr w:type="spellStart"/>
      <w:r>
        <w:t>Table</w:t>
      </w:r>
      <w:proofErr w:type="spellEnd"/>
      <w:r>
        <w:t xml:space="preserve"> </w:t>
      </w:r>
      <w:r w:rsidR="00C81AE6">
        <w:rPr>
          <w:noProof/>
        </w:rPr>
        <w:t>6</w:t>
      </w:r>
      <w:r>
        <w:t xml:space="preserve">: </w:t>
      </w:r>
      <w:r w:rsidRPr="00D24E51">
        <w:rPr>
          <w:b w:val="0"/>
        </w:rPr>
        <w:t>HTTP Method PUT</w:t>
      </w:r>
      <w:r w:rsidR="00C81AE6">
        <w:rPr>
          <w:b w:val="0"/>
        </w:rPr>
        <w:t xml:space="preserve"> (</w:t>
      </w:r>
      <w:proofErr w:type="spellStart"/>
      <w:r w:rsidR="00C81AE6">
        <w:rPr>
          <w:b w:val="0"/>
        </w:rPr>
        <w:t>Consolidation</w:t>
      </w:r>
      <w:proofErr w:type="spellEnd"/>
      <w:r w:rsidR="00C81AE6">
        <w:rPr>
          <w:b w:val="0"/>
        </w:rPr>
        <w:t xml:space="preserve"> </w:t>
      </w:r>
      <w:proofErr w:type="spellStart"/>
      <w:r w:rsidR="00C81AE6">
        <w:rPr>
          <w:b w:val="0"/>
        </w:rPr>
        <w:t>Perimeter</w:t>
      </w:r>
      <w:proofErr w:type="spellEnd"/>
      <w:r w:rsidR="00C81AE6">
        <w:rPr>
          <w:b w:val="0"/>
        </w:rPr>
        <w:t>)</w:t>
      </w:r>
    </w:p>
    <w:p w14:paraId="29763B1A" w14:textId="77777777" w:rsidR="00E8222E" w:rsidRPr="00E8222E" w:rsidRDefault="00E8222E" w:rsidP="00E8222E"/>
    <w:p w14:paraId="2F6DBF98" w14:textId="1817D9A1" w:rsidR="008B3B2C" w:rsidRPr="008949C4" w:rsidRDefault="008B3B2C" w:rsidP="000F0883">
      <w:pPr>
        <w:pStyle w:val="Titolo3"/>
        <w:numPr>
          <w:ilvl w:val="2"/>
          <w:numId w:val="6"/>
        </w:numPr>
        <w:rPr>
          <w:lang w:val="en-US" w:eastAsia="en-US"/>
        </w:rPr>
      </w:pPr>
      <w:bookmarkStart w:id="20" w:name="_Toc24964268"/>
      <w:r w:rsidRPr="008949C4">
        <w:rPr>
          <w:lang w:val="en-US" w:eastAsia="en-US"/>
        </w:rPr>
        <w:t>Input Parameters</w:t>
      </w:r>
      <w:bookmarkEnd w:id="20"/>
    </w:p>
    <w:p w14:paraId="6541B042" w14:textId="77777777" w:rsidR="00E6029F" w:rsidRPr="00E6029F" w:rsidRDefault="00E6029F" w:rsidP="00E6029F">
      <w:pPr>
        <w:rPr>
          <w:lang w:val="en-US" w:eastAsia="en-US"/>
        </w:rPr>
      </w:pPr>
      <w:r w:rsidRPr="0024371B">
        <w:rPr>
          <w:lang w:val="en-US" w:eastAsia="en-US"/>
        </w:rPr>
        <w:t>Header parameters</w:t>
      </w:r>
      <w:r w:rsidRPr="00E6029F">
        <w:rPr>
          <w:lang w:val="en-US" w:eastAsia="en-US"/>
        </w:rPr>
        <w:t>:</w:t>
      </w:r>
    </w:p>
    <w:p w14:paraId="2413B3F7" w14:textId="77777777" w:rsidR="00E6029F" w:rsidRPr="00E6029F" w:rsidRDefault="00E6029F" w:rsidP="00E6029F">
      <w:pPr>
        <w:pStyle w:val="Paragrafoelenco"/>
        <w:ind w:left="480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E6029F" w:rsidRPr="00527FED" w14:paraId="6898C1A9" w14:textId="77777777" w:rsidTr="00897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22EBC8FF" w14:textId="77777777" w:rsidR="00E6029F" w:rsidRPr="00527FED" w:rsidRDefault="00E6029F" w:rsidP="00897AA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4A8AB64D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468095BE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4DFD77D5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0FEB101B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47D59A99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E6029F" w:rsidRPr="00897AA5" w14:paraId="5423D105" w14:textId="77777777" w:rsidTr="00897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474A67AE" w14:textId="77777777" w:rsidR="00E6029F" w:rsidRPr="00527FED" w:rsidRDefault="00E6029F" w:rsidP="00897A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0C785EA6" w14:textId="77777777" w:rsidR="00E6029F" w:rsidRPr="00527FED" w:rsidRDefault="00E6029F" w:rsidP="00897A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00D3B105" w14:textId="73159831" w:rsidR="00E6029F" w:rsidRPr="00527FED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543AAE75" w14:textId="77777777" w:rsidR="00E6029F" w:rsidRPr="00527FED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6A43ADB2" w14:textId="77777777" w:rsidR="00E6029F" w:rsidRPr="00527FED" w:rsidRDefault="00E6029F" w:rsidP="0089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416B803F" w14:textId="429757C9" w:rsidR="00E6029F" w:rsidRPr="00527FED" w:rsidRDefault="00E6029F" w:rsidP="00897AA5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6029F" w:rsidRPr="003E09E1" w14:paraId="1B34C993" w14:textId="77777777" w:rsidTr="00897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shd w:val="clear" w:color="auto" w:fill="DBE5F1" w:themeFill="accent1" w:themeFillTint="33"/>
          </w:tcPr>
          <w:p w14:paraId="7D168860" w14:textId="77777777" w:rsidR="00E6029F" w:rsidRDefault="00E6029F" w:rsidP="00897A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Accept</w:t>
            </w:r>
          </w:p>
        </w:tc>
        <w:tc>
          <w:tcPr>
            <w:tcW w:w="2125" w:type="dxa"/>
            <w:shd w:val="clear" w:color="auto" w:fill="DBE5F1" w:themeFill="accent1" w:themeFillTint="33"/>
          </w:tcPr>
          <w:p w14:paraId="647AC9BA" w14:textId="77777777" w:rsidR="00E6029F" w:rsidRDefault="00E6029F" w:rsidP="00897AA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  <w:shd w:val="clear" w:color="auto" w:fill="DBE5F1" w:themeFill="accent1" w:themeFillTint="33"/>
          </w:tcPr>
          <w:p w14:paraId="5599D257" w14:textId="2A57376D" w:rsidR="00E6029F" w:rsidRDefault="00E6029F" w:rsidP="00897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  <w:shd w:val="clear" w:color="auto" w:fill="DBE5F1" w:themeFill="accent1" w:themeFillTint="33"/>
          </w:tcPr>
          <w:p w14:paraId="0927316B" w14:textId="77777777" w:rsidR="00E6029F" w:rsidRDefault="00E6029F" w:rsidP="00897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  <w:shd w:val="clear" w:color="auto" w:fill="DBE5F1" w:themeFill="accent1" w:themeFillTint="33"/>
          </w:tcPr>
          <w:p w14:paraId="3F9F993B" w14:textId="77777777" w:rsidR="00E6029F" w:rsidRPr="00527FED" w:rsidRDefault="00E6029F" w:rsidP="0089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  <w:shd w:val="clear" w:color="auto" w:fill="DBE5F1" w:themeFill="accent1" w:themeFillTint="33"/>
          </w:tcPr>
          <w:p w14:paraId="68C65196" w14:textId="77777777" w:rsidR="00E6029F" w:rsidRDefault="00E6029F" w:rsidP="00897AA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6029F" w:rsidRPr="003E09E1" w14:paraId="6BC23253" w14:textId="77777777" w:rsidTr="00897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5325DD53" w14:textId="77777777" w:rsidR="00E6029F" w:rsidRDefault="00E6029F" w:rsidP="00897A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Content-Type</w:t>
            </w:r>
          </w:p>
        </w:tc>
        <w:tc>
          <w:tcPr>
            <w:tcW w:w="2125" w:type="dxa"/>
          </w:tcPr>
          <w:p w14:paraId="6EA89995" w14:textId="77777777" w:rsidR="00E6029F" w:rsidRDefault="00E6029F" w:rsidP="00897A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</w:tcPr>
          <w:p w14:paraId="5518E090" w14:textId="73768B7D" w:rsidR="00E6029F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366BE2D5" w14:textId="77777777" w:rsidR="00E6029F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</w:tcPr>
          <w:p w14:paraId="63E9DC25" w14:textId="77777777" w:rsidR="00E6029F" w:rsidRPr="00527FED" w:rsidRDefault="00E6029F" w:rsidP="0089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1DAF5E52" w14:textId="77777777" w:rsidR="00E6029F" w:rsidRDefault="00E6029F" w:rsidP="00D24E5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764A42B2" w14:textId="31D094B6" w:rsidR="00D24E51" w:rsidRDefault="00D24E51">
      <w:pPr>
        <w:pStyle w:val="Didascalia"/>
      </w:pPr>
      <w:proofErr w:type="spellStart"/>
      <w:r>
        <w:t>Table</w:t>
      </w:r>
      <w:proofErr w:type="spellEnd"/>
      <w:r>
        <w:t xml:space="preserve"> </w:t>
      </w:r>
      <w:r w:rsidR="00C81AE6">
        <w:rPr>
          <w:noProof/>
        </w:rPr>
        <w:t>7</w:t>
      </w:r>
      <w:r>
        <w:t xml:space="preserve">: </w:t>
      </w:r>
      <w:r w:rsidRPr="00B05870">
        <w:rPr>
          <w:b w:val="0"/>
        </w:rPr>
        <w:t xml:space="preserve">PUT </w:t>
      </w:r>
      <w:proofErr w:type="spellStart"/>
      <w:r w:rsidRPr="00B05870">
        <w:rPr>
          <w:b w:val="0"/>
        </w:rPr>
        <w:t>Header</w:t>
      </w:r>
      <w:proofErr w:type="spellEnd"/>
      <w:r w:rsidRPr="00B05870">
        <w:rPr>
          <w:b w:val="0"/>
        </w:rPr>
        <w:t xml:space="preserve"> </w:t>
      </w:r>
      <w:proofErr w:type="spellStart"/>
      <w:r w:rsidRPr="00B05870">
        <w:rPr>
          <w:b w:val="0"/>
        </w:rPr>
        <w:t>Parameters</w:t>
      </w:r>
      <w:proofErr w:type="spellEnd"/>
      <w:r w:rsidR="00C81AE6">
        <w:rPr>
          <w:b w:val="0"/>
        </w:rPr>
        <w:t xml:space="preserve"> (</w:t>
      </w:r>
      <w:proofErr w:type="spellStart"/>
      <w:r w:rsidR="00C81AE6">
        <w:rPr>
          <w:b w:val="0"/>
        </w:rPr>
        <w:t>Consolidation</w:t>
      </w:r>
      <w:proofErr w:type="spellEnd"/>
      <w:r w:rsidR="00C81AE6">
        <w:rPr>
          <w:b w:val="0"/>
        </w:rPr>
        <w:t xml:space="preserve"> </w:t>
      </w:r>
      <w:proofErr w:type="spellStart"/>
      <w:r w:rsidR="00C81AE6">
        <w:rPr>
          <w:b w:val="0"/>
        </w:rPr>
        <w:t>Perimeter</w:t>
      </w:r>
      <w:proofErr w:type="spellEnd"/>
      <w:r w:rsidR="00C81AE6">
        <w:rPr>
          <w:b w:val="0"/>
        </w:rPr>
        <w:t>)</w:t>
      </w:r>
    </w:p>
    <w:p w14:paraId="5D1FEF58" w14:textId="77777777" w:rsidR="00390870" w:rsidRDefault="00390870" w:rsidP="00E6029F">
      <w:pPr>
        <w:rPr>
          <w:lang w:val="en-US" w:eastAsia="en-US"/>
        </w:rPr>
      </w:pPr>
    </w:p>
    <w:p w14:paraId="391E6BD8" w14:textId="2FBF68B0" w:rsidR="00E6029F" w:rsidRDefault="00E6029F" w:rsidP="00E6029F">
      <w:pPr>
        <w:rPr>
          <w:lang w:val="en-US" w:eastAsia="en-US"/>
        </w:rPr>
      </w:pPr>
      <w:r w:rsidRPr="0024371B">
        <w:rPr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5F1C0B51" w14:textId="77777777" w:rsidR="00E6029F" w:rsidRDefault="00E6029F" w:rsidP="00E6029F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3224"/>
        <w:gridCol w:w="1646"/>
        <w:gridCol w:w="944"/>
        <w:gridCol w:w="1272"/>
        <w:gridCol w:w="1166"/>
        <w:gridCol w:w="1149"/>
      </w:tblGrid>
      <w:tr w:rsidR="00E6029F" w:rsidRPr="00527FED" w14:paraId="2569CE15" w14:textId="77777777" w:rsidTr="001C3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4" w:type="dxa"/>
            <w:hideMark/>
          </w:tcPr>
          <w:p w14:paraId="51EB1810" w14:textId="77777777" w:rsidR="00E6029F" w:rsidRPr="00527FED" w:rsidRDefault="00E6029F" w:rsidP="00897AA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646" w:type="dxa"/>
            <w:hideMark/>
          </w:tcPr>
          <w:p w14:paraId="4306FE65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944" w:type="dxa"/>
            <w:hideMark/>
          </w:tcPr>
          <w:p w14:paraId="7E5A47B2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72" w:type="dxa"/>
            <w:hideMark/>
          </w:tcPr>
          <w:p w14:paraId="687D8427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166" w:type="dxa"/>
            <w:hideMark/>
          </w:tcPr>
          <w:p w14:paraId="3243BC30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149" w:type="dxa"/>
            <w:hideMark/>
          </w:tcPr>
          <w:p w14:paraId="6B97461E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E6029F" w:rsidRPr="00A42850" w14:paraId="2173082D" w14:textId="77777777" w:rsidTr="001C3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4" w:type="dxa"/>
          </w:tcPr>
          <w:p w14:paraId="61F5E400" w14:textId="48AD530C" w:rsidR="00E6029F" w:rsidRPr="00CE4603" w:rsidRDefault="00A203BC" w:rsidP="00897AA5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sys</w:t>
            </w:r>
            <w:r w:rsidR="00E6029F">
              <w:rPr>
                <w:lang w:val="en-US" w:eastAsia="en-US"/>
              </w:rPr>
              <w:t>_id</w:t>
            </w:r>
            <w:proofErr w:type="spellEnd"/>
          </w:p>
        </w:tc>
        <w:tc>
          <w:tcPr>
            <w:tcW w:w="1646" w:type="dxa"/>
          </w:tcPr>
          <w:p w14:paraId="3138C691" w14:textId="0EE3B527" w:rsidR="00E6029F" w:rsidRDefault="00E6029F" w:rsidP="00897A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It </w:t>
            </w:r>
            <w:r w:rsidRPr="00E6029F">
              <w:rPr>
                <w:lang w:val="en-US" w:eastAsia="en-US"/>
              </w:rPr>
              <w:t>contains the unique identifier of the record</w:t>
            </w:r>
          </w:p>
        </w:tc>
        <w:tc>
          <w:tcPr>
            <w:tcW w:w="944" w:type="dxa"/>
          </w:tcPr>
          <w:p w14:paraId="6A267819" w14:textId="1ADE1C4E" w:rsidR="00E6029F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2" w:type="dxa"/>
          </w:tcPr>
          <w:p w14:paraId="60DA4599" w14:textId="7957E573" w:rsidR="00E6029F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166" w:type="dxa"/>
          </w:tcPr>
          <w:p w14:paraId="30ACFBB7" w14:textId="77777777" w:rsidR="00E6029F" w:rsidRPr="00527FED" w:rsidRDefault="00E6029F" w:rsidP="0089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149" w:type="dxa"/>
          </w:tcPr>
          <w:p w14:paraId="77415BFE" w14:textId="77777777" w:rsidR="00E6029F" w:rsidRPr="00527FED" w:rsidRDefault="00E6029F" w:rsidP="00D24E5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6BC3666C" w14:textId="011556EF" w:rsidR="00D24E51" w:rsidRDefault="00D24E51">
      <w:pPr>
        <w:pStyle w:val="Didascalia"/>
      </w:pPr>
      <w:proofErr w:type="spellStart"/>
      <w:r>
        <w:t>Table</w:t>
      </w:r>
      <w:proofErr w:type="spellEnd"/>
      <w:r w:rsidR="002F2FF9">
        <w:t xml:space="preserve"> </w:t>
      </w:r>
      <w:r w:rsidR="002F2FF9">
        <w:rPr>
          <w:noProof/>
        </w:rPr>
        <w:t>8</w:t>
      </w:r>
      <w:r>
        <w:t xml:space="preserve">: </w:t>
      </w:r>
      <w:r w:rsidRPr="00B05870">
        <w:rPr>
          <w:b w:val="0"/>
        </w:rPr>
        <w:t xml:space="preserve">PUT Query </w:t>
      </w:r>
      <w:proofErr w:type="spellStart"/>
      <w:r w:rsidRPr="00B05870">
        <w:rPr>
          <w:b w:val="0"/>
        </w:rPr>
        <w:t>Parameters</w:t>
      </w:r>
      <w:proofErr w:type="spellEnd"/>
      <w:r w:rsidR="002F2FF9">
        <w:rPr>
          <w:b w:val="0"/>
        </w:rPr>
        <w:t xml:space="preserve"> (</w:t>
      </w:r>
      <w:proofErr w:type="spellStart"/>
      <w:r w:rsidR="002F2FF9">
        <w:rPr>
          <w:b w:val="0"/>
        </w:rPr>
        <w:t>Consolidation</w:t>
      </w:r>
      <w:proofErr w:type="spellEnd"/>
      <w:r w:rsidR="002F2FF9">
        <w:rPr>
          <w:b w:val="0"/>
        </w:rPr>
        <w:t xml:space="preserve"> </w:t>
      </w:r>
      <w:proofErr w:type="spellStart"/>
      <w:r w:rsidR="002F2FF9">
        <w:rPr>
          <w:b w:val="0"/>
        </w:rPr>
        <w:t>Perimeter</w:t>
      </w:r>
      <w:proofErr w:type="spellEnd"/>
      <w:r w:rsidR="002F2FF9">
        <w:rPr>
          <w:b w:val="0"/>
        </w:rPr>
        <w:t>)</w:t>
      </w:r>
    </w:p>
    <w:p w14:paraId="512F460D" w14:textId="06EC2104" w:rsidR="00E8222E" w:rsidRDefault="00E8222E" w:rsidP="00E8222E"/>
    <w:p w14:paraId="2BBB5B04" w14:textId="4D9F63A5" w:rsidR="00305131" w:rsidRDefault="00305131" w:rsidP="00E8222E"/>
    <w:p w14:paraId="76BE9DCF" w14:textId="0CE1C503" w:rsidR="00305131" w:rsidRDefault="00305131" w:rsidP="00E8222E"/>
    <w:p w14:paraId="4C4FC3B4" w14:textId="77777777" w:rsidR="00305131" w:rsidRPr="00E8222E" w:rsidRDefault="00305131" w:rsidP="00E8222E"/>
    <w:p w14:paraId="141A6953" w14:textId="11B1083D" w:rsidR="00E6029F" w:rsidRPr="000970B6" w:rsidRDefault="00E6029F" w:rsidP="00CB6FAF">
      <w:pPr>
        <w:pStyle w:val="Titolo3"/>
        <w:rPr>
          <w:lang w:val="en-US" w:eastAsia="en-US"/>
        </w:rPr>
      </w:pPr>
      <w:bookmarkStart w:id="21" w:name="_Toc24964269"/>
      <w:r>
        <w:rPr>
          <w:lang w:val="en-US" w:eastAsia="en-US"/>
        </w:rPr>
        <w:t>Output</w:t>
      </w:r>
      <w:bookmarkEnd w:id="21"/>
    </w:p>
    <w:p w14:paraId="667C4BE9" w14:textId="3D5366D7" w:rsidR="001C3031" w:rsidRDefault="00A203BC" w:rsidP="008B3B2C">
      <w:pPr>
        <w:jc w:val="left"/>
        <w:rPr>
          <w:bCs/>
          <w:lang w:val="en-US" w:eastAsia="en-US"/>
        </w:rPr>
      </w:pPr>
      <w:r>
        <w:rPr>
          <w:bCs/>
          <w:lang w:val="en-US" w:eastAsia="en-US"/>
        </w:rPr>
        <w:t>See par. 3.1.2.</w:t>
      </w:r>
    </w:p>
    <w:p w14:paraId="439D0CC3" w14:textId="77777777" w:rsidR="00A203BC" w:rsidRPr="000970B6" w:rsidRDefault="00A203BC" w:rsidP="008B3B2C">
      <w:pPr>
        <w:jc w:val="left"/>
        <w:rPr>
          <w:bCs/>
          <w:lang w:val="en-US" w:eastAsia="en-US"/>
        </w:rPr>
      </w:pPr>
    </w:p>
    <w:p w14:paraId="6A5D9EA5" w14:textId="51B79505" w:rsidR="00FF18CF" w:rsidRPr="000970B6" w:rsidRDefault="008949C4" w:rsidP="008949C4">
      <w:pPr>
        <w:pStyle w:val="Titolo3"/>
        <w:rPr>
          <w:lang w:val="en-US" w:eastAsia="en-US"/>
        </w:rPr>
      </w:pPr>
      <w:r>
        <w:rPr>
          <w:lang w:val="en-US" w:eastAsia="en-US"/>
        </w:rPr>
        <w:t xml:space="preserve"> </w:t>
      </w:r>
      <w:bookmarkStart w:id="22" w:name="_Toc24964270"/>
      <w:r w:rsidR="00FF18CF">
        <w:rPr>
          <w:lang w:val="en-US" w:eastAsia="en-US"/>
        </w:rPr>
        <w:t>Errors</w:t>
      </w:r>
      <w:bookmarkEnd w:id="22"/>
    </w:p>
    <w:p w14:paraId="67267805" w14:textId="2DE7E337" w:rsidR="00FF18CF" w:rsidRDefault="00FF18CF" w:rsidP="00CB6FAF">
      <w:pPr>
        <w:rPr>
          <w:lang w:val="en-US"/>
        </w:rPr>
      </w:pPr>
      <w:r w:rsidRPr="00CB6FAF">
        <w:rPr>
          <w:lang w:val="en-US"/>
        </w:rPr>
        <w:t>The error response payload is a JSON with this format:</w:t>
      </w:r>
    </w:p>
    <w:p w14:paraId="34048D52" w14:textId="77777777" w:rsidR="00CB6FAF" w:rsidRPr="00CB6FAF" w:rsidRDefault="00CB6FAF" w:rsidP="00CB6FAF">
      <w:pPr>
        <w:rPr>
          <w:lang w:val="en-US"/>
        </w:rPr>
      </w:pPr>
    </w:p>
    <w:p w14:paraId="24AF080E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>{</w:t>
      </w:r>
    </w:p>
    <w:p w14:paraId="69D4CEA2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"error": {</w:t>
      </w:r>
    </w:p>
    <w:p w14:paraId="24081CFB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    "detail": "String Detail",</w:t>
      </w:r>
    </w:p>
    <w:p w14:paraId="664C93E3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    "message": "String  Message"</w:t>
      </w:r>
    </w:p>
    <w:p w14:paraId="22D248FA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},</w:t>
      </w:r>
    </w:p>
    <w:p w14:paraId="78466CAB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"status": "failure"</w:t>
      </w:r>
    </w:p>
    <w:p w14:paraId="05979CF8" w14:textId="40C3D1C2" w:rsidR="00FF18C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>}</w:t>
      </w:r>
    </w:p>
    <w:p w14:paraId="246D7AA9" w14:textId="4EFBB512" w:rsidR="00FF18CF" w:rsidRDefault="00FF18CF" w:rsidP="00FF18CF">
      <w:pPr>
        <w:rPr>
          <w:lang w:val="en-US"/>
        </w:rPr>
      </w:pPr>
      <w:r w:rsidRPr="00FF18CF">
        <w:rPr>
          <w:lang w:val="en-US"/>
        </w:rPr>
        <w:t>For the detailed list of possible errors, please refer to ANNEX A – List of possible errors.</w:t>
      </w:r>
    </w:p>
    <w:p w14:paraId="295E6582" w14:textId="2AB4ADC5" w:rsidR="00FF18CF" w:rsidRDefault="00FF18CF" w:rsidP="00FF18CF">
      <w:pPr>
        <w:rPr>
          <w:lang w:val="en-US"/>
        </w:rPr>
      </w:pPr>
    </w:p>
    <w:p w14:paraId="707B3914" w14:textId="77777777" w:rsidR="002F2FF9" w:rsidRPr="00FF18CF" w:rsidRDefault="002F2FF9" w:rsidP="00FF18CF">
      <w:pPr>
        <w:rPr>
          <w:lang w:val="en-US"/>
        </w:rPr>
      </w:pPr>
    </w:p>
    <w:p w14:paraId="071CB477" w14:textId="0FC041D3" w:rsidR="00FF18CF" w:rsidRDefault="00FF18CF" w:rsidP="008949C4">
      <w:pPr>
        <w:pStyle w:val="Titolo3"/>
        <w:rPr>
          <w:lang w:val="en-US" w:eastAsia="en-US"/>
        </w:rPr>
      </w:pPr>
      <w:bookmarkStart w:id="23" w:name="_Toc24964271"/>
      <w:r>
        <w:rPr>
          <w:lang w:val="en-US" w:eastAsia="en-US"/>
        </w:rPr>
        <w:t>Examples</w:t>
      </w:r>
      <w:bookmarkEnd w:id="23"/>
    </w:p>
    <w:p w14:paraId="7AD171AF" w14:textId="503730BB" w:rsidR="00FF18CF" w:rsidRDefault="00FF18CF" w:rsidP="00FF18CF">
      <w:pPr>
        <w:rPr>
          <w:lang w:val="en-US" w:eastAsia="en-US"/>
        </w:rPr>
      </w:pPr>
      <w:r w:rsidRPr="00606E3A">
        <w:rPr>
          <w:b/>
          <w:lang w:val="en-US" w:eastAsia="en-US"/>
        </w:rPr>
        <w:t>Example 1</w:t>
      </w:r>
      <w:r w:rsidRPr="00606E3A">
        <w:rPr>
          <w:lang w:val="en-US" w:eastAsia="en-US"/>
        </w:rPr>
        <w:t xml:space="preserve">: Request for </w:t>
      </w:r>
      <w:r w:rsidR="008D7BC4">
        <w:rPr>
          <w:lang w:val="en-US" w:eastAsia="en-US"/>
        </w:rPr>
        <w:t>positive closing case</w:t>
      </w:r>
      <w:r w:rsidRPr="00606E3A">
        <w:rPr>
          <w:lang w:val="en-US" w:eastAsia="en-US"/>
        </w:rPr>
        <w:t xml:space="preserve"> with correct client credentials.</w:t>
      </w:r>
    </w:p>
    <w:p w14:paraId="254DE30C" w14:textId="77777777" w:rsidR="0024371B" w:rsidRDefault="0024371B" w:rsidP="00FF18CF">
      <w:pPr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FF18CF" w:rsidRPr="00527FED" w14:paraId="2823D906" w14:textId="77777777" w:rsidTr="00897A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342BB" w14:textId="6FACA52B" w:rsidR="00FF18CF" w:rsidRPr="00527FED" w:rsidRDefault="00FF18CF" w:rsidP="00897A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</w:t>
            </w:r>
            <w:r w:rsidR="008D7BC4">
              <w:rPr>
                <w:b/>
                <w:bCs/>
                <w:color w:val="FFFFFF" w:themeColor="background1"/>
                <w:lang w:val="en-US" w:eastAsia="en-US"/>
              </w:rPr>
              <w:t>OK</w:t>
            </w:r>
            <w:r w:rsidR="00D676CE"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FF18CF" w:rsidRPr="00897AA5" w14:paraId="5BBB946D" w14:textId="77777777" w:rsidTr="00897AA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993E6" w14:textId="2F575435" w:rsidR="00FF18CF" w:rsidRPr="000151AC" w:rsidRDefault="00FF18CF" w:rsidP="00897AA5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>
              <w:rPr>
                <w:bCs/>
                <w:color w:val="595959" w:themeColor="text1" w:themeTint="A6"/>
                <w:lang w:val="en-GB" w:eastAsia="en-US"/>
              </w:rPr>
              <w:t>&lt;production_endpoint&gt;</w:t>
            </w:r>
            <w:r w:rsidR="002F6E40" w:rsidRPr="002F6E40">
              <w:rPr>
                <w:bCs/>
                <w:color w:val="595959" w:themeColor="text1" w:themeTint="A6"/>
                <w:lang w:val="en-GB" w:eastAsia="en-US"/>
              </w:rPr>
              <w:t>/</w:t>
            </w:r>
            <w:r w:rsidR="00A203BC" w:rsidRPr="00A203BC">
              <w:rPr>
                <w:bCs/>
                <w:color w:val="595959" w:themeColor="text1" w:themeTint="A6"/>
                <w:lang w:val="en-GB" w:eastAsia="en-US"/>
              </w:rPr>
              <w:t>api/now/table/u_consolidation_perimeter_catalog/</w:t>
            </w:r>
            <w:r w:rsidR="002253AC" w:rsidRPr="002253AC">
              <w:rPr>
                <w:bCs/>
                <w:color w:val="595959" w:themeColor="text1" w:themeTint="A6"/>
                <w:lang w:val="en-GB" w:eastAsia="en-US"/>
              </w:rPr>
              <w:t>a7fa6447dbc54810b0949ea9db961951</w:t>
            </w:r>
          </w:p>
        </w:tc>
      </w:tr>
      <w:tr w:rsidR="00FF18CF" w:rsidRPr="00897AA5" w14:paraId="53FC91AA" w14:textId="77777777" w:rsidTr="008D7BC4">
        <w:trPr>
          <w:trHeight w:val="1035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A0A71" w14:textId="77777777" w:rsidR="00FF18CF" w:rsidRPr="00F06C11" w:rsidRDefault="00FF18CF" w:rsidP="00897A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</w:t>
            </w:r>
            <w:proofErr w:type="spellStart"/>
            <w:r>
              <w:rPr>
                <w:color w:val="505050"/>
                <w:szCs w:val="18"/>
                <w:shd w:val="clear" w:color="auto" w:fill="FFFFFF"/>
                <w:lang w:val="en-US"/>
              </w:rPr>
              <w:t>production_endpoint</w:t>
            </w:r>
            <w:proofErr w:type="spellEnd"/>
            <w:r>
              <w:rPr>
                <w:color w:val="505050"/>
                <w:szCs w:val="18"/>
                <w:shd w:val="clear" w:color="auto" w:fill="FFFFFF"/>
                <w:lang w:val="en-US"/>
              </w:rPr>
              <w:t>&gt;</w:t>
            </w:r>
          </w:p>
          <w:p w14:paraId="3BAF70A9" w14:textId="77777777" w:rsidR="00FF18CF" w:rsidRPr="00897AA5" w:rsidRDefault="00FF18CF" w:rsidP="00897A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Accept: application/json</w:t>
            </w:r>
          </w:p>
          <w:p w14:paraId="5481D48A" w14:textId="77777777" w:rsidR="00FF18CF" w:rsidRPr="00897AA5" w:rsidRDefault="00FF18CF" w:rsidP="00897A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Content-Type: application/json</w:t>
            </w:r>
          </w:p>
          <w:p w14:paraId="13C3A779" w14:textId="7A3E2691" w:rsidR="00FF18CF" w:rsidRPr="00897AA5" w:rsidRDefault="00FF18CF" w:rsidP="00897A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="00A203BC">
              <w:rPr>
                <w:color w:val="505050"/>
                <w:szCs w:val="18"/>
                <w:shd w:val="clear" w:color="auto" w:fill="FFFFFF"/>
                <w:lang w:val="en-US"/>
              </w:rPr>
              <w:t>&lt;correct credentials&gt;</w:t>
            </w:r>
          </w:p>
        </w:tc>
      </w:tr>
    </w:tbl>
    <w:p w14:paraId="1B6D1641" w14:textId="71A31A08" w:rsidR="00FF18CF" w:rsidRDefault="00FF18CF" w:rsidP="00FF18CF">
      <w:pPr>
        <w:rPr>
          <w:highlight w:val="yellow"/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D676CE" w:rsidRPr="000970B6" w14:paraId="24ED3894" w14:textId="77777777" w:rsidTr="00817510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A6BFB" w14:textId="5DF64FCB" w:rsidR="00D676CE" w:rsidRPr="000970B6" w:rsidRDefault="00D676CE" w:rsidP="00817510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 w:rsidRPr="000970B6">
              <w:rPr>
                <w:b/>
                <w:bCs/>
                <w:color w:val="FFFFFF" w:themeColor="background1"/>
                <w:lang w:val="en-US" w:eastAsia="en-US"/>
              </w:rPr>
              <w:t xml:space="preserve"> </w:t>
            </w:r>
            <w:r w:rsidR="008D7BC4">
              <w:rPr>
                <w:b/>
                <w:bCs/>
                <w:color w:val="FFFFFF" w:themeColor="background1"/>
                <w:lang w:val="en-US" w:eastAsia="en-US"/>
              </w:rPr>
              <w:t>OK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Body</w:t>
            </w:r>
          </w:p>
        </w:tc>
      </w:tr>
      <w:tr w:rsidR="00D676CE" w:rsidRPr="000970B6" w14:paraId="2AF3065C" w14:textId="77777777" w:rsidTr="00817510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AB79D" w14:textId="2FC10F8C" w:rsidR="00D676CE" w:rsidRPr="000970B6" w:rsidRDefault="00A203BC" w:rsidP="00D676CE">
            <w:pPr>
              <w:tabs>
                <w:tab w:val="left" w:pos="1140"/>
              </w:tabs>
              <w:jc w:val="left"/>
              <w:rPr>
                <w:highlight w:val="yellow"/>
                <w:lang w:val="en-US" w:eastAsia="en-US"/>
              </w:rPr>
            </w:pPr>
            <w:r w:rsidRPr="00A203BC">
              <w:rPr>
                <w:lang w:val="en-US" w:eastAsia="en-US"/>
              </w:rPr>
              <w:t>{"</w:t>
            </w:r>
            <w:proofErr w:type="spellStart"/>
            <w:r w:rsidRPr="00A203BC">
              <w:rPr>
                <w:lang w:val="en-US" w:eastAsia="en-US"/>
              </w:rPr>
              <w:t>u_descr_extended":"test</w:t>
            </w:r>
            <w:proofErr w:type="spellEnd"/>
            <w:r w:rsidRPr="00A203BC">
              <w:rPr>
                <w:lang w:val="en-US" w:eastAsia="en-US"/>
              </w:rPr>
              <w:t xml:space="preserve"> updated"}</w:t>
            </w:r>
          </w:p>
        </w:tc>
      </w:tr>
    </w:tbl>
    <w:p w14:paraId="1A82A757" w14:textId="77777777" w:rsidR="00D676CE" w:rsidRDefault="00D676CE" w:rsidP="00FF18CF">
      <w:pPr>
        <w:rPr>
          <w:highlight w:val="yellow"/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FF18CF" w:rsidRPr="00527FED" w14:paraId="447F8468" w14:textId="77777777" w:rsidTr="00897AA5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B79E1" w14:textId="10E00705" w:rsidR="00FF18CF" w:rsidRPr="00527FED" w:rsidRDefault="00FF18CF" w:rsidP="00897A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Response</w:t>
            </w:r>
            <w:r w:rsidR="008D7BC4">
              <w:rPr>
                <w:b/>
                <w:bCs/>
                <w:color w:val="FFFFFF" w:themeColor="background1"/>
                <w:lang w:val="en-US" w:eastAsia="en-US"/>
              </w:rPr>
              <w:t xml:space="preserve"> OK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FF18CF" w14:paraId="12C27C40" w14:textId="77777777" w:rsidTr="00897AA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75130" w14:textId="77777777" w:rsidR="00FF18CF" w:rsidRDefault="00FF18CF" w:rsidP="00897AA5">
            <w:pPr>
              <w:jc w:val="left"/>
              <w:rPr>
                <w:noProof/>
              </w:rPr>
            </w:pPr>
            <w:r w:rsidRPr="00CC55D1">
              <w:rPr>
                <w:noProof/>
                <w:color w:val="595959" w:themeColor="text1" w:themeTint="A6"/>
              </w:rPr>
              <w:t>200 OK</w:t>
            </w:r>
          </w:p>
        </w:tc>
      </w:tr>
      <w:tr w:rsidR="00FF18CF" w:rsidRPr="003B1A7A" w14:paraId="0311355B" w14:textId="77777777" w:rsidTr="00897AA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26E2F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>{</w:t>
            </w:r>
          </w:p>
          <w:p w14:paraId="1E99E58E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result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{</w:t>
            </w:r>
          </w:p>
          <w:p w14:paraId="11084252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u_afc_iren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04E4ED14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u_afc_area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"test area",</w:t>
            </w:r>
          </w:p>
          <w:p w14:paraId="5D67CEF6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u_afc_irel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727BA422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u_afc_prevalent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0C54945B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u_afc_perimeter_descr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23CC1F08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u_info_rpa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 -  - ",</w:t>
            </w:r>
          </w:p>
          <w:p w14:paraId="68CF43AE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u_po_bpc_descr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726458E1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sys_updated_on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"2019-11-15 15:25:48",</w:t>
            </w:r>
          </w:p>
          <w:p w14:paraId="0EB29472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u_afc_consolidation_perc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73F591AF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u_po_perimeter_bpc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2EE2D039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u_afc_igen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4E5AF90B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u_afc_exit_date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1310E8C6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u_afc_idis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0ABEBC3D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sys_id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"a7fa6447dbc54810b0949ea9db961951",</w:t>
            </w:r>
          </w:p>
          <w:p w14:paraId="52482E80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sys_updated_by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RPATestRestUser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",</w:t>
            </w:r>
          </w:p>
          <w:p w14:paraId="362CC323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sys_created_on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"2019-11-15 14:50:51",</w:t>
            </w:r>
          </w:p>
          <w:p w14:paraId="6E46D8FF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u_afc_ihol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2EFFB330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u_sap_hr_global_code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2289F85A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u_afc_inuk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22096C37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u_afc_entry_date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5E893373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u_afc_ieso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5087A8D4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sys_created_by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RPATestRestUser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",</w:t>
            </w:r>
          </w:p>
          <w:p w14:paraId="7F64B5FD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u_afc_cdc_dummy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55A6971B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u_afc_iesl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72FFCBBC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u_newprimo_code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5A37DED6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u_po_country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2C6C952E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sys_mod_count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"1",</w:t>
            </w:r>
          </w:p>
          <w:p w14:paraId="5CA3CC97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u_po_country_description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12ECB69E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u_po_sap_hr_company_template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1E26853F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sys_tags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46D27E0E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u_sap_hr_global_descr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143AB375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u_afc_perimeter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 xml:space="preserve">": "test 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perimeter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",</w:t>
            </w:r>
          </w:p>
          <w:p w14:paraId="2B035736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u_po_bpc_code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3A3585F0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u_afc_newprimo_code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3260216E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u_flag_consolidation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"false",</w:t>
            </w:r>
          </w:p>
          <w:p w14:paraId="2CEF3940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u_afc_itrd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7074203E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u_po_driver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3205DC1E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u_afc_company_code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25DA2C76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u_descr_extended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 xml:space="preserve">": "test 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updated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",</w:t>
            </w:r>
          </w:p>
          <w:p w14:paraId="3DE8823C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u_afc_country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1BD909B2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u_afc_iret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7055B998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"u_afc_company_e4e": "",</w:t>
            </w:r>
          </w:p>
          <w:p w14:paraId="23BDE472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u_afc_iser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46F1B65E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u_afc_country_descr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"",</w:t>
            </w:r>
          </w:p>
          <w:p w14:paraId="41EDFC88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A203BC">
              <w:rPr>
                <w:color w:val="595959" w:themeColor="text1" w:themeTint="A6"/>
                <w:szCs w:val="22"/>
              </w:rPr>
              <w:t>u_review_hld_approver_status</w:t>
            </w:r>
            <w:proofErr w:type="spellEnd"/>
            <w:r w:rsidRPr="00A203BC">
              <w:rPr>
                <w:color w:val="595959" w:themeColor="text1" w:themeTint="A6"/>
                <w:szCs w:val="22"/>
              </w:rPr>
              <w:t>": "TODO"</w:t>
            </w:r>
          </w:p>
          <w:p w14:paraId="61FDB2B7" w14:textId="77777777" w:rsidR="00A203BC" w:rsidRPr="00A203B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 xml:space="preserve">    }</w:t>
            </w:r>
          </w:p>
          <w:p w14:paraId="713E6E0F" w14:textId="5CBDF0FE" w:rsidR="00FF18CF" w:rsidRPr="000151AC" w:rsidRDefault="00A203BC" w:rsidP="00A203BC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A203BC">
              <w:rPr>
                <w:color w:val="595959" w:themeColor="text1" w:themeTint="A6"/>
                <w:szCs w:val="22"/>
              </w:rPr>
              <w:t>}</w:t>
            </w:r>
          </w:p>
        </w:tc>
      </w:tr>
    </w:tbl>
    <w:p w14:paraId="42AA3B88" w14:textId="77777777" w:rsidR="00954A88" w:rsidRDefault="00954A88" w:rsidP="00FF18CF">
      <w:pPr>
        <w:jc w:val="left"/>
        <w:rPr>
          <w:b/>
          <w:lang w:val="en-US" w:eastAsia="en-US"/>
        </w:rPr>
      </w:pPr>
    </w:p>
    <w:p w14:paraId="0476304F" w14:textId="538A9302" w:rsidR="00FF18CF" w:rsidRPr="00CC7445" w:rsidRDefault="00FF18CF" w:rsidP="00FF18CF">
      <w:pPr>
        <w:jc w:val="left"/>
        <w:rPr>
          <w:b/>
          <w:lang w:val="en-US" w:eastAsia="en-US"/>
        </w:rPr>
      </w:pPr>
      <w:r>
        <w:rPr>
          <w:b/>
          <w:lang w:val="en-US" w:eastAsia="en-US"/>
        </w:rPr>
        <w:t xml:space="preserve">Example </w:t>
      </w:r>
      <w:r w:rsidR="00390870">
        <w:rPr>
          <w:b/>
          <w:lang w:val="en-US" w:eastAsia="en-US"/>
        </w:rPr>
        <w:t>3</w:t>
      </w:r>
      <w:r w:rsidRPr="00CC7445">
        <w:rPr>
          <w:b/>
          <w:lang w:val="en-US" w:eastAsia="en-US"/>
        </w:rPr>
        <w:t>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Request with wrong client credentials (Authorization header):</w:t>
      </w:r>
    </w:p>
    <w:p w14:paraId="4527FFF2" w14:textId="77777777" w:rsidR="00FF18CF" w:rsidRDefault="00FF18CF" w:rsidP="00FF18CF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FF18CF" w:rsidRPr="00527FED" w14:paraId="59AC0CC9" w14:textId="77777777" w:rsidTr="00897A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2B810" w14:textId="77777777" w:rsidR="00FF18CF" w:rsidRPr="00527FED" w:rsidRDefault="00FF18CF" w:rsidP="00897A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FF18CF" w:rsidRPr="00897AA5" w14:paraId="3E206FD9" w14:textId="77777777" w:rsidTr="00897AA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36618" w14:textId="174BE478" w:rsidR="00FF18CF" w:rsidRPr="00FA6B2A" w:rsidRDefault="002F6E40" w:rsidP="00897AA5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 w:rsidRPr="002F6E40">
              <w:rPr>
                <w:bCs/>
                <w:color w:val="595959" w:themeColor="text1" w:themeTint="A6"/>
                <w:lang w:val="en-GB" w:eastAsia="en-US"/>
              </w:rPr>
              <w:t>&lt;production_endpoint&gt;/</w:t>
            </w:r>
            <w:r w:rsidR="002253AC" w:rsidRPr="002253AC">
              <w:rPr>
                <w:bCs/>
                <w:color w:val="595959" w:themeColor="text1" w:themeTint="A6"/>
                <w:lang w:val="en-GB" w:eastAsia="en-US"/>
              </w:rPr>
              <w:t>api/now/table/u_consolidation_perimeter_catalog/a7fa6447dbc54810b0949ea9db961951</w:t>
            </w:r>
          </w:p>
        </w:tc>
      </w:tr>
      <w:tr w:rsidR="00FF18CF" w:rsidRPr="00897AA5" w14:paraId="3B868909" w14:textId="77777777" w:rsidTr="00897AA5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FBC75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Host: &lt;</w:t>
            </w:r>
            <w:proofErr w:type="spellStart"/>
            <w:r w:rsidRPr="00FA6B2A">
              <w:rPr>
                <w:color w:val="595959" w:themeColor="text1" w:themeTint="A6"/>
                <w:lang w:val="en-US" w:eastAsia="en-US"/>
              </w:rPr>
              <w:t>production</w:t>
            </w:r>
            <w:r>
              <w:rPr>
                <w:color w:val="595959" w:themeColor="text1" w:themeTint="A6"/>
                <w:lang w:val="en-US" w:eastAsia="en-US"/>
              </w:rPr>
              <w:t>_</w:t>
            </w:r>
            <w:r w:rsidRPr="00FA6B2A">
              <w:rPr>
                <w:color w:val="595959" w:themeColor="text1" w:themeTint="A6"/>
                <w:lang w:val="en-US" w:eastAsia="en-US"/>
              </w:rPr>
              <w:t>endpoint</w:t>
            </w:r>
            <w:proofErr w:type="spellEnd"/>
            <w:r w:rsidRPr="00FA6B2A">
              <w:rPr>
                <w:color w:val="595959" w:themeColor="text1" w:themeTint="A6"/>
                <w:lang w:val="en-US" w:eastAsia="en-US"/>
              </w:rPr>
              <w:t>&gt;</w:t>
            </w:r>
          </w:p>
          <w:p w14:paraId="429DD289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Accept: application/json</w:t>
            </w:r>
          </w:p>
          <w:p w14:paraId="3BA29954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Content-Type: application/json</w:t>
            </w:r>
          </w:p>
          <w:p w14:paraId="67E0F0E6" w14:textId="77777777" w:rsidR="00FF18CF" w:rsidRPr="00527FED" w:rsidRDefault="00FF18CF" w:rsidP="00897AA5">
            <w:pPr>
              <w:jc w:val="left"/>
              <w:rPr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 xml:space="preserve">Authorization: </w:t>
            </w:r>
            <w:r>
              <w:rPr>
                <w:color w:val="595959" w:themeColor="text1" w:themeTint="A6"/>
                <w:lang w:val="en-US" w:eastAsia="en-US"/>
              </w:rPr>
              <w:t>&lt;wrong&gt;</w:t>
            </w:r>
          </w:p>
        </w:tc>
      </w:tr>
    </w:tbl>
    <w:p w14:paraId="3344042C" w14:textId="77777777" w:rsidR="00FF18CF" w:rsidRPr="00527FED" w:rsidRDefault="00FF18CF" w:rsidP="00FF18CF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FF18CF" w:rsidRPr="00527FED" w14:paraId="478B9F41" w14:textId="77777777" w:rsidTr="00897A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0E705" w14:textId="77777777" w:rsidR="00FF18CF" w:rsidRPr="00527FED" w:rsidRDefault="00FF18CF" w:rsidP="00897A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FF18CF" w:rsidRPr="00527FED" w14:paraId="304C93F7" w14:textId="77777777" w:rsidTr="00897AA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964CB" w14:textId="77777777" w:rsidR="00FF18CF" w:rsidRDefault="00FF18CF" w:rsidP="00897AA5">
            <w:pPr>
              <w:jc w:val="left"/>
              <w:rPr>
                <w:noProof/>
              </w:rPr>
            </w:pPr>
            <w:r w:rsidRPr="00FA6B2A">
              <w:rPr>
                <w:noProof/>
                <w:color w:val="595959" w:themeColor="text1" w:themeTint="A6"/>
              </w:rPr>
              <w:t>401 Unauthorized</w:t>
            </w:r>
          </w:p>
        </w:tc>
      </w:tr>
      <w:tr w:rsidR="00FF18CF" w:rsidRPr="003E09E1" w14:paraId="4A0302D0" w14:textId="77777777" w:rsidTr="00897AA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54ADE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{</w:t>
            </w:r>
          </w:p>
          <w:p w14:paraId="05A5DBDA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"error": {</w:t>
            </w:r>
          </w:p>
          <w:p w14:paraId="46EFEC52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"detail": "Required to provide Auth information",</w:t>
            </w:r>
          </w:p>
          <w:p w14:paraId="7D49F37B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"message": "User Not Authenticated"</w:t>
            </w:r>
          </w:p>
          <w:p w14:paraId="190EB2E4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},</w:t>
            </w:r>
          </w:p>
          <w:p w14:paraId="63F19C62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"status": "failure"</w:t>
            </w:r>
          </w:p>
          <w:p w14:paraId="47094759" w14:textId="77777777" w:rsidR="00FF18CF" w:rsidRPr="00CC7445" w:rsidRDefault="00FF18CF" w:rsidP="00897AA5">
            <w:pPr>
              <w:jc w:val="left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}</w:t>
            </w:r>
          </w:p>
        </w:tc>
      </w:tr>
    </w:tbl>
    <w:p w14:paraId="3CF76B05" w14:textId="14DA54FD" w:rsidR="00FF18CF" w:rsidRDefault="00FF18CF" w:rsidP="00FF18CF">
      <w:pPr>
        <w:rPr>
          <w:lang w:val="en-US" w:eastAsia="en-US"/>
        </w:rPr>
      </w:pPr>
    </w:p>
    <w:p w14:paraId="2C89C486" w14:textId="4249A9CA" w:rsidR="002253AC" w:rsidRDefault="002253AC" w:rsidP="00FF18CF">
      <w:pPr>
        <w:rPr>
          <w:lang w:val="en-US" w:eastAsia="en-US"/>
        </w:rPr>
      </w:pPr>
    </w:p>
    <w:p w14:paraId="1F0393CF" w14:textId="058782E5" w:rsidR="002F2FF9" w:rsidRDefault="002F2FF9" w:rsidP="00FF18CF">
      <w:pPr>
        <w:rPr>
          <w:lang w:val="en-US" w:eastAsia="en-US"/>
        </w:rPr>
      </w:pPr>
    </w:p>
    <w:p w14:paraId="3AB52CFC" w14:textId="77777777" w:rsidR="002F2FF9" w:rsidRDefault="002F2FF9" w:rsidP="00FF18CF">
      <w:pPr>
        <w:rPr>
          <w:lang w:val="en-US" w:eastAsia="en-US"/>
        </w:rPr>
      </w:pPr>
    </w:p>
    <w:p w14:paraId="427B5A32" w14:textId="7A6864F8" w:rsidR="002253AC" w:rsidRPr="008E41D6" w:rsidRDefault="002253AC" w:rsidP="000F0883">
      <w:pPr>
        <w:pStyle w:val="Titolo2"/>
        <w:numPr>
          <w:ilvl w:val="1"/>
          <w:numId w:val="6"/>
        </w:numPr>
        <w:rPr>
          <w:lang w:val="en-US" w:eastAsia="en-US"/>
        </w:rPr>
      </w:pPr>
      <w:bookmarkStart w:id="24" w:name="_Toc24964272"/>
      <w:r>
        <w:rPr>
          <w:lang w:val="en-US" w:eastAsia="en-US"/>
        </w:rPr>
        <w:t>DELETE – Delete Record on Consolidation Perimeter Catalog</w:t>
      </w:r>
      <w:bookmarkEnd w:id="24"/>
    </w:p>
    <w:p w14:paraId="11400FDA" w14:textId="77777777" w:rsidR="002253AC" w:rsidRPr="00B05870" w:rsidRDefault="002253AC" w:rsidP="002253AC">
      <w:pPr>
        <w:rPr>
          <w:lang w:val="en-US" w:eastAsia="en-US"/>
        </w:rPr>
      </w:pPr>
    </w:p>
    <w:tbl>
      <w:tblPr>
        <w:tblW w:w="9356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7796"/>
      </w:tblGrid>
      <w:tr w:rsidR="002253AC" w:rsidRPr="004B61B3" w14:paraId="0051A571" w14:textId="77777777" w:rsidTr="00955013">
        <w:trPr>
          <w:trHeight w:val="151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ACCFF2" w14:textId="77777777" w:rsidR="002253AC" w:rsidRPr="004B61B3" w:rsidRDefault="002253AC" w:rsidP="0095501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Method</w:t>
            </w:r>
          </w:p>
        </w:tc>
        <w:tc>
          <w:tcPr>
            <w:tcW w:w="7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B26822" w14:textId="15CF5D21" w:rsidR="002253AC" w:rsidRPr="004B61B3" w:rsidRDefault="002253AC" w:rsidP="0095501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>
              <w:rPr>
                <w:rFonts w:ascii="Calibri" w:hAnsi="Calibri" w:cs="Times New Roman"/>
                <w:color w:val="000000"/>
                <w:szCs w:val="22"/>
                <w:lang w:val="en-US"/>
              </w:rPr>
              <w:t>DELETE</w:t>
            </w:r>
          </w:p>
        </w:tc>
      </w:tr>
      <w:tr w:rsidR="002253AC" w:rsidRPr="004B61B3" w14:paraId="620C6CC6" w14:textId="77777777" w:rsidTr="00955013">
        <w:trPr>
          <w:trHeight w:val="846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447F4B" w14:textId="77777777" w:rsidR="002253AC" w:rsidRPr="004B61B3" w:rsidRDefault="002253AC" w:rsidP="0095501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Endpoint</w:t>
            </w:r>
          </w:p>
        </w:tc>
        <w:tc>
          <w:tcPr>
            <w:tcW w:w="7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D456A2" w14:textId="106510D6" w:rsidR="002253AC" w:rsidRPr="004B61B3" w:rsidRDefault="002253AC" w:rsidP="0095501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&lt;production_endpoint</w:t>
            </w:r>
            <w:r>
              <w:rPr>
                <w:rFonts w:ascii="Calibri" w:hAnsi="Calibri" w:cs="Times New Roman"/>
                <w:color w:val="000000"/>
                <w:szCs w:val="22"/>
                <w:lang w:val="en-US"/>
              </w:rPr>
              <w:t>&gt;/</w:t>
            </w:r>
            <w:r w:rsidRPr="00A203BC">
              <w:rPr>
                <w:rFonts w:ascii="Calibri" w:hAnsi="Calibri" w:cs="Times New Roman"/>
                <w:color w:val="000000"/>
                <w:szCs w:val="22"/>
                <w:lang w:val="en-US"/>
              </w:rPr>
              <w:t>api/now/table/u_consolidation_perimeter_catalog/</w:t>
            </w:r>
            <w:r>
              <w:rPr>
                <w:rFonts w:ascii="Calibri" w:hAnsi="Calibri" w:cs="Times New Roman"/>
                <w:color w:val="000000"/>
                <w:szCs w:val="22"/>
                <w:lang w:val="en-US"/>
              </w:rPr>
              <w:t>{</w:t>
            </w:r>
            <w:r w:rsidR="002F2FF9">
              <w:rPr>
                <w:rFonts w:ascii="Calibri" w:hAnsi="Calibri" w:cs="Times New Roman"/>
                <w:color w:val="000000"/>
                <w:szCs w:val="22"/>
                <w:lang w:val="en-US"/>
              </w:rPr>
              <w:t>sys_id}</w:t>
            </w:r>
          </w:p>
        </w:tc>
      </w:tr>
      <w:tr w:rsidR="002253AC" w:rsidRPr="004B61B3" w14:paraId="1C99AD12" w14:textId="77777777" w:rsidTr="00955013">
        <w:trPr>
          <w:trHeight w:val="300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B5E5BD" w14:textId="77777777" w:rsidR="002253AC" w:rsidRPr="004B61B3" w:rsidRDefault="002253AC" w:rsidP="0095501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Headers</w:t>
            </w:r>
          </w:p>
        </w:tc>
        <w:tc>
          <w:tcPr>
            <w:tcW w:w="77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3B362A" w14:textId="77777777" w:rsidR="002253AC" w:rsidRPr="004B61B3" w:rsidRDefault="002253AC" w:rsidP="0095501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Authorization</w:t>
            </w:r>
          </w:p>
        </w:tc>
      </w:tr>
      <w:tr w:rsidR="002253AC" w:rsidRPr="004B61B3" w14:paraId="3590777A" w14:textId="77777777" w:rsidTr="00955013">
        <w:trPr>
          <w:trHeight w:val="300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914DC6" w14:textId="77777777" w:rsidR="002253AC" w:rsidRPr="004B61B3" w:rsidRDefault="002253AC" w:rsidP="0095501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77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6194A6" w14:textId="77777777" w:rsidR="002253AC" w:rsidRPr="004B61B3" w:rsidRDefault="002253AC" w:rsidP="0095501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Accept: application/json</w:t>
            </w:r>
          </w:p>
        </w:tc>
      </w:tr>
      <w:tr w:rsidR="002253AC" w:rsidRPr="004B61B3" w14:paraId="5383B847" w14:textId="77777777" w:rsidTr="00955013">
        <w:trPr>
          <w:trHeight w:val="315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444EA1" w14:textId="77777777" w:rsidR="002253AC" w:rsidRPr="004B61B3" w:rsidRDefault="002253AC" w:rsidP="0095501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7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918A9" w14:textId="77777777" w:rsidR="002253AC" w:rsidRPr="004B61B3" w:rsidRDefault="002253AC" w:rsidP="0095501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Content-Type: application/json</w:t>
            </w:r>
          </w:p>
        </w:tc>
      </w:tr>
      <w:tr w:rsidR="002253AC" w:rsidRPr="004B61B3" w14:paraId="46E0988C" w14:textId="77777777" w:rsidTr="00955013">
        <w:trPr>
          <w:trHeight w:val="264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416510" w14:textId="77777777" w:rsidR="002253AC" w:rsidRPr="004B61B3" w:rsidRDefault="002253AC" w:rsidP="0095501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proofErr w:type="spellStart"/>
            <w:r w:rsidRPr="004B61B3">
              <w:rPr>
                <w:rFonts w:ascii="Calibri" w:hAnsi="Calibri" w:cs="Times New Roman"/>
                <w:b/>
                <w:bCs/>
                <w:color w:val="000000"/>
                <w:szCs w:val="22"/>
              </w:rPr>
              <w:t>Parameters</w:t>
            </w:r>
            <w:proofErr w:type="spellEnd"/>
          </w:p>
        </w:tc>
        <w:tc>
          <w:tcPr>
            <w:tcW w:w="7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CF1EE3" w14:textId="77777777" w:rsidR="002253AC" w:rsidRPr="004B61B3" w:rsidRDefault="002253AC" w:rsidP="00955013">
            <w:pPr>
              <w:keepNext/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Times New Roman"/>
                <w:color w:val="000000"/>
                <w:szCs w:val="22"/>
              </w:rPr>
              <w:t>sys</w:t>
            </w:r>
            <w:r w:rsidRPr="004B61B3">
              <w:rPr>
                <w:rFonts w:ascii="Calibri" w:hAnsi="Calibri" w:cs="Times New Roman"/>
                <w:color w:val="000000"/>
                <w:szCs w:val="22"/>
              </w:rPr>
              <w:t>_id</w:t>
            </w:r>
            <w:proofErr w:type="spellEnd"/>
          </w:p>
        </w:tc>
      </w:tr>
    </w:tbl>
    <w:p w14:paraId="31490189" w14:textId="3DBB69D6" w:rsidR="002253AC" w:rsidRDefault="002253AC" w:rsidP="002253AC">
      <w:pPr>
        <w:pStyle w:val="Didascalia"/>
      </w:pPr>
      <w:proofErr w:type="spellStart"/>
      <w:r>
        <w:t>Table</w:t>
      </w:r>
      <w:proofErr w:type="spellEnd"/>
      <w:r>
        <w:t xml:space="preserve"> </w:t>
      </w:r>
      <w:r w:rsidR="002F2FF9">
        <w:rPr>
          <w:noProof/>
        </w:rPr>
        <w:t>9</w:t>
      </w:r>
      <w:r>
        <w:t xml:space="preserve">: </w:t>
      </w:r>
      <w:r w:rsidRPr="00D24E51">
        <w:rPr>
          <w:b w:val="0"/>
        </w:rPr>
        <w:t xml:space="preserve">HTTP Method </w:t>
      </w:r>
      <w:r w:rsidR="002F2FF9">
        <w:rPr>
          <w:b w:val="0"/>
        </w:rPr>
        <w:t>DELETE (</w:t>
      </w:r>
      <w:proofErr w:type="spellStart"/>
      <w:r w:rsidR="002F2FF9">
        <w:rPr>
          <w:b w:val="0"/>
        </w:rPr>
        <w:t>Consolidation</w:t>
      </w:r>
      <w:proofErr w:type="spellEnd"/>
      <w:r w:rsidR="002F2FF9">
        <w:rPr>
          <w:b w:val="0"/>
        </w:rPr>
        <w:t xml:space="preserve"> </w:t>
      </w:r>
      <w:proofErr w:type="spellStart"/>
      <w:r w:rsidR="002F2FF9">
        <w:rPr>
          <w:b w:val="0"/>
        </w:rPr>
        <w:t>Perimeter</w:t>
      </w:r>
      <w:proofErr w:type="spellEnd"/>
      <w:r w:rsidR="002F2FF9">
        <w:rPr>
          <w:b w:val="0"/>
        </w:rPr>
        <w:t>)</w:t>
      </w:r>
    </w:p>
    <w:p w14:paraId="58CCB3F8" w14:textId="77777777" w:rsidR="002253AC" w:rsidRPr="00E8222E" w:rsidRDefault="002253AC" w:rsidP="002253AC"/>
    <w:p w14:paraId="40210AB5" w14:textId="77777777" w:rsidR="002253AC" w:rsidRPr="008949C4" w:rsidRDefault="002253AC" w:rsidP="000F0883">
      <w:pPr>
        <w:pStyle w:val="Titolo3"/>
        <w:numPr>
          <w:ilvl w:val="2"/>
          <w:numId w:val="6"/>
        </w:numPr>
        <w:rPr>
          <w:lang w:val="en-US" w:eastAsia="en-US"/>
        </w:rPr>
      </w:pPr>
      <w:bookmarkStart w:id="25" w:name="_Toc24964273"/>
      <w:r w:rsidRPr="008949C4">
        <w:rPr>
          <w:lang w:val="en-US" w:eastAsia="en-US"/>
        </w:rPr>
        <w:t>Input Parameters</w:t>
      </w:r>
      <w:bookmarkEnd w:id="25"/>
    </w:p>
    <w:p w14:paraId="4EA4A4E2" w14:textId="77777777" w:rsidR="002253AC" w:rsidRPr="00E6029F" w:rsidRDefault="002253AC" w:rsidP="002253AC">
      <w:pPr>
        <w:rPr>
          <w:lang w:val="en-US" w:eastAsia="en-US"/>
        </w:rPr>
      </w:pPr>
      <w:r w:rsidRPr="0024371B">
        <w:rPr>
          <w:lang w:val="en-US" w:eastAsia="en-US"/>
        </w:rPr>
        <w:t>Header parameters</w:t>
      </w:r>
      <w:r w:rsidRPr="00E6029F">
        <w:rPr>
          <w:lang w:val="en-US" w:eastAsia="en-US"/>
        </w:rPr>
        <w:t>:</w:t>
      </w:r>
    </w:p>
    <w:p w14:paraId="1D5657DB" w14:textId="77777777" w:rsidR="002253AC" w:rsidRPr="00E6029F" w:rsidRDefault="002253AC" w:rsidP="002253AC">
      <w:pPr>
        <w:pStyle w:val="Paragrafoelenco"/>
        <w:ind w:left="480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2253AC" w:rsidRPr="00527FED" w14:paraId="17023DE5" w14:textId="77777777" w:rsidTr="00955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147539AA" w14:textId="77777777" w:rsidR="002253AC" w:rsidRPr="00527FED" w:rsidRDefault="002253AC" w:rsidP="00955013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7031DEB6" w14:textId="77777777" w:rsidR="002253AC" w:rsidRPr="00527FED" w:rsidRDefault="002253AC" w:rsidP="00955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4439CF8C" w14:textId="77777777" w:rsidR="002253AC" w:rsidRPr="00527FED" w:rsidRDefault="002253AC" w:rsidP="00955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78DC0932" w14:textId="77777777" w:rsidR="002253AC" w:rsidRPr="00527FED" w:rsidRDefault="002253AC" w:rsidP="00955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2C59AD1D" w14:textId="77777777" w:rsidR="002253AC" w:rsidRPr="00527FED" w:rsidRDefault="002253AC" w:rsidP="00955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07530562" w14:textId="77777777" w:rsidR="002253AC" w:rsidRPr="00527FED" w:rsidRDefault="002253AC" w:rsidP="00955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2253AC" w:rsidRPr="00897AA5" w14:paraId="12361BFA" w14:textId="77777777" w:rsidTr="00955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4C0D43FF" w14:textId="77777777" w:rsidR="002253AC" w:rsidRPr="00527FED" w:rsidRDefault="002253AC" w:rsidP="00955013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33F66441" w14:textId="77777777" w:rsidR="002253AC" w:rsidRPr="00527FED" w:rsidRDefault="002253AC" w:rsidP="0095501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0E70EA8E" w14:textId="77777777" w:rsidR="002253AC" w:rsidRPr="00527FED" w:rsidRDefault="002253AC" w:rsidP="00955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1CE3145E" w14:textId="77777777" w:rsidR="002253AC" w:rsidRPr="00527FED" w:rsidRDefault="002253AC" w:rsidP="00955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4E911843" w14:textId="77777777" w:rsidR="002253AC" w:rsidRPr="00527FED" w:rsidRDefault="002253AC" w:rsidP="00955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2F5CB26F" w14:textId="77777777" w:rsidR="002253AC" w:rsidRPr="00527FED" w:rsidRDefault="002253AC" w:rsidP="0095501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253AC" w:rsidRPr="003E09E1" w14:paraId="7CD4674E" w14:textId="77777777" w:rsidTr="0095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shd w:val="clear" w:color="auto" w:fill="DBE5F1" w:themeFill="accent1" w:themeFillTint="33"/>
          </w:tcPr>
          <w:p w14:paraId="40DBFC85" w14:textId="77777777" w:rsidR="002253AC" w:rsidRDefault="002253AC" w:rsidP="00955013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Accept</w:t>
            </w:r>
          </w:p>
        </w:tc>
        <w:tc>
          <w:tcPr>
            <w:tcW w:w="2125" w:type="dxa"/>
            <w:shd w:val="clear" w:color="auto" w:fill="DBE5F1" w:themeFill="accent1" w:themeFillTint="33"/>
          </w:tcPr>
          <w:p w14:paraId="527344B8" w14:textId="77777777" w:rsidR="002253AC" w:rsidRDefault="002253AC" w:rsidP="0095501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  <w:shd w:val="clear" w:color="auto" w:fill="DBE5F1" w:themeFill="accent1" w:themeFillTint="33"/>
          </w:tcPr>
          <w:p w14:paraId="2B202ED9" w14:textId="77777777" w:rsidR="002253AC" w:rsidRDefault="002253AC" w:rsidP="009550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  <w:shd w:val="clear" w:color="auto" w:fill="DBE5F1" w:themeFill="accent1" w:themeFillTint="33"/>
          </w:tcPr>
          <w:p w14:paraId="0CB1F2CF" w14:textId="77777777" w:rsidR="002253AC" w:rsidRDefault="002253AC" w:rsidP="009550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  <w:shd w:val="clear" w:color="auto" w:fill="DBE5F1" w:themeFill="accent1" w:themeFillTint="33"/>
          </w:tcPr>
          <w:p w14:paraId="21BC969D" w14:textId="77777777" w:rsidR="002253AC" w:rsidRPr="00527FED" w:rsidRDefault="002253AC" w:rsidP="0095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  <w:shd w:val="clear" w:color="auto" w:fill="DBE5F1" w:themeFill="accent1" w:themeFillTint="33"/>
          </w:tcPr>
          <w:p w14:paraId="5AEACD57" w14:textId="77777777" w:rsidR="002253AC" w:rsidRDefault="002253AC" w:rsidP="0095501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253AC" w:rsidRPr="003E09E1" w14:paraId="6DCAFCE1" w14:textId="77777777" w:rsidTr="00955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7B8C2055" w14:textId="77777777" w:rsidR="002253AC" w:rsidRDefault="002253AC" w:rsidP="00955013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Content-Type</w:t>
            </w:r>
          </w:p>
        </w:tc>
        <w:tc>
          <w:tcPr>
            <w:tcW w:w="2125" w:type="dxa"/>
          </w:tcPr>
          <w:p w14:paraId="49C1469A" w14:textId="77777777" w:rsidR="002253AC" w:rsidRDefault="002253AC" w:rsidP="0095501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</w:tcPr>
          <w:p w14:paraId="16BE672D" w14:textId="77777777" w:rsidR="002253AC" w:rsidRDefault="002253AC" w:rsidP="00955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2188EC09" w14:textId="77777777" w:rsidR="002253AC" w:rsidRDefault="002253AC" w:rsidP="00955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</w:tcPr>
          <w:p w14:paraId="1CD3E213" w14:textId="77777777" w:rsidR="002253AC" w:rsidRPr="00527FED" w:rsidRDefault="002253AC" w:rsidP="00955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0794AD5A" w14:textId="77777777" w:rsidR="002253AC" w:rsidRDefault="002253AC" w:rsidP="0095501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1F5443DE" w14:textId="1790D115" w:rsidR="002253AC" w:rsidRDefault="002253AC" w:rsidP="002253AC">
      <w:pPr>
        <w:pStyle w:val="Didascalia"/>
      </w:pPr>
      <w:proofErr w:type="spellStart"/>
      <w:r>
        <w:t>Table</w:t>
      </w:r>
      <w:proofErr w:type="spellEnd"/>
      <w:r>
        <w:t xml:space="preserve"> </w:t>
      </w:r>
      <w:r w:rsidR="002F2FF9">
        <w:rPr>
          <w:noProof/>
        </w:rPr>
        <w:t>10</w:t>
      </w:r>
      <w:r>
        <w:t xml:space="preserve">: </w:t>
      </w:r>
      <w:r w:rsidR="002F2FF9">
        <w:rPr>
          <w:b w:val="0"/>
        </w:rPr>
        <w:t>DELETE</w:t>
      </w:r>
      <w:r w:rsidRPr="00B05870">
        <w:rPr>
          <w:b w:val="0"/>
        </w:rPr>
        <w:t xml:space="preserve"> </w:t>
      </w:r>
      <w:proofErr w:type="spellStart"/>
      <w:r w:rsidRPr="00B05870">
        <w:rPr>
          <w:b w:val="0"/>
        </w:rPr>
        <w:t>Header</w:t>
      </w:r>
      <w:proofErr w:type="spellEnd"/>
      <w:r w:rsidRPr="00B05870">
        <w:rPr>
          <w:b w:val="0"/>
        </w:rPr>
        <w:t xml:space="preserve"> </w:t>
      </w:r>
      <w:proofErr w:type="spellStart"/>
      <w:r w:rsidRPr="00B05870">
        <w:rPr>
          <w:b w:val="0"/>
        </w:rPr>
        <w:t>Parameters</w:t>
      </w:r>
      <w:proofErr w:type="spellEnd"/>
      <w:r w:rsidR="002F2FF9">
        <w:rPr>
          <w:b w:val="0"/>
        </w:rPr>
        <w:t xml:space="preserve"> (</w:t>
      </w:r>
      <w:proofErr w:type="spellStart"/>
      <w:r w:rsidR="002F2FF9">
        <w:rPr>
          <w:b w:val="0"/>
        </w:rPr>
        <w:t>Consolidation</w:t>
      </w:r>
      <w:proofErr w:type="spellEnd"/>
      <w:r w:rsidR="002F2FF9">
        <w:rPr>
          <w:b w:val="0"/>
        </w:rPr>
        <w:t xml:space="preserve"> </w:t>
      </w:r>
      <w:proofErr w:type="spellStart"/>
      <w:r w:rsidR="002F2FF9">
        <w:rPr>
          <w:b w:val="0"/>
        </w:rPr>
        <w:t>Perimeter</w:t>
      </w:r>
      <w:proofErr w:type="spellEnd"/>
      <w:r w:rsidR="002F2FF9">
        <w:rPr>
          <w:b w:val="0"/>
        </w:rPr>
        <w:t>)</w:t>
      </w:r>
    </w:p>
    <w:p w14:paraId="7EBC6680" w14:textId="77777777" w:rsidR="002253AC" w:rsidRDefault="002253AC" w:rsidP="002253AC">
      <w:pPr>
        <w:rPr>
          <w:lang w:val="en-US" w:eastAsia="en-US"/>
        </w:rPr>
      </w:pPr>
    </w:p>
    <w:p w14:paraId="1CB527F3" w14:textId="77777777" w:rsidR="002253AC" w:rsidRDefault="002253AC" w:rsidP="002253AC">
      <w:pPr>
        <w:rPr>
          <w:lang w:val="en-US" w:eastAsia="en-US"/>
        </w:rPr>
      </w:pPr>
      <w:r w:rsidRPr="0024371B">
        <w:rPr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6CCA5B08" w14:textId="77777777" w:rsidR="002253AC" w:rsidRDefault="002253AC" w:rsidP="002253AC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3224"/>
        <w:gridCol w:w="1646"/>
        <w:gridCol w:w="944"/>
        <w:gridCol w:w="1272"/>
        <w:gridCol w:w="1166"/>
        <w:gridCol w:w="1149"/>
      </w:tblGrid>
      <w:tr w:rsidR="002253AC" w:rsidRPr="00527FED" w14:paraId="18390B4A" w14:textId="77777777" w:rsidTr="00955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4" w:type="dxa"/>
            <w:hideMark/>
          </w:tcPr>
          <w:p w14:paraId="2A13463B" w14:textId="77777777" w:rsidR="002253AC" w:rsidRPr="00527FED" w:rsidRDefault="002253AC" w:rsidP="00955013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646" w:type="dxa"/>
            <w:hideMark/>
          </w:tcPr>
          <w:p w14:paraId="407A16E2" w14:textId="77777777" w:rsidR="002253AC" w:rsidRPr="00527FED" w:rsidRDefault="002253AC" w:rsidP="00955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944" w:type="dxa"/>
            <w:hideMark/>
          </w:tcPr>
          <w:p w14:paraId="26CCA096" w14:textId="77777777" w:rsidR="002253AC" w:rsidRPr="00527FED" w:rsidRDefault="002253AC" w:rsidP="00955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72" w:type="dxa"/>
            <w:hideMark/>
          </w:tcPr>
          <w:p w14:paraId="13397515" w14:textId="77777777" w:rsidR="002253AC" w:rsidRPr="00527FED" w:rsidRDefault="002253AC" w:rsidP="00955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166" w:type="dxa"/>
            <w:hideMark/>
          </w:tcPr>
          <w:p w14:paraId="1E4D7143" w14:textId="77777777" w:rsidR="002253AC" w:rsidRPr="00527FED" w:rsidRDefault="002253AC" w:rsidP="00955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149" w:type="dxa"/>
            <w:hideMark/>
          </w:tcPr>
          <w:p w14:paraId="1BFEC785" w14:textId="77777777" w:rsidR="002253AC" w:rsidRPr="00527FED" w:rsidRDefault="002253AC" w:rsidP="00955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2253AC" w:rsidRPr="00A42850" w14:paraId="261A2AC3" w14:textId="77777777" w:rsidTr="00955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4" w:type="dxa"/>
          </w:tcPr>
          <w:p w14:paraId="5F72E4C8" w14:textId="77777777" w:rsidR="002253AC" w:rsidRPr="00CE4603" w:rsidRDefault="002253AC" w:rsidP="00955013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sys_id</w:t>
            </w:r>
            <w:proofErr w:type="spellEnd"/>
          </w:p>
        </w:tc>
        <w:tc>
          <w:tcPr>
            <w:tcW w:w="1646" w:type="dxa"/>
          </w:tcPr>
          <w:p w14:paraId="55BFB0C2" w14:textId="77777777" w:rsidR="002253AC" w:rsidRDefault="002253AC" w:rsidP="0095501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It </w:t>
            </w:r>
            <w:r w:rsidRPr="00E6029F">
              <w:rPr>
                <w:lang w:val="en-US" w:eastAsia="en-US"/>
              </w:rPr>
              <w:t>contains the unique identifier of the record</w:t>
            </w:r>
          </w:p>
        </w:tc>
        <w:tc>
          <w:tcPr>
            <w:tcW w:w="944" w:type="dxa"/>
          </w:tcPr>
          <w:p w14:paraId="35ECF618" w14:textId="77777777" w:rsidR="002253AC" w:rsidRDefault="002253AC" w:rsidP="00955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2" w:type="dxa"/>
          </w:tcPr>
          <w:p w14:paraId="5EA9B49C" w14:textId="77777777" w:rsidR="002253AC" w:rsidRDefault="002253AC" w:rsidP="00955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166" w:type="dxa"/>
          </w:tcPr>
          <w:p w14:paraId="2F829FDC" w14:textId="77777777" w:rsidR="002253AC" w:rsidRPr="00527FED" w:rsidRDefault="002253AC" w:rsidP="00955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149" w:type="dxa"/>
          </w:tcPr>
          <w:p w14:paraId="413B96EF" w14:textId="77777777" w:rsidR="002253AC" w:rsidRPr="00527FED" w:rsidRDefault="002253AC" w:rsidP="0095501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54E74FCF" w14:textId="5165FBB5" w:rsidR="002253AC" w:rsidRDefault="002253AC" w:rsidP="002253AC">
      <w:pPr>
        <w:pStyle w:val="Didascalia"/>
      </w:pPr>
      <w:proofErr w:type="spellStart"/>
      <w:r>
        <w:t>Table</w:t>
      </w:r>
      <w:proofErr w:type="spellEnd"/>
      <w:r>
        <w:t xml:space="preserve"> </w:t>
      </w:r>
      <w:r w:rsidR="002F2FF9">
        <w:rPr>
          <w:noProof/>
        </w:rPr>
        <w:t>11</w:t>
      </w:r>
      <w:r>
        <w:t xml:space="preserve">: </w:t>
      </w:r>
      <w:r w:rsidR="002F2FF9">
        <w:rPr>
          <w:b w:val="0"/>
        </w:rPr>
        <w:t>DELETE</w:t>
      </w:r>
      <w:r w:rsidRPr="00B05870">
        <w:rPr>
          <w:b w:val="0"/>
        </w:rPr>
        <w:t xml:space="preserve"> Query </w:t>
      </w:r>
      <w:proofErr w:type="spellStart"/>
      <w:r w:rsidRPr="00B05870">
        <w:rPr>
          <w:b w:val="0"/>
        </w:rPr>
        <w:t>Parameters</w:t>
      </w:r>
      <w:proofErr w:type="spellEnd"/>
      <w:r w:rsidR="002F2FF9">
        <w:rPr>
          <w:b w:val="0"/>
        </w:rPr>
        <w:t xml:space="preserve"> (</w:t>
      </w:r>
      <w:proofErr w:type="spellStart"/>
      <w:r w:rsidR="002F2FF9">
        <w:rPr>
          <w:b w:val="0"/>
        </w:rPr>
        <w:t>Consolidation</w:t>
      </w:r>
      <w:proofErr w:type="spellEnd"/>
      <w:r w:rsidR="002F2FF9">
        <w:rPr>
          <w:b w:val="0"/>
        </w:rPr>
        <w:t xml:space="preserve"> </w:t>
      </w:r>
      <w:proofErr w:type="spellStart"/>
      <w:r w:rsidR="002F2FF9">
        <w:rPr>
          <w:b w:val="0"/>
        </w:rPr>
        <w:t>Perimeter</w:t>
      </w:r>
      <w:proofErr w:type="spellEnd"/>
      <w:r w:rsidR="002F2FF9">
        <w:rPr>
          <w:b w:val="0"/>
        </w:rPr>
        <w:t>)</w:t>
      </w:r>
    </w:p>
    <w:p w14:paraId="5A10E9AD" w14:textId="77777777" w:rsidR="002253AC" w:rsidRPr="000970B6" w:rsidRDefault="002253AC" w:rsidP="002253AC">
      <w:pPr>
        <w:jc w:val="left"/>
        <w:rPr>
          <w:bCs/>
          <w:lang w:val="en-US" w:eastAsia="en-US"/>
        </w:rPr>
      </w:pPr>
    </w:p>
    <w:p w14:paraId="55E17CFE" w14:textId="77777777" w:rsidR="002253AC" w:rsidRPr="000970B6" w:rsidRDefault="002253AC" w:rsidP="002253AC">
      <w:pPr>
        <w:pStyle w:val="Titolo3"/>
        <w:rPr>
          <w:lang w:val="en-US" w:eastAsia="en-US"/>
        </w:rPr>
      </w:pPr>
      <w:r>
        <w:rPr>
          <w:lang w:val="en-US" w:eastAsia="en-US"/>
        </w:rPr>
        <w:t xml:space="preserve"> </w:t>
      </w:r>
      <w:bookmarkStart w:id="26" w:name="_Toc24964274"/>
      <w:r>
        <w:rPr>
          <w:lang w:val="en-US" w:eastAsia="en-US"/>
        </w:rPr>
        <w:t>Errors</w:t>
      </w:r>
      <w:bookmarkEnd w:id="26"/>
    </w:p>
    <w:p w14:paraId="468512BC" w14:textId="77777777" w:rsidR="002253AC" w:rsidRDefault="002253AC" w:rsidP="002253AC">
      <w:pPr>
        <w:rPr>
          <w:lang w:val="en-US"/>
        </w:rPr>
      </w:pPr>
      <w:r w:rsidRPr="00CB6FAF">
        <w:rPr>
          <w:lang w:val="en-US"/>
        </w:rPr>
        <w:t>The error response payload is a JSON with this format:</w:t>
      </w:r>
    </w:p>
    <w:p w14:paraId="7A2C96CD" w14:textId="77777777" w:rsidR="002253AC" w:rsidRPr="00CB6FAF" w:rsidRDefault="002253AC" w:rsidP="002253AC">
      <w:pPr>
        <w:rPr>
          <w:lang w:val="en-US"/>
        </w:rPr>
      </w:pPr>
    </w:p>
    <w:p w14:paraId="1BA234E1" w14:textId="77777777" w:rsidR="002253AC" w:rsidRPr="00CB6FAF" w:rsidRDefault="002253AC" w:rsidP="002253AC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>{</w:t>
      </w:r>
    </w:p>
    <w:p w14:paraId="38D35FB3" w14:textId="77777777" w:rsidR="002253AC" w:rsidRPr="00CB6FAF" w:rsidRDefault="002253AC" w:rsidP="002253AC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"error": {</w:t>
      </w:r>
    </w:p>
    <w:p w14:paraId="200B2634" w14:textId="77777777" w:rsidR="002253AC" w:rsidRPr="00CB6FAF" w:rsidRDefault="002253AC" w:rsidP="002253AC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    "detail": "String Detail",</w:t>
      </w:r>
    </w:p>
    <w:p w14:paraId="66C55A00" w14:textId="77777777" w:rsidR="002253AC" w:rsidRPr="00CB6FAF" w:rsidRDefault="002253AC" w:rsidP="002253AC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    "message": "String  Message"</w:t>
      </w:r>
    </w:p>
    <w:p w14:paraId="3C1AAC49" w14:textId="77777777" w:rsidR="002253AC" w:rsidRPr="00CB6FAF" w:rsidRDefault="002253AC" w:rsidP="002253AC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},</w:t>
      </w:r>
    </w:p>
    <w:p w14:paraId="665030C7" w14:textId="77777777" w:rsidR="002253AC" w:rsidRPr="00CB6FAF" w:rsidRDefault="002253AC" w:rsidP="002253AC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"status": "failure"</w:t>
      </w:r>
    </w:p>
    <w:p w14:paraId="2D6C2E57" w14:textId="77777777" w:rsidR="002253AC" w:rsidRPr="00CB6FAF" w:rsidRDefault="002253AC" w:rsidP="002253AC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>}</w:t>
      </w:r>
    </w:p>
    <w:p w14:paraId="2A3A9699" w14:textId="50762AC4" w:rsidR="002253AC" w:rsidRDefault="002253AC" w:rsidP="002253AC">
      <w:pPr>
        <w:rPr>
          <w:lang w:val="en-US"/>
        </w:rPr>
      </w:pPr>
      <w:r w:rsidRPr="00FF18CF">
        <w:rPr>
          <w:lang w:val="en-US"/>
        </w:rPr>
        <w:t>For the detailed list of possible errors, please refer to ANNEX A – List of possible errors.</w:t>
      </w:r>
    </w:p>
    <w:p w14:paraId="60537D23" w14:textId="77777777" w:rsidR="002F2FF9" w:rsidRDefault="002F2FF9" w:rsidP="002253AC">
      <w:pPr>
        <w:rPr>
          <w:lang w:val="en-US"/>
        </w:rPr>
      </w:pPr>
    </w:p>
    <w:p w14:paraId="5F336D35" w14:textId="77777777" w:rsidR="002253AC" w:rsidRDefault="002253AC" w:rsidP="002253AC">
      <w:pPr>
        <w:pStyle w:val="Titolo3"/>
        <w:rPr>
          <w:lang w:val="en-US" w:eastAsia="en-US"/>
        </w:rPr>
      </w:pPr>
      <w:bookmarkStart w:id="27" w:name="_Toc24964275"/>
      <w:r>
        <w:rPr>
          <w:lang w:val="en-US" w:eastAsia="en-US"/>
        </w:rPr>
        <w:t>Examples</w:t>
      </w:r>
      <w:bookmarkEnd w:id="27"/>
    </w:p>
    <w:p w14:paraId="52F176F9" w14:textId="77777777" w:rsidR="002253AC" w:rsidRDefault="002253AC" w:rsidP="002253AC">
      <w:pPr>
        <w:rPr>
          <w:lang w:val="en-US" w:eastAsia="en-US"/>
        </w:rPr>
      </w:pPr>
      <w:r w:rsidRPr="00606E3A">
        <w:rPr>
          <w:b/>
          <w:lang w:val="en-US" w:eastAsia="en-US"/>
        </w:rPr>
        <w:t>Example 1</w:t>
      </w:r>
      <w:r w:rsidRPr="00606E3A">
        <w:rPr>
          <w:lang w:val="en-US" w:eastAsia="en-US"/>
        </w:rPr>
        <w:t xml:space="preserve">: Request for </w:t>
      </w:r>
      <w:r>
        <w:rPr>
          <w:lang w:val="en-US" w:eastAsia="en-US"/>
        </w:rPr>
        <w:t>positive closing case</w:t>
      </w:r>
      <w:r w:rsidRPr="00606E3A">
        <w:rPr>
          <w:lang w:val="en-US" w:eastAsia="en-US"/>
        </w:rPr>
        <w:t xml:space="preserve"> with correct client credentials.</w:t>
      </w:r>
    </w:p>
    <w:p w14:paraId="146E1DCE" w14:textId="77777777" w:rsidR="002253AC" w:rsidRDefault="002253AC" w:rsidP="002253AC">
      <w:pPr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2253AC" w:rsidRPr="00527FED" w14:paraId="69FDE32A" w14:textId="77777777" w:rsidTr="00955013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A182A" w14:textId="77777777" w:rsidR="002253AC" w:rsidRPr="00527FED" w:rsidRDefault="002253AC" w:rsidP="00955013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OK Example</w:t>
            </w:r>
          </w:p>
        </w:tc>
      </w:tr>
      <w:tr w:rsidR="002253AC" w:rsidRPr="00897AA5" w14:paraId="51511BA5" w14:textId="77777777" w:rsidTr="00955013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00AF47" w14:textId="77777777" w:rsidR="002253AC" w:rsidRPr="000151AC" w:rsidRDefault="002253AC" w:rsidP="00955013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>
              <w:rPr>
                <w:bCs/>
                <w:color w:val="595959" w:themeColor="text1" w:themeTint="A6"/>
                <w:lang w:val="en-GB" w:eastAsia="en-US"/>
              </w:rPr>
              <w:t>&lt;production_endpoint&gt;</w:t>
            </w:r>
            <w:r w:rsidRPr="002F6E40">
              <w:rPr>
                <w:bCs/>
                <w:color w:val="595959" w:themeColor="text1" w:themeTint="A6"/>
                <w:lang w:val="en-GB" w:eastAsia="en-US"/>
              </w:rPr>
              <w:t>/</w:t>
            </w:r>
            <w:r w:rsidRPr="00A203BC">
              <w:rPr>
                <w:bCs/>
                <w:color w:val="595959" w:themeColor="text1" w:themeTint="A6"/>
                <w:lang w:val="en-GB" w:eastAsia="en-US"/>
              </w:rPr>
              <w:t>api/now/table/u_consolidation_perimeter_catalog/</w:t>
            </w:r>
            <w:r w:rsidRPr="002253AC">
              <w:rPr>
                <w:bCs/>
                <w:color w:val="595959" w:themeColor="text1" w:themeTint="A6"/>
                <w:lang w:val="en-GB" w:eastAsia="en-US"/>
              </w:rPr>
              <w:t>a7fa6447dbc54810b0949ea9db961951</w:t>
            </w:r>
          </w:p>
        </w:tc>
      </w:tr>
      <w:tr w:rsidR="002253AC" w:rsidRPr="00897AA5" w14:paraId="30769E2D" w14:textId="77777777" w:rsidTr="00955013">
        <w:trPr>
          <w:trHeight w:val="1035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E7584" w14:textId="77777777" w:rsidR="002253AC" w:rsidRPr="00F06C11" w:rsidRDefault="002253AC" w:rsidP="0095501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</w:t>
            </w:r>
            <w:proofErr w:type="spellStart"/>
            <w:r>
              <w:rPr>
                <w:color w:val="505050"/>
                <w:szCs w:val="18"/>
                <w:shd w:val="clear" w:color="auto" w:fill="FFFFFF"/>
                <w:lang w:val="en-US"/>
              </w:rPr>
              <w:t>production_endpoint</w:t>
            </w:r>
            <w:proofErr w:type="spellEnd"/>
            <w:r>
              <w:rPr>
                <w:color w:val="505050"/>
                <w:szCs w:val="18"/>
                <w:shd w:val="clear" w:color="auto" w:fill="FFFFFF"/>
                <w:lang w:val="en-US"/>
              </w:rPr>
              <w:t>&gt;</w:t>
            </w:r>
          </w:p>
          <w:p w14:paraId="6D0F03FF" w14:textId="77777777" w:rsidR="002253AC" w:rsidRPr="00897AA5" w:rsidRDefault="002253AC" w:rsidP="0095501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Accept: application/json</w:t>
            </w:r>
          </w:p>
          <w:p w14:paraId="74192C91" w14:textId="77777777" w:rsidR="002253AC" w:rsidRPr="00897AA5" w:rsidRDefault="002253AC" w:rsidP="0095501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Content-Type: application/json</w:t>
            </w:r>
          </w:p>
          <w:p w14:paraId="04CFBC47" w14:textId="77777777" w:rsidR="002253AC" w:rsidRPr="00897AA5" w:rsidRDefault="002253AC" w:rsidP="0095501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>
              <w:rPr>
                <w:color w:val="505050"/>
                <w:szCs w:val="18"/>
                <w:shd w:val="clear" w:color="auto" w:fill="FFFFFF"/>
                <w:lang w:val="en-US"/>
              </w:rPr>
              <w:t>&lt;correct credentials&gt;</w:t>
            </w:r>
          </w:p>
        </w:tc>
      </w:tr>
    </w:tbl>
    <w:p w14:paraId="519EE888" w14:textId="77777777" w:rsidR="002253AC" w:rsidRDefault="002253AC" w:rsidP="002253AC">
      <w:pPr>
        <w:rPr>
          <w:highlight w:val="yellow"/>
          <w:lang w:val="en-US" w:eastAsia="en-US"/>
        </w:rPr>
      </w:pPr>
    </w:p>
    <w:p w14:paraId="6966FF7B" w14:textId="77777777" w:rsidR="002253AC" w:rsidRDefault="002253AC" w:rsidP="002253AC">
      <w:pPr>
        <w:rPr>
          <w:highlight w:val="yellow"/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2253AC" w:rsidRPr="00527FED" w14:paraId="27B9A091" w14:textId="77777777" w:rsidTr="00955013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3EE4C" w14:textId="77777777" w:rsidR="002253AC" w:rsidRPr="00527FED" w:rsidRDefault="002253AC" w:rsidP="00955013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Response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OK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2253AC" w14:paraId="349B1CB9" w14:textId="77777777" w:rsidTr="00955013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1B50B" w14:textId="2FAF1399" w:rsidR="002253AC" w:rsidRDefault="002253AC" w:rsidP="00955013">
            <w:pPr>
              <w:jc w:val="left"/>
              <w:rPr>
                <w:noProof/>
              </w:rPr>
            </w:pPr>
            <w:r w:rsidRPr="00CC55D1">
              <w:rPr>
                <w:noProof/>
                <w:color w:val="595959" w:themeColor="text1" w:themeTint="A6"/>
              </w:rPr>
              <w:t>20</w:t>
            </w:r>
            <w:r>
              <w:rPr>
                <w:noProof/>
                <w:color w:val="595959" w:themeColor="text1" w:themeTint="A6"/>
              </w:rPr>
              <w:t>4</w:t>
            </w:r>
            <w:r w:rsidRPr="00CC55D1">
              <w:rPr>
                <w:noProof/>
                <w:color w:val="595959" w:themeColor="text1" w:themeTint="A6"/>
              </w:rPr>
              <w:t xml:space="preserve"> OK</w:t>
            </w:r>
          </w:p>
        </w:tc>
      </w:tr>
    </w:tbl>
    <w:p w14:paraId="4A12EA14" w14:textId="3ADE070C" w:rsidR="002253AC" w:rsidRDefault="002253AC" w:rsidP="00FF18CF">
      <w:pPr>
        <w:rPr>
          <w:lang w:val="en-US" w:eastAsia="en-US"/>
        </w:rPr>
      </w:pPr>
    </w:p>
    <w:p w14:paraId="72C118C5" w14:textId="74E02D5B" w:rsidR="00955013" w:rsidRDefault="00955013" w:rsidP="00FF18CF">
      <w:pPr>
        <w:rPr>
          <w:lang w:val="en-US" w:eastAsia="en-US"/>
        </w:rPr>
      </w:pPr>
    </w:p>
    <w:p w14:paraId="6C981ECA" w14:textId="59956A63" w:rsidR="00955013" w:rsidRDefault="00955013" w:rsidP="00955013">
      <w:pPr>
        <w:pStyle w:val="Titolo1"/>
        <w:rPr>
          <w:lang w:val="en-US" w:eastAsia="en-US"/>
        </w:rPr>
      </w:pPr>
      <w:bookmarkStart w:id="28" w:name="_Toc24964276"/>
      <w:r w:rsidRPr="0024371B">
        <w:rPr>
          <w:lang w:val="en-US" w:eastAsia="en-US"/>
        </w:rPr>
        <w:t>e-API Functionalities</w:t>
      </w:r>
      <w:r>
        <w:rPr>
          <w:lang w:val="en-US" w:eastAsia="en-US"/>
        </w:rPr>
        <w:t xml:space="preserve"> – Transcoding Activity</w:t>
      </w:r>
      <w:bookmarkEnd w:id="28"/>
    </w:p>
    <w:p w14:paraId="4C3EC37F" w14:textId="67CCD4B5" w:rsidR="00261A16" w:rsidRDefault="00261A16" w:rsidP="00261A16">
      <w:pPr>
        <w:rPr>
          <w:lang w:val="en-US" w:eastAsia="en-US"/>
        </w:rPr>
      </w:pPr>
      <w:r>
        <w:rPr>
          <w:lang w:val="en-US" w:eastAsia="en-US"/>
        </w:rPr>
        <w:t>SNOW</w:t>
      </w:r>
      <w:r w:rsidRPr="000970B6">
        <w:rPr>
          <w:lang w:val="en-US" w:eastAsia="en-US"/>
        </w:rPr>
        <w:t xml:space="preserve"> REST e-API allows re</w:t>
      </w:r>
      <w:r>
        <w:rPr>
          <w:lang w:val="en-US" w:eastAsia="en-US"/>
        </w:rPr>
        <w:t>ading records of Transcoding Activity catalog on SNOW platform.</w:t>
      </w:r>
    </w:p>
    <w:p w14:paraId="1EDEC38B" w14:textId="77777777" w:rsidR="00261A16" w:rsidRPr="000D504A" w:rsidRDefault="00261A16" w:rsidP="00261A16">
      <w:pPr>
        <w:rPr>
          <w:lang w:val="en-US" w:eastAsia="en-US"/>
        </w:rPr>
      </w:pPr>
      <w:r w:rsidRPr="000D504A">
        <w:rPr>
          <w:lang w:val="en-US" w:eastAsia="en-US"/>
        </w:rPr>
        <w:t>The e-API exposes the following functionality:</w:t>
      </w:r>
    </w:p>
    <w:p w14:paraId="63006E41" w14:textId="77777777" w:rsidR="00261A16" w:rsidRPr="000D504A" w:rsidRDefault="00261A16" w:rsidP="00261A16">
      <w:pPr>
        <w:rPr>
          <w:lang w:val="en-US" w:eastAsia="en-US"/>
        </w:rPr>
      </w:pPr>
    </w:p>
    <w:p w14:paraId="2292ADC0" w14:textId="6A9F0159" w:rsidR="00261A16" w:rsidRDefault="00261A16" w:rsidP="000F0883">
      <w:pPr>
        <w:pStyle w:val="Paragrafoelenco"/>
        <w:numPr>
          <w:ilvl w:val="0"/>
          <w:numId w:val="5"/>
        </w:numPr>
        <w:rPr>
          <w:lang w:val="en-US" w:eastAsia="en-US"/>
        </w:rPr>
      </w:pPr>
      <w:r>
        <w:rPr>
          <w:lang w:val="en-US" w:eastAsia="en-US"/>
        </w:rPr>
        <w:t>GET – Retrieve records from table (Transcoding Activity).</w:t>
      </w:r>
    </w:p>
    <w:p w14:paraId="7103ABD0" w14:textId="2A837F17" w:rsidR="00261A16" w:rsidRDefault="00261A16" w:rsidP="00261A16">
      <w:pPr>
        <w:rPr>
          <w:lang w:val="en-US" w:eastAsia="en-US"/>
        </w:rPr>
      </w:pPr>
    </w:p>
    <w:p w14:paraId="11AF56C5" w14:textId="0EA08D00" w:rsidR="00261A16" w:rsidRDefault="00261A16" w:rsidP="00261A16">
      <w:pPr>
        <w:rPr>
          <w:lang w:val="en-US" w:eastAsia="en-US"/>
        </w:rPr>
      </w:pPr>
    </w:p>
    <w:p w14:paraId="0881557B" w14:textId="127D0C0D" w:rsidR="00261A16" w:rsidRPr="0044400F" w:rsidRDefault="00261A16" w:rsidP="00261A16">
      <w:pPr>
        <w:pStyle w:val="Titolo2"/>
        <w:numPr>
          <w:ilvl w:val="1"/>
          <w:numId w:val="3"/>
        </w:numPr>
        <w:rPr>
          <w:lang w:val="en-US" w:eastAsia="en-US"/>
        </w:rPr>
      </w:pPr>
      <w:bookmarkStart w:id="29" w:name="_Toc24964277"/>
      <w:r>
        <w:rPr>
          <w:lang w:val="en-US" w:eastAsia="en-US"/>
        </w:rPr>
        <w:t>GET – Retrieve records from table (Transcoding Activity)</w:t>
      </w:r>
      <w:bookmarkEnd w:id="29"/>
    </w:p>
    <w:p w14:paraId="64B8F239" w14:textId="77777777" w:rsidR="00261A16" w:rsidRDefault="00261A16" w:rsidP="00261A16">
      <w:pPr>
        <w:rPr>
          <w:lang w:val="en-US" w:eastAsia="en-US"/>
        </w:rPr>
      </w:pPr>
    </w:p>
    <w:tbl>
      <w:tblPr>
        <w:tblW w:w="940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28"/>
        <w:gridCol w:w="6173"/>
      </w:tblGrid>
      <w:tr w:rsidR="00261A16" w:rsidRPr="004B0510" w14:paraId="75AE8593" w14:textId="77777777" w:rsidTr="001829A8">
        <w:trPr>
          <w:trHeight w:val="315"/>
        </w:trPr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316ACC" w14:textId="77777777" w:rsidR="00261A16" w:rsidRPr="004B0510" w:rsidRDefault="00261A16" w:rsidP="001829A8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Method</w:t>
            </w:r>
          </w:p>
        </w:tc>
        <w:tc>
          <w:tcPr>
            <w:tcW w:w="59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DAD1C6" w14:textId="77777777" w:rsidR="00261A16" w:rsidRPr="004B0510" w:rsidRDefault="00261A16" w:rsidP="001829A8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GET</w:t>
            </w:r>
          </w:p>
        </w:tc>
      </w:tr>
      <w:tr w:rsidR="00261A16" w:rsidRPr="004B0510" w14:paraId="7C73E436" w14:textId="77777777" w:rsidTr="001829A8">
        <w:trPr>
          <w:trHeight w:val="848"/>
        </w:trPr>
        <w:tc>
          <w:tcPr>
            <w:tcW w:w="34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740C7" w14:textId="77777777" w:rsidR="00261A16" w:rsidRPr="004B0510" w:rsidRDefault="00261A16" w:rsidP="001829A8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Endpoint</w:t>
            </w:r>
          </w:p>
        </w:tc>
        <w:tc>
          <w:tcPr>
            <w:tcW w:w="5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8CED2F" w14:textId="5AA64D8A" w:rsidR="00261A16" w:rsidRPr="004B0510" w:rsidRDefault="00261A16" w:rsidP="001829A8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>
              <w:rPr>
                <w:rFonts w:ascii="Calibri" w:hAnsi="Calibri" w:cs="Times New Roman"/>
                <w:color w:val="000000"/>
                <w:szCs w:val="22"/>
              </w:rPr>
              <w:t>&lt;production_endpoint&gt;</w:t>
            </w:r>
            <w:r w:rsidRPr="000C20E5">
              <w:rPr>
                <w:rFonts w:ascii="Calibri" w:hAnsi="Calibri" w:cs="Times New Roman"/>
                <w:color w:val="000000"/>
                <w:szCs w:val="22"/>
              </w:rPr>
              <w:t>/</w:t>
            </w:r>
            <w:r w:rsidRPr="00AD7EE7">
              <w:rPr>
                <w:rFonts w:ascii="Calibri" w:hAnsi="Calibri" w:cs="Times New Roman"/>
                <w:color w:val="000000"/>
                <w:szCs w:val="22"/>
              </w:rPr>
              <w:t>api/now/table/</w:t>
            </w:r>
            <w:r w:rsidR="000A1220" w:rsidRPr="000A1220">
              <w:rPr>
                <w:rFonts w:ascii="Calibri" w:hAnsi="Calibri" w:cs="Times New Roman"/>
                <w:color w:val="000000"/>
                <w:szCs w:val="22"/>
              </w:rPr>
              <w:t>u_transcoding_activity_catalog</w:t>
            </w:r>
          </w:p>
        </w:tc>
      </w:tr>
      <w:tr w:rsidR="00261A16" w:rsidRPr="004B0510" w14:paraId="37716B7E" w14:textId="77777777" w:rsidTr="001829A8">
        <w:trPr>
          <w:trHeight w:val="300"/>
        </w:trPr>
        <w:tc>
          <w:tcPr>
            <w:tcW w:w="340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06D80B" w14:textId="77777777" w:rsidR="00261A16" w:rsidRPr="004B0510" w:rsidRDefault="00261A16" w:rsidP="001829A8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Headers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ACB2D" w14:textId="77777777" w:rsidR="00261A16" w:rsidRPr="004B0510" w:rsidRDefault="00261A16" w:rsidP="001829A8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Authorization</w:t>
            </w:r>
          </w:p>
        </w:tc>
      </w:tr>
      <w:tr w:rsidR="00261A16" w:rsidRPr="004B0510" w14:paraId="6E672A44" w14:textId="77777777" w:rsidTr="001829A8">
        <w:trPr>
          <w:trHeight w:val="300"/>
        </w:trPr>
        <w:tc>
          <w:tcPr>
            <w:tcW w:w="340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359B37" w14:textId="77777777" w:rsidR="00261A16" w:rsidRPr="004B0510" w:rsidRDefault="00261A16" w:rsidP="001829A8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9049AC" w14:textId="77777777" w:rsidR="00261A16" w:rsidRPr="004B0510" w:rsidRDefault="00261A16" w:rsidP="001829A8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Accept: application/json</w:t>
            </w:r>
          </w:p>
        </w:tc>
      </w:tr>
      <w:tr w:rsidR="00261A16" w:rsidRPr="004B0510" w14:paraId="146F7B9B" w14:textId="77777777" w:rsidTr="001829A8">
        <w:trPr>
          <w:trHeight w:val="315"/>
        </w:trPr>
        <w:tc>
          <w:tcPr>
            <w:tcW w:w="340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D6A4B" w14:textId="77777777" w:rsidR="00261A16" w:rsidRPr="004B0510" w:rsidRDefault="00261A16" w:rsidP="001829A8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5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36ED4" w14:textId="77777777" w:rsidR="00261A16" w:rsidRPr="004B0510" w:rsidRDefault="00261A16" w:rsidP="001829A8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Content-Type: application/json</w:t>
            </w:r>
          </w:p>
        </w:tc>
      </w:tr>
    </w:tbl>
    <w:p w14:paraId="13E5B2D1" w14:textId="119C5931" w:rsidR="00261A16" w:rsidRPr="0024371B" w:rsidRDefault="00261A16" w:rsidP="00261A16">
      <w:pPr>
        <w:pStyle w:val="Didascalia"/>
        <w:rPr>
          <w:lang w:val="en-GB"/>
        </w:rPr>
      </w:pPr>
      <w:bookmarkStart w:id="30" w:name="_Toc24964253"/>
      <w:r w:rsidRPr="003C4946">
        <w:rPr>
          <w:lang w:val="en-GB"/>
        </w:rPr>
        <w:t xml:space="preserve">Table </w:t>
      </w:r>
      <w:r>
        <w:rPr>
          <w:lang w:val="en-GB"/>
        </w:rPr>
        <w:fldChar w:fldCharType="begin"/>
      </w:r>
      <w:r>
        <w:rPr>
          <w:lang w:val="en-GB"/>
        </w:rPr>
        <w:instrText xml:space="preserve"> SEQ Table \* ARABIC </w:instrText>
      </w:r>
      <w:r>
        <w:rPr>
          <w:lang w:val="en-GB"/>
        </w:rPr>
        <w:fldChar w:fldCharType="separate"/>
      </w:r>
      <w:r>
        <w:rPr>
          <w:noProof/>
          <w:lang w:val="en-GB"/>
        </w:rPr>
        <w:t>1</w:t>
      </w:r>
      <w:r>
        <w:rPr>
          <w:lang w:val="en-GB"/>
        </w:rPr>
        <w:fldChar w:fldCharType="end"/>
      </w:r>
      <w:r w:rsidR="002F2FF9">
        <w:rPr>
          <w:lang w:val="en-GB"/>
        </w:rPr>
        <w:t>2</w:t>
      </w:r>
      <w:r w:rsidRPr="0024371B">
        <w:rPr>
          <w:lang w:val="en-GB"/>
        </w:rPr>
        <w:t>:</w:t>
      </w:r>
      <w:r w:rsidRPr="001C3031">
        <w:rPr>
          <w:b w:val="0"/>
          <w:lang w:val="en-GB"/>
        </w:rPr>
        <w:t xml:space="preserve"> </w:t>
      </w:r>
      <w:r w:rsidRPr="000970B6">
        <w:rPr>
          <w:b w:val="0"/>
          <w:lang w:val="en-US"/>
        </w:rPr>
        <w:t>HTTP Method</w:t>
      </w:r>
      <w:r>
        <w:rPr>
          <w:b w:val="0"/>
          <w:lang w:val="en-GB"/>
        </w:rPr>
        <w:t xml:space="preserve"> GET (</w:t>
      </w:r>
      <w:r w:rsidR="002F2FF9">
        <w:rPr>
          <w:b w:val="0"/>
          <w:lang w:val="en-GB"/>
        </w:rPr>
        <w:t>Transcoding Activity</w:t>
      </w:r>
      <w:r>
        <w:rPr>
          <w:b w:val="0"/>
          <w:lang w:val="en-GB"/>
        </w:rPr>
        <w:t>)</w:t>
      </w:r>
      <w:bookmarkEnd w:id="30"/>
    </w:p>
    <w:p w14:paraId="6E09B6AB" w14:textId="5DBEEFB7" w:rsidR="00261A16" w:rsidRDefault="003071E4" w:rsidP="00261A16">
      <w:pPr>
        <w:pStyle w:val="Titolo3"/>
        <w:numPr>
          <w:ilvl w:val="0"/>
          <w:numId w:val="0"/>
        </w:numPr>
        <w:rPr>
          <w:lang w:val="en-US" w:eastAsia="en-US"/>
        </w:rPr>
      </w:pPr>
      <w:bookmarkStart w:id="31" w:name="_Toc24964278"/>
      <w:r>
        <w:rPr>
          <w:lang w:val="en-US" w:eastAsia="en-US"/>
        </w:rPr>
        <w:t>4</w:t>
      </w:r>
      <w:r w:rsidR="00261A16">
        <w:rPr>
          <w:lang w:val="en-US" w:eastAsia="en-US"/>
        </w:rPr>
        <w:t>.1.1</w:t>
      </w:r>
      <w:r w:rsidR="00261A16">
        <w:rPr>
          <w:lang w:val="en-US" w:eastAsia="en-US"/>
        </w:rPr>
        <w:tab/>
      </w:r>
      <w:r w:rsidR="00261A16" w:rsidRPr="000970B6">
        <w:rPr>
          <w:lang w:val="en-US" w:eastAsia="en-US"/>
        </w:rPr>
        <w:t>Input Parameters</w:t>
      </w:r>
      <w:bookmarkEnd w:id="31"/>
    </w:p>
    <w:p w14:paraId="05B1A78D" w14:textId="77777777" w:rsidR="00261A16" w:rsidRDefault="00261A16" w:rsidP="00261A16">
      <w:pPr>
        <w:rPr>
          <w:lang w:val="en-US" w:eastAsia="en-US"/>
        </w:rPr>
      </w:pPr>
      <w:r w:rsidRPr="0024371B">
        <w:rPr>
          <w:lang w:val="en-US" w:eastAsia="en-US"/>
        </w:rPr>
        <w:t>Header parameters</w:t>
      </w:r>
      <w:r w:rsidRPr="004A74FE">
        <w:rPr>
          <w:lang w:val="en-US" w:eastAsia="en-US"/>
        </w:rPr>
        <w:t>:</w:t>
      </w:r>
    </w:p>
    <w:p w14:paraId="0B756F38" w14:textId="77777777" w:rsidR="00261A16" w:rsidRPr="004A74FE" w:rsidRDefault="00261A16" w:rsidP="00261A16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261A16" w:rsidRPr="00527FED" w14:paraId="10034903" w14:textId="77777777" w:rsidTr="00182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33386427" w14:textId="77777777" w:rsidR="00261A16" w:rsidRPr="00527FED" w:rsidRDefault="00261A16" w:rsidP="001829A8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1566F779" w14:textId="77777777" w:rsidR="00261A16" w:rsidRPr="00527FED" w:rsidRDefault="00261A16" w:rsidP="001829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2A30A57D" w14:textId="77777777" w:rsidR="00261A16" w:rsidRPr="00527FED" w:rsidRDefault="00261A16" w:rsidP="001829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27497FA8" w14:textId="77777777" w:rsidR="00261A16" w:rsidRPr="00527FED" w:rsidRDefault="00261A16" w:rsidP="001829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49B3224D" w14:textId="77777777" w:rsidR="00261A16" w:rsidRPr="00527FED" w:rsidRDefault="00261A16" w:rsidP="001829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7837CEBE" w14:textId="77777777" w:rsidR="00261A16" w:rsidRPr="00527FED" w:rsidRDefault="00261A16" w:rsidP="001829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261A16" w:rsidRPr="00897AA5" w14:paraId="4093828C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6914A079" w14:textId="77777777" w:rsidR="00261A16" w:rsidRPr="00527FED" w:rsidRDefault="00261A16" w:rsidP="001829A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575D3E7D" w14:textId="77777777" w:rsidR="00261A16" w:rsidRPr="00527FED" w:rsidRDefault="00261A16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2F3316E8" w14:textId="77777777" w:rsidR="00261A16" w:rsidRPr="00527FED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56027F6C" w14:textId="77777777" w:rsidR="00261A16" w:rsidRPr="00527FED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38DF3477" w14:textId="77777777" w:rsidR="00261A16" w:rsidRPr="00527FED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65EC9816" w14:textId="77777777" w:rsidR="00261A16" w:rsidRPr="00527FED" w:rsidRDefault="00261A16" w:rsidP="001829A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3E09E1" w14:paraId="5A204E70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shd w:val="clear" w:color="auto" w:fill="DBE5F1" w:themeFill="accent1" w:themeFillTint="33"/>
          </w:tcPr>
          <w:p w14:paraId="760406AE" w14:textId="77777777" w:rsidR="00261A16" w:rsidRDefault="00261A16" w:rsidP="001829A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Accept</w:t>
            </w:r>
          </w:p>
        </w:tc>
        <w:tc>
          <w:tcPr>
            <w:tcW w:w="2125" w:type="dxa"/>
            <w:shd w:val="clear" w:color="auto" w:fill="DBE5F1" w:themeFill="accent1" w:themeFillTint="33"/>
          </w:tcPr>
          <w:p w14:paraId="1381288A" w14:textId="77777777" w:rsidR="00261A16" w:rsidRDefault="00261A16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  <w:shd w:val="clear" w:color="auto" w:fill="DBE5F1" w:themeFill="accent1" w:themeFillTint="33"/>
          </w:tcPr>
          <w:p w14:paraId="5CFCFC30" w14:textId="77777777" w:rsidR="00261A1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  <w:shd w:val="clear" w:color="auto" w:fill="DBE5F1" w:themeFill="accent1" w:themeFillTint="33"/>
          </w:tcPr>
          <w:p w14:paraId="7063B745" w14:textId="77777777" w:rsidR="00261A1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  <w:shd w:val="clear" w:color="auto" w:fill="DBE5F1" w:themeFill="accent1" w:themeFillTint="33"/>
          </w:tcPr>
          <w:p w14:paraId="3C7AB93E" w14:textId="77777777" w:rsidR="00261A16" w:rsidRPr="00527FED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  <w:shd w:val="clear" w:color="auto" w:fill="DBE5F1" w:themeFill="accent1" w:themeFillTint="33"/>
          </w:tcPr>
          <w:p w14:paraId="4B215E02" w14:textId="77777777" w:rsidR="00261A16" w:rsidRDefault="00261A16" w:rsidP="001829A8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3E09E1" w14:paraId="0C3F1788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246E051E" w14:textId="77777777" w:rsidR="00261A16" w:rsidRDefault="00261A16" w:rsidP="001829A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Content-Type</w:t>
            </w:r>
          </w:p>
        </w:tc>
        <w:tc>
          <w:tcPr>
            <w:tcW w:w="2125" w:type="dxa"/>
          </w:tcPr>
          <w:p w14:paraId="2BC70EFD" w14:textId="77777777" w:rsidR="00261A16" w:rsidRDefault="00261A16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</w:tcPr>
          <w:p w14:paraId="0E96D781" w14:textId="77777777" w:rsidR="00261A1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4BD6304D" w14:textId="77777777" w:rsidR="00261A1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</w:tcPr>
          <w:p w14:paraId="7307DBE7" w14:textId="77777777" w:rsidR="00261A16" w:rsidRPr="00527FED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0F8C1645" w14:textId="77777777" w:rsidR="00261A16" w:rsidRDefault="00261A16" w:rsidP="001829A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6B76744D" w14:textId="00C0D339" w:rsidR="00261A16" w:rsidRDefault="00261A16" w:rsidP="00261A16">
      <w:pPr>
        <w:pStyle w:val="Didascalia"/>
        <w:rPr>
          <w:lang w:val="en-US" w:eastAsia="en-US"/>
        </w:rPr>
      </w:pPr>
      <w:r w:rsidRPr="003C4946">
        <w:rPr>
          <w:lang w:val="en-GB"/>
        </w:rPr>
        <w:t xml:space="preserve">Table </w:t>
      </w:r>
      <w:r w:rsidR="002F2FF9">
        <w:rPr>
          <w:lang w:val="en-GB"/>
        </w:rPr>
        <w:t>13</w:t>
      </w:r>
      <w:r>
        <w:t>:</w:t>
      </w:r>
      <w:r w:rsidRPr="0024371B">
        <w:rPr>
          <w:b w:val="0"/>
          <w:lang w:val="en-GB"/>
        </w:rPr>
        <w:t xml:space="preserve"> </w:t>
      </w:r>
      <w:r w:rsidRPr="00B05870">
        <w:rPr>
          <w:b w:val="0"/>
          <w:lang w:val="en-US"/>
        </w:rPr>
        <w:t>GET</w:t>
      </w:r>
      <w:r w:rsidRPr="00B05870">
        <w:rPr>
          <w:b w:val="0"/>
          <w:lang w:val="en-GB"/>
        </w:rPr>
        <w:t xml:space="preserve"> Header Parameters</w:t>
      </w:r>
      <w:r>
        <w:rPr>
          <w:b w:val="0"/>
          <w:lang w:val="en-GB"/>
        </w:rPr>
        <w:t xml:space="preserve"> (</w:t>
      </w:r>
      <w:r w:rsidR="002F2FF9">
        <w:rPr>
          <w:b w:val="0"/>
          <w:lang w:val="en-GB"/>
        </w:rPr>
        <w:t>Transcoding Activity</w:t>
      </w:r>
      <w:r>
        <w:rPr>
          <w:b w:val="0"/>
          <w:lang w:val="en-GB"/>
        </w:rPr>
        <w:t>)</w:t>
      </w:r>
    </w:p>
    <w:p w14:paraId="3A589B25" w14:textId="77777777" w:rsidR="00261A16" w:rsidRDefault="00261A16" w:rsidP="00261A16">
      <w:pPr>
        <w:rPr>
          <w:b/>
          <w:lang w:val="en-US" w:eastAsia="en-US"/>
        </w:rPr>
      </w:pPr>
    </w:p>
    <w:p w14:paraId="7444A6F1" w14:textId="578C18AA" w:rsidR="00261A16" w:rsidRPr="00540FA5" w:rsidRDefault="003071E4" w:rsidP="00261A16">
      <w:pPr>
        <w:pStyle w:val="Titolo3"/>
        <w:numPr>
          <w:ilvl w:val="0"/>
          <w:numId w:val="0"/>
        </w:numPr>
        <w:rPr>
          <w:lang w:val="en-US" w:eastAsia="en-US"/>
        </w:rPr>
      </w:pPr>
      <w:bookmarkStart w:id="32" w:name="_Toc24964279"/>
      <w:r>
        <w:rPr>
          <w:lang w:val="en-US" w:eastAsia="en-US"/>
        </w:rPr>
        <w:t>4</w:t>
      </w:r>
      <w:r w:rsidR="00261A16">
        <w:rPr>
          <w:lang w:val="en-US" w:eastAsia="en-US"/>
        </w:rPr>
        <w:t>.1.2</w:t>
      </w:r>
      <w:r w:rsidR="00261A16">
        <w:rPr>
          <w:lang w:val="en-US" w:eastAsia="en-US"/>
        </w:rPr>
        <w:tab/>
        <w:t>Output</w:t>
      </w:r>
      <w:bookmarkEnd w:id="32"/>
    </w:p>
    <w:p w14:paraId="08C556DA" w14:textId="77777777" w:rsidR="00261A16" w:rsidRPr="000970B6" w:rsidRDefault="00261A16" w:rsidP="00261A16">
      <w:pPr>
        <w:jc w:val="left"/>
        <w:rPr>
          <w:bCs/>
          <w:lang w:val="en-US" w:eastAsia="en-US"/>
        </w:rPr>
      </w:pPr>
      <w:r w:rsidRPr="00D24E9D">
        <w:rPr>
          <w:bCs/>
          <w:lang w:val="en-US" w:eastAsia="en-US"/>
        </w:rPr>
        <w:t>The backend API endpoint generates a standard JSON body with</w:t>
      </w:r>
      <w:r>
        <w:rPr>
          <w:bCs/>
          <w:lang w:val="en-US" w:eastAsia="en-US"/>
        </w:rPr>
        <w:t xml:space="preserve"> an array of Catalog records:</w:t>
      </w:r>
    </w:p>
    <w:p w14:paraId="15A1A0DF" w14:textId="77777777" w:rsidR="00261A16" w:rsidRPr="000970B6" w:rsidRDefault="00261A16" w:rsidP="00261A16">
      <w:pPr>
        <w:jc w:val="left"/>
        <w:rPr>
          <w:b/>
          <w:bCs/>
          <w:u w:val="single"/>
          <w:lang w:val="en-US" w:eastAsia="en-US"/>
        </w:rPr>
      </w:pPr>
    </w:p>
    <w:tbl>
      <w:tblPr>
        <w:tblStyle w:val="Tabellagriglia4-colore11"/>
        <w:tblW w:w="9514" w:type="dxa"/>
        <w:tblLayout w:type="fixed"/>
        <w:tblLook w:val="04A0" w:firstRow="1" w:lastRow="0" w:firstColumn="1" w:lastColumn="0" w:noHBand="0" w:noVBand="1"/>
      </w:tblPr>
      <w:tblGrid>
        <w:gridCol w:w="3539"/>
        <w:gridCol w:w="1843"/>
        <w:gridCol w:w="992"/>
        <w:gridCol w:w="1276"/>
        <w:gridCol w:w="1011"/>
        <w:gridCol w:w="853"/>
      </w:tblGrid>
      <w:tr w:rsidR="00261A16" w:rsidRPr="000970B6" w14:paraId="00512CE8" w14:textId="77777777" w:rsidTr="00182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  <w:hideMark/>
          </w:tcPr>
          <w:p w14:paraId="74A53CE9" w14:textId="77777777" w:rsidR="00261A16" w:rsidRPr="000970B6" w:rsidRDefault="00261A16" w:rsidP="001829A8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843" w:type="dxa"/>
            <w:vAlign w:val="center"/>
            <w:hideMark/>
          </w:tcPr>
          <w:p w14:paraId="021EB5CD" w14:textId="77777777" w:rsidR="00261A16" w:rsidRPr="000970B6" w:rsidRDefault="00261A16" w:rsidP="001829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992" w:type="dxa"/>
            <w:vAlign w:val="center"/>
            <w:hideMark/>
          </w:tcPr>
          <w:p w14:paraId="6F313663" w14:textId="77777777" w:rsidR="00261A16" w:rsidRPr="000970B6" w:rsidRDefault="00261A16" w:rsidP="001829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76" w:type="dxa"/>
            <w:vAlign w:val="center"/>
            <w:hideMark/>
          </w:tcPr>
          <w:p w14:paraId="4E0067A8" w14:textId="77777777" w:rsidR="00261A16" w:rsidRPr="000970B6" w:rsidRDefault="00261A16" w:rsidP="001829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1011" w:type="dxa"/>
            <w:vAlign w:val="center"/>
            <w:hideMark/>
          </w:tcPr>
          <w:p w14:paraId="009573F9" w14:textId="77777777" w:rsidR="00261A16" w:rsidRPr="000970B6" w:rsidRDefault="00261A16" w:rsidP="001829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853" w:type="dxa"/>
            <w:vAlign w:val="center"/>
            <w:hideMark/>
          </w:tcPr>
          <w:p w14:paraId="008EC611" w14:textId="77777777" w:rsidR="00261A16" w:rsidRPr="000970B6" w:rsidRDefault="00261A16" w:rsidP="001829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261A16" w:rsidRPr="000970B6" w14:paraId="59D9B451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5347E22" w14:textId="77777777" w:rsidR="00261A16" w:rsidRPr="000970B6" w:rsidRDefault="00261A16" w:rsidP="001829A8">
            <w:pPr>
              <w:rPr>
                <w:lang w:val="en-US" w:eastAsia="en-US"/>
              </w:rPr>
            </w:pPr>
            <w:proofErr w:type="spellStart"/>
            <w:r w:rsidRPr="005E0ADE">
              <w:rPr>
                <w:lang w:val="en-US" w:eastAsia="en-US"/>
              </w:rPr>
              <w:t>sys_id</w:t>
            </w:r>
            <w:proofErr w:type="spellEnd"/>
          </w:p>
        </w:tc>
        <w:tc>
          <w:tcPr>
            <w:tcW w:w="1843" w:type="dxa"/>
            <w:vAlign w:val="center"/>
          </w:tcPr>
          <w:p w14:paraId="09D7B23F" w14:textId="77777777" w:rsidR="00261A16" w:rsidRPr="000970B6" w:rsidRDefault="00261A16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5E0ADE">
              <w:rPr>
                <w:lang w:val="en-US" w:eastAsia="en-US"/>
              </w:rPr>
              <w:t xml:space="preserve">Unique identifier of the record </w:t>
            </w:r>
          </w:p>
        </w:tc>
        <w:tc>
          <w:tcPr>
            <w:tcW w:w="992" w:type="dxa"/>
            <w:vAlign w:val="center"/>
          </w:tcPr>
          <w:p w14:paraId="32DDCF1D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025F562B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1E795FCD" w14:textId="77777777" w:rsidR="00261A16" w:rsidRPr="000970B6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315D0D73" w14:textId="77777777" w:rsidR="00261A16" w:rsidRPr="000970B6" w:rsidRDefault="00261A16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2215AA3B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FE76278" w14:textId="482DA1E7" w:rsidR="00261A16" w:rsidRPr="000970B6" w:rsidRDefault="000A1220" w:rsidP="001829A8">
            <w:pPr>
              <w:rPr>
                <w:lang w:val="en-US" w:eastAsia="en-US"/>
              </w:rPr>
            </w:pPr>
            <w:proofErr w:type="spellStart"/>
            <w:r w:rsidRPr="000A1220">
              <w:rPr>
                <w:lang w:val="en-US" w:eastAsia="en-US"/>
              </w:rPr>
              <w:t>u_description</w:t>
            </w:r>
            <w:proofErr w:type="spellEnd"/>
          </w:p>
        </w:tc>
        <w:tc>
          <w:tcPr>
            <w:tcW w:w="1843" w:type="dxa"/>
            <w:vAlign w:val="center"/>
          </w:tcPr>
          <w:p w14:paraId="3AB93D4E" w14:textId="3ABFA7C6" w:rsidR="00261A16" w:rsidRPr="000970B6" w:rsidRDefault="000A1220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PO - </w:t>
            </w:r>
            <w:r w:rsidR="00261A16">
              <w:rPr>
                <w:lang w:val="en-US" w:eastAsia="en-US"/>
              </w:rPr>
              <w:t>Description</w:t>
            </w:r>
          </w:p>
        </w:tc>
        <w:tc>
          <w:tcPr>
            <w:tcW w:w="992" w:type="dxa"/>
            <w:vAlign w:val="center"/>
          </w:tcPr>
          <w:p w14:paraId="6F71BD83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7980452B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48EA891E" w14:textId="77777777" w:rsidR="00261A16" w:rsidRPr="000970B6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89B1F89" w14:textId="77777777" w:rsidR="00261A16" w:rsidRPr="000970B6" w:rsidRDefault="00261A16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1B1A7B70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34305CA5" w14:textId="0AC739F5" w:rsidR="00261A16" w:rsidRPr="00457114" w:rsidRDefault="000A1220" w:rsidP="001829A8">
            <w:pPr>
              <w:rPr>
                <w:lang w:val="en-US" w:eastAsia="en-US"/>
              </w:rPr>
            </w:pPr>
            <w:proofErr w:type="spellStart"/>
            <w:r w:rsidRPr="000A1220">
              <w:rPr>
                <w:lang w:val="en-US" w:eastAsia="en-US"/>
              </w:rPr>
              <w:t>u_object_type</w:t>
            </w:r>
            <w:proofErr w:type="spellEnd"/>
          </w:p>
        </w:tc>
        <w:tc>
          <w:tcPr>
            <w:tcW w:w="1843" w:type="dxa"/>
            <w:vAlign w:val="center"/>
          </w:tcPr>
          <w:p w14:paraId="3E5EFD29" w14:textId="65941737" w:rsidR="00261A16" w:rsidRDefault="000A1220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PO – Object Type</w:t>
            </w:r>
          </w:p>
        </w:tc>
        <w:tc>
          <w:tcPr>
            <w:tcW w:w="992" w:type="dxa"/>
            <w:vAlign w:val="center"/>
          </w:tcPr>
          <w:p w14:paraId="5D22D1DA" w14:textId="2178806F" w:rsidR="00261A16" w:rsidRDefault="000A1220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1BD98EBC" w14:textId="77777777" w:rsidR="00261A1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0445836A" w14:textId="45B91475" w:rsidR="00261A16" w:rsidRPr="000970B6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79CF2710" w14:textId="77777777" w:rsidR="00261A16" w:rsidRPr="000970B6" w:rsidRDefault="00261A16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789CEC3D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61FE3D72" w14:textId="613F8DFF" w:rsidR="00261A16" w:rsidRPr="000970B6" w:rsidRDefault="000A1220" w:rsidP="001829A8">
            <w:pPr>
              <w:rPr>
                <w:lang w:val="en-US" w:eastAsia="en-US"/>
              </w:rPr>
            </w:pPr>
            <w:proofErr w:type="spellStart"/>
            <w:r w:rsidRPr="000A1220">
              <w:rPr>
                <w:lang w:val="en-US" w:eastAsia="en-US"/>
              </w:rPr>
              <w:t>u_attribute</w:t>
            </w:r>
            <w:proofErr w:type="spellEnd"/>
          </w:p>
        </w:tc>
        <w:tc>
          <w:tcPr>
            <w:tcW w:w="1843" w:type="dxa"/>
            <w:vAlign w:val="center"/>
          </w:tcPr>
          <w:p w14:paraId="71881C5F" w14:textId="7D4B9356" w:rsidR="00261A16" w:rsidRPr="000970B6" w:rsidRDefault="000A1220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PO - Attribute</w:t>
            </w:r>
          </w:p>
        </w:tc>
        <w:tc>
          <w:tcPr>
            <w:tcW w:w="992" w:type="dxa"/>
            <w:vAlign w:val="center"/>
          </w:tcPr>
          <w:p w14:paraId="0DB5602D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023754F9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1FC397E5" w14:textId="77777777" w:rsidR="00261A16" w:rsidRPr="000970B6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DA6F1F4" w14:textId="77777777" w:rsidR="00261A16" w:rsidRPr="000970B6" w:rsidRDefault="00261A16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24801D08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371FCEC1" w14:textId="09713F6C" w:rsidR="00261A16" w:rsidRPr="00707F0E" w:rsidRDefault="000A1220" w:rsidP="001829A8">
            <w:pPr>
              <w:rPr>
                <w:lang w:val="en-US" w:eastAsia="en-US"/>
              </w:rPr>
            </w:pPr>
            <w:proofErr w:type="spellStart"/>
            <w:r w:rsidRPr="000A1220">
              <w:rPr>
                <w:lang w:val="en-US" w:eastAsia="en-US"/>
              </w:rPr>
              <w:t>u_object_id</w:t>
            </w:r>
            <w:proofErr w:type="spellEnd"/>
          </w:p>
        </w:tc>
        <w:tc>
          <w:tcPr>
            <w:tcW w:w="1843" w:type="dxa"/>
            <w:vAlign w:val="center"/>
          </w:tcPr>
          <w:p w14:paraId="5A4B9FD9" w14:textId="57603BD5" w:rsidR="00261A16" w:rsidRDefault="000A1220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PO – Object ID</w:t>
            </w:r>
          </w:p>
        </w:tc>
        <w:tc>
          <w:tcPr>
            <w:tcW w:w="992" w:type="dxa"/>
            <w:vAlign w:val="center"/>
          </w:tcPr>
          <w:p w14:paraId="22402A97" w14:textId="3CD904AB" w:rsidR="00261A16" w:rsidRDefault="000A1220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12AEA5C5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511A31E9" w14:textId="6C94F095" w:rsidR="00261A16" w:rsidRPr="000970B6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74F98C16" w14:textId="77777777" w:rsidR="00261A16" w:rsidRPr="000970B6" w:rsidRDefault="00261A16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45E7A225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61E68B41" w14:textId="3A1284A4" w:rsidR="00261A16" w:rsidRPr="00457114" w:rsidRDefault="000A1220" w:rsidP="001829A8">
            <w:pPr>
              <w:rPr>
                <w:lang w:val="en-US" w:eastAsia="en-US"/>
              </w:rPr>
            </w:pPr>
            <w:proofErr w:type="spellStart"/>
            <w:r w:rsidRPr="000A1220">
              <w:rPr>
                <w:lang w:val="en-US" w:eastAsia="en-US"/>
              </w:rPr>
              <w:t>u_object_abbr</w:t>
            </w:r>
            <w:proofErr w:type="spellEnd"/>
          </w:p>
        </w:tc>
        <w:tc>
          <w:tcPr>
            <w:tcW w:w="1843" w:type="dxa"/>
            <w:vAlign w:val="center"/>
          </w:tcPr>
          <w:p w14:paraId="6479242A" w14:textId="21E4424E" w:rsidR="00261A16" w:rsidRDefault="000A1220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PO – Object </w:t>
            </w:r>
            <w:proofErr w:type="spellStart"/>
            <w:r>
              <w:rPr>
                <w:lang w:val="en-US" w:eastAsia="en-US"/>
              </w:rPr>
              <w:t>abbr</w:t>
            </w:r>
            <w:proofErr w:type="spellEnd"/>
          </w:p>
        </w:tc>
        <w:tc>
          <w:tcPr>
            <w:tcW w:w="992" w:type="dxa"/>
            <w:vAlign w:val="center"/>
          </w:tcPr>
          <w:p w14:paraId="166D3A26" w14:textId="3245CC68" w:rsidR="00261A16" w:rsidRDefault="000A1220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775C83F1" w14:textId="77777777" w:rsidR="00261A1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333EA0F9" w14:textId="77777777" w:rsidR="00261A16" w:rsidRPr="000970B6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04B24402" w14:textId="77777777" w:rsidR="00261A16" w:rsidRPr="000970B6" w:rsidRDefault="00261A16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5E188768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62443FBA" w14:textId="450EAD47" w:rsidR="00261A16" w:rsidRPr="000970B6" w:rsidRDefault="000A1220" w:rsidP="001829A8">
            <w:pPr>
              <w:rPr>
                <w:lang w:val="en-US" w:eastAsia="en-US"/>
              </w:rPr>
            </w:pPr>
            <w:proofErr w:type="spellStart"/>
            <w:r w:rsidRPr="000A1220">
              <w:rPr>
                <w:lang w:val="en-US" w:eastAsia="en-US"/>
              </w:rPr>
              <w:t>u_bpc_code</w:t>
            </w:r>
            <w:proofErr w:type="spellEnd"/>
          </w:p>
        </w:tc>
        <w:tc>
          <w:tcPr>
            <w:tcW w:w="1843" w:type="dxa"/>
            <w:vAlign w:val="center"/>
          </w:tcPr>
          <w:p w14:paraId="6F4DBE0D" w14:textId="4CD081B4" w:rsidR="00261A16" w:rsidRPr="000970B6" w:rsidRDefault="00261A16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PO – </w:t>
            </w:r>
            <w:r w:rsidR="000A1220">
              <w:rPr>
                <w:lang w:val="en-US" w:eastAsia="en-US"/>
              </w:rPr>
              <w:t>BPC Code</w:t>
            </w:r>
          </w:p>
        </w:tc>
        <w:tc>
          <w:tcPr>
            <w:tcW w:w="992" w:type="dxa"/>
            <w:vAlign w:val="center"/>
          </w:tcPr>
          <w:p w14:paraId="1480DFC1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2F14994D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4449DC90" w14:textId="77777777" w:rsidR="00261A16" w:rsidRPr="000970B6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09F65FD" w14:textId="77777777" w:rsidR="00261A16" w:rsidRPr="000970B6" w:rsidRDefault="00261A16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4D79E1BF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6E0F7B38" w14:textId="69817ED5" w:rsidR="00261A16" w:rsidRPr="000970B6" w:rsidRDefault="000A1220" w:rsidP="001829A8">
            <w:pPr>
              <w:rPr>
                <w:lang w:val="en-US" w:eastAsia="en-US"/>
              </w:rPr>
            </w:pPr>
            <w:proofErr w:type="spellStart"/>
            <w:r w:rsidRPr="000A1220">
              <w:rPr>
                <w:lang w:val="en-US" w:eastAsia="en-US"/>
              </w:rPr>
              <w:t>u_not_prevalent_activity</w:t>
            </w:r>
            <w:proofErr w:type="spellEnd"/>
          </w:p>
        </w:tc>
        <w:tc>
          <w:tcPr>
            <w:tcW w:w="1843" w:type="dxa"/>
            <w:vAlign w:val="center"/>
          </w:tcPr>
          <w:p w14:paraId="62F6F666" w14:textId="760CA849" w:rsidR="00261A16" w:rsidRPr="000970B6" w:rsidRDefault="00261A16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PO – </w:t>
            </w:r>
            <w:r w:rsidR="000A1220">
              <w:rPr>
                <w:lang w:val="en-US" w:eastAsia="en-US"/>
              </w:rPr>
              <w:t>P&amp;O – Not Prevalent Activity</w:t>
            </w:r>
          </w:p>
        </w:tc>
        <w:tc>
          <w:tcPr>
            <w:tcW w:w="992" w:type="dxa"/>
            <w:vAlign w:val="center"/>
          </w:tcPr>
          <w:p w14:paraId="375785FD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33BC1A12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5240F23D" w14:textId="77777777" w:rsidR="00261A16" w:rsidRPr="000970B6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099F5DD" w14:textId="77777777" w:rsidR="00261A16" w:rsidRPr="000970B6" w:rsidRDefault="00261A16" w:rsidP="001829A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7BFE26E9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7D63AA5" w14:textId="1A4FB4B0" w:rsidR="00261A16" w:rsidRDefault="000A1220" w:rsidP="001829A8">
            <w:pPr>
              <w:rPr>
                <w:lang w:val="en-US" w:eastAsia="en-US"/>
              </w:rPr>
            </w:pPr>
            <w:proofErr w:type="spellStart"/>
            <w:r w:rsidRPr="000A1220">
              <w:rPr>
                <w:lang w:val="en-US" w:eastAsia="en-US"/>
              </w:rPr>
              <w:t>u_perimeter</w:t>
            </w:r>
            <w:proofErr w:type="spellEnd"/>
          </w:p>
        </w:tc>
        <w:tc>
          <w:tcPr>
            <w:tcW w:w="1843" w:type="dxa"/>
            <w:vAlign w:val="center"/>
          </w:tcPr>
          <w:p w14:paraId="5094B91C" w14:textId="5EA0E6D0" w:rsidR="00261A16" w:rsidRPr="00707F0E" w:rsidRDefault="00261A16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PO – </w:t>
            </w:r>
            <w:r w:rsidR="000A1220">
              <w:rPr>
                <w:lang w:val="en-US" w:eastAsia="en-US"/>
              </w:rPr>
              <w:t>Perimeter</w:t>
            </w:r>
          </w:p>
        </w:tc>
        <w:tc>
          <w:tcPr>
            <w:tcW w:w="992" w:type="dxa"/>
            <w:vAlign w:val="center"/>
          </w:tcPr>
          <w:p w14:paraId="748E59F6" w14:textId="68F70DAC" w:rsidR="00261A16" w:rsidRDefault="000A1220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141E16B3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61598CE5" w14:textId="54A606CA" w:rsidR="00261A16" w:rsidRPr="000970B6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437F0C0D" w14:textId="77777777" w:rsidR="00261A16" w:rsidRPr="000970B6" w:rsidRDefault="00261A16" w:rsidP="001829A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5F8DB550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6027B0D4" w14:textId="52198282" w:rsidR="00261A16" w:rsidRPr="001B4328" w:rsidRDefault="000A1220" w:rsidP="001829A8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A1220">
              <w:rPr>
                <w:lang w:val="en-US" w:eastAsia="en-US"/>
              </w:rPr>
              <w:t>u_</w:t>
            </w:r>
            <w:r>
              <w:rPr>
                <w:lang w:val="en-US" w:eastAsia="en-US"/>
              </w:rPr>
              <w:t>afc_macroorg1</w:t>
            </w:r>
          </w:p>
        </w:tc>
        <w:tc>
          <w:tcPr>
            <w:tcW w:w="1843" w:type="dxa"/>
            <w:vAlign w:val="center"/>
          </w:tcPr>
          <w:p w14:paraId="6DB79C57" w14:textId="1CA9B778" w:rsidR="00261A16" w:rsidRDefault="000A1220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MacroOrg1</w:t>
            </w:r>
          </w:p>
        </w:tc>
        <w:tc>
          <w:tcPr>
            <w:tcW w:w="992" w:type="dxa"/>
            <w:vAlign w:val="center"/>
          </w:tcPr>
          <w:p w14:paraId="37F5A1F4" w14:textId="5062FF10" w:rsidR="00261A16" w:rsidRDefault="000A1220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6552DA4A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368D421E" w14:textId="00DFF670" w:rsidR="00261A16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42E4EB0" w14:textId="77777777" w:rsidR="00261A16" w:rsidRPr="000970B6" w:rsidRDefault="00261A16" w:rsidP="001829A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0818CC35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A71B62C" w14:textId="7EFD2650" w:rsidR="00261A16" w:rsidRPr="001B4328" w:rsidRDefault="007F28BA" w:rsidP="001829A8">
            <w:pPr>
              <w:rPr>
                <w:lang w:val="en-US" w:eastAsia="en-US"/>
              </w:rPr>
            </w:pPr>
            <w:r w:rsidRPr="007F28BA">
              <w:rPr>
                <w:lang w:val="en-US" w:eastAsia="en-US"/>
              </w:rPr>
              <w:t>u_afc_macroorg1_descr</w:t>
            </w:r>
          </w:p>
        </w:tc>
        <w:tc>
          <w:tcPr>
            <w:tcW w:w="1843" w:type="dxa"/>
            <w:vAlign w:val="center"/>
          </w:tcPr>
          <w:p w14:paraId="57669657" w14:textId="12C6EE5B" w:rsidR="00261A16" w:rsidRDefault="007F28BA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MacroOrg1 Description</w:t>
            </w:r>
          </w:p>
        </w:tc>
        <w:tc>
          <w:tcPr>
            <w:tcW w:w="992" w:type="dxa"/>
            <w:vAlign w:val="center"/>
          </w:tcPr>
          <w:p w14:paraId="15A27813" w14:textId="356E85E1" w:rsidR="00261A16" w:rsidRDefault="007F28BA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14E53D08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3963245D" w14:textId="6C12CF2B" w:rsidR="00261A16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B76D010" w14:textId="77777777" w:rsidR="00261A16" w:rsidRPr="000970B6" w:rsidRDefault="00261A16" w:rsidP="001829A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41BCACA4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3A5ED14A" w14:textId="69177CC2" w:rsidR="00261A16" w:rsidRPr="001B4328" w:rsidRDefault="007F28BA" w:rsidP="001829A8">
            <w:pPr>
              <w:rPr>
                <w:lang w:val="en-US" w:eastAsia="en-US"/>
              </w:rPr>
            </w:pPr>
            <w:r w:rsidRPr="000A1220">
              <w:rPr>
                <w:lang w:val="en-US" w:eastAsia="en-US"/>
              </w:rPr>
              <w:t>u_</w:t>
            </w:r>
            <w:r>
              <w:rPr>
                <w:lang w:val="en-US" w:eastAsia="en-US"/>
              </w:rPr>
              <w:t>afc_macroorg2</w:t>
            </w:r>
          </w:p>
        </w:tc>
        <w:tc>
          <w:tcPr>
            <w:tcW w:w="1843" w:type="dxa"/>
            <w:vAlign w:val="center"/>
          </w:tcPr>
          <w:p w14:paraId="628FDB06" w14:textId="2538B89A" w:rsidR="00261A16" w:rsidRDefault="007F28BA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MacroOrg2</w:t>
            </w:r>
          </w:p>
        </w:tc>
        <w:tc>
          <w:tcPr>
            <w:tcW w:w="992" w:type="dxa"/>
            <w:vAlign w:val="center"/>
          </w:tcPr>
          <w:p w14:paraId="43D25889" w14:textId="6415B709" w:rsidR="00261A16" w:rsidRDefault="007F28BA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779B5410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1CF4D0EB" w14:textId="1B21DB5A" w:rsidR="00261A16" w:rsidRPr="001B4328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76FF7872" w14:textId="77777777" w:rsidR="00261A16" w:rsidRPr="000970B6" w:rsidRDefault="00261A16" w:rsidP="001829A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489D946A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E37F9E6" w14:textId="337DD70C" w:rsidR="00261A16" w:rsidRPr="001B4328" w:rsidRDefault="007F28BA" w:rsidP="001829A8">
            <w:pPr>
              <w:rPr>
                <w:lang w:val="en-US" w:eastAsia="en-US"/>
              </w:rPr>
            </w:pPr>
            <w:r w:rsidRPr="007F28BA">
              <w:rPr>
                <w:lang w:val="en-US" w:eastAsia="en-US"/>
              </w:rPr>
              <w:t>u_afc_macroorg</w:t>
            </w:r>
            <w:r>
              <w:rPr>
                <w:lang w:val="en-US" w:eastAsia="en-US"/>
              </w:rPr>
              <w:t>2</w:t>
            </w:r>
            <w:r w:rsidRPr="007F28BA">
              <w:rPr>
                <w:lang w:val="en-US" w:eastAsia="en-US"/>
              </w:rPr>
              <w:t>_descr</w:t>
            </w:r>
          </w:p>
        </w:tc>
        <w:tc>
          <w:tcPr>
            <w:tcW w:w="1843" w:type="dxa"/>
            <w:vAlign w:val="center"/>
          </w:tcPr>
          <w:p w14:paraId="447AE317" w14:textId="7425871E" w:rsidR="00261A16" w:rsidRDefault="007F28BA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MacroOrg2 Description</w:t>
            </w:r>
          </w:p>
        </w:tc>
        <w:tc>
          <w:tcPr>
            <w:tcW w:w="992" w:type="dxa"/>
            <w:vAlign w:val="center"/>
          </w:tcPr>
          <w:p w14:paraId="3966D0FB" w14:textId="0E4AF595" w:rsidR="00261A16" w:rsidRDefault="007F28BA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386C0F0A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2489D504" w14:textId="67BDDC17" w:rsidR="00261A16" w:rsidRPr="001B4328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56BDC0E2" w14:textId="77777777" w:rsidR="00261A16" w:rsidRPr="000970B6" w:rsidRDefault="00261A16" w:rsidP="001829A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63A311F4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60537914" w14:textId="2C3A3D64" w:rsidR="00261A16" w:rsidRPr="001B4328" w:rsidRDefault="003071E4" w:rsidP="001829A8">
            <w:pPr>
              <w:rPr>
                <w:lang w:val="en-US" w:eastAsia="en-US"/>
              </w:rPr>
            </w:pPr>
            <w:proofErr w:type="spellStart"/>
            <w:r w:rsidRPr="003071E4">
              <w:rPr>
                <w:lang w:val="en-US" w:eastAsia="en-US"/>
              </w:rPr>
              <w:t>u_afc_process</w:t>
            </w:r>
            <w:proofErr w:type="spellEnd"/>
          </w:p>
        </w:tc>
        <w:tc>
          <w:tcPr>
            <w:tcW w:w="1843" w:type="dxa"/>
            <w:vAlign w:val="center"/>
          </w:tcPr>
          <w:p w14:paraId="7D58D48C" w14:textId="5FC62A18" w:rsidR="00261A16" w:rsidRDefault="003071E4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- Process</w:t>
            </w:r>
          </w:p>
        </w:tc>
        <w:tc>
          <w:tcPr>
            <w:tcW w:w="992" w:type="dxa"/>
            <w:vAlign w:val="center"/>
          </w:tcPr>
          <w:p w14:paraId="53DEE85C" w14:textId="43B8CADD" w:rsidR="00261A16" w:rsidRDefault="003071E4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2984E1AC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69D24B90" w14:textId="234B5C73" w:rsidR="00261A16" w:rsidRPr="001B4328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43A9C979" w14:textId="77777777" w:rsidR="00261A16" w:rsidRPr="000970B6" w:rsidRDefault="00261A16" w:rsidP="001829A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7F180FDA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1F4A62B" w14:textId="6395D743" w:rsidR="00261A16" w:rsidRPr="001B4328" w:rsidRDefault="003071E4" w:rsidP="001829A8">
            <w:pPr>
              <w:rPr>
                <w:lang w:val="en-US" w:eastAsia="en-US"/>
              </w:rPr>
            </w:pPr>
            <w:proofErr w:type="spellStart"/>
            <w:r w:rsidRPr="003071E4">
              <w:rPr>
                <w:lang w:val="en-US" w:eastAsia="en-US"/>
              </w:rPr>
              <w:t>u_afc_process_description</w:t>
            </w:r>
            <w:proofErr w:type="spellEnd"/>
          </w:p>
        </w:tc>
        <w:tc>
          <w:tcPr>
            <w:tcW w:w="1843" w:type="dxa"/>
            <w:vAlign w:val="center"/>
          </w:tcPr>
          <w:p w14:paraId="21978202" w14:textId="3EAD64F7" w:rsidR="00261A16" w:rsidRDefault="003071E4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Process Description</w:t>
            </w:r>
          </w:p>
        </w:tc>
        <w:tc>
          <w:tcPr>
            <w:tcW w:w="992" w:type="dxa"/>
            <w:vAlign w:val="center"/>
          </w:tcPr>
          <w:p w14:paraId="4C635E05" w14:textId="656DD812" w:rsidR="00261A16" w:rsidRDefault="003071E4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1B1AC7C0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6D6DD3BC" w14:textId="420726EC" w:rsidR="00261A16" w:rsidRPr="001B4328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960BBF9" w14:textId="77777777" w:rsidR="00261A16" w:rsidRPr="000970B6" w:rsidRDefault="00261A16" w:rsidP="001829A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0BE0A2A1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9251A93" w14:textId="1F15BE00" w:rsidR="00261A16" w:rsidRPr="001B4328" w:rsidRDefault="003071E4" w:rsidP="001829A8">
            <w:pPr>
              <w:rPr>
                <w:lang w:val="en-US" w:eastAsia="en-US"/>
              </w:rPr>
            </w:pPr>
            <w:proofErr w:type="spellStart"/>
            <w:r w:rsidRPr="003071E4">
              <w:rPr>
                <w:lang w:val="en-US" w:eastAsia="en-US"/>
              </w:rPr>
              <w:t>u_afc_organization</w:t>
            </w:r>
            <w:proofErr w:type="spellEnd"/>
          </w:p>
        </w:tc>
        <w:tc>
          <w:tcPr>
            <w:tcW w:w="1843" w:type="dxa"/>
            <w:vAlign w:val="center"/>
          </w:tcPr>
          <w:p w14:paraId="7F796752" w14:textId="2835047A" w:rsidR="00261A16" w:rsidRDefault="003071E4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- Organization</w:t>
            </w:r>
          </w:p>
        </w:tc>
        <w:tc>
          <w:tcPr>
            <w:tcW w:w="992" w:type="dxa"/>
            <w:vAlign w:val="center"/>
          </w:tcPr>
          <w:p w14:paraId="6F7DA089" w14:textId="74F8CBE1" w:rsidR="00261A16" w:rsidRDefault="003071E4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41848967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149801F9" w14:textId="07B260EA" w:rsidR="00261A16" w:rsidRPr="001B4328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69060DC" w14:textId="77777777" w:rsidR="00261A16" w:rsidRPr="000970B6" w:rsidRDefault="00261A16" w:rsidP="001829A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12F41D58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3CBB1A3" w14:textId="0C175A40" w:rsidR="00261A16" w:rsidRPr="001B4328" w:rsidRDefault="003071E4" w:rsidP="001829A8">
            <w:pPr>
              <w:rPr>
                <w:lang w:val="en-US" w:eastAsia="en-US"/>
              </w:rPr>
            </w:pPr>
            <w:proofErr w:type="spellStart"/>
            <w:r w:rsidRPr="003071E4">
              <w:rPr>
                <w:lang w:val="en-US" w:eastAsia="en-US"/>
              </w:rPr>
              <w:t>u_afc_organization_descr</w:t>
            </w:r>
            <w:proofErr w:type="spellEnd"/>
          </w:p>
        </w:tc>
        <w:tc>
          <w:tcPr>
            <w:tcW w:w="1843" w:type="dxa"/>
            <w:vAlign w:val="center"/>
          </w:tcPr>
          <w:p w14:paraId="786A8810" w14:textId="776E223F" w:rsidR="00261A16" w:rsidRDefault="003071E4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Organization Description</w:t>
            </w:r>
          </w:p>
        </w:tc>
        <w:tc>
          <w:tcPr>
            <w:tcW w:w="992" w:type="dxa"/>
            <w:vAlign w:val="center"/>
          </w:tcPr>
          <w:p w14:paraId="29F2C374" w14:textId="2FE31D66" w:rsidR="00261A16" w:rsidRDefault="003071E4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6140F382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13CAAF2D" w14:textId="36EBB170" w:rsidR="00261A16" w:rsidRPr="001B4328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1AF08DE" w14:textId="77777777" w:rsidR="00261A16" w:rsidRPr="000970B6" w:rsidRDefault="00261A16" w:rsidP="001829A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67252E13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3A1673A3" w14:textId="1A8308F7" w:rsidR="00261A16" w:rsidRPr="001B4328" w:rsidRDefault="003071E4" w:rsidP="001829A8">
            <w:pPr>
              <w:rPr>
                <w:lang w:val="en-US" w:eastAsia="en-US"/>
              </w:rPr>
            </w:pPr>
            <w:proofErr w:type="spellStart"/>
            <w:r w:rsidRPr="003071E4">
              <w:rPr>
                <w:lang w:val="en-US" w:eastAsia="en-US"/>
              </w:rPr>
              <w:t>u_afc_vcs</w:t>
            </w:r>
            <w:proofErr w:type="spellEnd"/>
          </w:p>
        </w:tc>
        <w:tc>
          <w:tcPr>
            <w:tcW w:w="1843" w:type="dxa"/>
            <w:vAlign w:val="center"/>
          </w:tcPr>
          <w:p w14:paraId="0A5F16AD" w14:textId="5A509B68" w:rsidR="00261A16" w:rsidRDefault="003071E4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- VCS</w:t>
            </w:r>
          </w:p>
        </w:tc>
        <w:tc>
          <w:tcPr>
            <w:tcW w:w="992" w:type="dxa"/>
            <w:vAlign w:val="center"/>
          </w:tcPr>
          <w:p w14:paraId="7CF591E2" w14:textId="4089D5E0" w:rsidR="00261A16" w:rsidRDefault="003071E4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73EA7D4A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05D57932" w14:textId="02DED283" w:rsidR="00261A16" w:rsidRPr="001B4328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99729A2" w14:textId="77777777" w:rsidR="00261A16" w:rsidRPr="000970B6" w:rsidRDefault="00261A16" w:rsidP="001829A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783C597A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18658345" w14:textId="16FC4BE5" w:rsidR="00261A16" w:rsidRPr="001B4328" w:rsidRDefault="003071E4" w:rsidP="001829A8">
            <w:pPr>
              <w:rPr>
                <w:lang w:val="en-US" w:eastAsia="en-US"/>
              </w:rPr>
            </w:pPr>
            <w:proofErr w:type="spellStart"/>
            <w:r w:rsidRPr="003071E4">
              <w:rPr>
                <w:lang w:val="en-US" w:eastAsia="en-US"/>
              </w:rPr>
              <w:t>u_afc_vcs_descr</w:t>
            </w:r>
            <w:proofErr w:type="spellEnd"/>
          </w:p>
        </w:tc>
        <w:tc>
          <w:tcPr>
            <w:tcW w:w="1843" w:type="dxa"/>
            <w:vAlign w:val="center"/>
          </w:tcPr>
          <w:p w14:paraId="0969A4EB" w14:textId="631BA324" w:rsidR="00261A16" w:rsidRDefault="003071E4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VCS Description</w:t>
            </w:r>
          </w:p>
        </w:tc>
        <w:tc>
          <w:tcPr>
            <w:tcW w:w="992" w:type="dxa"/>
            <w:vAlign w:val="center"/>
          </w:tcPr>
          <w:p w14:paraId="34E87D59" w14:textId="1E64EE91" w:rsidR="00261A16" w:rsidRDefault="003071E4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561D9F17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496D1470" w14:textId="2120F29D" w:rsidR="00261A16" w:rsidRPr="001B4328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78B5F9C8" w14:textId="77777777" w:rsidR="00261A16" w:rsidRPr="000970B6" w:rsidRDefault="00261A16" w:rsidP="001829A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1037FCD7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3E4185D9" w14:textId="279CA1C1" w:rsidR="00261A16" w:rsidRPr="001B4328" w:rsidRDefault="003071E4" w:rsidP="001829A8">
            <w:pPr>
              <w:rPr>
                <w:lang w:val="en-US" w:eastAsia="en-US"/>
              </w:rPr>
            </w:pPr>
            <w:proofErr w:type="spellStart"/>
            <w:r w:rsidRPr="003071E4">
              <w:rPr>
                <w:lang w:val="en-US" w:eastAsia="en-US"/>
              </w:rPr>
              <w:t>sys_updated_on</w:t>
            </w:r>
            <w:proofErr w:type="spellEnd"/>
          </w:p>
        </w:tc>
        <w:tc>
          <w:tcPr>
            <w:tcW w:w="1843" w:type="dxa"/>
            <w:vAlign w:val="center"/>
          </w:tcPr>
          <w:p w14:paraId="72B8984A" w14:textId="7A57463B" w:rsidR="00261A16" w:rsidRDefault="003071E4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Updated</w:t>
            </w:r>
          </w:p>
        </w:tc>
        <w:tc>
          <w:tcPr>
            <w:tcW w:w="992" w:type="dxa"/>
            <w:vAlign w:val="center"/>
          </w:tcPr>
          <w:p w14:paraId="2EB75382" w14:textId="56CC49B0" w:rsidR="00261A16" w:rsidRDefault="003071E4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Date/Time</w:t>
            </w:r>
          </w:p>
        </w:tc>
        <w:tc>
          <w:tcPr>
            <w:tcW w:w="1276" w:type="dxa"/>
            <w:vAlign w:val="center"/>
          </w:tcPr>
          <w:p w14:paraId="4A0B692F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32CF0A70" w14:textId="7633D687" w:rsidR="00261A16" w:rsidRPr="001B4328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4BD046C6" w14:textId="77777777" w:rsidR="00261A16" w:rsidRPr="000970B6" w:rsidRDefault="00261A16" w:rsidP="001829A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5CA9B343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EEB6E97" w14:textId="7902F28E" w:rsidR="00261A16" w:rsidRPr="001B4328" w:rsidRDefault="003071E4" w:rsidP="001829A8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sys_updated_by</w:t>
            </w:r>
            <w:proofErr w:type="spellEnd"/>
          </w:p>
        </w:tc>
        <w:tc>
          <w:tcPr>
            <w:tcW w:w="1843" w:type="dxa"/>
            <w:vAlign w:val="center"/>
          </w:tcPr>
          <w:p w14:paraId="38FE7052" w14:textId="79791A97" w:rsidR="00261A16" w:rsidRDefault="003071E4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Updated By</w:t>
            </w:r>
          </w:p>
        </w:tc>
        <w:tc>
          <w:tcPr>
            <w:tcW w:w="992" w:type="dxa"/>
            <w:vAlign w:val="center"/>
          </w:tcPr>
          <w:p w14:paraId="1427CEFC" w14:textId="77777777" w:rsidR="00261A1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563C612D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6568EE10" w14:textId="77777777" w:rsidR="00261A16" w:rsidRPr="001B4328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0581B92D" w14:textId="77777777" w:rsidR="00261A16" w:rsidRPr="000970B6" w:rsidRDefault="00261A16" w:rsidP="001829A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38ED4286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54EE8DA" w14:textId="39C51F54" w:rsidR="00261A16" w:rsidRPr="00B5150C" w:rsidRDefault="003071E4" w:rsidP="001829A8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sys_created_on</w:t>
            </w:r>
            <w:proofErr w:type="spellEnd"/>
          </w:p>
        </w:tc>
        <w:tc>
          <w:tcPr>
            <w:tcW w:w="1843" w:type="dxa"/>
            <w:vAlign w:val="center"/>
          </w:tcPr>
          <w:p w14:paraId="6F47F964" w14:textId="11142BF3" w:rsidR="00261A16" w:rsidRDefault="003071E4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Created</w:t>
            </w:r>
          </w:p>
        </w:tc>
        <w:tc>
          <w:tcPr>
            <w:tcW w:w="992" w:type="dxa"/>
            <w:vAlign w:val="center"/>
          </w:tcPr>
          <w:p w14:paraId="37375775" w14:textId="12082FED" w:rsidR="00261A16" w:rsidRDefault="003071E4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Date/Time</w:t>
            </w:r>
          </w:p>
        </w:tc>
        <w:tc>
          <w:tcPr>
            <w:tcW w:w="1276" w:type="dxa"/>
            <w:vAlign w:val="center"/>
          </w:tcPr>
          <w:p w14:paraId="6122ED28" w14:textId="77777777" w:rsidR="00261A16" w:rsidRPr="000970B6" w:rsidRDefault="00261A16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13F10694" w14:textId="77777777" w:rsidR="00261A16" w:rsidRPr="001B4328" w:rsidRDefault="00261A16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0961696" w14:textId="77777777" w:rsidR="00261A16" w:rsidRPr="000970B6" w:rsidRDefault="00261A16" w:rsidP="001829A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61A16" w:rsidRPr="000970B6" w14:paraId="18DF9BED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11DD3D8" w14:textId="2EBEC944" w:rsidR="00261A16" w:rsidRPr="00B5150C" w:rsidRDefault="003071E4" w:rsidP="001829A8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sys_created_by</w:t>
            </w:r>
            <w:proofErr w:type="spellEnd"/>
          </w:p>
        </w:tc>
        <w:tc>
          <w:tcPr>
            <w:tcW w:w="1843" w:type="dxa"/>
            <w:vAlign w:val="center"/>
          </w:tcPr>
          <w:p w14:paraId="7054ABAE" w14:textId="20A3916F" w:rsidR="00261A16" w:rsidRDefault="003071E4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Created By</w:t>
            </w:r>
          </w:p>
        </w:tc>
        <w:tc>
          <w:tcPr>
            <w:tcW w:w="992" w:type="dxa"/>
            <w:vAlign w:val="center"/>
          </w:tcPr>
          <w:p w14:paraId="7B4B2479" w14:textId="77777777" w:rsidR="00261A1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0CC341DA" w14:textId="77777777" w:rsidR="00261A16" w:rsidRPr="000970B6" w:rsidRDefault="00261A16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39C20078" w14:textId="77777777" w:rsidR="00261A16" w:rsidRPr="001B4328" w:rsidRDefault="00261A16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298BEE1" w14:textId="77777777" w:rsidR="00261A16" w:rsidRPr="000970B6" w:rsidRDefault="00261A16" w:rsidP="001829A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829A8" w:rsidRPr="000970B6" w14:paraId="5737C7AE" w14:textId="77777777" w:rsidTr="00182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25AAE68" w14:textId="06CE1FC8" w:rsidR="001829A8" w:rsidRDefault="001829A8" w:rsidP="001829A8">
            <w:pPr>
              <w:rPr>
                <w:lang w:val="en-US" w:eastAsia="en-US"/>
              </w:rPr>
            </w:pPr>
            <w:proofErr w:type="spellStart"/>
            <w:r w:rsidRPr="001829A8">
              <w:rPr>
                <w:lang w:val="en-US" w:eastAsia="en-US"/>
              </w:rPr>
              <w:t>u_po_father_description</w:t>
            </w:r>
            <w:proofErr w:type="spellEnd"/>
          </w:p>
        </w:tc>
        <w:tc>
          <w:tcPr>
            <w:tcW w:w="1843" w:type="dxa"/>
            <w:vAlign w:val="center"/>
          </w:tcPr>
          <w:p w14:paraId="0BE19D3B" w14:textId="4FF31028" w:rsidR="001829A8" w:rsidRDefault="001829A8" w:rsidP="00182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PO – Father Description</w:t>
            </w:r>
          </w:p>
        </w:tc>
        <w:tc>
          <w:tcPr>
            <w:tcW w:w="992" w:type="dxa"/>
            <w:vAlign w:val="center"/>
          </w:tcPr>
          <w:p w14:paraId="6959A4EA" w14:textId="6F5F3D65" w:rsidR="001829A8" w:rsidRDefault="001829A8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2F18A5F6" w14:textId="77777777" w:rsidR="001829A8" w:rsidRPr="000970B6" w:rsidRDefault="001829A8" w:rsidP="00182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5FA398FF" w14:textId="77777777" w:rsidR="001829A8" w:rsidRPr="001B4328" w:rsidRDefault="001829A8" w:rsidP="0018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231452E" w14:textId="3780B950" w:rsidR="001829A8" w:rsidRPr="000970B6" w:rsidRDefault="001829A8" w:rsidP="001829A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Descrizione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attività</w:t>
            </w:r>
            <w:proofErr w:type="spellEnd"/>
            <w:r>
              <w:rPr>
                <w:lang w:val="en-US" w:eastAsia="en-US"/>
              </w:rPr>
              <w:t xml:space="preserve"> padre</w:t>
            </w:r>
          </w:p>
        </w:tc>
      </w:tr>
      <w:tr w:rsidR="001829A8" w:rsidRPr="000970B6" w14:paraId="06314DDF" w14:textId="77777777" w:rsidTr="00182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19D219B" w14:textId="68183EA0" w:rsidR="001829A8" w:rsidRPr="001829A8" w:rsidRDefault="001829A8" w:rsidP="001829A8">
            <w:pPr>
              <w:rPr>
                <w:lang w:val="en-US" w:eastAsia="en-US"/>
              </w:rPr>
            </w:pPr>
            <w:proofErr w:type="spellStart"/>
            <w:r w:rsidRPr="001829A8">
              <w:rPr>
                <w:lang w:val="en-US" w:eastAsia="en-US"/>
              </w:rPr>
              <w:t>u_po_father_code</w:t>
            </w:r>
            <w:proofErr w:type="spellEnd"/>
          </w:p>
        </w:tc>
        <w:tc>
          <w:tcPr>
            <w:tcW w:w="1843" w:type="dxa"/>
            <w:vAlign w:val="center"/>
          </w:tcPr>
          <w:p w14:paraId="341F29BA" w14:textId="2C5A4834" w:rsidR="001829A8" w:rsidRDefault="001829A8" w:rsidP="001829A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PO – Father Code</w:t>
            </w:r>
          </w:p>
        </w:tc>
        <w:tc>
          <w:tcPr>
            <w:tcW w:w="992" w:type="dxa"/>
            <w:vAlign w:val="center"/>
          </w:tcPr>
          <w:p w14:paraId="2A908622" w14:textId="26C93B76" w:rsidR="001829A8" w:rsidRDefault="001829A8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05769DB9" w14:textId="77777777" w:rsidR="001829A8" w:rsidRPr="000970B6" w:rsidRDefault="001829A8" w:rsidP="00182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011" w:type="dxa"/>
            <w:vAlign w:val="center"/>
          </w:tcPr>
          <w:p w14:paraId="328D6DBE" w14:textId="77777777" w:rsidR="001829A8" w:rsidRPr="001B4328" w:rsidRDefault="001829A8" w:rsidP="001829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76B7D9F4" w14:textId="26B7D377" w:rsidR="001829A8" w:rsidRPr="000970B6" w:rsidRDefault="001829A8" w:rsidP="001829A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Object Type – Object </w:t>
            </w:r>
            <w:proofErr w:type="spellStart"/>
            <w:r>
              <w:rPr>
                <w:lang w:val="en-US" w:eastAsia="en-US"/>
              </w:rPr>
              <w:t>Abbr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dell’attività</w:t>
            </w:r>
            <w:proofErr w:type="spellEnd"/>
            <w:r>
              <w:rPr>
                <w:lang w:val="en-US" w:eastAsia="en-US"/>
              </w:rPr>
              <w:t xml:space="preserve"> padre</w:t>
            </w:r>
          </w:p>
        </w:tc>
      </w:tr>
    </w:tbl>
    <w:p w14:paraId="41F2B210" w14:textId="4A6A5A85" w:rsidR="00261A16" w:rsidRDefault="00261A16" w:rsidP="00261A16">
      <w:pPr>
        <w:pStyle w:val="Didascalia"/>
      </w:pPr>
      <w:proofErr w:type="spellStart"/>
      <w:r>
        <w:t>Table</w:t>
      </w:r>
      <w:proofErr w:type="spellEnd"/>
      <w:r>
        <w:t xml:space="preserve"> </w:t>
      </w:r>
      <w:r w:rsidR="002F2FF9">
        <w:rPr>
          <w:noProof/>
        </w:rPr>
        <w:t>14</w:t>
      </w:r>
      <w:r>
        <w:t xml:space="preserve">: </w:t>
      </w:r>
      <w:r w:rsidRPr="00B05870">
        <w:rPr>
          <w:b w:val="0"/>
        </w:rPr>
        <w:t>GET Output</w:t>
      </w:r>
      <w:r>
        <w:rPr>
          <w:b w:val="0"/>
        </w:rPr>
        <w:t xml:space="preserve"> (</w:t>
      </w:r>
      <w:proofErr w:type="spellStart"/>
      <w:r w:rsidR="002F2FF9">
        <w:rPr>
          <w:b w:val="0"/>
        </w:rPr>
        <w:t>Transcoding</w:t>
      </w:r>
      <w:proofErr w:type="spellEnd"/>
      <w:r w:rsidR="002F2FF9">
        <w:rPr>
          <w:b w:val="0"/>
        </w:rPr>
        <w:t xml:space="preserve"> Activity</w:t>
      </w:r>
      <w:r>
        <w:rPr>
          <w:b w:val="0"/>
        </w:rPr>
        <w:t>)</w:t>
      </w:r>
    </w:p>
    <w:p w14:paraId="16A5DD11" w14:textId="77777777" w:rsidR="00261A16" w:rsidRPr="00E8222E" w:rsidRDefault="00261A16" w:rsidP="00261A16"/>
    <w:p w14:paraId="741E9310" w14:textId="4F3C088E" w:rsidR="00261A16" w:rsidRPr="00CB6FAF" w:rsidRDefault="00261A16" w:rsidP="000F0883">
      <w:pPr>
        <w:pStyle w:val="Titolo3"/>
        <w:numPr>
          <w:ilvl w:val="2"/>
          <w:numId w:val="8"/>
        </w:numPr>
        <w:rPr>
          <w:lang w:val="en-US"/>
        </w:rPr>
      </w:pPr>
      <w:bookmarkStart w:id="33" w:name="_Toc24964280"/>
      <w:r w:rsidRPr="00CB6FAF">
        <w:rPr>
          <w:lang w:val="en-US"/>
        </w:rPr>
        <w:t>Errors</w:t>
      </w:r>
      <w:bookmarkEnd w:id="33"/>
    </w:p>
    <w:p w14:paraId="53FCCE5D" w14:textId="77777777" w:rsidR="00261A16" w:rsidRPr="000970B6" w:rsidRDefault="00261A16" w:rsidP="00261A16">
      <w:pPr>
        <w:rPr>
          <w:lang w:val="en-US"/>
        </w:rPr>
      </w:pPr>
      <w:r w:rsidRPr="000970B6">
        <w:rPr>
          <w:lang w:val="en-US"/>
        </w:rPr>
        <w:t>The error response payload is a JSON with this format:</w:t>
      </w:r>
    </w:p>
    <w:p w14:paraId="2485A1E0" w14:textId="77777777" w:rsidR="00261A16" w:rsidRPr="000970B6" w:rsidRDefault="00261A16" w:rsidP="00261A16">
      <w:pPr>
        <w:rPr>
          <w:lang w:val="en-US"/>
        </w:rPr>
      </w:pPr>
    </w:p>
    <w:p w14:paraId="359FCAEB" w14:textId="77777777" w:rsidR="00261A16" w:rsidRPr="00606E3A" w:rsidRDefault="00261A16" w:rsidP="00261A16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>{</w:t>
      </w:r>
    </w:p>
    <w:p w14:paraId="4E386A38" w14:textId="77777777" w:rsidR="00261A16" w:rsidRPr="00606E3A" w:rsidRDefault="00261A16" w:rsidP="00261A16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"error": {</w:t>
      </w:r>
    </w:p>
    <w:p w14:paraId="654FBFCE" w14:textId="77777777" w:rsidR="00261A16" w:rsidRPr="00606E3A" w:rsidRDefault="00261A16" w:rsidP="00261A16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    "detail": "</w:t>
      </w:r>
      <w:r>
        <w:rPr>
          <w:rFonts w:asciiTheme="minorHAnsi" w:hAnsiTheme="minorHAnsi"/>
          <w:color w:val="333333"/>
          <w:sz w:val="22"/>
          <w:szCs w:val="22"/>
        </w:rPr>
        <w:t>String Detail</w:t>
      </w:r>
      <w:r w:rsidRPr="00606E3A">
        <w:rPr>
          <w:rFonts w:asciiTheme="minorHAnsi" w:hAnsiTheme="minorHAnsi"/>
          <w:color w:val="333333"/>
          <w:sz w:val="22"/>
          <w:szCs w:val="22"/>
        </w:rPr>
        <w:t>",</w:t>
      </w:r>
    </w:p>
    <w:p w14:paraId="3F7E3D65" w14:textId="77777777" w:rsidR="00261A16" w:rsidRPr="00606E3A" w:rsidRDefault="00261A16" w:rsidP="00261A16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    "message": "</w:t>
      </w:r>
      <w:r>
        <w:rPr>
          <w:rFonts w:asciiTheme="minorHAnsi" w:hAnsiTheme="minorHAnsi"/>
          <w:color w:val="333333"/>
          <w:sz w:val="22"/>
          <w:szCs w:val="22"/>
        </w:rPr>
        <w:t>String  Message</w:t>
      </w:r>
      <w:r w:rsidRPr="00606E3A">
        <w:rPr>
          <w:rFonts w:asciiTheme="minorHAnsi" w:hAnsiTheme="minorHAnsi"/>
          <w:color w:val="333333"/>
          <w:sz w:val="22"/>
          <w:szCs w:val="22"/>
        </w:rPr>
        <w:t>"</w:t>
      </w:r>
    </w:p>
    <w:p w14:paraId="69061352" w14:textId="77777777" w:rsidR="00261A16" w:rsidRPr="00606E3A" w:rsidRDefault="00261A16" w:rsidP="00261A16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},</w:t>
      </w:r>
    </w:p>
    <w:p w14:paraId="29202382" w14:textId="77777777" w:rsidR="00261A16" w:rsidRPr="00606E3A" w:rsidRDefault="00261A16" w:rsidP="00261A16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"status": "failure"</w:t>
      </w:r>
    </w:p>
    <w:p w14:paraId="50FEE939" w14:textId="77777777" w:rsidR="00261A16" w:rsidRPr="000970B6" w:rsidRDefault="00261A16" w:rsidP="00261A16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>}</w:t>
      </w:r>
    </w:p>
    <w:p w14:paraId="5E4615FC" w14:textId="77777777" w:rsidR="00261A16" w:rsidRPr="000970B6" w:rsidRDefault="00261A16" w:rsidP="00261A16">
      <w:pPr>
        <w:rPr>
          <w:lang w:val="en-US"/>
        </w:rPr>
      </w:pPr>
      <w:r w:rsidRPr="00540FA5">
        <w:rPr>
          <w:lang w:val="en-US"/>
        </w:rPr>
        <w:t xml:space="preserve">For the detailed list of possible errors, please refer to ANNEX </w:t>
      </w:r>
      <w:r>
        <w:rPr>
          <w:lang w:val="en-US"/>
        </w:rPr>
        <w:t>A</w:t>
      </w:r>
      <w:r w:rsidRPr="00540FA5">
        <w:rPr>
          <w:lang w:val="en-US"/>
        </w:rPr>
        <w:t xml:space="preserve"> – List of possible errors.</w:t>
      </w:r>
    </w:p>
    <w:p w14:paraId="41C63C10" w14:textId="77777777" w:rsidR="00261A16" w:rsidRPr="000970B6" w:rsidRDefault="00261A16" w:rsidP="00261A16">
      <w:pPr>
        <w:rPr>
          <w:lang w:val="en-US"/>
        </w:rPr>
      </w:pPr>
    </w:p>
    <w:p w14:paraId="6CFB11A5" w14:textId="109F494F" w:rsidR="00261A16" w:rsidRPr="00CB6FAF" w:rsidRDefault="00261A16" w:rsidP="000F0883">
      <w:pPr>
        <w:pStyle w:val="Titolo3"/>
        <w:numPr>
          <w:ilvl w:val="2"/>
          <w:numId w:val="8"/>
        </w:numPr>
        <w:rPr>
          <w:lang w:val="en-US" w:eastAsia="en-US"/>
        </w:rPr>
      </w:pPr>
      <w:bookmarkStart w:id="34" w:name="_Toc24964281"/>
      <w:r w:rsidRPr="00CB6FAF">
        <w:rPr>
          <w:lang w:val="en-US" w:eastAsia="en-US"/>
        </w:rPr>
        <w:t>Examples</w:t>
      </w:r>
      <w:bookmarkEnd w:id="34"/>
    </w:p>
    <w:p w14:paraId="76E0CCFE" w14:textId="77777777" w:rsidR="00261A16" w:rsidRDefault="00261A16" w:rsidP="00261A16">
      <w:pPr>
        <w:rPr>
          <w:lang w:val="en-US" w:eastAsia="en-US"/>
        </w:rPr>
      </w:pPr>
      <w:r w:rsidRPr="00606E3A">
        <w:rPr>
          <w:b/>
          <w:lang w:val="en-US" w:eastAsia="en-US"/>
        </w:rPr>
        <w:t>Example 1</w:t>
      </w:r>
      <w:r w:rsidRPr="00606E3A">
        <w:rPr>
          <w:lang w:val="en-US" w:eastAsia="en-US"/>
        </w:rPr>
        <w:t>: Request for the full list of data with correct client credentials.</w:t>
      </w:r>
    </w:p>
    <w:p w14:paraId="29251566" w14:textId="77777777" w:rsidR="00261A16" w:rsidRDefault="00261A16" w:rsidP="00261A16">
      <w:pPr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261A16" w:rsidRPr="00527FED" w14:paraId="7A2C0435" w14:textId="77777777" w:rsidTr="001829A8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2BDE7" w14:textId="77777777" w:rsidR="00261A16" w:rsidRPr="00527FED" w:rsidRDefault="00261A16" w:rsidP="001829A8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261A16" w:rsidRPr="00897AA5" w14:paraId="729BE6EC" w14:textId="77777777" w:rsidTr="001829A8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A556D" w14:textId="19B6571C" w:rsidR="00261A16" w:rsidRPr="000151AC" w:rsidRDefault="00261A16" w:rsidP="001829A8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>
              <w:rPr>
                <w:bCs/>
                <w:color w:val="595959" w:themeColor="text1" w:themeTint="A6"/>
                <w:lang w:val="en-GB" w:eastAsia="en-US"/>
              </w:rPr>
              <w:t>&lt;</w:t>
            </w:r>
            <w:proofErr w:type="spellStart"/>
            <w:r>
              <w:rPr>
                <w:bCs/>
                <w:color w:val="595959" w:themeColor="text1" w:themeTint="A6"/>
                <w:lang w:val="en-GB" w:eastAsia="en-US"/>
              </w:rPr>
              <w:t>production_endpoint</w:t>
            </w:r>
            <w:proofErr w:type="spellEnd"/>
            <w:r>
              <w:rPr>
                <w:bCs/>
                <w:color w:val="595959" w:themeColor="text1" w:themeTint="A6"/>
                <w:lang w:val="en-GB" w:eastAsia="en-US"/>
              </w:rPr>
              <w:t>&gt;</w:t>
            </w:r>
            <w:r w:rsidRPr="00AD05B4">
              <w:rPr>
                <w:bCs/>
                <w:color w:val="595959" w:themeColor="text1" w:themeTint="A6"/>
                <w:lang w:val="en-GB" w:eastAsia="en-US"/>
              </w:rPr>
              <w:t>/</w:t>
            </w:r>
            <w:r w:rsidRPr="00BB5E36">
              <w:rPr>
                <w:color w:val="000000"/>
                <w:szCs w:val="22"/>
              </w:rPr>
              <w:t>api/</w:t>
            </w:r>
            <w:proofErr w:type="spellStart"/>
            <w:r w:rsidRPr="00BB5E36">
              <w:rPr>
                <w:color w:val="000000"/>
                <w:szCs w:val="22"/>
              </w:rPr>
              <w:t>now</w:t>
            </w:r>
            <w:proofErr w:type="spellEnd"/>
            <w:r w:rsidRPr="00BB5E36">
              <w:rPr>
                <w:color w:val="000000"/>
                <w:szCs w:val="22"/>
              </w:rPr>
              <w:t>/</w:t>
            </w:r>
            <w:proofErr w:type="spellStart"/>
            <w:r w:rsidRPr="00BB5E36">
              <w:rPr>
                <w:color w:val="000000"/>
                <w:szCs w:val="22"/>
              </w:rPr>
              <w:t>table</w:t>
            </w:r>
            <w:proofErr w:type="spellEnd"/>
            <w:r w:rsidR="000A1220">
              <w:rPr>
                <w:color w:val="000000"/>
                <w:szCs w:val="22"/>
              </w:rPr>
              <w:t>/</w:t>
            </w:r>
            <w:r w:rsidR="000A1220">
              <w:t xml:space="preserve"> </w:t>
            </w:r>
            <w:proofErr w:type="spellStart"/>
            <w:r w:rsidR="000A1220" w:rsidRPr="000A1220">
              <w:rPr>
                <w:color w:val="000000"/>
                <w:szCs w:val="22"/>
              </w:rPr>
              <w:t>u_transcoding_activity_catalog</w:t>
            </w:r>
            <w:proofErr w:type="spellEnd"/>
          </w:p>
        </w:tc>
      </w:tr>
      <w:tr w:rsidR="00261A16" w:rsidRPr="00897AA5" w14:paraId="02BCA287" w14:textId="77777777" w:rsidTr="001829A8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6F201" w14:textId="77777777" w:rsidR="00261A16" w:rsidRPr="00F06C11" w:rsidRDefault="00261A16" w:rsidP="001829A8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</w:t>
            </w:r>
            <w:proofErr w:type="spellStart"/>
            <w:r>
              <w:rPr>
                <w:color w:val="505050"/>
                <w:szCs w:val="18"/>
                <w:shd w:val="clear" w:color="auto" w:fill="FFFFFF"/>
                <w:lang w:val="en-US"/>
              </w:rPr>
              <w:t>production_endpoint</w:t>
            </w:r>
            <w:proofErr w:type="spellEnd"/>
            <w:r>
              <w:rPr>
                <w:color w:val="505050"/>
                <w:szCs w:val="18"/>
                <w:shd w:val="clear" w:color="auto" w:fill="FFFFFF"/>
                <w:lang w:val="en-US"/>
              </w:rPr>
              <w:t>&gt;</w:t>
            </w:r>
          </w:p>
          <w:p w14:paraId="59AEFD62" w14:textId="77777777" w:rsidR="00261A16" w:rsidRPr="00897AA5" w:rsidRDefault="00261A16" w:rsidP="001829A8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Accept: application/json</w:t>
            </w:r>
          </w:p>
          <w:p w14:paraId="293B7D75" w14:textId="77777777" w:rsidR="00261A16" w:rsidRDefault="00261A16" w:rsidP="001829A8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Content-Type: application/json</w:t>
            </w:r>
          </w:p>
          <w:p w14:paraId="6A48B7B6" w14:textId="77777777" w:rsidR="00261A16" w:rsidRPr="00897AA5" w:rsidRDefault="00261A16" w:rsidP="001829A8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Authorization: &lt;correct credentials&gt;</w:t>
            </w:r>
          </w:p>
        </w:tc>
      </w:tr>
    </w:tbl>
    <w:p w14:paraId="19B3CD9E" w14:textId="77777777" w:rsidR="00261A16" w:rsidRDefault="00261A16" w:rsidP="00261A16">
      <w:pPr>
        <w:rPr>
          <w:highlight w:val="yellow"/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261A16" w:rsidRPr="00527FED" w14:paraId="3DF665DE" w14:textId="77777777" w:rsidTr="001829A8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3DF33" w14:textId="77777777" w:rsidR="00261A16" w:rsidRPr="00527FED" w:rsidRDefault="00261A16" w:rsidP="001829A8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261A16" w14:paraId="3E12B7CE" w14:textId="77777777" w:rsidTr="001829A8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AED449" w14:textId="77777777" w:rsidR="00261A16" w:rsidRDefault="00261A16" w:rsidP="001829A8">
            <w:pPr>
              <w:jc w:val="left"/>
              <w:rPr>
                <w:noProof/>
              </w:rPr>
            </w:pPr>
            <w:r w:rsidRPr="00CC55D1">
              <w:rPr>
                <w:noProof/>
                <w:color w:val="595959" w:themeColor="text1" w:themeTint="A6"/>
              </w:rPr>
              <w:t>200 OK</w:t>
            </w:r>
          </w:p>
        </w:tc>
      </w:tr>
      <w:tr w:rsidR="00261A16" w:rsidRPr="003B1A7A" w14:paraId="4F7A105A" w14:textId="77777777" w:rsidTr="001829A8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8CE4F" w14:textId="77777777" w:rsidR="000A1220" w:rsidRPr="000A1220" w:rsidRDefault="000A1220" w:rsidP="000A1220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0A1220">
              <w:rPr>
                <w:color w:val="595959" w:themeColor="text1" w:themeTint="A6"/>
                <w:szCs w:val="22"/>
              </w:rPr>
              <w:t>{</w:t>
            </w:r>
          </w:p>
          <w:p w14:paraId="569FB1D9" w14:textId="77777777" w:rsidR="000A1220" w:rsidRPr="000A1220" w:rsidRDefault="000A1220" w:rsidP="000A1220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0A1220">
              <w:rPr>
                <w:color w:val="595959" w:themeColor="text1" w:themeTint="A6"/>
                <w:szCs w:val="22"/>
              </w:rPr>
              <w:t xml:space="preserve">    "</w:t>
            </w:r>
            <w:proofErr w:type="spellStart"/>
            <w:r w:rsidRPr="000A1220">
              <w:rPr>
                <w:color w:val="595959" w:themeColor="text1" w:themeTint="A6"/>
                <w:szCs w:val="22"/>
              </w:rPr>
              <w:t>result</w:t>
            </w:r>
            <w:proofErr w:type="spellEnd"/>
            <w:r w:rsidRPr="000A1220">
              <w:rPr>
                <w:color w:val="595959" w:themeColor="text1" w:themeTint="A6"/>
                <w:szCs w:val="22"/>
              </w:rPr>
              <w:t>": [</w:t>
            </w:r>
          </w:p>
          <w:p w14:paraId="6FE73C6C" w14:textId="77777777" w:rsidR="001829A8" w:rsidRPr="001829A8" w:rsidRDefault="000A1220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0A1220">
              <w:rPr>
                <w:color w:val="595959" w:themeColor="text1" w:themeTint="A6"/>
                <w:szCs w:val="22"/>
              </w:rPr>
              <w:t xml:space="preserve">        </w:t>
            </w:r>
            <w:r w:rsidR="001829A8" w:rsidRPr="001829A8">
              <w:rPr>
                <w:color w:val="595959" w:themeColor="text1" w:themeTint="A6"/>
                <w:szCs w:val="22"/>
              </w:rPr>
              <w:t>{</w:t>
            </w:r>
          </w:p>
          <w:p w14:paraId="1505F6DE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u_object_abbr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"040401",</w:t>
            </w:r>
          </w:p>
          <w:p w14:paraId="20DC7166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u_afc_process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"",</w:t>
            </w:r>
          </w:p>
          <w:p w14:paraId="43F72C39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sys_updated_on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"2020-04-09 10:43:34",</w:t>
            </w:r>
          </w:p>
          <w:p w14:paraId="7C685C32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sys_id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"01b928ae1b19c4541b02ed3fad4bcb52",</w:t>
            </w:r>
          </w:p>
          <w:p w14:paraId="4AA5F408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sys_updated_by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eggidiog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",</w:t>
            </w:r>
          </w:p>
          <w:p w14:paraId="5B8FB923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sys_created_on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"2019-11-26 11:43:57",</w:t>
            </w:r>
          </w:p>
          <w:p w14:paraId="33BE5293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u_afc_organization_descr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"",</w:t>
            </w:r>
          </w:p>
          <w:p w14:paraId="2772A998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"u_afc_macroorg1_descr":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Renewables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 xml:space="preserve"> Generation",</w:t>
            </w:r>
          </w:p>
          <w:p w14:paraId="74E0FE0A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u_attribute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"Business Line",</w:t>
            </w:r>
          </w:p>
          <w:p w14:paraId="767EACF5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u_bpc_code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"EBI",</w:t>
            </w:r>
          </w:p>
          <w:p w14:paraId="74BE1F6C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sys_created_by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"AE08726",</w:t>
            </w:r>
          </w:p>
          <w:p w14:paraId="3CC86C25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u_object_type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"30",</w:t>
            </w:r>
          </w:p>
          <w:p w14:paraId="6FE98F4C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u_po_father_description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"Enel Green Power",</w:t>
            </w:r>
          </w:p>
          <w:p w14:paraId="6E2B37DD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u_perimeter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"",</w:t>
            </w:r>
          </w:p>
          <w:p w14:paraId="0B0B10CD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"u_afc_macroorg2": "actGX04",</w:t>
            </w:r>
          </w:p>
          <w:p w14:paraId="42903129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"u_afc_macroorg1":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bREN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",</w:t>
            </w:r>
          </w:p>
          <w:p w14:paraId="30BABD93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sys_mod_count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"2",</w:t>
            </w:r>
          </w:p>
          <w:p w14:paraId="0707756A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u_po_father_code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"30-04",</w:t>
            </w:r>
          </w:p>
          <w:p w14:paraId="44302226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sys_tags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"",</w:t>
            </w:r>
          </w:p>
          <w:p w14:paraId="059ADFF4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u_object_id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"00000229",</w:t>
            </w:r>
          </w:p>
          <w:p w14:paraId="218E4672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u_afc_organization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"",</w:t>
            </w:r>
          </w:p>
          <w:p w14:paraId="6A313CBB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u_afc_process_description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"",</w:t>
            </w:r>
          </w:p>
          <w:p w14:paraId="7DF3D069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u_description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Biomass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",</w:t>
            </w:r>
          </w:p>
          <w:p w14:paraId="0D8F3D5D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u_afc_vcs_descr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"",</w:t>
            </w:r>
          </w:p>
          <w:p w14:paraId="4B31DDF2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u_not_prevalent_activity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"",</w:t>
            </w:r>
          </w:p>
          <w:p w14:paraId="531C597D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u_afc_vcs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>": "",</w:t>
            </w:r>
          </w:p>
          <w:p w14:paraId="01A202AE" w14:textId="77777777" w:rsidR="001829A8" w:rsidRPr="001829A8" w:rsidRDefault="001829A8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    "u_afc_macroorg2_descr": "Generation - </w:t>
            </w:r>
            <w:proofErr w:type="spellStart"/>
            <w:r w:rsidRPr="001829A8">
              <w:rPr>
                <w:color w:val="595959" w:themeColor="text1" w:themeTint="A6"/>
                <w:szCs w:val="22"/>
              </w:rPr>
              <w:t>Other</w:t>
            </w:r>
            <w:proofErr w:type="spellEnd"/>
            <w:r w:rsidRPr="001829A8">
              <w:rPr>
                <w:color w:val="595959" w:themeColor="text1" w:themeTint="A6"/>
                <w:szCs w:val="22"/>
              </w:rPr>
              <w:t xml:space="preserve"> technical"</w:t>
            </w:r>
          </w:p>
          <w:p w14:paraId="2A7B28AB" w14:textId="754E5B73" w:rsidR="000A1220" w:rsidRDefault="001829A8" w:rsidP="000A1220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1829A8">
              <w:rPr>
                <w:color w:val="595959" w:themeColor="text1" w:themeTint="A6"/>
                <w:szCs w:val="22"/>
              </w:rPr>
              <w:t xml:space="preserve">        }</w:t>
            </w:r>
            <w:r>
              <w:rPr>
                <w:color w:val="595959" w:themeColor="text1" w:themeTint="A6"/>
                <w:szCs w:val="22"/>
              </w:rPr>
              <w:t>,</w:t>
            </w:r>
          </w:p>
          <w:p w14:paraId="03F44F19" w14:textId="0338860C" w:rsidR="00261A16" w:rsidRDefault="00261A16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>
              <w:rPr>
                <w:color w:val="595959" w:themeColor="text1" w:themeTint="A6"/>
                <w:szCs w:val="22"/>
              </w:rPr>
              <w:t>…..</w:t>
            </w:r>
          </w:p>
          <w:p w14:paraId="4E8B24BC" w14:textId="77777777" w:rsidR="00261A16" w:rsidRDefault="00261A16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>
              <w:rPr>
                <w:color w:val="595959" w:themeColor="text1" w:themeTint="A6"/>
                <w:szCs w:val="22"/>
              </w:rPr>
              <w:t>…..</w:t>
            </w:r>
          </w:p>
          <w:p w14:paraId="4B0D120B" w14:textId="77777777" w:rsidR="00261A16" w:rsidRPr="000151AC" w:rsidRDefault="00261A16" w:rsidP="001829A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>
              <w:rPr>
                <w:color w:val="595959" w:themeColor="text1" w:themeTint="A6"/>
                <w:szCs w:val="22"/>
              </w:rPr>
              <w:t>…..</w:t>
            </w:r>
          </w:p>
        </w:tc>
      </w:tr>
    </w:tbl>
    <w:p w14:paraId="18D23D2A" w14:textId="77777777" w:rsidR="00261A16" w:rsidRDefault="00261A16" w:rsidP="00261A16">
      <w:pPr>
        <w:rPr>
          <w:highlight w:val="yellow"/>
          <w:lang w:val="en-US" w:eastAsia="en-US"/>
        </w:rPr>
      </w:pPr>
    </w:p>
    <w:p w14:paraId="54814062" w14:textId="77777777" w:rsidR="00261A16" w:rsidRDefault="00261A16" w:rsidP="00261A16">
      <w:pPr>
        <w:jc w:val="left"/>
        <w:rPr>
          <w:b/>
          <w:lang w:val="en-US" w:eastAsia="en-US"/>
        </w:rPr>
      </w:pPr>
    </w:p>
    <w:p w14:paraId="7D8FDE6B" w14:textId="77777777" w:rsidR="00261A16" w:rsidRDefault="00261A16" w:rsidP="00261A16">
      <w:pPr>
        <w:jc w:val="left"/>
        <w:rPr>
          <w:b/>
          <w:lang w:val="en-US" w:eastAsia="en-US"/>
        </w:rPr>
      </w:pPr>
    </w:p>
    <w:p w14:paraId="1354A184" w14:textId="77777777" w:rsidR="00261A16" w:rsidRPr="00CC7445" w:rsidRDefault="00261A16" w:rsidP="00261A16">
      <w:pPr>
        <w:jc w:val="left"/>
        <w:rPr>
          <w:b/>
          <w:lang w:val="en-US" w:eastAsia="en-US"/>
        </w:rPr>
      </w:pPr>
      <w:r>
        <w:rPr>
          <w:b/>
          <w:lang w:val="en-US" w:eastAsia="en-US"/>
        </w:rPr>
        <w:t>Example 2</w:t>
      </w:r>
      <w:r w:rsidRPr="00CC7445">
        <w:rPr>
          <w:b/>
          <w:lang w:val="en-US" w:eastAsia="en-US"/>
        </w:rPr>
        <w:t>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Request for the full list of data with no client credentials (Authorization header).</w:t>
      </w:r>
    </w:p>
    <w:p w14:paraId="30C4F522" w14:textId="77777777" w:rsidR="00261A16" w:rsidRDefault="00261A16" w:rsidP="00261A16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261A16" w:rsidRPr="00527FED" w14:paraId="17DC9E0E" w14:textId="77777777" w:rsidTr="001829A8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CEB54" w14:textId="77777777" w:rsidR="00261A16" w:rsidRPr="00527FED" w:rsidRDefault="00261A16" w:rsidP="001829A8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261A16" w:rsidRPr="00897AA5" w14:paraId="22325E45" w14:textId="77777777" w:rsidTr="001829A8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83CD5" w14:textId="657DF460" w:rsidR="00261A16" w:rsidRPr="00FA6B2A" w:rsidRDefault="00261A16" w:rsidP="001829A8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>
              <w:rPr>
                <w:bCs/>
                <w:color w:val="595959" w:themeColor="text1" w:themeTint="A6"/>
                <w:lang w:val="en-GB" w:eastAsia="en-US"/>
              </w:rPr>
              <w:t>&lt;</w:t>
            </w:r>
            <w:proofErr w:type="spellStart"/>
            <w:r>
              <w:rPr>
                <w:bCs/>
                <w:color w:val="595959" w:themeColor="text1" w:themeTint="A6"/>
                <w:lang w:val="en-GB" w:eastAsia="en-US"/>
              </w:rPr>
              <w:t>production_endpoint</w:t>
            </w:r>
            <w:proofErr w:type="spellEnd"/>
            <w:r>
              <w:rPr>
                <w:bCs/>
                <w:color w:val="595959" w:themeColor="text1" w:themeTint="A6"/>
                <w:lang w:val="en-GB" w:eastAsia="en-US"/>
              </w:rPr>
              <w:t>&gt;</w:t>
            </w:r>
            <w:r w:rsidRPr="00AD05B4">
              <w:rPr>
                <w:bCs/>
                <w:color w:val="595959" w:themeColor="text1" w:themeTint="A6"/>
                <w:lang w:val="en-GB" w:eastAsia="en-US"/>
              </w:rPr>
              <w:t>/</w:t>
            </w:r>
            <w:r w:rsidRPr="002F2FF9">
              <w:rPr>
                <w:color w:val="595959" w:themeColor="text1" w:themeTint="A6"/>
                <w:szCs w:val="22"/>
              </w:rPr>
              <w:t>api/</w:t>
            </w:r>
            <w:proofErr w:type="spellStart"/>
            <w:r w:rsidRPr="002F2FF9">
              <w:rPr>
                <w:color w:val="595959" w:themeColor="text1" w:themeTint="A6"/>
                <w:szCs w:val="22"/>
              </w:rPr>
              <w:t>now</w:t>
            </w:r>
            <w:proofErr w:type="spellEnd"/>
            <w:r w:rsidRPr="002F2FF9">
              <w:rPr>
                <w:color w:val="595959" w:themeColor="text1" w:themeTint="A6"/>
                <w:szCs w:val="22"/>
              </w:rPr>
              <w:t>/</w:t>
            </w:r>
            <w:proofErr w:type="spellStart"/>
            <w:r w:rsidRPr="002F2FF9">
              <w:rPr>
                <w:color w:val="595959" w:themeColor="text1" w:themeTint="A6"/>
                <w:szCs w:val="22"/>
              </w:rPr>
              <w:t>table</w:t>
            </w:r>
            <w:proofErr w:type="spellEnd"/>
            <w:r w:rsidRPr="002F2FF9">
              <w:rPr>
                <w:color w:val="595959" w:themeColor="text1" w:themeTint="A6"/>
                <w:szCs w:val="22"/>
              </w:rPr>
              <w:t>/</w:t>
            </w:r>
            <w:r w:rsidR="002F2FF9" w:rsidRPr="002F2FF9">
              <w:rPr>
                <w:color w:val="595959" w:themeColor="text1" w:themeTint="A6"/>
              </w:rPr>
              <w:t xml:space="preserve"> </w:t>
            </w:r>
            <w:proofErr w:type="spellStart"/>
            <w:r w:rsidR="002F2FF9" w:rsidRPr="002F2FF9">
              <w:rPr>
                <w:color w:val="595959" w:themeColor="text1" w:themeTint="A6"/>
                <w:szCs w:val="22"/>
              </w:rPr>
              <w:t>u_transcoding_activity_catalog</w:t>
            </w:r>
            <w:proofErr w:type="spellEnd"/>
          </w:p>
        </w:tc>
      </w:tr>
      <w:tr w:rsidR="00261A16" w:rsidRPr="00897AA5" w14:paraId="46F9099E" w14:textId="77777777" w:rsidTr="001829A8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73AF6" w14:textId="77777777" w:rsidR="00261A16" w:rsidRPr="00FA6B2A" w:rsidRDefault="00261A16" w:rsidP="001829A8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Host: &lt;</w:t>
            </w:r>
            <w:proofErr w:type="spellStart"/>
            <w:r w:rsidRPr="00FA6B2A">
              <w:rPr>
                <w:color w:val="595959" w:themeColor="text1" w:themeTint="A6"/>
                <w:lang w:val="en-US" w:eastAsia="en-US"/>
              </w:rPr>
              <w:t>production</w:t>
            </w:r>
            <w:r>
              <w:rPr>
                <w:color w:val="595959" w:themeColor="text1" w:themeTint="A6"/>
                <w:lang w:val="en-US" w:eastAsia="en-US"/>
              </w:rPr>
              <w:t>_</w:t>
            </w:r>
            <w:r w:rsidRPr="00FA6B2A">
              <w:rPr>
                <w:color w:val="595959" w:themeColor="text1" w:themeTint="A6"/>
                <w:lang w:val="en-US" w:eastAsia="en-US"/>
              </w:rPr>
              <w:t>endpoint</w:t>
            </w:r>
            <w:proofErr w:type="spellEnd"/>
            <w:r w:rsidRPr="00FA6B2A">
              <w:rPr>
                <w:color w:val="595959" w:themeColor="text1" w:themeTint="A6"/>
                <w:lang w:val="en-US" w:eastAsia="en-US"/>
              </w:rPr>
              <w:t>&gt;</w:t>
            </w:r>
          </w:p>
          <w:p w14:paraId="0A7DA432" w14:textId="77777777" w:rsidR="00261A16" w:rsidRPr="00FA6B2A" w:rsidRDefault="00261A16" w:rsidP="001829A8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Accept: application/json</w:t>
            </w:r>
          </w:p>
          <w:p w14:paraId="1110C7D1" w14:textId="77777777" w:rsidR="00261A16" w:rsidRPr="00FA6B2A" w:rsidRDefault="00261A16" w:rsidP="001829A8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Content-Type: application/json</w:t>
            </w:r>
          </w:p>
          <w:p w14:paraId="4BCE5E00" w14:textId="77777777" w:rsidR="00261A16" w:rsidRPr="00527FED" w:rsidRDefault="00261A16" w:rsidP="001829A8">
            <w:pPr>
              <w:jc w:val="left"/>
              <w:rPr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 xml:space="preserve">Authorization: </w:t>
            </w:r>
            <w:r>
              <w:rPr>
                <w:color w:val="595959" w:themeColor="text1" w:themeTint="A6"/>
                <w:lang w:val="en-US" w:eastAsia="en-US"/>
              </w:rPr>
              <w:t>&lt;wrong&gt;</w:t>
            </w:r>
          </w:p>
        </w:tc>
      </w:tr>
    </w:tbl>
    <w:p w14:paraId="5AF2CBDD" w14:textId="77777777" w:rsidR="00261A16" w:rsidRPr="00527FED" w:rsidRDefault="00261A16" w:rsidP="00261A16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261A16" w:rsidRPr="00527FED" w14:paraId="6A62E050" w14:textId="77777777" w:rsidTr="001829A8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3B27B" w14:textId="77777777" w:rsidR="00261A16" w:rsidRPr="00527FED" w:rsidRDefault="00261A16" w:rsidP="001829A8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261A16" w:rsidRPr="00527FED" w14:paraId="4DB562A7" w14:textId="77777777" w:rsidTr="001829A8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44FC6" w14:textId="77777777" w:rsidR="00261A16" w:rsidRDefault="00261A16" w:rsidP="001829A8">
            <w:pPr>
              <w:jc w:val="left"/>
              <w:rPr>
                <w:noProof/>
              </w:rPr>
            </w:pPr>
            <w:r w:rsidRPr="00FA6B2A">
              <w:rPr>
                <w:noProof/>
                <w:color w:val="595959" w:themeColor="text1" w:themeTint="A6"/>
              </w:rPr>
              <w:t>401 Unauthorized</w:t>
            </w:r>
          </w:p>
        </w:tc>
      </w:tr>
      <w:tr w:rsidR="00261A16" w:rsidRPr="003E09E1" w14:paraId="03A63D0C" w14:textId="77777777" w:rsidTr="001829A8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68718" w14:textId="77777777" w:rsidR="00261A16" w:rsidRPr="00FA6B2A" w:rsidRDefault="00261A16" w:rsidP="001829A8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{</w:t>
            </w:r>
          </w:p>
          <w:p w14:paraId="23C9892C" w14:textId="77777777" w:rsidR="00261A16" w:rsidRPr="00FA6B2A" w:rsidRDefault="00261A16" w:rsidP="001829A8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"error": {</w:t>
            </w:r>
          </w:p>
          <w:p w14:paraId="05A03494" w14:textId="77777777" w:rsidR="00261A16" w:rsidRPr="00FA6B2A" w:rsidRDefault="00261A16" w:rsidP="001829A8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"detail": "Required to provide Auth information",</w:t>
            </w:r>
          </w:p>
          <w:p w14:paraId="6E0DD234" w14:textId="77777777" w:rsidR="00261A16" w:rsidRPr="00FA6B2A" w:rsidRDefault="00261A16" w:rsidP="001829A8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"message": "User Not Authenticated"</w:t>
            </w:r>
          </w:p>
          <w:p w14:paraId="2345F6D3" w14:textId="77777777" w:rsidR="00261A16" w:rsidRPr="00FA6B2A" w:rsidRDefault="00261A16" w:rsidP="001829A8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},</w:t>
            </w:r>
          </w:p>
          <w:p w14:paraId="4E1ABFB6" w14:textId="77777777" w:rsidR="00261A16" w:rsidRPr="00FA6B2A" w:rsidRDefault="00261A16" w:rsidP="001829A8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"status": "failure"</w:t>
            </w:r>
          </w:p>
          <w:p w14:paraId="733998C2" w14:textId="77777777" w:rsidR="00261A16" w:rsidRPr="00CC7445" w:rsidRDefault="00261A16" w:rsidP="001829A8">
            <w:pPr>
              <w:jc w:val="left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}</w:t>
            </w:r>
          </w:p>
        </w:tc>
      </w:tr>
    </w:tbl>
    <w:p w14:paraId="404DECC7" w14:textId="77777777" w:rsidR="00261A16" w:rsidRPr="00261A16" w:rsidRDefault="00261A16" w:rsidP="00261A16">
      <w:pPr>
        <w:rPr>
          <w:lang w:val="en-US" w:eastAsia="en-US"/>
        </w:rPr>
      </w:pPr>
    </w:p>
    <w:p w14:paraId="01972A02" w14:textId="77777777" w:rsidR="00955013" w:rsidRPr="00FF18CF" w:rsidRDefault="00955013" w:rsidP="00FF18CF">
      <w:pPr>
        <w:rPr>
          <w:lang w:val="en-US" w:eastAsia="en-US"/>
        </w:rPr>
      </w:pPr>
    </w:p>
    <w:p w14:paraId="5B5B0C76" w14:textId="790C7A5C" w:rsidR="001C706C" w:rsidRPr="000970B6" w:rsidRDefault="00ED1DAC" w:rsidP="001C706C">
      <w:pPr>
        <w:pStyle w:val="Titolo1"/>
        <w:rPr>
          <w:lang w:val="en-US"/>
        </w:rPr>
      </w:pPr>
      <w:bookmarkStart w:id="35" w:name="_Ref509936892"/>
      <w:bookmarkStart w:id="36" w:name="_Ref509936900"/>
      <w:bookmarkStart w:id="37" w:name="_Ref509936918"/>
      <w:bookmarkStart w:id="38" w:name="_Toc24964282"/>
      <w:r>
        <w:rPr>
          <w:lang w:val="en-US"/>
        </w:rPr>
        <w:t>A</w:t>
      </w:r>
      <w:r w:rsidR="002C2F1B" w:rsidRPr="000970B6">
        <w:rPr>
          <w:lang w:val="en-US"/>
        </w:rPr>
        <w:t xml:space="preserve">NNEX </w:t>
      </w:r>
      <w:r>
        <w:rPr>
          <w:lang w:val="en-US"/>
        </w:rPr>
        <w:t>A</w:t>
      </w:r>
      <w:r w:rsidR="002C2F1B" w:rsidRPr="000970B6">
        <w:rPr>
          <w:lang w:val="en-US"/>
        </w:rPr>
        <w:t xml:space="preserve"> – List of </w:t>
      </w:r>
      <w:r w:rsidR="001C706C" w:rsidRPr="000970B6">
        <w:rPr>
          <w:lang w:val="en-US"/>
        </w:rPr>
        <w:t>possible errors</w:t>
      </w:r>
      <w:bookmarkEnd w:id="35"/>
      <w:bookmarkEnd w:id="36"/>
      <w:bookmarkEnd w:id="37"/>
      <w:bookmarkEnd w:id="38"/>
    </w:p>
    <w:p w14:paraId="1A675052" w14:textId="3C0075D8" w:rsidR="001C706C" w:rsidRPr="000970B6" w:rsidRDefault="001C706C" w:rsidP="001C706C">
      <w:pPr>
        <w:pStyle w:val="Didascalia"/>
        <w:keepNext/>
        <w:jc w:val="both"/>
        <w:rPr>
          <w:lang w:val="en-US"/>
        </w:rPr>
      </w:pPr>
    </w:p>
    <w:tbl>
      <w:tblPr>
        <w:tblStyle w:val="Tabellagriglia4-colore11"/>
        <w:tblW w:w="9493" w:type="dxa"/>
        <w:tblLook w:val="04A0" w:firstRow="1" w:lastRow="0" w:firstColumn="1" w:lastColumn="0" w:noHBand="0" w:noVBand="1"/>
      </w:tblPr>
      <w:tblGrid>
        <w:gridCol w:w="1838"/>
        <w:gridCol w:w="1373"/>
        <w:gridCol w:w="1604"/>
        <w:gridCol w:w="2268"/>
        <w:gridCol w:w="2410"/>
      </w:tblGrid>
      <w:tr w:rsidR="00FD7F1B" w:rsidRPr="000970B6" w14:paraId="59F0587A" w14:textId="77777777" w:rsidTr="00924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D673690" w14:textId="77777777" w:rsidR="00FD7F1B" w:rsidRPr="000970B6" w:rsidRDefault="00FD7F1B" w:rsidP="001C706C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1373" w:type="dxa"/>
          </w:tcPr>
          <w:p w14:paraId="3BA4FD51" w14:textId="77777777" w:rsidR="00FD7F1B" w:rsidRPr="000970B6" w:rsidRDefault="00FD7F1B" w:rsidP="001C7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04" w:type="dxa"/>
            <w:hideMark/>
          </w:tcPr>
          <w:p w14:paraId="4396DF72" w14:textId="77777777" w:rsidR="00FD7F1B" w:rsidRPr="000970B6" w:rsidRDefault="00FD7F1B" w:rsidP="001C7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268" w:type="dxa"/>
          </w:tcPr>
          <w:p w14:paraId="0EB36B9B" w14:textId="687C109D" w:rsidR="00FD7F1B" w:rsidRPr="000970B6" w:rsidRDefault="00FD7F1B" w:rsidP="00347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Details</w:t>
            </w:r>
          </w:p>
        </w:tc>
        <w:tc>
          <w:tcPr>
            <w:tcW w:w="2410" w:type="dxa"/>
            <w:hideMark/>
          </w:tcPr>
          <w:p w14:paraId="3D03E837" w14:textId="77777777" w:rsidR="00FD7F1B" w:rsidRPr="000970B6" w:rsidRDefault="00FD7F1B" w:rsidP="00347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FD7F1B" w:rsidRPr="00897AA5" w14:paraId="5C143B63" w14:textId="77777777" w:rsidTr="00924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A1AD91F" w14:textId="77777777" w:rsidR="00FD7F1B" w:rsidRPr="00924333" w:rsidRDefault="00FD7F1B" w:rsidP="003479D9">
            <w:pPr>
              <w:jc w:val="center"/>
              <w:rPr>
                <w:szCs w:val="22"/>
                <w:lang w:val="en-US" w:eastAsia="en-US"/>
              </w:rPr>
            </w:pPr>
            <w:r w:rsidRPr="00924333">
              <w:rPr>
                <w:szCs w:val="22"/>
                <w:lang w:val="en-US" w:eastAsia="en-US"/>
              </w:rPr>
              <w:t>400</w:t>
            </w:r>
          </w:p>
        </w:tc>
        <w:tc>
          <w:tcPr>
            <w:tcW w:w="1373" w:type="dxa"/>
            <w:vAlign w:val="center"/>
          </w:tcPr>
          <w:p w14:paraId="33083BD3" w14:textId="59115A11" w:rsidR="00FD7F1B" w:rsidRPr="000970B6" w:rsidRDefault="00540FA5" w:rsidP="003479D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>Bad Request</w:t>
            </w:r>
          </w:p>
        </w:tc>
        <w:tc>
          <w:tcPr>
            <w:tcW w:w="1604" w:type="dxa"/>
            <w:vAlign w:val="center"/>
          </w:tcPr>
          <w:p w14:paraId="5DEBE504" w14:textId="57346A8F" w:rsidR="00FD7F1B" w:rsidRPr="000970B6" w:rsidRDefault="00540FA5" w:rsidP="003479D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 w:rsidRPr="00540FA5">
              <w:rPr>
                <w:szCs w:val="22"/>
                <w:lang w:val="en-US" w:eastAsia="en-US"/>
              </w:rPr>
              <w:t xml:space="preserve">Invalid table </w:t>
            </w:r>
            <w:r>
              <w:rPr>
                <w:szCs w:val="22"/>
                <w:lang w:val="en-US" w:eastAsia="en-US"/>
              </w:rPr>
              <w:t>test</w:t>
            </w:r>
          </w:p>
        </w:tc>
        <w:tc>
          <w:tcPr>
            <w:tcW w:w="2268" w:type="dxa"/>
            <w:vAlign w:val="center"/>
          </w:tcPr>
          <w:p w14:paraId="3DBDC2B7" w14:textId="77777777" w:rsidR="00FD7F1B" w:rsidRPr="000970B6" w:rsidRDefault="00FD7F1B" w:rsidP="003479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Cs w:val="22"/>
                <w:lang w:val="en-US" w:eastAsia="en-US"/>
              </w:rPr>
            </w:pPr>
          </w:p>
        </w:tc>
        <w:tc>
          <w:tcPr>
            <w:tcW w:w="2410" w:type="dxa"/>
            <w:vAlign w:val="center"/>
          </w:tcPr>
          <w:p w14:paraId="40A6DA5F" w14:textId="0A7B18D2" w:rsidR="00FD7F1B" w:rsidRPr="000970B6" w:rsidRDefault="00FD7F1B" w:rsidP="00173F3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 w:rsidRPr="000970B6">
              <w:rPr>
                <w:szCs w:val="22"/>
                <w:lang w:val="en-US" w:eastAsia="en-US"/>
              </w:rPr>
              <w:t xml:space="preserve">The </w:t>
            </w:r>
            <w:r w:rsidR="00540FA5">
              <w:rPr>
                <w:szCs w:val="22"/>
                <w:lang w:val="en-US" w:eastAsia="en-US"/>
              </w:rPr>
              <w:t xml:space="preserve">endpoint </w:t>
            </w:r>
            <w:r w:rsidRPr="000970B6">
              <w:rPr>
                <w:szCs w:val="22"/>
                <w:lang w:val="en-US" w:eastAsia="en-US"/>
              </w:rPr>
              <w:t>is probably wrong</w:t>
            </w:r>
          </w:p>
        </w:tc>
      </w:tr>
      <w:tr w:rsidR="00FD7F1B" w:rsidRPr="00897AA5" w14:paraId="37DF4FC8" w14:textId="77777777" w:rsidTr="00924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F1FFC48" w14:textId="53223366" w:rsidR="00FD7F1B" w:rsidRPr="00924333" w:rsidRDefault="00FD7F1B" w:rsidP="001C706C">
            <w:pPr>
              <w:jc w:val="center"/>
              <w:rPr>
                <w:szCs w:val="22"/>
                <w:lang w:val="en-US" w:eastAsia="en-US"/>
              </w:rPr>
            </w:pPr>
            <w:r w:rsidRPr="00924333">
              <w:rPr>
                <w:szCs w:val="22"/>
                <w:lang w:val="en-US" w:eastAsia="en-US"/>
              </w:rPr>
              <w:t>401</w:t>
            </w:r>
          </w:p>
        </w:tc>
        <w:tc>
          <w:tcPr>
            <w:tcW w:w="1373" w:type="dxa"/>
            <w:vAlign w:val="center"/>
          </w:tcPr>
          <w:p w14:paraId="391E4FC4" w14:textId="77777777" w:rsidR="00FD7F1B" w:rsidRPr="000970B6" w:rsidRDefault="00FD7F1B" w:rsidP="001C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</w:p>
        </w:tc>
        <w:tc>
          <w:tcPr>
            <w:tcW w:w="1604" w:type="dxa"/>
            <w:vAlign w:val="center"/>
          </w:tcPr>
          <w:p w14:paraId="5AE6E48C" w14:textId="1B94E229" w:rsidR="00FD7F1B" w:rsidRPr="000970B6" w:rsidRDefault="00FD7F1B" w:rsidP="001C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 w:rsidRPr="000970B6">
              <w:rPr>
                <w:bCs/>
                <w:szCs w:val="22"/>
                <w:lang w:val="en-US" w:eastAsia="en-US"/>
              </w:rPr>
              <w:t>User Not Authenticated</w:t>
            </w:r>
          </w:p>
        </w:tc>
        <w:tc>
          <w:tcPr>
            <w:tcW w:w="2268" w:type="dxa"/>
            <w:vAlign w:val="center"/>
          </w:tcPr>
          <w:p w14:paraId="66DAC099" w14:textId="6000F434" w:rsidR="00FD7F1B" w:rsidRPr="000970B6" w:rsidRDefault="00540FA5" w:rsidP="003479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2"/>
                <w:lang w:val="en-US" w:eastAsia="en-US"/>
              </w:rPr>
            </w:pPr>
            <w:r w:rsidRPr="00540FA5">
              <w:rPr>
                <w:bCs/>
                <w:szCs w:val="22"/>
                <w:lang w:val="en-US" w:eastAsia="en-US"/>
              </w:rPr>
              <w:t>User is not authorized to the resource.</w:t>
            </w:r>
          </w:p>
        </w:tc>
        <w:tc>
          <w:tcPr>
            <w:tcW w:w="2410" w:type="dxa"/>
            <w:vAlign w:val="center"/>
          </w:tcPr>
          <w:p w14:paraId="4C5A1B8A" w14:textId="1FA54A3B" w:rsidR="00FD7F1B" w:rsidRPr="000970B6" w:rsidRDefault="00FD7F1B" w:rsidP="00173F3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</w:p>
        </w:tc>
      </w:tr>
      <w:tr w:rsidR="005E4B24" w:rsidRPr="00897AA5" w14:paraId="733AD743" w14:textId="77777777" w:rsidTr="00924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71164B7" w14:textId="33611E33" w:rsidR="005E4B24" w:rsidRPr="00924333" w:rsidRDefault="005E4B24" w:rsidP="00FD7F1B">
            <w:pPr>
              <w:jc w:val="center"/>
              <w:rPr>
                <w:bCs w:val="0"/>
                <w:szCs w:val="22"/>
                <w:lang w:val="en-US" w:eastAsia="en-US"/>
              </w:rPr>
            </w:pPr>
            <w:r w:rsidRPr="00924333">
              <w:rPr>
                <w:bCs w:val="0"/>
                <w:szCs w:val="22"/>
                <w:lang w:val="en-US" w:eastAsia="en-US"/>
              </w:rPr>
              <w:t>500</w:t>
            </w:r>
          </w:p>
        </w:tc>
        <w:tc>
          <w:tcPr>
            <w:tcW w:w="1373" w:type="dxa"/>
            <w:vAlign w:val="center"/>
          </w:tcPr>
          <w:p w14:paraId="41518796" w14:textId="2FD063EB" w:rsidR="005E4B24" w:rsidRPr="000970B6" w:rsidRDefault="005E4B24" w:rsidP="00FD7F1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 w:rsidRPr="000970B6">
              <w:rPr>
                <w:szCs w:val="22"/>
                <w:lang w:val="en-US" w:eastAsia="en-US"/>
              </w:rPr>
              <w:t>500</w:t>
            </w:r>
          </w:p>
        </w:tc>
        <w:tc>
          <w:tcPr>
            <w:tcW w:w="1604" w:type="dxa"/>
            <w:vAlign w:val="center"/>
          </w:tcPr>
          <w:p w14:paraId="6FCB6DCA" w14:textId="64D30539" w:rsidR="005E4B24" w:rsidRPr="000970B6" w:rsidRDefault="005E4B24" w:rsidP="00FD7F1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 w:rsidRPr="000970B6">
              <w:rPr>
                <w:szCs w:val="22"/>
                <w:lang w:val="en-US" w:eastAsia="en-US"/>
              </w:rPr>
              <w:t>Internal server error. See application log for details</w:t>
            </w:r>
          </w:p>
        </w:tc>
        <w:tc>
          <w:tcPr>
            <w:tcW w:w="2268" w:type="dxa"/>
            <w:vAlign w:val="center"/>
          </w:tcPr>
          <w:p w14:paraId="6A3FD897" w14:textId="77777777" w:rsidR="005E4B24" w:rsidRPr="000970B6" w:rsidRDefault="005E4B24" w:rsidP="00FD7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</w:p>
        </w:tc>
        <w:tc>
          <w:tcPr>
            <w:tcW w:w="2410" w:type="dxa"/>
            <w:vAlign w:val="center"/>
          </w:tcPr>
          <w:p w14:paraId="2E64FC96" w14:textId="77777777" w:rsidR="005E4B24" w:rsidRPr="000970B6" w:rsidRDefault="005E4B24" w:rsidP="00D24E5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</w:p>
        </w:tc>
      </w:tr>
    </w:tbl>
    <w:p w14:paraId="6AADFDD5" w14:textId="6BC169A1" w:rsidR="00924333" w:rsidRPr="002F2FF9" w:rsidRDefault="00D24E51" w:rsidP="002F2FF9">
      <w:pPr>
        <w:pStyle w:val="Didascalia"/>
      </w:pPr>
      <w:proofErr w:type="spellStart"/>
      <w:r>
        <w:t>Table</w:t>
      </w:r>
      <w:proofErr w:type="spellEnd"/>
      <w:r>
        <w:t xml:space="preserve"> </w:t>
      </w:r>
      <w:r w:rsidR="002F2FF9">
        <w:t>1</w:t>
      </w:r>
      <w:r w:rsidR="002F2FF9">
        <w:rPr>
          <w:noProof/>
        </w:rPr>
        <w:t>5</w:t>
      </w:r>
      <w:r>
        <w:t xml:space="preserve">: </w:t>
      </w:r>
      <w:proofErr w:type="spellStart"/>
      <w:r w:rsidRPr="00B05870">
        <w:rPr>
          <w:b w:val="0"/>
        </w:rPr>
        <w:t>Error</w:t>
      </w:r>
      <w:proofErr w:type="spellEnd"/>
    </w:p>
    <w:sectPr w:rsidR="00924333" w:rsidRPr="002F2FF9" w:rsidSect="002E5037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701" w:right="1134" w:bottom="1701" w:left="1134" w:header="227" w:footer="1308" w:gutter="22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EE701" w14:textId="77777777" w:rsidR="00236645" w:rsidRDefault="00236645" w:rsidP="00334516">
      <w:r>
        <w:separator/>
      </w:r>
    </w:p>
  </w:endnote>
  <w:endnote w:type="continuationSeparator" w:id="0">
    <w:p w14:paraId="2225E08D" w14:textId="77777777" w:rsidR="00236645" w:rsidRDefault="00236645" w:rsidP="00334516">
      <w:r>
        <w:continuationSeparator/>
      </w:r>
    </w:p>
  </w:endnote>
  <w:endnote w:type="continuationNotice" w:id="1">
    <w:p w14:paraId="661CD99F" w14:textId="77777777" w:rsidR="00236645" w:rsidRDefault="00236645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 55 Roman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nst777 Lt B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3627D" w14:textId="77777777" w:rsidR="001829A8" w:rsidRDefault="001829A8">
    <w:pPr>
      <w:pStyle w:val="Pidipagina"/>
      <w:spacing w:before="0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CB9F1" w14:textId="62572899" w:rsidR="001829A8" w:rsidRPr="000169D8" w:rsidRDefault="001829A8" w:rsidP="002E5037">
    <w:pPr>
      <w:pStyle w:val="DisclaimerCopertina"/>
      <w:rPr>
        <w:lang w:val="en-US"/>
      </w:rPr>
    </w:pPr>
    <w:r w:rsidRPr="00B14920">
      <w:rPr>
        <w:spacing w:val="-2"/>
        <w:lang w:val="en-US"/>
      </w:rPr>
      <w:fldChar w:fldCharType="begin"/>
    </w:r>
    <w:r w:rsidRPr="00B14920">
      <w:rPr>
        <w:spacing w:val="-2"/>
        <w:lang w:val="en-US"/>
      </w:rPr>
      <w:instrText xml:space="preserve"> DOCPROPERTY "Comments"  \* MERGEFORMAT </w:instrText>
    </w:r>
    <w:r w:rsidRPr="00B14920">
      <w:rPr>
        <w:spacing w:val="-2"/>
        <w:lang w:val="en-US"/>
      </w:rPr>
      <w:fldChar w:fldCharType="separate"/>
    </w:r>
    <w:r>
      <w:rPr>
        <w:spacing w:val="-2"/>
        <w:lang w:val="en-US"/>
      </w:rPr>
      <w:t xml:space="preserve">This document contains proprietary information of Enel </w:t>
    </w:r>
    <w:proofErr w:type="spellStart"/>
    <w:r>
      <w:rPr>
        <w:spacing w:val="-2"/>
        <w:lang w:val="en-US"/>
      </w:rPr>
      <w:t>SpA</w:t>
    </w:r>
    <w:proofErr w:type="spellEnd"/>
    <w:r>
      <w:rPr>
        <w:spacing w:val="-2"/>
        <w:lang w:val="en-US"/>
      </w:rPr>
      <w:t xml:space="preserve"> and shall only be used by the recipient in relation to the purposes for which it was received. Any form of reproduction or disclosure without the express consent of Enel </w:t>
    </w:r>
    <w:proofErr w:type="spellStart"/>
    <w:r>
      <w:rPr>
        <w:spacing w:val="-2"/>
        <w:lang w:val="en-US"/>
      </w:rPr>
      <w:t>SpA</w:t>
    </w:r>
    <w:proofErr w:type="spellEnd"/>
    <w:r>
      <w:rPr>
        <w:spacing w:val="-2"/>
        <w:lang w:val="en-US"/>
      </w:rPr>
      <w:t xml:space="preserve"> is prohibited.</w:t>
    </w:r>
    <w:r w:rsidRPr="00B14920">
      <w:rPr>
        <w:spacing w:val="-2"/>
        <w:lang w:val="en-US"/>
      </w:rPr>
      <w:fldChar w:fldCharType="end"/>
    </w:r>
    <w:r w:rsidRPr="000169D8">
      <w:rPr>
        <w:lang w:val="en-US"/>
      </w:rPr>
      <w:t xml:space="preserve"> </w:t>
    </w:r>
  </w:p>
  <w:p w14:paraId="038D8BC5" w14:textId="77777777" w:rsidR="001829A8" w:rsidRPr="000169D8" w:rsidRDefault="001829A8">
    <w:pPr>
      <w:pStyle w:val="Pidipagina"/>
      <w:spacing w:before="0"/>
      <w:rPr>
        <w:sz w:val="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20C37" w14:textId="77777777" w:rsidR="00236645" w:rsidRDefault="00236645" w:rsidP="00334516">
      <w:r>
        <w:separator/>
      </w:r>
    </w:p>
  </w:footnote>
  <w:footnote w:type="continuationSeparator" w:id="0">
    <w:p w14:paraId="4CEEAD6A" w14:textId="77777777" w:rsidR="00236645" w:rsidRDefault="00236645" w:rsidP="00334516">
      <w:r>
        <w:continuationSeparator/>
      </w:r>
    </w:p>
  </w:footnote>
  <w:footnote w:type="continuationNotice" w:id="1">
    <w:p w14:paraId="6663A217" w14:textId="77777777" w:rsidR="00236645" w:rsidRDefault="00236645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A7EF3" w14:textId="7D47D5C7" w:rsidR="00F24412" w:rsidRDefault="00F24412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E12F4D" wp14:editId="24E0682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19100" cy="323850"/>
              <wp:effectExtent l="0" t="0" r="0" b="0"/>
              <wp:wrapNone/>
              <wp:docPr id="2022076917" name="Casella di tes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1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10539E" w14:textId="1264A5EC" w:rsidR="00F24412" w:rsidRPr="00F24412" w:rsidRDefault="00F24412" w:rsidP="00F2441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2441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12F4D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INTERNAL" style="position:absolute;left:0;text-align:left;margin-left:0;margin-top:0;width:33pt;height:25.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" filled="f" stroked="f">
              <v:fill o:detectmouseclick="t"/>
              <v:textbox style="mso-fit-shape-to-text:t" inset="0,15pt,0,0">
                <w:txbxContent>
                  <w:p w14:paraId="4910539E" w14:textId="1264A5EC" w:rsidR="00F24412" w:rsidRPr="00F24412" w:rsidRDefault="00F24412" w:rsidP="00F2441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2441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41"/>
      <w:gridCol w:w="1837"/>
      <w:gridCol w:w="5103"/>
    </w:tblGrid>
    <w:tr w:rsidR="001829A8" w:rsidRPr="00897AA5" w14:paraId="684BF3D6" w14:textId="77777777" w:rsidTr="00897AA5">
      <w:trPr>
        <w:trHeight w:hRule="exact" w:val="1080"/>
      </w:trPr>
      <w:tc>
        <w:tcPr>
          <w:tcW w:w="2841" w:type="dxa"/>
          <w:vAlign w:val="center"/>
        </w:tcPr>
        <w:p w14:paraId="1210AD27" w14:textId="7B7F79E7" w:rsidR="001829A8" w:rsidRDefault="00F24412" w:rsidP="00334516"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64748448" wp14:editId="6503B79D">
                    <wp:simplePos x="635" y="635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419100" cy="323850"/>
                    <wp:effectExtent l="0" t="0" r="0" b="0"/>
                    <wp:wrapNone/>
                    <wp:docPr id="1850542521" name="Casella di testo 3" descr="INTERN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910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31B4F2" w14:textId="48F7A126" w:rsidR="00F24412" w:rsidRPr="00F24412" w:rsidRDefault="00F24412" w:rsidP="00F24412">
                                <w:pPr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 w:rsidRPr="00F24412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6"/>
                                    <w:szCs w:val="16"/>
                                  </w:rPr>
                                  <w:t>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4748448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3" o:spid="_x0000_s1027" type="#_x0000_t202" alt="INTERNAL" style="position:absolute;left:0;text-align:left;margin-left:0;margin-top:0;width:33pt;height:25.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" filled="f" stroked="f">
                    <v:fill o:detectmouseclick="t"/>
                    <v:textbox style="mso-fit-shape-to-text:t" inset="0,15pt,0,0">
                      <w:txbxContent>
                        <w:p w14:paraId="7731B4F2" w14:textId="48F7A126" w:rsidR="00F24412" w:rsidRPr="00F24412" w:rsidRDefault="00F24412" w:rsidP="00F2441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2441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829A8" w:rsidRPr="002F2569">
            <w:rPr>
              <w:noProof/>
              <w:lang w:val="en-US" w:eastAsia="en-US"/>
            </w:rPr>
            <w:drawing>
              <wp:inline distT="0" distB="0" distL="0" distR="0" wp14:anchorId="6581DFBA" wp14:editId="4270BE6F">
                <wp:extent cx="878684" cy="318509"/>
                <wp:effectExtent l="0" t="0" r="10795" b="12065"/>
                <wp:docPr id="1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Users\a438196\Desktop\Enel_Logo_NOPayoff_ITA_Pos_Colour_sRGB_140x14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684" cy="318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7" w:type="dxa"/>
          <w:vAlign w:val="center"/>
        </w:tcPr>
        <w:p w14:paraId="24CF7A13" w14:textId="77777777" w:rsidR="001829A8" w:rsidRDefault="001829A8" w:rsidP="00334516">
          <w:pPr>
            <w:pStyle w:val="Intestazione3"/>
          </w:pPr>
        </w:p>
        <w:p w14:paraId="468AFAA0" w14:textId="77777777" w:rsidR="001829A8" w:rsidRDefault="001829A8" w:rsidP="00334516">
          <w:pPr>
            <w:pStyle w:val="Intestazione2"/>
          </w:pPr>
        </w:p>
        <w:p w14:paraId="5CBDB027" w14:textId="77777777" w:rsidR="001829A8" w:rsidRDefault="001829A8" w:rsidP="00334516">
          <w:pPr>
            <w:pStyle w:val="Intestazione1"/>
          </w:pPr>
        </w:p>
      </w:tc>
      <w:tc>
        <w:tcPr>
          <w:tcW w:w="5103" w:type="dxa"/>
          <w:vAlign w:val="center"/>
        </w:tcPr>
        <w:p w14:paraId="0CC47868" w14:textId="7E9D585C" w:rsidR="001829A8" w:rsidRPr="00C37A63" w:rsidRDefault="001829A8" w:rsidP="002F2FF9">
          <w:pPr>
            <w:pStyle w:val="C-MittenteG"/>
            <w:framePr w:w="0" w:hRule="auto" w:wrap="auto" w:vAnchor="margin" w:hAnchor="text" w:xAlign="left" w:yAlign="inline"/>
            <w:ind w:right="447"/>
            <w:jc w:val="right"/>
            <w:rPr>
              <w:lang w:val="en-US"/>
            </w:rPr>
          </w:pPr>
          <w:r>
            <w:rPr>
              <w:rFonts w:ascii="Arial" w:hAnsi="Arial" w:cs="Arial"/>
              <w:szCs w:val="16"/>
              <w:lang w:val="en-US"/>
            </w:rPr>
            <w:t>SNOW – Catalog Integrations</w:t>
          </w:r>
        </w:p>
      </w:tc>
    </w:tr>
    <w:tr w:rsidR="001829A8" w:rsidRPr="00897AA5" w14:paraId="6D2AB893" w14:textId="77777777" w:rsidTr="000720CE">
      <w:trPr>
        <w:cantSplit/>
        <w:trHeight w:hRule="exact" w:val="360"/>
      </w:trPr>
      <w:tc>
        <w:tcPr>
          <w:tcW w:w="9781" w:type="dxa"/>
          <w:gridSpan w:val="3"/>
        </w:tcPr>
        <w:p w14:paraId="44D65293" w14:textId="30CA2F4F" w:rsidR="001829A8" w:rsidRPr="000169D8" w:rsidRDefault="001829A8" w:rsidP="00334516">
          <w:pPr>
            <w:pStyle w:val="Disclaimer"/>
            <w:rPr>
              <w:lang w:val="en-US"/>
            </w:rPr>
          </w:pPr>
          <w:r w:rsidRPr="00B14920">
            <w:rPr>
              <w:spacing w:val="-2"/>
              <w:lang w:val="en-US"/>
            </w:rPr>
            <w:fldChar w:fldCharType="begin"/>
          </w:r>
          <w:r w:rsidRPr="00B14920">
            <w:rPr>
              <w:spacing w:val="-2"/>
              <w:lang w:val="en-US"/>
            </w:rPr>
            <w:instrText xml:space="preserve"> DOCPROPERTY "Comments"  \* MERGEFORMAT </w:instrText>
          </w:r>
          <w:r w:rsidRPr="00B14920">
            <w:rPr>
              <w:spacing w:val="-2"/>
              <w:lang w:val="en-US"/>
            </w:rPr>
            <w:fldChar w:fldCharType="separate"/>
          </w:r>
          <w:r>
            <w:rPr>
              <w:spacing w:val="-2"/>
              <w:lang w:val="en-US"/>
            </w:rPr>
            <w:t xml:space="preserve">This document contains proprietary information of Enel </w:t>
          </w:r>
          <w:proofErr w:type="spellStart"/>
          <w:r>
            <w:rPr>
              <w:spacing w:val="-2"/>
              <w:lang w:val="en-US"/>
            </w:rPr>
            <w:t>SpA</w:t>
          </w:r>
          <w:proofErr w:type="spellEnd"/>
          <w:r>
            <w:rPr>
              <w:spacing w:val="-2"/>
              <w:lang w:val="en-US"/>
            </w:rPr>
            <w:t xml:space="preserve"> and shall only be used by the recipient in relation to the purposes for which it was received. Any form of reproduction or disclosure without the express consent of Enel </w:t>
          </w:r>
          <w:proofErr w:type="spellStart"/>
          <w:r>
            <w:rPr>
              <w:spacing w:val="-2"/>
              <w:lang w:val="en-US"/>
            </w:rPr>
            <w:t>SpA</w:t>
          </w:r>
          <w:proofErr w:type="spellEnd"/>
          <w:r>
            <w:rPr>
              <w:spacing w:val="-2"/>
              <w:lang w:val="en-US"/>
            </w:rPr>
            <w:t xml:space="preserve"> is prohibited.</w:t>
          </w:r>
          <w:r w:rsidRPr="00B14920">
            <w:rPr>
              <w:spacing w:val="-2"/>
              <w:lang w:val="en-US"/>
            </w:rPr>
            <w:fldChar w:fldCharType="end"/>
          </w:r>
        </w:p>
      </w:tc>
    </w:tr>
  </w:tbl>
  <w:p w14:paraId="1AF7E42E" w14:textId="77777777" w:rsidR="001829A8" w:rsidRPr="000169D8" w:rsidRDefault="001829A8" w:rsidP="00334516">
    <w:pPr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4E286" w14:textId="6F267961" w:rsidR="001829A8" w:rsidRDefault="00F24412" w:rsidP="0024371B">
    <w:pPr>
      <w:pStyle w:val="C-MittenteG"/>
      <w:framePr w:w="5101" w:h="1321" w:hRule="exact" w:wrap="notBeside" w:x="6133" w:y="391"/>
      <w:ind w:right="447"/>
      <w:jc w:val="right"/>
      <w:rPr>
        <w:lang w:val="en-US" w:eastAsia="ja-JP"/>
      </w:rPr>
    </w:pPr>
    <w:r>
      <w:rPr>
        <w:lang w:val="en-US" w:eastAsia="ja-JP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0B68B6" wp14:editId="7ABCEC4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19100" cy="323850"/>
              <wp:effectExtent l="0" t="0" r="0" b="0"/>
              <wp:wrapNone/>
              <wp:docPr id="90944805" name="Casella di tes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1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258AE6" w14:textId="3B4E5725" w:rsidR="00F24412" w:rsidRPr="00F24412" w:rsidRDefault="00F24412" w:rsidP="00F2441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2441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B68B6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INTERNAL" style="position:absolute;left:0;text-align:left;margin-left:0;margin-top:0;width:33pt;height:25.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00258AE6" w14:textId="3B4E5725" w:rsidR="00F24412" w:rsidRPr="00F24412" w:rsidRDefault="00F24412" w:rsidP="00F2441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2441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7605DC4" w14:textId="276879DD" w:rsidR="001829A8" w:rsidRDefault="001829A8" w:rsidP="0024371B">
    <w:pPr>
      <w:pStyle w:val="C-MittenteG"/>
      <w:framePr w:w="5101" w:h="1321" w:hRule="exact" w:wrap="notBeside" w:x="6133" w:y="391"/>
      <w:ind w:right="447"/>
      <w:jc w:val="right"/>
      <w:rPr>
        <w:lang w:val="en-US" w:eastAsia="ja-JP"/>
      </w:rPr>
    </w:pPr>
  </w:p>
  <w:p w14:paraId="6E17E0E9" w14:textId="33611DEF" w:rsidR="001829A8" w:rsidRDefault="001829A8" w:rsidP="0024371B">
    <w:pPr>
      <w:pStyle w:val="C-MittenteG"/>
      <w:framePr w:w="5101" w:h="1321" w:hRule="exact" w:wrap="notBeside" w:x="6133" w:y="391"/>
      <w:ind w:right="447"/>
      <w:jc w:val="right"/>
      <w:rPr>
        <w:lang w:val="en-US" w:eastAsia="ja-JP"/>
      </w:rPr>
    </w:pPr>
  </w:p>
  <w:p w14:paraId="2D5E5EE1" w14:textId="77777777" w:rsidR="001829A8" w:rsidRDefault="001829A8" w:rsidP="0024371B">
    <w:pPr>
      <w:pStyle w:val="C-MittenteG"/>
      <w:framePr w:w="5101" w:h="1321" w:hRule="exact" w:wrap="notBeside" w:x="6133" w:y="391"/>
      <w:ind w:right="447"/>
      <w:jc w:val="right"/>
      <w:rPr>
        <w:lang w:val="en-US" w:eastAsia="ja-JP"/>
      </w:rPr>
    </w:pPr>
  </w:p>
  <w:p w14:paraId="4C692E6C" w14:textId="20C5EADF" w:rsidR="001829A8" w:rsidRDefault="001829A8" w:rsidP="0024371B">
    <w:pPr>
      <w:pStyle w:val="C-MittenteG"/>
      <w:framePr w:w="5101" w:h="1321" w:hRule="exact" w:wrap="notBeside" w:x="6133" w:y="391"/>
      <w:ind w:right="447"/>
      <w:jc w:val="right"/>
      <w:rPr>
        <w:rFonts w:ascii="Arial" w:hAnsi="Arial" w:cs="Arial"/>
        <w:szCs w:val="16"/>
        <w:lang w:val="en-US"/>
      </w:rPr>
    </w:pPr>
    <w:r>
      <w:rPr>
        <w:rFonts w:ascii="Arial" w:hAnsi="Arial" w:cs="Arial"/>
        <w:szCs w:val="16"/>
        <w:lang w:val="en-US"/>
      </w:rPr>
      <w:t>SNOW – Catalogs Integrations</w:t>
    </w:r>
  </w:p>
  <w:p w14:paraId="6AA01088" w14:textId="77777777" w:rsidR="001829A8" w:rsidRPr="0004563A" w:rsidRDefault="001829A8" w:rsidP="00402BA2">
    <w:pPr>
      <w:pStyle w:val="Intestazion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ED20F94"/>
    <w:lvl w:ilvl="0">
      <w:start w:val="1"/>
      <w:numFmt w:val="decimal"/>
      <w:pStyle w:val="Titolo1"/>
      <w:lvlText w:val="%1."/>
      <w:legacy w:legacy="1" w:legacySpace="284" w:legacyIndent="0"/>
      <w:lvlJc w:val="left"/>
    </w:lvl>
    <w:lvl w:ilvl="1">
      <w:start w:val="1"/>
      <w:numFmt w:val="decimal"/>
      <w:pStyle w:val="Titolo2"/>
      <w:lvlText w:val="%1.%2."/>
      <w:legacy w:legacy="1" w:legacySpace="425" w:legacyIndent="0"/>
      <w:lvlJc w:val="left"/>
      <w:rPr>
        <w:lang w:val="en-US"/>
      </w:rPr>
    </w:lvl>
    <w:lvl w:ilvl="2">
      <w:start w:val="1"/>
      <w:numFmt w:val="decimal"/>
      <w:pStyle w:val="Titolo3"/>
      <w:lvlText w:val="%1.%2.%3."/>
      <w:legacy w:legacy="1" w:legacySpace="567" w:legacyIndent="0"/>
      <w:lvlJc w:val="left"/>
    </w:lvl>
    <w:lvl w:ilvl="3">
      <w:start w:val="1"/>
      <w:numFmt w:val="decimal"/>
      <w:pStyle w:val="Titolo4"/>
      <w:lvlText w:val="%1.%2.%3.%4."/>
      <w:legacy w:legacy="1" w:legacySpace="524" w:legacyIndent="0"/>
      <w:lvlJc w:val="left"/>
    </w:lvl>
    <w:lvl w:ilvl="4">
      <w:start w:val="1"/>
      <w:numFmt w:val="decimal"/>
      <w:pStyle w:val="Titolo5"/>
      <w:lvlText w:val="%1.%2.%3.%4.%5."/>
      <w:legacy w:legacy="1" w:legacySpace="524" w:legacyIndent="0"/>
      <w:lvlJc w:val="left"/>
    </w:lvl>
    <w:lvl w:ilvl="5">
      <w:start w:val="1"/>
      <w:numFmt w:val="none"/>
      <w:pStyle w:val="Titolo6"/>
      <w:lvlText w:val="%1.%2.%3.%4.%5."/>
      <w:legacy w:legacy="1" w:legacySpace="524" w:legacyIndent="0"/>
      <w:lvlJc w:val="left"/>
    </w:lvl>
    <w:lvl w:ilvl="6">
      <w:start w:val="1"/>
      <w:numFmt w:val="none"/>
      <w:pStyle w:val="Titolo7"/>
      <w:lvlText w:val="%1.%2.%3.%4.%5."/>
      <w:legacy w:legacy="1" w:legacySpace="524" w:legacyIndent="0"/>
      <w:lvlJc w:val="left"/>
    </w:lvl>
    <w:lvl w:ilvl="7">
      <w:start w:val="1"/>
      <w:numFmt w:val="none"/>
      <w:pStyle w:val="Titolo8"/>
      <w:lvlText w:val="%1.%2.%3.%4.%5."/>
      <w:legacy w:legacy="1" w:legacySpace="524" w:legacyIndent="0"/>
      <w:lvlJc w:val="left"/>
    </w:lvl>
    <w:lvl w:ilvl="8">
      <w:start w:val="1"/>
      <w:numFmt w:val="none"/>
      <w:pStyle w:val="Titolo9"/>
      <w:lvlText w:val="%1.%2.%3.%4.%5."/>
      <w:legacy w:legacy="1" w:legacySpace="524" w:legacyIndent="0"/>
      <w:lvlJc w:val="left"/>
    </w:lvl>
  </w:abstractNum>
  <w:abstractNum w:abstractNumId="1" w15:restartNumberingAfterBreak="0">
    <w:nsid w:val="215E5ADE"/>
    <w:multiLevelType w:val="singleLevel"/>
    <w:tmpl w:val="10609F00"/>
    <w:lvl w:ilvl="0">
      <w:start w:val="1"/>
      <w:numFmt w:val="decimal"/>
      <w:pStyle w:val="Bibliografia"/>
      <w:lvlText w:val="[%1]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 w:val="0"/>
        <w:i w:val="0"/>
        <w:sz w:val="22"/>
      </w:rPr>
    </w:lvl>
  </w:abstractNum>
  <w:abstractNum w:abstractNumId="2" w15:restartNumberingAfterBreak="0">
    <w:nsid w:val="24237A62"/>
    <w:multiLevelType w:val="hybridMultilevel"/>
    <w:tmpl w:val="94B09AA6"/>
    <w:lvl w:ilvl="0" w:tplc="39C4625E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0088A"/>
    <w:multiLevelType w:val="multilevel"/>
    <w:tmpl w:val="75768FE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8E84F31"/>
    <w:multiLevelType w:val="singleLevel"/>
    <w:tmpl w:val="3FD2B8D8"/>
    <w:lvl w:ilvl="0">
      <w:start w:val="1"/>
      <w:numFmt w:val="bullet"/>
      <w:pStyle w:val="Elencopun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740859">
    <w:abstractNumId w:val="1"/>
  </w:num>
  <w:num w:numId="2" w16cid:durableId="678584222">
    <w:abstractNumId w:val="4"/>
  </w:num>
  <w:num w:numId="3" w16cid:durableId="543828789">
    <w:abstractNumId w:val="0"/>
  </w:num>
  <w:num w:numId="4" w16cid:durableId="2131777249">
    <w:abstractNumId w:val="0"/>
  </w:num>
  <w:num w:numId="5" w16cid:durableId="961763672">
    <w:abstractNumId w:val="2"/>
  </w:num>
  <w:num w:numId="6" w16cid:durableId="1125154255">
    <w:abstractNumId w:val="0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7" w16cid:durableId="832259638">
    <w:abstractNumId w:val="0"/>
    <w:lvlOverride w:ilvl="0">
      <w:startOverride w:val="3"/>
    </w:lvlOverride>
    <w:lvlOverride w:ilvl="1">
      <w:startOverride w:val="2"/>
    </w:lvlOverride>
    <w:lvlOverride w:ilvl="2">
      <w:startOverride w:val="2"/>
    </w:lvlOverride>
  </w:num>
  <w:num w:numId="8" w16cid:durableId="57936704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ctiveWritingStyle w:appName="MSWord" w:lang="en-GB" w:vendorID="64" w:dllVersion="6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6E3"/>
    <w:rsid w:val="00001E03"/>
    <w:rsid w:val="00001FA8"/>
    <w:rsid w:val="0000279B"/>
    <w:rsid w:val="000029BF"/>
    <w:rsid w:val="00004DB3"/>
    <w:rsid w:val="000051D6"/>
    <w:rsid w:val="000060F1"/>
    <w:rsid w:val="0000695D"/>
    <w:rsid w:val="00006B2C"/>
    <w:rsid w:val="00007D75"/>
    <w:rsid w:val="00013101"/>
    <w:rsid w:val="000133C6"/>
    <w:rsid w:val="000140D7"/>
    <w:rsid w:val="00014572"/>
    <w:rsid w:val="0001478E"/>
    <w:rsid w:val="00014C48"/>
    <w:rsid w:val="000151AC"/>
    <w:rsid w:val="000161D8"/>
    <w:rsid w:val="0001663A"/>
    <w:rsid w:val="000169D8"/>
    <w:rsid w:val="00016FA0"/>
    <w:rsid w:val="000170C7"/>
    <w:rsid w:val="0002272A"/>
    <w:rsid w:val="00023161"/>
    <w:rsid w:val="0002388A"/>
    <w:rsid w:val="0002469F"/>
    <w:rsid w:val="0003096D"/>
    <w:rsid w:val="00032886"/>
    <w:rsid w:val="00032A0C"/>
    <w:rsid w:val="00033E8A"/>
    <w:rsid w:val="0003408D"/>
    <w:rsid w:val="00034698"/>
    <w:rsid w:val="00035D9A"/>
    <w:rsid w:val="0003635A"/>
    <w:rsid w:val="00040503"/>
    <w:rsid w:val="00042A1B"/>
    <w:rsid w:val="0004563A"/>
    <w:rsid w:val="0004679C"/>
    <w:rsid w:val="000476D1"/>
    <w:rsid w:val="000500B2"/>
    <w:rsid w:val="000511EC"/>
    <w:rsid w:val="00053073"/>
    <w:rsid w:val="00054E11"/>
    <w:rsid w:val="000550DB"/>
    <w:rsid w:val="0005543F"/>
    <w:rsid w:val="00057693"/>
    <w:rsid w:val="00057A09"/>
    <w:rsid w:val="000641B9"/>
    <w:rsid w:val="0006748B"/>
    <w:rsid w:val="0006791C"/>
    <w:rsid w:val="00071A80"/>
    <w:rsid w:val="000720CE"/>
    <w:rsid w:val="00073DE5"/>
    <w:rsid w:val="0007542C"/>
    <w:rsid w:val="000828C8"/>
    <w:rsid w:val="00086853"/>
    <w:rsid w:val="00086DBD"/>
    <w:rsid w:val="000875B4"/>
    <w:rsid w:val="000921EC"/>
    <w:rsid w:val="00093AE4"/>
    <w:rsid w:val="000970B6"/>
    <w:rsid w:val="000A0AB8"/>
    <w:rsid w:val="000A1220"/>
    <w:rsid w:val="000A3D19"/>
    <w:rsid w:val="000A603C"/>
    <w:rsid w:val="000A6933"/>
    <w:rsid w:val="000B01F9"/>
    <w:rsid w:val="000B1EEE"/>
    <w:rsid w:val="000B3547"/>
    <w:rsid w:val="000B4A5E"/>
    <w:rsid w:val="000B647E"/>
    <w:rsid w:val="000B6769"/>
    <w:rsid w:val="000B6F8E"/>
    <w:rsid w:val="000B7085"/>
    <w:rsid w:val="000C0B8C"/>
    <w:rsid w:val="000C2036"/>
    <w:rsid w:val="000C20E5"/>
    <w:rsid w:val="000C2CD1"/>
    <w:rsid w:val="000C4A87"/>
    <w:rsid w:val="000C5840"/>
    <w:rsid w:val="000C5DF5"/>
    <w:rsid w:val="000C7800"/>
    <w:rsid w:val="000C7C6E"/>
    <w:rsid w:val="000D0354"/>
    <w:rsid w:val="000D0498"/>
    <w:rsid w:val="000D068E"/>
    <w:rsid w:val="000D3467"/>
    <w:rsid w:val="000D423A"/>
    <w:rsid w:val="000D504A"/>
    <w:rsid w:val="000D78F7"/>
    <w:rsid w:val="000D791E"/>
    <w:rsid w:val="000E26F4"/>
    <w:rsid w:val="000E4974"/>
    <w:rsid w:val="000E51D4"/>
    <w:rsid w:val="000E60C3"/>
    <w:rsid w:val="000E7386"/>
    <w:rsid w:val="000E7B06"/>
    <w:rsid w:val="000F0314"/>
    <w:rsid w:val="000F0497"/>
    <w:rsid w:val="000F0883"/>
    <w:rsid w:val="000F2FC6"/>
    <w:rsid w:val="000F3C32"/>
    <w:rsid w:val="000F4146"/>
    <w:rsid w:val="000F4766"/>
    <w:rsid w:val="000F5072"/>
    <w:rsid w:val="00100631"/>
    <w:rsid w:val="001053F6"/>
    <w:rsid w:val="00107394"/>
    <w:rsid w:val="00107E1C"/>
    <w:rsid w:val="001105D8"/>
    <w:rsid w:val="00112EAB"/>
    <w:rsid w:val="001136B9"/>
    <w:rsid w:val="001207BE"/>
    <w:rsid w:val="00120F13"/>
    <w:rsid w:val="001211EF"/>
    <w:rsid w:val="001227A9"/>
    <w:rsid w:val="0012284A"/>
    <w:rsid w:val="00122A03"/>
    <w:rsid w:val="00123F9F"/>
    <w:rsid w:val="00124E3E"/>
    <w:rsid w:val="00127E86"/>
    <w:rsid w:val="001379F2"/>
    <w:rsid w:val="00141056"/>
    <w:rsid w:val="001455CC"/>
    <w:rsid w:val="00145AFA"/>
    <w:rsid w:val="00146B3D"/>
    <w:rsid w:val="001474FB"/>
    <w:rsid w:val="00147EAE"/>
    <w:rsid w:val="00147FFB"/>
    <w:rsid w:val="00150A62"/>
    <w:rsid w:val="00150C7F"/>
    <w:rsid w:val="00151A16"/>
    <w:rsid w:val="00153F4C"/>
    <w:rsid w:val="00155159"/>
    <w:rsid w:val="001552CC"/>
    <w:rsid w:val="001632E3"/>
    <w:rsid w:val="00163C48"/>
    <w:rsid w:val="00164F51"/>
    <w:rsid w:val="00166D0F"/>
    <w:rsid w:val="00167FFD"/>
    <w:rsid w:val="00173F32"/>
    <w:rsid w:val="00174451"/>
    <w:rsid w:val="00174F5A"/>
    <w:rsid w:val="00176306"/>
    <w:rsid w:val="00176F48"/>
    <w:rsid w:val="00177339"/>
    <w:rsid w:val="00177F7D"/>
    <w:rsid w:val="001829A8"/>
    <w:rsid w:val="001831A6"/>
    <w:rsid w:val="00184784"/>
    <w:rsid w:val="00184969"/>
    <w:rsid w:val="001903D0"/>
    <w:rsid w:val="001928B7"/>
    <w:rsid w:val="00194459"/>
    <w:rsid w:val="0019712E"/>
    <w:rsid w:val="0019738D"/>
    <w:rsid w:val="001A0940"/>
    <w:rsid w:val="001A2AB2"/>
    <w:rsid w:val="001A4AB3"/>
    <w:rsid w:val="001A5AF3"/>
    <w:rsid w:val="001A6432"/>
    <w:rsid w:val="001B1025"/>
    <w:rsid w:val="001B10EB"/>
    <w:rsid w:val="001B1474"/>
    <w:rsid w:val="001B3812"/>
    <w:rsid w:val="001B3B7D"/>
    <w:rsid w:val="001B3DEB"/>
    <w:rsid w:val="001B4328"/>
    <w:rsid w:val="001B60EF"/>
    <w:rsid w:val="001B64C6"/>
    <w:rsid w:val="001B6A15"/>
    <w:rsid w:val="001C16F3"/>
    <w:rsid w:val="001C2CC3"/>
    <w:rsid w:val="001C2F3B"/>
    <w:rsid w:val="001C3031"/>
    <w:rsid w:val="001C5DFF"/>
    <w:rsid w:val="001C5F8B"/>
    <w:rsid w:val="001C6177"/>
    <w:rsid w:val="001C6A68"/>
    <w:rsid w:val="001C706C"/>
    <w:rsid w:val="001C7092"/>
    <w:rsid w:val="001D021F"/>
    <w:rsid w:val="001D1DA9"/>
    <w:rsid w:val="001D3257"/>
    <w:rsid w:val="001D5203"/>
    <w:rsid w:val="001E0E21"/>
    <w:rsid w:val="001E223B"/>
    <w:rsid w:val="001E3E18"/>
    <w:rsid w:val="001E72C7"/>
    <w:rsid w:val="001E7F99"/>
    <w:rsid w:val="001F2337"/>
    <w:rsid w:val="001F23C3"/>
    <w:rsid w:val="001F2509"/>
    <w:rsid w:val="001F3789"/>
    <w:rsid w:val="001F4509"/>
    <w:rsid w:val="001F5E7E"/>
    <w:rsid w:val="001F6559"/>
    <w:rsid w:val="002054E9"/>
    <w:rsid w:val="00206551"/>
    <w:rsid w:val="00206B40"/>
    <w:rsid w:val="002119BF"/>
    <w:rsid w:val="0021650E"/>
    <w:rsid w:val="00216740"/>
    <w:rsid w:val="00217919"/>
    <w:rsid w:val="00217F37"/>
    <w:rsid w:val="00222EC1"/>
    <w:rsid w:val="00224CC0"/>
    <w:rsid w:val="002253AC"/>
    <w:rsid w:val="002259AA"/>
    <w:rsid w:val="002265DC"/>
    <w:rsid w:val="00231053"/>
    <w:rsid w:val="002315AA"/>
    <w:rsid w:val="00231B69"/>
    <w:rsid w:val="00233011"/>
    <w:rsid w:val="00234D40"/>
    <w:rsid w:val="00234F51"/>
    <w:rsid w:val="0023526B"/>
    <w:rsid w:val="00236645"/>
    <w:rsid w:val="00241A6A"/>
    <w:rsid w:val="00241A72"/>
    <w:rsid w:val="0024371B"/>
    <w:rsid w:val="002439C9"/>
    <w:rsid w:val="00244794"/>
    <w:rsid w:val="002479D2"/>
    <w:rsid w:val="002515D9"/>
    <w:rsid w:val="0025414A"/>
    <w:rsid w:val="00261A16"/>
    <w:rsid w:val="00261D61"/>
    <w:rsid w:val="00263DA5"/>
    <w:rsid w:val="0026751C"/>
    <w:rsid w:val="0027026A"/>
    <w:rsid w:val="00272ABF"/>
    <w:rsid w:val="00282675"/>
    <w:rsid w:val="00283F47"/>
    <w:rsid w:val="002840E9"/>
    <w:rsid w:val="002842D8"/>
    <w:rsid w:val="00284E89"/>
    <w:rsid w:val="00293613"/>
    <w:rsid w:val="00295F58"/>
    <w:rsid w:val="00296178"/>
    <w:rsid w:val="002A0F88"/>
    <w:rsid w:val="002A2827"/>
    <w:rsid w:val="002A3724"/>
    <w:rsid w:val="002A3B3A"/>
    <w:rsid w:val="002A4BBC"/>
    <w:rsid w:val="002A536D"/>
    <w:rsid w:val="002A5389"/>
    <w:rsid w:val="002A576C"/>
    <w:rsid w:val="002A688C"/>
    <w:rsid w:val="002A6A39"/>
    <w:rsid w:val="002B33F4"/>
    <w:rsid w:val="002B387C"/>
    <w:rsid w:val="002B7315"/>
    <w:rsid w:val="002C1D34"/>
    <w:rsid w:val="002C1DDD"/>
    <w:rsid w:val="002C2F1B"/>
    <w:rsid w:val="002C3E3D"/>
    <w:rsid w:val="002C5046"/>
    <w:rsid w:val="002C778A"/>
    <w:rsid w:val="002D02E9"/>
    <w:rsid w:val="002D0C7B"/>
    <w:rsid w:val="002D1BD6"/>
    <w:rsid w:val="002D24CF"/>
    <w:rsid w:val="002D2550"/>
    <w:rsid w:val="002D46FC"/>
    <w:rsid w:val="002D5DF7"/>
    <w:rsid w:val="002D601A"/>
    <w:rsid w:val="002D778D"/>
    <w:rsid w:val="002E225A"/>
    <w:rsid w:val="002E28FB"/>
    <w:rsid w:val="002E2CB2"/>
    <w:rsid w:val="002E3775"/>
    <w:rsid w:val="002E5037"/>
    <w:rsid w:val="002E50D8"/>
    <w:rsid w:val="002E590C"/>
    <w:rsid w:val="002E6FEC"/>
    <w:rsid w:val="002F0495"/>
    <w:rsid w:val="002F0720"/>
    <w:rsid w:val="002F232E"/>
    <w:rsid w:val="002F2569"/>
    <w:rsid w:val="002F2FF9"/>
    <w:rsid w:val="002F6E40"/>
    <w:rsid w:val="00301BF8"/>
    <w:rsid w:val="003030EC"/>
    <w:rsid w:val="00303948"/>
    <w:rsid w:val="00304085"/>
    <w:rsid w:val="00304794"/>
    <w:rsid w:val="00305131"/>
    <w:rsid w:val="00305293"/>
    <w:rsid w:val="00305531"/>
    <w:rsid w:val="00305772"/>
    <w:rsid w:val="00306936"/>
    <w:rsid w:val="003071E4"/>
    <w:rsid w:val="003076B0"/>
    <w:rsid w:val="00313188"/>
    <w:rsid w:val="00315C95"/>
    <w:rsid w:val="00317196"/>
    <w:rsid w:val="003171AB"/>
    <w:rsid w:val="00317647"/>
    <w:rsid w:val="003176D3"/>
    <w:rsid w:val="00317F99"/>
    <w:rsid w:val="00320092"/>
    <w:rsid w:val="0032244F"/>
    <w:rsid w:val="00324C68"/>
    <w:rsid w:val="003277E2"/>
    <w:rsid w:val="00331274"/>
    <w:rsid w:val="0033182B"/>
    <w:rsid w:val="00331E93"/>
    <w:rsid w:val="00331ED1"/>
    <w:rsid w:val="00332CA6"/>
    <w:rsid w:val="00333AC8"/>
    <w:rsid w:val="00334516"/>
    <w:rsid w:val="003376E0"/>
    <w:rsid w:val="003402E8"/>
    <w:rsid w:val="00341AD1"/>
    <w:rsid w:val="0034282E"/>
    <w:rsid w:val="00343C83"/>
    <w:rsid w:val="00344201"/>
    <w:rsid w:val="00345CED"/>
    <w:rsid w:val="00346895"/>
    <w:rsid w:val="003471D8"/>
    <w:rsid w:val="003479D9"/>
    <w:rsid w:val="00353486"/>
    <w:rsid w:val="00353A34"/>
    <w:rsid w:val="00355537"/>
    <w:rsid w:val="0035588A"/>
    <w:rsid w:val="0036309E"/>
    <w:rsid w:val="003642ED"/>
    <w:rsid w:val="00365186"/>
    <w:rsid w:val="00366403"/>
    <w:rsid w:val="00371629"/>
    <w:rsid w:val="00375452"/>
    <w:rsid w:val="00376383"/>
    <w:rsid w:val="0037779D"/>
    <w:rsid w:val="00377FC1"/>
    <w:rsid w:val="0038251A"/>
    <w:rsid w:val="00382CCF"/>
    <w:rsid w:val="00383BF4"/>
    <w:rsid w:val="00383DEB"/>
    <w:rsid w:val="003847A6"/>
    <w:rsid w:val="0038723D"/>
    <w:rsid w:val="0038796A"/>
    <w:rsid w:val="00390870"/>
    <w:rsid w:val="003908A9"/>
    <w:rsid w:val="003933F3"/>
    <w:rsid w:val="00393C8F"/>
    <w:rsid w:val="00394BDF"/>
    <w:rsid w:val="00395949"/>
    <w:rsid w:val="0039659D"/>
    <w:rsid w:val="00397D36"/>
    <w:rsid w:val="003A0606"/>
    <w:rsid w:val="003A14BC"/>
    <w:rsid w:val="003A1D85"/>
    <w:rsid w:val="003A257C"/>
    <w:rsid w:val="003A2C11"/>
    <w:rsid w:val="003A2EFF"/>
    <w:rsid w:val="003A6833"/>
    <w:rsid w:val="003A6AA0"/>
    <w:rsid w:val="003A77EC"/>
    <w:rsid w:val="003B2355"/>
    <w:rsid w:val="003B62A0"/>
    <w:rsid w:val="003B7308"/>
    <w:rsid w:val="003C0E8A"/>
    <w:rsid w:val="003C5A83"/>
    <w:rsid w:val="003C5E68"/>
    <w:rsid w:val="003C6486"/>
    <w:rsid w:val="003C7939"/>
    <w:rsid w:val="003D156F"/>
    <w:rsid w:val="003D1FB8"/>
    <w:rsid w:val="003D2C27"/>
    <w:rsid w:val="003D2EF1"/>
    <w:rsid w:val="003D3CF3"/>
    <w:rsid w:val="003D5213"/>
    <w:rsid w:val="003D5A25"/>
    <w:rsid w:val="003E038B"/>
    <w:rsid w:val="003E2182"/>
    <w:rsid w:val="003E5706"/>
    <w:rsid w:val="003E5D85"/>
    <w:rsid w:val="003E5F39"/>
    <w:rsid w:val="003E6827"/>
    <w:rsid w:val="003E6B70"/>
    <w:rsid w:val="003F2E3F"/>
    <w:rsid w:val="003F3A23"/>
    <w:rsid w:val="003F3B89"/>
    <w:rsid w:val="003F3B95"/>
    <w:rsid w:val="003F5201"/>
    <w:rsid w:val="003F6E6A"/>
    <w:rsid w:val="003F7067"/>
    <w:rsid w:val="003F74C5"/>
    <w:rsid w:val="00400F34"/>
    <w:rsid w:val="00401780"/>
    <w:rsid w:val="00402BA2"/>
    <w:rsid w:val="00402EDC"/>
    <w:rsid w:val="004058D7"/>
    <w:rsid w:val="0040773C"/>
    <w:rsid w:val="004123DF"/>
    <w:rsid w:val="00412400"/>
    <w:rsid w:val="004128DA"/>
    <w:rsid w:val="004136AF"/>
    <w:rsid w:val="004141C6"/>
    <w:rsid w:val="004235EE"/>
    <w:rsid w:val="00425267"/>
    <w:rsid w:val="004265C8"/>
    <w:rsid w:val="004277B9"/>
    <w:rsid w:val="00431315"/>
    <w:rsid w:val="00435390"/>
    <w:rsid w:val="004429F0"/>
    <w:rsid w:val="00442C10"/>
    <w:rsid w:val="00442F47"/>
    <w:rsid w:val="00443723"/>
    <w:rsid w:val="0044398F"/>
    <w:rsid w:val="0044400F"/>
    <w:rsid w:val="00446E5F"/>
    <w:rsid w:val="0045060D"/>
    <w:rsid w:val="00450E82"/>
    <w:rsid w:val="00451A41"/>
    <w:rsid w:val="004525D7"/>
    <w:rsid w:val="00454615"/>
    <w:rsid w:val="004550C3"/>
    <w:rsid w:val="00455217"/>
    <w:rsid w:val="00457114"/>
    <w:rsid w:val="004610F3"/>
    <w:rsid w:val="004621BE"/>
    <w:rsid w:val="00464221"/>
    <w:rsid w:val="00465C5F"/>
    <w:rsid w:val="004720BA"/>
    <w:rsid w:val="00472FD6"/>
    <w:rsid w:val="00472FF7"/>
    <w:rsid w:val="00476D5C"/>
    <w:rsid w:val="004775B8"/>
    <w:rsid w:val="004809BE"/>
    <w:rsid w:val="00480B4C"/>
    <w:rsid w:val="00482F7F"/>
    <w:rsid w:val="00483156"/>
    <w:rsid w:val="00484C13"/>
    <w:rsid w:val="00486562"/>
    <w:rsid w:val="00486751"/>
    <w:rsid w:val="00487B0B"/>
    <w:rsid w:val="00490C39"/>
    <w:rsid w:val="00493868"/>
    <w:rsid w:val="00494D71"/>
    <w:rsid w:val="00495E03"/>
    <w:rsid w:val="004A0137"/>
    <w:rsid w:val="004A1072"/>
    <w:rsid w:val="004A2D12"/>
    <w:rsid w:val="004A6A55"/>
    <w:rsid w:val="004A74FE"/>
    <w:rsid w:val="004B0510"/>
    <w:rsid w:val="004B0B09"/>
    <w:rsid w:val="004B0B4E"/>
    <w:rsid w:val="004B116B"/>
    <w:rsid w:val="004B11EC"/>
    <w:rsid w:val="004B169B"/>
    <w:rsid w:val="004B4F79"/>
    <w:rsid w:val="004B6126"/>
    <w:rsid w:val="004B61B3"/>
    <w:rsid w:val="004B7261"/>
    <w:rsid w:val="004C0E5B"/>
    <w:rsid w:val="004C103E"/>
    <w:rsid w:val="004C453C"/>
    <w:rsid w:val="004C574C"/>
    <w:rsid w:val="004C593A"/>
    <w:rsid w:val="004C64A3"/>
    <w:rsid w:val="004D0EBE"/>
    <w:rsid w:val="004D132B"/>
    <w:rsid w:val="004D4DC4"/>
    <w:rsid w:val="004E1DFA"/>
    <w:rsid w:val="004E332E"/>
    <w:rsid w:val="004E62C6"/>
    <w:rsid w:val="004F0869"/>
    <w:rsid w:val="004F3189"/>
    <w:rsid w:val="004F339A"/>
    <w:rsid w:val="004F4734"/>
    <w:rsid w:val="00501A1C"/>
    <w:rsid w:val="005029B7"/>
    <w:rsid w:val="005033EE"/>
    <w:rsid w:val="00504626"/>
    <w:rsid w:val="00504C0E"/>
    <w:rsid w:val="00505AE6"/>
    <w:rsid w:val="00510B07"/>
    <w:rsid w:val="00513975"/>
    <w:rsid w:val="00514632"/>
    <w:rsid w:val="00514B17"/>
    <w:rsid w:val="00515891"/>
    <w:rsid w:val="00515A0C"/>
    <w:rsid w:val="0051716B"/>
    <w:rsid w:val="0051753A"/>
    <w:rsid w:val="0051771E"/>
    <w:rsid w:val="00521FC5"/>
    <w:rsid w:val="00521FDB"/>
    <w:rsid w:val="00521FFE"/>
    <w:rsid w:val="005231C8"/>
    <w:rsid w:val="00523A38"/>
    <w:rsid w:val="00523DC0"/>
    <w:rsid w:val="00524C39"/>
    <w:rsid w:val="005254E7"/>
    <w:rsid w:val="00526180"/>
    <w:rsid w:val="00526A14"/>
    <w:rsid w:val="005274DD"/>
    <w:rsid w:val="005315D9"/>
    <w:rsid w:val="00537FAD"/>
    <w:rsid w:val="00540FA5"/>
    <w:rsid w:val="00541041"/>
    <w:rsid w:val="005416EE"/>
    <w:rsid w:val="00542A88"/>
    <w:rsid w:val="00542B00"/>
    <w:rsid w:val="00542C1E"/>
    <w:rsid w:val="005433BD"/>
    <w:rsid w:val="005436B3"/>
    <w:rsid w:val="00544EEB"/>
    <w:rsid w:val="00545B52"/>
    <w:rsid w:val="00546038"/>
    <w:rsid w:val="005474EC"/>
    <w:rsid w:val="00554775"/>
    <w:rsid w:val="0055662D"/>
    <w:rsid w:val="005567D7"/>
    <w:rsid w:val="00557B95"/>
    <w:rsid w:val="00560400"/>
    <w:rsid w:val="0056182B"/>
    <w:rsid w:val="00563ED1"/>
    <w:rsid w:val="00564566"/>
    <w:rsid w:val="00565EA1"/>
    <w:rsid w:val="00567047"/>
    <w:rsid w:val="005673BB"/>
    <w:rsid w:val="00570CF5"/>
    <w:rsid w:val="00573686"/>
    <w:rsid w:val="005800EE"/>
    <w:rsid w:val="00582650"/>
    <w:rsid w:val="00582D42"/>
    <w:rsid w:val="0058434D"/>
    <w:rsid w:val="00585A59"/>
    <w:rsid w:val="00587655"/>
    <w:rsid w:val="00587FF3"/>
    <w:rsid w:val="0059079C"/>
    <w:rsid w:val="00592FD4"/>
    <w:rsid w:val="00594A65"/>
    <w:rsid w:val="00596A00"/>
    <w:rsid w:val="005A5D46"/>
    <w:rsid w:val="005A6C10"/>
    <w:rsid w:val="005A7B48"/>
    <w:rsid w:val="005B3B87"/>
    <w:rsid w:val="005B46FA"/>
    <w:rsid w:val="005B73A5"/>
    <w:rsid w:val="005C20AD"/>
    <w:rsid w:val="005C3820"/>
    <w:rsid w:val="005C3FF1"/>
    <w:rsid w:val="005C44BC"/>
    <w:rsid w:val="005C454F"/>
    <w:rsid w:val="005C49D5"/>
    <w:rsid w:val="005C5AA6"/>
    <w:rsid w:val="005C5DAF"/>
    <w:rsid w:val="005D1B06"/>
    <w:rsid w:val="005D2A64"/>
    <w:rsid w:val="005D4057"/>
    <w:rsid w:val="005D52F6"/>
    <w:rsid w:val="005E0ADE"/>
    <w:rsid w:val="005E294C"/>
    <w:rsid w:val="005E4A08"/>
    <w:rsid w:val="005E4B24"/>
    <w:rsid w:val="005E5146"/>
    <w:rsid w:val="005E5D1F"/>
    <w:rsid w:val="005F06DA"/>
    <w:rsid w:val="005F1CD0"/>
    <w:rsid w:val="005F2134"/>
    <w:rsid w:val="005F239A"/>
    <w:rsid w:val="005F26D0"/>
    <w:rsid w:val="005F58D7"/>
    <w:rsid w:val="005F6420"/>
    <w:rsid w:val="005F72DC"/>
    <w:rsid w:val="005F7594"/>
    <w:rsid w:val="005F7AEB"/>
    <w:rsid w:val="00600E54"/>
    <w:rsid w:val="00601D22"/>
    <w:rsid w:val="006023B4"/>
    <w:rsid w:val="00606624"/>
    <w:rsid w:val="00606D4D"/>
    <w:rsid w:val="00606E3A"/>
    <w:rsid w:val="0061310E"/>
    <w:rsid w:val="00613CBD"/>
    <w:rsid w:val="00614F88"/>
    <w:rsid w:val="0061604C"/>
    <w:rsid w:val="006210C5"/>
    <w:rsid w:val="00621180"/>
    <w:rsid w:val="006218E6"/>
    <w:rsid w:val="00623051"/>
    <w:rsid w:val="00623238"/>
    <w:rsid w:val="00624190"/>
    <w:rsid w:val="00624AD4"/>
    <w:rsid w:val="006251E4"/>
    <w:rsid w:val="006251FC"/>
    <w:rsid w:val="006265FE"/>
    <w:rsid w:val="00627198"/>
    <w:rsid w:val="00631365"/>
    <w:rsid w:val="0063304B"/>
    <w:rsid w:val="006341BA"/>
    <w:rsid w:val="00634787"/>
    <w:rsid w:val="00641DBC"/>
    <w:rsid w:val="00643FCF"/>
    <w:rsid w:val="00644B3C"/>
    <w:rsid w:val="00645ABD"/>
    <w:rsid w:val="0064619C"/>
    <w:rsid w:val="00651C31"/>
    <w:rsid w:val="006524C5"/>
    <w:rsid w:val="006529CB"/>
    <w:rsid w:val="00654636"/>
    <w:rsid w:val="006579AB"/>
    <w:rsid w:val="00657DB2"/>
    <w:rsid w:val="00661F08"/>
    <w:rsid w:val="00664D00"/>
    <w:rsid w:val="00664EBD"/>
    <w:rsid w:val="0066533A"/>
    <w:rsid w:val="0066624C"/>
    <w:rsid w:val="0066704C"/>
    <w:rsid w:val="00671927"/>
    <w:rsid w:val="006724EA"/>
    <w:rsid w:val="006740D0"/>
    <w:rsid w:val="0067798B"/>
    <w:rsid w:val="00677F81"/>
    <w:rsid w:val="00687314"/>
    <w:rsid w:val="00687A68"/>
    <w:rsid w:val="00687FF9"/>
    <w:rsid w:val="006901A2"/>
    <w:rsid w:val="00691A38"/>
    <w:rsid w:val="006936CB"/>
    <w:rsid w:val="006A088A"/>
    <w:rsid w:val="006A1D7C"/>
    <w:rsid w:val="006A4BDD"/>
    <w:rsid w:val="006A50A9"/>
    <w:rsid w:val="006B06BF"/>
    <w:rsid w:val="006B2F54"/>
    <w:rsid w:val="006B4D53"/>
    <w:rsid w:val="006B4E20"/>
    <w:rsid w:val="006B5C5C"/>
    <w:rsid w:val="006C3841"/>
    <w:rsid w:val="006C3ACC"/>
    <w:rsid w:val="006C3BF1"/>
    <w:rsid w:val="006C3CD2"/>
    <w:rsid w:val="006C3E43"/>
    <w:rsid w:val="006C4791"/>
    <w:rsid w:val="006C49BE"/>
    <w:rsid w:val="006C7078"/>
    <w:rsid w:val="006C766B"/>
    <w:rsid w:val="006D1C10"/>
    <w:rsid w:val="006D4A80"/>
    <w:rsid w:val="006D56CA"/>
    <w:rsid w:val="006E0F81"/>
    <w:rsid w:val="006E2428"/>
    <w:rsid w:val="006E2CC3"/>
    <w:rsid w:val="006E446E"/>
    <w:rsid w:val="006E77BE"/>
    <w:rsid w:val="006F0F9E"/>
    <w:rsid w:val="006F10DC"/>
    <w:rsid w:val="006F15D4"/>
    <w:rsid w:val="006F2D6F"/>
    <w:rsid w:val="006F30DB"/>
    <w:rsid w:val="006F5F8F"/>
    <w:rsid w:val="006F63CA"/>
    <w:rsid w:val="00701BE4"/>
    <w:rsid w:val="007026E3"/>
    <w:rsid w:val="007030AF"/>
    <w:rsid w:val="00704481"/>
    <w:rsid w:val="00704DFA"/>
    <w:rsid w:val="00706F67"/>
    <w:rsid w:val="00707AE5"/>
    <w:rsid w:val="00707F0E"/>
    <w:rsid w:val="00711D8B"/>
    <w:rsid w:val="00712ED3"/>
    <w:rsid w:val="00713263"/>
    <w:rsid w:val="00714766"/>
    <w:rsid w:val="00714F5C"/>
    <w:rsid w:val="0071573B"/>
    <w:rsid w:val="0071622B"/>
    <w:rsid w:val="007163D1"/>
    <w:rsid w:val="007176C4"/>
    <w:rsid w:val="00717B65"/>
    <w:rsid w:val="007208F0"/>
    <w:rsid w:val="00720E48"/>
    <w:rsid w:val="0072460C"/>
    <w:rsid w:val="00724C55"/>
    <w:rsid w:val="007256E0"/>
    <w:rsid w:val="007269DE"/>
    <w:rsid w:val="007304A8"/>
    <w:rsid w:val="00732DBB"/>
    <w:rsid w:val="007333AE"/>
    <w:rsid w:val="00733629"/>
    <w:rsid w:val="00742154"/>
    <w:rsid w:val="00742429"/>
    <w:rsid w:val="007463FE"/>
    <w:rsid w:val="007575A1"/>
    <w:rsid w:val="007578E2"/>
    <w:rsid w:val="00757CF7"/>
    <w:rsid w:val="00761E57"/>
    <w:rsid w:val="00764789"/>
    <w:rsid w:val="00764FF7"/>
    <w:rsid w:val="0076577D"/>
    <w:rsid w:val="00765790"/>
    <w:rsid w:val="007659CE"/>
    <w:rsid w:val="007662E0"/>
    <w:rsid w:val="00766B10"/>
    <w:rsid w:val="00767856"/>
    <w:rsid w:val="00767C71"/>
    <w:rsid w:val="00773F0A"/>
    <w:rsid w:val="007755DE"/>
    <w:rsid w:val="0077602A"/>
    <w:rsid w:val="0077608A"/>
    <w:rsid w:val="007770FC"/>
    <w:rsid w:val="007775AD"/>
    <w:rsid w:val="00780CFD"/>
    <w:rsid w:val="007832AE"/>
    <w:rsid w:val="00785186"/>
    <w:rsid w:val="00786726"/>
    <w:rsid w:val="007876CA"/>
    <w:rsid w:val="00791313"/>
    <w:rsid w:val="00791AAC"/>
    <w:rsid w:val="00792E66"/>
    <w:rsid w:val="00792E78"/>
    <w:rsid w:val="007966DB"/>
    <w:rsid w:val="00797F1B"/>
    <w:rsid w:val="007A0D0B"/>
    <w:rsid w:val="007A0F46"/>
    <w:rsid w:val="007A10B5"/>
    <w:rsid w:val="007A2672"/>
    <w:rsid w:val="007A3146"/>
    <w:rsid w:val="007A4180"/>
    <w:rsid w:val="007A5155"/>
    <w:rsid w:val="007A5207"/>
    <w:rsid w:val="007A67B5"/>
    <w:rsid w:val="007B13B3"/>
    <w:rsid w:val="007B3600"/>
    <w:rsid w:val="007B38BD"/>
    <w:rsid w:val="007B4DC8"/>
    <w:rsid w:val="007B5973"/>
    <w:rsid w:val="007B5C5A"/>
    <w:rsid w:val="007B6299"/>
    <w:rsid w:val="007B7BA0"/>
    <w:rsid w:val="007C27A7"/>
    <w:rsid w:val="007C2839"/>
    <w:rsid w:val="007C364D"/>
    <w:rsid w:val="007C3F3C"/>
    <w:rsid w:val="007C4BCD"/>
    <w:rsid w:val="007C57AA"/>
    <w:rsid w:val="007C5D04"/>
    <w:rsid w:val="007C70DB"/>
    <w:rsid w:val="007C7D61"/>
    <w:rsid w:val="007C7DFB"/>
    <w:rsid w:val="007D769D"/>
    <w:rsid w:val="007D7DCB"/>
    <w:rsid w:val="007E03A0"/>
    <w:rsid w:val="007E2C38"/>
    <w:rsid w:val="007E39D3"/>
    <w:rsid w:val="007E5EC4"/>
    <w:rsid w:val="007E74EB"/>
    <w:rsid w:val="007F042F"/>
    <w:rsid w:val="007F1DEE"/>
    <w:rsid w:val="007F28BA"/>
    <w:rsid w:val="007F34CB"/>
    <w:rsid w:val="007F5A0A"/>
    <w:rsid w:val="007F6193"/>
    <w:rsid w:val="007F6E61"/>
    <w:rsid w:val="00803013"/>
    <w:rsid w:val="008032F9"/>
    <w:rsid w:val="0080354D"/>
    <w:rsid w:val="00803612"/>
    <w:rsid w:val="0080361B"/>
    <w:rsid w:val="008050B6"/>
    <w:rsid w:val="00805ACA"/>
    <w:rsid w:val="00807596"/>
    <w:rsid w:val="00813042"/>
    <w:rsid w:val="008134EA"/>
    <w:rsid w:val="008161A5"/>
    <w:rsid w:val="008174ED"/>
    <w:rsid w:val="00817510"/>
    <w:rsid w:val="008216BE"/>
    <w:rsid w:val="008221F3"/>
    <w:rsid w:val="00823EFE"/>
    <w:rsid w:val="0082406A"/>
    <w:rsid w:val="008241D6"/>
    <w:rsid w:val="008258B8"/>
    <w:rsid w:val="00827233"/>
    <w:rsid w:val="00831305"/>
    <w:rsid w:val="00831692"/>
    <w:rsid w:val="0083225C"/>
    <w:rsid w:val="0083376A"/>
    <w:rsid w:val="00834943"/>
    <w:rsid w:val="00837F14"/>
    <w:rsid w:val="00837F51"/>
    <w:rsid w:val="00841A6E"/>
    <w:rsid w:val="00843ADB"/>
    <w:rsid w:val="0084708A"/>
    <w:rsid w:val="00852532"/>
    <w:rsid w:val="00853912"/>
    <w:rsid w:val="00853BE6"/>
    <w:rsid w:val="00853CCF"/>
    <w:rsid w:val="008579E0"/>
    <w:rsid w:val="00857B7C"/>
    <w:rsid w:val="00860119"/>
    <w:rsid w:val="0086048C"/>
    <w:rsid w:val="0086377E"/>
    <w:rsid w:val="00863DD5"/>
    <w:rsid w:val="00864154"/>
    <w:rsid w:val="008661DC"/>
    <w:rsid w:val="00866203"/>
    <w:rsid w:val="008673F2"/>
    <w:rsid w:val="00867615"/>
    <w:rsid w:val="00867653"/>
    <w:rsid w:val="00870FDB"/>
    <w:rsid w:val="00872718"/>
    <w:rsid w:val="00872999"/>
    <w:rsid w:val="008753CF"/>
    <w:rsid w:val="00876AE9"/>
    <w:rsid w:val="00880CAD"/>
    <w:rsid w:val="00883105"/>
    <w:rsid w:val="00886178"/>
    <w:rsid w:val="00886707"/>
    <w:rsid w:val="00890259"/>
    <w:rsid w:val="008905E7"/>
    <w:rsid w:val="00890602"/>
    <w:rsid w:val="00891593"/>
    <w:rsid w:val="0089224A"/>
    <w:rsid w:val="00892378"/>
    <w:rsid w:val="0089480F"/>
    <w:rsid w:val="008949C4"/>
    <w:rsid w:val="0089580C"/>
    <w:rsid w:val="008958FC"/>
    <w:rsid w:val="00895FE3"/>
    <w:rsid w:val="008965E4"/>
    <w:rsid w:val="00896CC6"/>
    <w:rsid w:val="00896E5A"/>
    <w:rsid w:val="00897AA5"/>
    <w:rsid w:val="008A00E7"/>
    <w:rsid w:val="008A1128"/>
    <w:rsid w:val="008A3D4C"/>
    <w:rsid w:val="008A53B5"/>
    <w:rsid w:val="008A58FC"/>
    <w:rsid w:val="008A5F96"/>
    <w:rsid w:val="008A6396"/>
    <w:rsid w:val="008A6721"/>
    <w:rsid w:val="008A6CEA"/>
    <w:rsid w:val="008B23D5"/>
    <w:rsid w:val="008B2462"/>
    <w:rsid w:val="008B2D93"/>
    <w:rsid w:val="008B37AD"/>
    <w:rsid w:val="008B3B2C"/>
    <w:rsid w:val="008B401E"/>
    <w:rsid w:val="008B60C6"/>
    <w:rsid w:val="008B7D61"/>
    <w:rsid w:val="008C0274"/>
    <w:rsid w:val="008C1286"/>
    <w:rsid w:val="008C16A3"/>
    <w:rsid w:val="008C34B1"/>
    <w:rsid w:val="008C4F38"/>
    <w:rsid w:val="008C4F74"/>
    <w:rsid w:val="008C70F2"/>
    <w:rsid w:val="008D2C2D"/>
    <w:rsid w:val="008D35EC"/>
    <w:rsid w:val="008D47D1"/>
    <w:rsid w:val="008D4E95"/>
    <w:rsid w:val="008D6E1D"/>
    <w:rsid w:val="008D7BC4"/>
    <w:rsid w:val="008D7D6D"/>
    <w:rsid w:val="008E1EF2"/>
    <w:rsid w:val="008E2EB1"/>
    <w:rsid w:val="008E36AD"/>
    <w:rsid w:val="008E41D6"/>
    <w:rsid w:val="008E570B"/>
    <w:rsid w:val="008E693C"/>
    <w:rsid w:val="008F2358"/>
    <w:rsid w:val="008F255F"/>
    <w:rsid w:val="008F2B32"/>
    <w:rsid w:val="008F34E6"/>
    <w:rsid w:val="008F54C9"/>
    <w:rsid w:val="008F568D"/>
    <w:rsid w:val="008F7C31"/>
    <w:rsid w:val="009007F8"/>
    <w:rsid w:val="009010DB"/>
    <w:rsid w:val="0090294D"/>
    <w:rsid w:val="00902A9B"/>
    <w:rsid w:val="009030E7"/>
    <w:rsid w:val="00903817"/>
    <w:rsid w:val="00905CCA"/>
    <w:rsid w:val="00907548"/>
    <w:rsid w:val="009115FB"/>
    <w:rsid w:val="009117BD"/>
    <w:rsid w:val="0091270E"/>
    <w:rsid w:val="00915CBE"/>
    <w:rsid w:val="00916383"/>
    <w:rsid w:val="009166E3"/>
    <w:rsid w:val="00916C6B"/>
    <w:rsid w:val="00916D0E"/>
    <w:rsid w:val="00920BA3"/>
    <w:rsid w:val="00921457"/>
    <w:rsid w:val="0092180D"/>
    <w:rsid w:val="00921A8F"/>
    <w:rsid w:val="0092211D"/>
    <w:rsid w:val="00922683"/>
    <w:rsid w:val="00924333"/>
    <w:rsid w:val="00924890"/>
    <w:rsid w:val="00924CCA"/>
    <w:rsid w:val="00927EBF"/>
    <w:rsid w:val="009308D5"/>
    <w:rsid w:val="00932ECB"/>
    <w:rsid w:val="00933354"/>
    <w:rsid w:val="009339B2"/>
    <w:rsid w:val="009344FC"/>
    <w:rsid w:val="0093636F"/>
    <w:rsid w:val="00937F9A"/>
    <w:rsid w:val="009409E0"/>
    <w:rsid w:val="00940C16"/>
    <w:rsid w:val="009423E8"/>
    <w:rsid w:val="009435E6"/>
    <w:rsid w:val="009438CA"/>
    <w:rsid w:val="00943F47"/>
    <w:rsid w:val="00944576"/>
    <w:rsid w:val="00944669"/>
    <w:rsid w:val="009446C4"/>
    <w:rsid w:val="00944DE5"/>
    <w:rsid w:val="00945584"/>
    <w:rsid w:val="00945CE5"/>
    <w:rsid w:val="00947704"/>
    <w:rsid w:val="00947853"/>
    <w:rsid w:val="00953526"/>
    <w:rsid w:val="00954A88"/>
    <w:rsid w:val="00955013"/>
    <w:rsid w:val="00956147"/>
    <w:rsid w:val="00956970"/>
    <w:rsid w:val="00960CF8"/>
    <w:rsid w:val="00961E0D"/>
    <w:rsid w:val="00962262"/>
    <w:rsid w:val="009643E7"/>
    <w:rsid w:val="00964CA0"/>
    <w:rsid w:val="0096667D"/>
    <w:rsid w:val="00967D5E"/>
    <w:rsid w:val="00967D63"/>
    <w:rsid w:val="009705A3"/>
    <w:rsid w:val="00972787"/>
    <w:rsid w:val="00972C41"/>
    <w:rsid w:val="00973F9D"/>
    <w:rsid w:val="0097536D"/>
    <w:rsid w:val="009758FE"/>
    <w:rsid w:val="00976F8D"/>
    <w:rsid w:val="00980930"/>
    <w:rsid w:val="00985888"/>
    <w:rsid w:val="00985E5F"/>
    <w:rsid w:val="00991726"/>
    <w:rsid w:val="009921F8"/>
    <w:rsid w:val="00993894"/>
    <w:rsid w:val="009A038B"/>
    <w:rsid w:val="009A2908"/>
    <w:rsid w:val="009A37F1"/>
    <w:rsid w:val="009A3CEB"/>
    <w:rsid w:val="009A456D"/>
    <w:rsid w:val="009A534B"/>
    <w:rsid w:val="009A5F4A"/>
    <w:rsid w:val="009A7901"/>
    <w:rsid w:val="009B26F2"/>
    <w:rsid w:val="009B29C1"/>
    <w:rsid w:val="009B327A"/>
    <w:rsid w:val="009B3353"/>
    <w:rsid w:val="009B46F9"/>
    <w:rsid w:val="009C4855"/>
    <w:rsid w:val="009D05CF"/>
    <w:rsid w:val="009D35A2"/>
    <w:rsid w:val="009D5635"/>
    <w:rsid w:val="009E056B"/>
    <w:rsid w:val="009E1CCC"/>
    <w:rsid w:val="009E38A9"/>
    <w:rsid w:val="009E4474"/>
    <w:rsid w:val="009E5ABF"/>
    <w:rsid w:val="009F0C40"/>
    <w:rsid w:val="009F1159"/>
    <w:rsid w:val="009F2587"/>
    <w:rsid w:val="009F2992"/>
    <w:rsid w:val="009F4C8B"/>
    <w:rsid w:val="009F58CB"/>
    <w:rsid w:val="009F6521"/>
    <w:rsid w:val="009F75F6"/>
    <w:rsid w:val="009F7B57"/>
    <w:rsid w:val="009F7C2F"/>
    <w:rsid w:val="00A03FC5"/>
    <w:rsid w:val="00A04212"/>
    <w:rsid w:val="00A043D1"/>
    <w:rsid w:val="00A1147A"/>
    <w:rsid w:val="00A114F3"/>
    <w:rsid w:val="00A16652"/>
    <w:rsid w:val="00A203BC"/>
    <w:rsid w:val="00A2080D"/>
    <w:rsid w:val="00A21162"/>
    <w:rsid w:val="00A21C45"/>
    <w:rsid w:val="00A21DDA"/>
    <w:rsid w:val="00A22385"/>
    <w:rsid w:val="00A231F6"/>
    <w:rsid w:val="00A2396E"/>
    <w:rsid w:val="00A27B95"/>
    <w:rsid w:val="00A306EF"/>
    <w:rsid w:val="00A30830"/>
    <w:rsid w:val="00A30AC9"/>
    <w:rsid w:val="00A30F40"/>
    <w:rsid w:val="00A34384"/>
    <w:rsid w:val="00A3710E"/>
    <w:rsid w:val="00A40396"/>
    <w:rsid w:val="00A40FE3"/>
    <w:rsid w:val="00A4118F"/>
    <w:rsid w:val="00A41770"/>
    <w:rsid w:val="00A41DD0"/>
    <w:rsid w:val="00A43935"/>
    <w:rsid w:val="00A43BB5"/>
    <w:rsid w:val="00A444C3"/>
    <w:rsid w:val="00A46E8D"/>
    <w:rsid w:val="00A507F1"/>
    <w:rsid w:val="00A51057"/>
    <w:rsid w:val="00A51335"/>
    <w:rsid w:val="00A51627"/>
    <w:rsid w:val="00A51A0C"/>
    <w:rsid w:val="00A5219D"/>
    <w:rsid w:val="00A52F6A"/>
    <w:rsid w:val="00A55726"/>
    <w:rsid w:val="00A55954"/>
    <w:rsid w:val="00A6035F"/>
    <w:rsid w:val="00A63820"/>
    <w:rsid w:val="00A668FE"/>
    <w:rsid w:val="00A66E39"/>
    <w:rsid w:val="00A67486"/>
    <w:rsid w:val="00A675C9"/>
    <w:rsid w:val="00A677B9"/>
    <w:rsid w:val="00A70481"/>
    <w:rsid w:val="00A73645"/>
    <w:rsid w:val="00A74171"/>
    <w:rsid w:val="00A744BD"/>
    <w:rsid w:val="00A74F7F"/>
    <w:rsid w:val="00A76F74"/>
    <w:rsid w:val="00A809E4"/>
    <w:rsid w:val="00A82C8B"/>
    <w:rsid w:val="00A864A9"/>
    <w:rsid w:val="00A9068D"/>
    <w:rsid w:val="00A92C6C"/>
    <w:rsid w:val="00A936A6"/>
    <w:rsid w:val="00A93A98"/>
    <w:rsid w:val="00A95F35"/>
    <w:rsid w:val="00A970D7"/>
    <w:rsid w:val="00AA017C"/>
    <w:rsid w:val="00AA047F"/>
    <w:rsid w:val="00AA19DB"/>
    <w:rsid w:val="00AA1CB3"/>
    <w:rsid w:val="00AA2433"/>
    <w:rsid w:val="00AA67F2"/>
    <w:rsid w:val="00AA6E0E"/>
    <w:rsid w:val="00AB4240"/>
    <w:rsid w:val="00AB4555"/>
    <w:rsid w:val="00AB488F"/>
    <w:rsid w:val="00AB516E"/>
    <w:rsid w:val="00AB5568"/>
    <w:rsid w:val="00AB63E7"/>
    <w:rsid w:val="00AB7267"/>
    <w:rsid w:val="00AC0A7E"/>
    <w:rsid w:val="00AC1CF0"/>
    <w:rsid w:val="00AC2EEC"/>
    <w:rsid w:val="00AC5A38"/>
    <w:rsid w:val="00AC6AE1"/>
    <w:rsid w:val="00AD05B4"/>
    <w:rsid w:val="00AD152B"/>
    <w:rsid w:val="00AD197C"/>
    <w:rsid w:val="00AD1CBC"/>
    <w:rsid w:val="00AD2C87"/>
    <w:rsid w:val="00AD33FC"/>
    <w:rsid w:val="00AD458D"/>
    <w:rsid w:val="00AD4C5A"/>
    <w:rsid w:val="00AD5F64"/>
    <w:rsid w:val="00AD7473"/>
    <w:rsid w:val="00AD7B71"/>
    <w:rsid w:val="00AD7EE7"/>
    <w:rsid w:val="00AE1249"/>
    <w:rsid w:val="00AE439F"/>
    <w:rsid w:val="00AE452B"/>
    <w:rsid w:val="00AF0414"/>
    <w:rsid w:val="00B0179A"/>
    <w:rsid w:val="00B01D2A"/>
    <w:rsid w:val="00B0433B"/>
    <w:rsid w:val="00B045DD"/>
    <w:rsid w:val="00B05870"/>
    <w:rsid w:val="00B1435A"/>
    <w:rsid w:val="00B148F9"/>
    <w:rsid w:val="00B14BFA"/>
    <w:rsid w:val="00B16010"/>
    <w:rsid w:val="00B216A4"/>
    <w:rsid w:val="00B21C20"/>
    <w:rsid w:val="00B229F9"/>
    <w:rsid w:val="00B231EB"/>
    <w:rsid w:val="00B2356D"/>
    <w:rsid w:val="00B23E0D"/>
    <w:rsid w:val="00B2456A"/>
    <w:rsid w:val="00B255AC"/>
    <w:rsid w:val="00B2702C"/>
    <w:rsid w:val="00B3164C"/>
    <w:rsid w:val="00B3240B"/>
    <w:rsid w:val="00B33856"/>
    <w:rsid w:val="00B34194"/>
    <w:rsid w:val="00B352B8"/>
    <w:rsid w:val="00B361D7"/>
    <w:rsid w:val="00B36632"/>
    <w:rsid w:val="00B43C19"/>
    <w:rsid w:val="00B45977"/>
    <w:rsid w:val="00B45B62"/>
    <w:rsid w:val="00B46937"/>
    <w:rsid w:val="00B4716F"/>
    <w:rsid w:val="00B50354"/>
    <w:rsid w:val="00B50521"/>
    <w:rsid w:val="00B5150C"/>
    <w:rsid w:val="00B52BA0"/>
    <w:rsid w:val="00B537F2"/>
    <w:rsid w:val="00B552FD"/>
    <w:rsid w:val="00B57B6E"/>
    <w:rsid w:val="00B609FC"/>
    <w:rsid w:val="00B6153A"/>
    <w:rsid w:val="00B61AA3"/>
    <w:rsid w:val="00B621B9"/>
    <w:rsid w:val="00B62E8E"/>
    <w:rsid w:val="00B658C0"/>
    <w:rsid w:val="00B66FE9"/>
    <w:rsid w:val="00B750AB"/>
    <w:rsid w:val="00B750C4"/>
    <w:rsid w:val="00B76239"/>
    <w:rsid w:val="00B76C2F"/>
    <w:rsid w:val="00B77B34"/>
    <w:rsid w:val="00B80C85"/>
    <w:rsid w:val="00B81092"/>
    <w:rsid w:val="00B83080"/>
    <w:rsid w:val="00B84A11"/>
    <w:rsid w:val="00B8672E"/>
    <w:rsid w:val="00B904A7"/>
    <w:rsid w:val="00B90F0F"/>
    <w:rsid w:val="00B91B3B"/>
    <w:rsid w:val="00B93CD7"/>
    <w:rsid w:val="00BA0E40"/>
    <w:rsid w:val="00BA3EA7"/>
    <w:rsid w:val="00BA5B35"/>
    <w:rsid w:val="00BA7C8D"/>
    <w:rsid w:val="00BB184C"/>
    <w:rsid w:val="00BB35E6"/>
    <w:rsid w:val="00BB3A6C"/>
    <w:rsid w:val="00BB58A5"/>
    <w:rsid w:val="00BB5E36"/>
    <w:rsid w:val="00BB6F60"/>
    <w:rsid w:val="00BC2CDB"/>
    <w:rsid w:val="00BC3D94"/>
    <w:rsid w:val="00BC40CB"/>
    <w:rsid w:val="00BC62D2"/>
    <w:rsid w:val="00BC6AFD"/>
    <w:rsid w:val="00BC7EAD"/>
    <w:rsid w:val="00BD01DF"/>
    <w:rsid w:val="00BD1030"/>
    <w:rsid w:val="00BD2AA7"/>
    <w:rsid w:val="00BD37F6"/>
    <w:rsid w:val="00BD646E"/>
    <w:rsid w:val="00BD66FB"/>
    <w:rsid w:val="00BD6F89"/>
    <w:rsid w:val="00BD714C"/>
    <w:rsid w:val="00BE09E9"/>
    <w:rsid w:val="00BE1315"/>
    <w:rsid w:val="00BE1968"/>
    <w:rsid w:val="00BE232D"/>
    <w:rsid w:val="00BE3028"/>
    <w:rsid w:val="00BF10EC"/>
    <w:rsid w:val="00BF1F95"/>
    <w:rsid w:val="00BF260A"/>
    <w:rsid w:val="00BF35E3"/>
    <w:rsid w:val="00BF4500"/>
    <w:rsid w:val="00BF701E"/>
    <w:rsid w:val="00BF7690"/>
    <w:rsid w:val="00C06A7A"/>
    <w:rsid w:val="00C06E2D"/>
    <w:rsid w:val="00C071B2"/>
    <w:rsid w:val="00C129DE"/>
    <w:rsid w:val="00C1491C"/>
    <w:rsid w:val="00C1680B"/>
    <w:rsid w:val="00C17B69"/>
    <w:rsid w:val="00C17B75"/>
    <w:rsid w:val="00C204BC"/>
    <w:rsid w:val="00C21715"/>
    <w:rsid w:val="00C24C99"/>
    <w:rsid w:val="00C25878"/>
    <w:rsid w:val="00C260C0"/>
    <w:rsid w:val="00C264C5"/>
    <w:rsid w:val="00C274C7"/>
    <w:rsid w:val="00C30555"/>
    <w:rsid w:val="00C32D3A"/>
    <w:rsid w:val="00C37A63"/>
    <w:rsid w:val="00C40BD3"/>
    <w:rsid w:val="00C40E7F"/>
    <w:rsid w:val="00C42C12"/>
    <w:rsid w:val="00C45373"/>
    <w:rsid w:val="00C4626B"/>
    <w:rsid w:val="00C46501"/>
    <w:rsid w:val="00C5282E"/>
    <w:rsid w:val="00C52AFB"/>
    <w:rsid w:val="00C54331"/>
    <w:rsid w:val="00C544CB"/>
    <w:rsid w:val="00C56060"/>
    <w:rsid w:val="00C570CC"/>
    <w:rsid w:val="00C57563"/>
    <w:rsid w:val="00C6088F"/>
    <w:rsid w:val="00C60E37"/>
    <w:rsid w:val="00C61735"/>
    <w:rsid w:val="00C635F8"/>
    <w:rsid w:val="00C6366F"/>
    <w:rsid w:val="00C64CC7"/>
    <w:rsid w:val="00C67259"/>
    <w:rsid w:val="00C70616"/>
    <w:rsid w:val="00C72D78"/>
    <w:rsid w:val="00C73839"/>
    <w:rsid w:val="00C73F7E"/>
    <w:rsid w:val="00C74425"/>
    <w:rsid w:val="00C74B6F"/>
    <w:rsid w:val="00C74FB5"/>
    <w:rsid w:val="00C771AE"/>
    <w:rsid w:val="00C81AB6"/>
    <w:rsid w:val="00C81AE6"/>
    <w:rsid w:val="00C8501E"/>
    <w:rsid w:val="00C85188"/>
    <w:rsid w:val="00C86805"/>
    <w:rsid w:val="00C9125D"/>
    <w:rsid w:val="00C92E58"/>
    <w:rsid w:val="00C96925"/>
    <w:rsid w:val="00C97B86"/>
    <w:rsid w:val="00CA0A47"/>
    <w:rsid w:val="00CA6BB0"/>
    <w:rsid w:val="00CA70F0"/>
    <w:rsid w:val="00CA78B0"/>
    <w:rsid w:val="00CA7C3F"/>
    <w:rsid w:val="00CB0358"/>
    <w:rsid w:val="00CB159C"/>
    <w:rsid w:val="00CB15CB"/>
    <w:rsid w:val="00CB190F"/>
    <w:rsid w:val="00CB1AA1"/>
    <w:rsid w:val="00CB67BF"/>
    <w:rsid w:val="00CB6FAF"/>
    <w:rsid w:val="00CC11CB"/>
    <w:rsid w:val="00CC24F9"/>
    <w:rsid w:val="00CC3095"/>
    <w:rsid w:val="00CC37E8"/>
    <w:rsid w:val="00CC55D1"/>
    <w:rsid w:val="00CC5A64"/>
    <w:rsid w:val="00CD0384"/>
    <w:rsid w:val="00CD3EF0"/>
    <w:rsid w:val="00CD40E3"/>
    <w:rsid w:val="00CD5A67"/>
    <w:rsid w:val="00CD5C2F"/>
    <w:rsid w:val="00CD5EC1"/>
    <w:rsid w:val="00CE0A5E"/>
    <w:rsid w:val="00CE375E"/>
    <w:rsid w:val="00CE4603"/>
    <w:rsid w:val="00CE78A0"/>
    <w:rsid w:val="00CF3E5E"/>
    <w:rsid w:val="00CF41D4"/>
    <w:rsid w:val="00D03591"/>
    <w:rsid w:val="00D03F4F"/>
    <w:rsid w:val="00D052A2"/>
    <w:rsid w:val="00D05541"/>
    <w:rsid w:val="00D103A4"/>
    <w:rsid w:val="00D11A1D"/>
    <w:rsid w:val="00D125FE"/>
    <w:rsid w:val="00D13821"/>
    <w:rsid w:val="00D13B13"/>
    <w:rsid w:val="00D14144"/>
    <w:rsid w:val="00D16984"/>
    <w:rsid w:val="00D2009F"/>
    <w:rsid w:val="00D20FA0"/>
    <w:rsid w:val="00D23E7A"/>
    <w:rsid w:val="00D24E51"/>
    <w:rsid w:val="00D24E9D"/>
    <w:rsid w:val="00D25EA0"/>
    <w:rsid w:val="00D276B5"/>
    <w:rsid w:val="00D30633"/>
    <w:rsid w:val="00D31394"/>
    <w:rsid w:val="00D34855"/>
    <w:rsid w:val="00D34E1D"/>
    <w:rsid w:val="00D35467"/>
    <w:rsid w:val="00D35B4B"/>
    <w:rsid w:val="00D364B7"/>
    <w:rsid w:val="00D36784"/>
    <w:rsid w:val="00D368D3"/>
    <w:rsid w:val="00D37D7C"/>
    <w:rsid w:val="00D401AC"/>
    <w:rsid w:val="00D41DF2"/>
    <w:rsid w:val="00D44098"/>
    <w:rsid w:val="00D44F2E"/>
    <w:rsid w:val="00D463D2"/>
    <w:rsid w:val="00D474CF"/>
    <w:rsid w:val="00D47A91"/>
    <w:rsid w:val="00D521F6"/>
    <w:rsid w:val="00D542EF"/>
    <w:rsid w:val="00D57DEE"/>
    <w:rsid w:val="00D61A8C"/>
    <w:rsid w:val="00D62828"/>
    <w:rsid w:val="00D6340A"/>
    <w:rsid w:val="00D645F7"/>
    <w:rsid w:val="00D66E76"/>
    <w:rsid w:val="00D676CE"/>
    <w:rsid w:val="00D67AE9"/>
    <w:rsid w:val="00D716C6"/>
    <w:rsid w:val="00D73B1E"/>
    <w:rsid w:val="00D73CBD"/>
    <w:rsid w:val="00D756FB"/>
    <w:rsid w:val="00D75ABD"/>
    <w:rsid w:val="00D83481"/>
    <w:rsid w:val="00D8491B"/>
    <w:rsid w:val="00D85983"/>
    <w:rsid w:val="00D86C3B"/>
    <w:rsid w:val="00D920F6"/>
    <w:rsid w:val="00D96EA1"/>
    <w:rsid w:val="00DA2AA0"/>
    <w:rsid w:val="00DA3011"/>
    <w:rsid w:val="00DA3EB3"/>
    <w:rsid w:val="00DA3F08"/>
    <w:rsid w:val="00DA416E"/>
    <w:rsid w:val="00DA4FCB"/>
    <w:rsid w:val="00DA5000"/>
    <w:rsid w:val="00DA56AE"/>
    <w:rsid w:val="00DA71B4"/>
    <w:rsid w:val="00DA74D1"/>
    <w:rsid w:val="00DB026C"/>
    <w:rsid w:val="00DB2927"/>
    <w:rsid w:val="00DB36DB"/>
    <w:rsid w:val="00DB3AFB"/>
    <w:rsid w:val="00DB6DDC"/>
    <w:rsid w:val="00DC064D"/>
    <w:rsid w:val="00DC683D"/>
    <w:rsid w:val="00DD16CD"/>
    <w:rsid w:val="00DD40C1"/>
    <w:rsid w:val="00DD60F4"/>
    <w:rsid w:val="00DD7B4F"/>
    <w:rsid w:val="00DD7CAF"/>
    <w:rsid w:val="00DE143D"/>
    <w:rsid w:val="00DE1943"/>
    <w:rsid w:val="00DE1C06"/>
    <w:rsid w:val="00DE4C6C"/>
    <w:rsid w:val="00DE6772"/>
    <w:rsid w:val="00DE68A3"/>
    <w:rsid w:val="00DF0B66"/>
    <w:rsid w:val="00DF0C7A"/>
    <w:rsid w:val="00DF111D"/>
    <w:rsid w:val="00DF1AF7"/>
    <w:rsid w:val="00DF3102"/>
    <w:rsid w:val="00DF4AC6"/>
    <w:rsid w:val="00DF4ADE"/>
    <w:rsid w:val="00DF6037"/>
    <w:rsid w:val="00E00D41"/>
    <w:rsid w:val="00E02356"/>
    <w:rsid w:val="00E03F49"/>
    <w:rsid w:val="00E05059"/>
    <w:rsid w:val="00E0520E"/>
    <w:rsid w:val="00E101F8"/>
    <w:rsid w:val="00E11A90"/>
    <w:rsid w:val="00E12C71"/>
    <w:rsid w:val="00E154BE"/>
    <w:rsid w:val="00E17407"/>
    <w:rsid w:val="00E17B26"/>
    <w:rsid w:val="00E209D3"/>
    <w:rsid w:val="00E21708"/>
    <w:rsid w:val="00E227D0"/>
    <w:rsid w:val="00E23F4F"/>
    <w:rsid w:val="00E24D9E"/>
    <w:rsid w:val="00E26BD3"/>
    <w:rsid w:val="00E273AC"/>
    <w:rsid w:val="00E31896"/>
    <w:rsid w:val="00E31EC3"/>
    <w:rsid w:val="00E3299E"/>
    <w:rsid w:val="00E33962"/>
    <w:rsid w:val="00E33ADA"/>
    <w:rsid w:val="00E34404"/>
    <w:rsid w:val="00E35B18"/>
    <w:rsid w:val="00E35C32"/>
    <w:rsid w:val="00E35F3A"/>
    <w:rsid w:val="00E37D56"/>
    <w:rsid w:val="00E420E8"/>
    <w:rsid w:val="00E42E16"/>
    <w:rsid w:val="00E4437F"/>
    <w:rsid w:val="00E44D84"/>
    <w:rsid w:val="00E4580E"/>
    <w:rsid w:val="00E45D2F"/>
    <w:rsid w:val="00E4787D"/>
    <w:rsid w:val="00E50291"/>
    <w:rsid w:val="00E531E3"/>
    <w:rsid w:val="00E53D20"/>
    <w:rsid w:val="00E53EDF"/>
    <w:rsid w:val="00E546C0"/>
    <w:rsid w:val="00E54D04"/>
    <w:rsid w:val="00E560A3"/>
    <w:rsid w:val="00E561B9"/>
    <w:rsid w:val="00E5658B"/>
    <w:rsid w:val="00E56AE9"/>
    <w:rsid w:val="00E6029F"/>
    <w:rsid w:val="00E60BB3"/>
    <w:rsid w:val="00E60C86"/>
    <w:rsid w:val="00E61695"/>
    <w:rsid w:val="00E653BC"/>
    <w:rsid w:val="00E6587D"/>
    <w:rsid w:val="00E70E54"/>
    <w:rsid w:val="00E730C5"/>
    <w:rsid w:val="00E7601D"/>
    <w:rsid w:val="00E7656B"/>
    <w:rsid w:val="00E81AC8"/>
    <w:rsid w:val="00E8222E"/>
    <w:rsid w:val="00E82633"/>
    <w:rsid w:val="00E8493B"/>
    <w:rsid w:val="00E8498F"/>
    <w:rsid w:val="00E85146"/>
    <w:rsid w:val="00E85ED9"/>
    <w:rsid w:val="00E91234"/>
    <w:rsid w:val="00E918C9"/>
    <w:rsid w:val="00E91D13"/>
    <w:rsid w:val="00E948C9"/>
    <w:rsid w:val="00E97ED3"/>
    <w:rsid w:val="00EA1154"/>
    <w:rsid w:val="00EA2389"/>
    <w:rsid w:val="00EA3306"/>
    <w:rsid w:val="00EA3826"/>
    <w:rsid w:val="00EA5358"/>
    <w:rsid w:val="00EA600F"/>
    <w:rsid w:val="00EB4456"/>
    <w:rsid w:val="00EB53D5"/>
    <w:rsid w:val="00EB68EF"/>
    <w:rsid w:val="00EC0E2B"/>
    <w:rsid w:val="00EC1995"/>
    <w:rsid w:val="00EC28FD"/>
    <w:rsid w:val="00EC762F"/>
    <w:rsid w:val="00EC7744"/>
    <w:rsid w:val="00ED19C3"/>
    <w:rsid w:val="00ED1DAC"/>
    <w:rsid w:val="00ED318E"/>
    <w:rsid w:val="00ED4261"/>
    <w:rsid w:val="00ED4C72"/>
    <w:rsid w:val="00ED658E"/>
    <w:rsid w:val="00ED7571"/>
    <w:rsid w:val="00ED7689"/>
    <w:rsid w:val="00ED76F4"/>
    <w:rsid w:val="00ED771C"/>
    <w:rsid w:val="00ED77E6"/>
    <w:rsid w:val="00EE00A3"/>
    <w:rsid w:val="00EE0961"/>
    <w:rsid w:val="00EE20B8"/>
    <w:rsid w:val="00EE39EC"/>
    <w:rsid w:val="00EE4AD4"/>
    <w:rsid w:val="00EE6098"/>
    <w:rsid w:val="00EF19AD"/>
    <w:rsid w:val="00EF2BAC"/>
    <w:rsid w:val="00EF41BB"/>
    <w:rsid w:val="00EF5344"/>
    <w:rsid w:val="00EF62B0"/>
    <w:rsid w:val="00EF654F"/>
    <w:rsid w:val="00F0136B"/>
    <w:rsid w:val="00F01790"/>
    <w:rsid w:val="00F03404"/>
    <w:rsid w:val="00F03782"/>
    <w:rsid w:val="00F04763"/>
    <w:rsid w:val="00F05EA9"/>
    <w:rsid w:val="00F0782D"/>
    <w:rsid w:val="00F10A54"/>
    <w:rsid w:val="00F117D6"/>
    <w:rsid w:val="00F142E0"/>
    <w:rsid w:val="00F1481B"/>
    <w:rsid w:val="00F1590F"/>
    <w:rsid w:val="00F17FFC"/>
    <w:rsid w:val="00F2077B"/>
    <w:rsid w:val="00F211BF"/>
    <w:rsid w:val="00F21A3E"/>
    <w:rsid w:val="00F21BDE"/>
    <w:rsid w:val="00F222CD"/>
    <w:rsid w:val="00F22B1D"/>
    <w:rsid w:val="00F230FC"/>
    <w:rsid w:val="00F23345"/>
    <w:rsid w:val="00F239A5"/>
    <w:rsid w:val="00F24412"/>
    <w:rsid w:val="00F24C21"/>
    <w:rsid w:val="00F26502"/>
    <w:rsid w:val="00F2740C"/>
    <w:rsid w:val="00F27A67"/>
    <w:rsid w:val="00F31115"/>
    <w:rsid w:val="00F3136F"/>
    <w:rsid w:val="00F3519F"/>
    <w:rsid w:val="00F35787"/>
    <w:rsid w:val="00F36897"/>
    <w:rsid w:val="00F410A4"/>
    <w:rsid w:val="00F4456F"/>
    <w:rsid w:val="00F44BB8"/>
    <w:rsid w:val="00F460B5"/>
    <w:rsid w:val="00F46245"/>
    <w:rsid w:val="00F46D53"/>
    <w:rsid w:val="00F51B8E"/>
    <w:rsid w:val="00F51B94"/>
    <w:rsid w:val="00F51FAA"/>
    <w:rsid w:val="00F53110"/>
    <w:rsid w:val="00F54715"/>
    <w:rsid w:val="00F54EB9"/>
    <w:rsid w:val="00F605C4"/>
    <w:rsid w:val="00F61082"/>
    <w:rsid w:val="00F65701"/>
    <w:rsid w:val="00F67B45"/>
    <w:rsid w:val="00F73178"/>
    <w:rsid w:val="00F74427"/>
    <w:rsid w:val="00F75695"/>
    <w:rsid w:val="00F758CE"/>
    <w:rsid w:val="00F75F67"/>
    <w:rsid w:val="00F8249F"/>
    <w:rsid w:val="00F838E1"/>
    <w:rsid w:val="00F8404C"/>
    <w:rsid w:val="00F84923"/>
    <w:rsid w:val="00F90B46"/>
    <w:rsid w:val="00F927C4"/>
    <w:rsid w:val="00F949AB"/>
    <w:rsid w:val="00FA15CB"/>
    <w:rsid w:val="00FA182E"/>
    <w:rsid w:val="00FA1A7A"/>
    <w:rsid w:val="00FA4211"/>
    <w:rsid w:val="00FA6B2A"/>
    <w:rsid w:val="00FA753A"/>
    <w:rsid w:val="00FB0513"/>
    <w:rsid w:val="00FB1C78"/>
    <w:rsid w:val="00FB245A"/>
    <w:rsid w:val="00FB459F"/>
    <w:rsid w:val="00FB5BFE"/>
    <w:rsid w:val="00FB662B"/>
    <w:rsid w:val="00FB762E"/>
    <w:rsid w:val="00FC1833"/>
    <w:rsid w:val="00FC24D7"/>
    <w:rsid w:val="00FC46C7"/>
    <w:rsid w:val="00FC4E8D"/>
    <w:rsid w:val="00FC718C"/>
    <w:rsid w:val="00FC7A5B"/>
    <w:rsid w:val="00FD22F2"/>
    <w:rsid w:val="00FD3C35"/>
    <w:rsid w:val="00FD3C87"/>
    <w:rsid w:val="00FD4796"/>
    <w:rsid w:val="00FD4AFD"/>
    <w:rsid w:val="00FD553C"/>
    <w:rsid w:val="00FD6954"/>
    <w:rsid w:val="00FD7F1B"/>
    <w:rsid w:val="00FE08BD"/>
    <w:rsid w:val="00FE0B7A"/>
    <w:rsid w:val="00FE0E43"/>
    <w:rsid w:val="00FE0EEE"/>
    <w:rsid w:val="00FE127B"/>
    <w:rsid w:val="00FE19C9"/>
    <w:rsid w:val="00FE377A"/>
    <w:rsid w:val="00FE4382"/>
    <w:rsid w:val="00FE4EC8"/>
    <w:rsid w:val="00FE6A23"/>
    <w:rsid w:val="00FE7469"/>
    <w:rsid w:val="00FF18CF"/>
    <w:rsid w:val="00FF2222"/>
    <w:rsid w:val="00FF72E8"/>
    <w:rsid w:val="5221B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C362B5C"/>
  <w15:docId w15:val="{124A477F-A713-493A-89C1-B613E3F9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8221F3"/>
    <w:pPr>
      <w:spacing w:before="20"/>
      <w:jc w:val="both"/>
    </w:pPr>
    <w:rPr>
      <w:rFonts w:asciiTheme="minorHAnsi" w:hAnsiTheme="minorHAnsi" w:cstheme="minorHAnsi"/>
      <w:sz w:val="22"/>
    </w:rPr>
  </w:style>
  <w:style w:type="paragraph" w:styleId="Titolo1">
    <w:name w:val="heading 1"/>
    <w:aliases w:val="Capitolo,t1,DO NOT USE_h1,Level 1 Topic Heading,R1,H11,Section Heading,h1,II+,I,H12,H13,H14,H15,H16,H17,H18,H111,H121,H131,H141,H151,H161,H171,H19,H112,H122,H132,H142,H152,H162,H172,H181,H1111,H1211,H1311,H1411,H1511,H1611,H1711,H110,H113,1"/>
    <w:next w:val="Normale"/>
    <w:link w:val="Titolo1Carattere"/>
    <w:uiPriority w:val="9"/>
    <w:qFormat/>
    <w:rsid w:val="00231B69"/>
    <w:pPr>
      <w:keepNext/>
      <w:keepLines/>
      <w:pageBreakBefore/>
      <w:numPr>
        <w:numId w:val="4"/>
      </w:numPr>
      <w:tabs>
        <w:tab w:val="left" w:pos="568"/>
      </w:tabs>
      <w:spacing w:before="240" w:after="120"/>
      <w:jc w:val="both"/>
      <w:outlineLvl w:val="0"/>
    </w:pPr>
    <w:rPr>
      <w:rFonts w:ascii="Arial" w:hAnsi="Arial"/>
      <w:b/>
      <w:sz w:val="28"/>
    </w:rPr>
  </w:style>
  <w:style w:type="paragraph" w:styleId="Titolo2">
    <w:name w:val="heading 2"/>
    <w:aliases w:val="h2,2nd level,t2,CAPITOLO,2 Heading,2ndOrd (A.),Appendix Title,ah1,A1,Main Hd,Second-Order Heading,A.B.C.,l2,heading 2,PAR 1,Attribute Heading 2,Chapter Number/Appendix Letter,chn,Level 2 Topic Heading,(1.1,1.2,1.3 etc),Prophead 2,2,A,R2,H21"/>
    <w:next w:val="Normale"/>
    <w:link w:val="Titolo2Carattere"/>
    <w:uiPriority w:val="9"/>
    <w:qFormat/>
    <w:rsid w:val="008B2D93"/>
    <w:pPr>
      <w:keepNext/>
      <w:keepLines/>
      <w:numPr>
        <w:ilvl w:val="1"/>
        <w:numId w:val="4"/>
      </w:numPr>
      <w:tabs>
        <w:tab w:val="left" w:pos="851"/>
      </w:tabs>
      <w:spacing w:before="240" w:after="120"/>
      <w:jc w:val="both"/>
      <w:outlineLvl w:val="1"/>
    </w:pPr>
    <w:rPr>
      <w:rFonts w:ascii="Arial" w:hAnsi="Arial"/>
      <w:b/>
      <w:sz w:val="26"/>
    </w:rPr>
  </w:style>
  <w:style w:type="paragraph" w:styleId="Titolo3">
    <w:name w:val="heading 3"/>
    <w:aliases w:val="t3,§,§§,3 Heading,3rdOrd (1.),Unnumbered Head,uh,UH,Third-Order Heading,h3,Livello 3,Prophead 3,HHHeading,H31,H32,H33,H311,H321,3,subhead,E3,Level 3 Topic Heading,Headline,h31,h32,h33,h311,h321,SubSub,SubSub1,SubSub2,SubSub3,SubSub4,SubSub5"/>
    <w:next w:val="Normale"/>
    <w:link w:val="Titolo3Carattere"/>
    <w:uiPriority w:val="9"/>
    <w:qFormat/>
    <w:rsid w:val="008B2D93"/>
    <w:pPr>
      <w:keepNext/>
      <w:keepLines/>
      <w:numPr>
        <w:ilvl w:val="2"/>
        <w:numId w:val="4"/>
      </w:numPr>
      <w:tabs>
        <w:tab w:val="left" w:pos="1134"/>
      </w:tabs>
      <w:spacing w:before="240" w:after="120"/>
      <w:jc w:val="both"/>
      <w:outlineLvl w:val="2"/>
    </w:pPr>
    <w:rPr>
      <w:rFonts w:ascii="Arial" w:hAnsi="Arial"/>
      <w:b/>
      <w:sz w:val="24"/>
    </w:rPr>
  </w:style>
  <w:style w:type="paragraph" w:styleId="Titolo4">
    <w:name w:val="heading 4"/>
    <w:aliases w:val="t4,h4,a.,E4, Heading 4,4"/>
    <w:next w:val="Normale"/>
    <w:qFormat/>
    <w:rsid w:val="008B2D93"/>
    <w:pPr>
      <w:keepNext/>
      <w:keepLines/>
      <w:numPr>
        <w:ilvl w:val="3"/>
        <w:numId w:val="4"/>
      </w:numPr>
      <w:tabs>
        <w:tab w:val="left" w:pos="1276"/>
      </w:tabs>
      <w:spacing w:before="240" w:after="120"/>
      <w:jc w:val="both"/>
      <w:outlineLvl w:val="3"/>
    </w:pPr>
    <w:rPr>
      <w:rFonts w:ascii="Arial" w:hAnsi="Arial"/>
      <w:b/>
      <w:sz w:val="22"/>
    </w:rPr>
  </w:style>
  <w:style w:type="paragraph" w:styleId="Titolo5">
    <w:name w:val="heading 5"/>
    <w:aliases w:val="t5,Appendix A to X,Heading 5   Appendix A to X,5"/>
    <w:next w:val="Normale"/>
    <w:qFormat/>
    <w:rsid w:val="008B2D93"/>
    <w:pPr>
      <w:keepNext/>
      <w:keepLines/>
      <w:numPr>
        <w:ilvl w:val="4"/>
        <w:numId w:val="4"/>
      </w:numPr>
      <w:tabs>
        <w:tab w:val="left" w:pos="1418"/>
      </w:tabs>
      <w:spacing w:before="240" w:after="120"/>
      <w:jc w:val="both"/>
      <w:outlineLvl w:val="4"/>
    </w:pPr>
    <w:rPr>
      <w:rFonts w:ascii="Arial" w:hAnsi="Arial"/>
      <w:b/>
      <w:sz w:val="22"/>
    </w:rPr>
  </w:style>
  <w:style w:type="paragraph" w:styleId="Titolo6">
    <w:name w:val="heading 6"/>
    <w:aliases w:val="Bullet list,Bullet list1,Bullet list2,Bullet list11,Bullet list3,Bullet list12,Bullet list21,Bullet list111,Bullet lis"/>
    <w:basedOn w:val="Titolo5"/>
    <w:next w:val="Normale"/>
    <w:qFormat/>
    <w:rsid w:val="008B2D93"/>
    <w:pPr>
      <w:numPr>
        <w:ilvl w:val="5"/>
      </w:numPr>
      <w:outlineLvl w:val="5"/>
    </w:pPr>
  </w:style>
  <w:style w:type="paragraph" w:styleId="Titolo7">
    <w:name w:val="heading 7"/>
    <w:aliases w:val="7,h7"/>
    <w:basedOn w:val="Titolo5"/>
    <w:next w:val="Normale"/>
    <w:qFormat/>
    <w:rsid w:val="008B2D93"/>
    <w:pPr>
      <w:numPr>
        <w:ilvl w:val="6"/>
      </w:numPr>
      <w:outlineLvl w:val="6"/>
    </w:pPr>
  </w:style>
  <w:style w:type="paragraph" w:styleId="Titolo8">
    <w:name w:val="heading 8"/>
    <w:aliases w:val="8,h8"/>
    <w:basedOn w:val="Titolo5"/>
    <w:next w:val="Normale"/>
    <w:qFormat/>
    <w:rsid w:val="008B2D93"/>
    <w:pPr>
      <w:numPr>
        <w:ilvl w:val="7"/>
      </w:numPr>
      <w:outlineLvl w:val="7"/>
    </w:pPr>
  </w:style>
  <w:style w:type="paragraph" w:styleId="Titolo9">
    <w:name w:val="heading 9"/>
    <w:aliases w:val="9,h9"/>
    <w:basedOn w:val="Titolo5"/>
    <w:next w:val="Normale"/>
    <w:qFormat/>
    <w:rsid w:val="008B2D93"/>
    <w:pPr>
      <w:numPr>
        <w:ilvl w:val="8"/>
      </w:numPr>
      <w:outlineLvl w:val="8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Capitolo Carattere,t1 Carattere,DO NOT USE_h1 Carattere,Level 1 Topic Heading Carattere,R1 Carattere,H11 Carattere,Section Heading Carattere,h1 Carattere,II+ Carattere,I Carattere,H12 Carattere,H13 Carattere,H14 Carattere,1 Carattere"/>
    <w:basedOn w:val="Carpredefinitoparagrafo"/>
    <w:link w:val="Titolo1"/>
    <w:uiPriority w:val="9"/>
    <w:rsid w:val="00924CCA"/>
    <w:rPr>
      <w:rFonts w:ascii="Arial" w:hAnsi="Arial"/>
      <w:b/>
      <w:sz w:val="28"/>
    </w:rPr>
  </w:style>
  <w:style w:type="character" w:customStyle="1" w:styleId="Titolo2Carattere">
    <w:name w:val="Titolo 2 Carattere"/>
    <w:aliases w:val="h2 Carattere,2nd level Carattere,t2 Carattere,CAPITOLO Carattere,2 Heading Carattere,2ndOrd (A.) Carattere,Appendix Title Carattere,ah1 Carattere,A1 Carattere,Main Hd Carattere,Second-Order Heading Carattere,A.B.C. Carattere"/>
    <w:basedOn w:val="Carpredefinitoparagrafo"/>
    <w:link w:val="Titolo2"/>
    <w:uiPriority w:val="9"/>
    <w:rsid w:val="00924CCA"/>
    <w:rPr>
      <w:rFonts w:ascii="Arial" w:hAnsi="Arial"/>
      <w:b/>
      <w:sz w:val="26"/>
    </w:rPr>
  </w:style>
  <w:style w:type="character" w:customStyle="1" w:styleId="Titolo3Carattere">
    <w:name w:val="Titolo 3 Carattere"/>
    <w:aliases w:val="t3 Carattere,§ Carattere,§§ Carattere,3 Heading Carattere,3rdOrd (1.) Carattere,Unnumbered Head Carattere,uh Carattere,UH Carattere,Third-Order Heading Carattere,h3 Carattere,Livello 3 Carattere,Prophead 3 Carattere,H31 Carattere"/>
    <w:basedOn w:val="Carpredefinitoparagrafo"/>
    <w:link w:val="Titolo3"/>
    <w:uiPriority w:val="9"/>
    <w:rsid w:val="002840E9"/>
    <w:rPr>
      <w:rFonts w:ascii="Arial" w:hAnsi="Arial"/>
      <w:b/>
      <w:sz w:val="24"/>
    </w:rPr>
  </w:style>
  <w:style w:type="paragraph" w:customStyle="1" w:styleId="Altrosottotitolo">
    <w:name w:val="Altro sottotitolo"/>
    <w:basedOn w:val="Normale"/>
    <w:rsid w:val="008B2D93"/>
    <w:pPr>
      <w:spacing w:before="240" w:after="120"/>
    </w:pPr>
    <w:rPr>
      <w:rFonts w:ascii="Arial" w:hAnsi="Arial"/>
      <w:b/>
      <w:sz w:val="26"/>
    </w:rPr>
  </w:style>
  <w:style w:type="paragraph" w:customStyle="1" w:styleId="Altrotitolo">
    <w:name w:val="Altro titolo"/>
    <w:basedOn w:val="Normale"/>
    <w:rsid w:val="008B2D93"/>
    <w:pPr>
      <w:pageBreakBefore/>
      <w:spacing w:after="120"/>
    </w:pPr>
    <w:rPr>
      <w:rFonts w:ascii="Arial" w:hAnsi="Arial"/>
      <w:b/>
      <w:sz w:val="28"/>
    </w:rPr>
  </w:style>
  <w:style w:type="paragraph" w:customStyle="1" w:styleId="Appendice1">
    <w:name w:val="Appendice 1"/>
    <w:basedOn w:val="Altrotitolo"/>
    <w:next w:val="Normale"/>
    <w:rsid w:val="008B2D93"/>
  </w:style>
  <w:style w:type="paragraph" w:customStyle="1" w:styleId="Appendice2">
    <w:name w:val="Appendice 2"/>
    <w:basedOn w:val="Titolo7"/>
    <w:next w:val="Normale"/>
    <w:rsid w:val="008B2D93"/>
    <w:pPr>
      <w:tabs>
        <w:tab w:val="clear" w:pos="1418"/>
        <w:tab w:val="left" w:pos="851"/>
      </w:tabs>
      <w:ind w:left="851" w:hanging="851"/>
      <w:outlineLvl w:val="9"/>
    </w:pPr>
    <w:rPr>
      <w:sz w:val="26"/>
    </w:rPr>
  </w:style>
  <w:style w:type="paragraph" w:customStyle="1" w:styleId="Appendice3">
    <w:name w:val="Appendice 3"/>
    <w:basedOn w:val="Titolo3"/>
    <w:next w:val="Normale"/>
    <w:rsid w:val="008B2D93"/>
    <w:pPr>
      <w:outlineLvl w:val="9"/>
    </w:pPr>
  </w:style>
  <w:style w:type="paragraph" w:customStyle="1" w:styleId="Appendice4">
    <w:name w:val="Appendice 4"/>
    <w:basedOn w:val="Titolo4"/>
    <w:next w:val="Normale"/>
    <w:rsid w:val="008B2D93"/>
    <w:pPr>
      <w:outlineLvl w:val="9"/>
    </w:pPr>
  </w:style>
  <w:style w:type="paragraph" w:customStyle="1" w:styleId="Appendice5">
    <w:name w:val="Appendice 5"/>
    <w:basedOn w:val="Titolo5"/>
    <w:next w:val="Normale"/>
    <w:rsid w:val="008B2D93"/>
    <w:pPr>
      <w:outlineLvl w:val="9"/>
    </w:pPr>
  </w:style>
  <w:style w:type="paragraph" w:styleId="Bibliografia">
    <w:name w:val="Bibliography"/>
    <w:basedOn w:val="Normale"/>
    <w:autoRedefine/>
    <w:rsid w:val="008B2D93"/>
    <w:pPr>
      <w:numPr>
        <w:numId w:val="1"/>
      </w:numPr>
      <w:spacing w:before="180"/>
    </w:pPr>
  </w:style>
  <w:style w:type="paragraph" w:customStyle="1" w:styleId="Titolocopertina">
    <w:name w:val="Titolo copertina"/>
    <w:basedOn w:val="Titolo1"/>
    <w:rsid w:val="008B2D93"/>
    <w:pPr>
      <w:keepNext w:val="0"/>
      <w:keepLines w:val="0"/>
      <w:pageBreakBefore w:val="0"/>
      <w:tabs>
        <w:tab w:val="clear" w:pos="568"/>
      </w:tabs>
      <w:jc w:val="center"/>
      <w:outlineLvl w:val="9"/>
    </w:pPr>
    <w:rPr>
      <w:sz w:val="36"/>
    </w:rPr>
  </w:style>
  <w:style w:type="paragraph" w:customStyle="1" w:styleId="Sottotitolocopertina">
    <w:name w:val="Sottotitolo copertina"/>
    <w:basedOn w:val="Titolocopertina"/>
    <w:rsid w:val="008B2D93"/>
    <w:rPr>
      <w:sz w:val="24"/>
    </w:rPr>
  </w:style>
  <w:style w:type="paragraph" w:customStyle="1" w:styleId="Datadeldocumento">
    <w:name w:val="Data del documento"/>
    <w:basedOn w:val="Sottotitolocopertina"/>
    <w:rsid w:val="008B2D93"/>
    <w:pPr>
      <w:framePr w:hSpace="142" w:wrap="around" w:vAnchor="page" w:hAnchor="text" w:y="15310"/>
      <w:jc w:val="left"/>
    </w:pPr>
    <w:rPr>
      <w:b w:val="0"/>
    </w:rPr>
  </w:style>
  <w:style w:type="paragraph" w:styleId="Didascalia">
    <w:name w:val="caption"/>
    <w:aliases w:val="Caption2"/>
    <w:basedOn w:val="Normale"/>
    <w:next w:val="Normale"/>
    <w:uiPriority w:val="35"/>
    <w:qFormat/>
    <w:rsid w:val="008B2D93"/>
    <w:pPr>
      <w:spacing w:before="120" w:after="120"/>
      <w:jc w:val="center"/>
    </w:pPr>
    <w:rPr>
      <w:b/>
    </w:rPr>
  </w:style>
  <w:style w:type="paragraph" w:customStyle="1" w:styleId="EdizioneBozza">
    <w:name w:val="Edizione/Bozza"/>
    <w:basedOn w:val="Sottotitolocopertina"/>
    <w:rsid w:val="008B2D93"/>
    <w:pPr>
      <w:framePr w:w="8505" w:hSpace="142" w:wrap="around" w:vAnchor="page" w:hAnchor="page" w:xAlign="center" w:y="12192"/>
    </w:pPr>
  </w:style>
  <w:style w:type="paragraph" w:customStyle="1" w:styleId="Elencopunti">
    <w:name w:val="Elenco punti"/>
    <w:basedOn w:val="Normale"/>
    <w:rsid w:val="008B2D93"/>
    <w:pPr>
      <w:numPr>
        <w:numId w:val="2"/>
      </w:numPr>
      <w:spacing w:before="120"/>
    </w:pPr>
  </w:style>
  <w:style w:type="paragraph" w:customStyle="1" w:styleId="Fissogrande">
    <w:name w:val="Fisso grande"/>
    <w:rsid w:val="008B2D93"/>
    <w:rPr>
      <w:rFonts w:ascii="Courier New" w:hAnsi="Courier New"/>
    </w:rPr>
  </w:style>
  <w:style w:type="paragraph" w:customStyle="1" w:styleId="Fissonormale">
    <w:name w:val="Fisso normale"/>
    <w:rsid w:val="008B2D93"/>
    <w:rPr>
      <w:rFonts w:ascii="Courier New" w:hAnsi="Courier New"/>
      <w:sz w:val="16"/>
    </w:rPr>
  </w:style>
  <w:style w:type="paragraph" w:customStyle="1" w:styleId="Fissopiccolo">
    <w:name w:val="Fisso piccolo"/>
    <w:rsid w:val="008B2D93"/>
    <w:rPr>
      <w:rFonts w:ascii="Courier New" w:hAnsi="Courier New"/>
      <w:sz w:val="10"/>
    </w:rPr>
  </w:style>
  <w:style w:type="paragraph" w:styleId="Indice1">
    <w:name w:val="index 1"/>
    <w:next w:val="Indice2"/>
    <w:autoRedefine/>
    <w:semiHidden/>
    <w:rsid w:val="008B2D93"/>
    <w:pPr>
      <w:spacing w:line="240" w:lineRule="exact"/>
      <w:ind w:left="499" w:hanging="284"/>
    </w:pPr>
    <w:rPr>
      <w:sz w:val="22"/>
    </w:rPr>
  </w:style>
  <w:style w:type="paragraph" w:styleId="Indice2">
    <w:name w:val="index 2"/>
    <w:autoRedefine/>
    <w:semiHidden/>
    <w:rsid w:val="008B2D93"/>
    <w:pPr>
      <w:spacing w:line="240" w:lineRule="exact"/>
      <w:ind w:left="783" w:hanging="284"/>
    </w:pPr>
  </w:style>
  <w:style w:type="paragraph" w:styleId="Sommario2">
    <w:name w:val="toc 2"/>
    <w:next w:val="Normale"/>
    <w:autoRedefine/>
    <w:uiPriority w:val="39"/>
    <w:rsid w:val="008B2D93"/>
    <w:pPr>
      <w:keepLines/>
      <w:tabs>
        <w:tab w:val="left" w:pos="851"/>
        <w:tab w:val="decimal" w:leader="dot" w:pos="9356"/>
      </w:tabs>
      <w:ind w:left="851" w:right="851" w:hanging="851"/>
      <w:jc w:val="both"/>
    </w:pPr>
    <w:rPr>
      <w:rFonts w:ascii="Arial" w:hAnsi="Arial"/>
      <w:noProof/>
      <w:sz w:val="22"/>
    </w:rPr>
  </w:style>
  <w:style w:type="paragraph" w:styleId="Indicedellefigure">
    <w:name w:val="table of figures"/>
    <w:basedOn w:val="Sommario2"/>
    <w:next w:val="Sommario2"/>
    <w:uiPriority w:val="99"/>
    <w:rsid w:val="008B2D93"/>
    <w:pPr>
      <w:ind w:left="1106" w:right="0" w:hanging="1106"/>
    </w:pPr>
  </w:style>
  <w:style w:type="paragraph" w:customStyle="1" w:styleId="Intestazione1">
    <w:name w:val="Intestazione 1"/>
    <w:basedOn w:val="Normale"/>
    <w:next w:val="Intestazione2"/>
    <w:rsid w:val="008B2D93"/>
    <w:pPr>
      <w:tabs>
        <w:tab w:val="left" w:pos="7428"/>
      </w:tabs>
      <w:jc w:val="right"/>
    </w:pPr>
    <w:rPr>
      <w:rFonts w:ascii="Frutiger 45 Light" w:hAnsi="Frutiger 45 Light"/>
      <w:b/>
      <w:sz w:val="16"/>
    </w:rPr>
  </w:style>
  <w:style w:type="paragraph" w:customStyle="1" w:styleId="Intestazione2">
    <w:name w:val="Intestazione 2"/>
    <w:basedOn w:val="Normale"/>
    <w:next w:val="Intestazione1"/>
    <w:rsid w:val="008B2D93"/>
    <w:pPr>
      <w:tabs>
        <w:tab w:val="left" w:pos="7428"/>
      </w:tabs>
      <w:jc w:val="right"/>
    </w:pPr>
    <w:rPr>
      <w:rFonts w:ascii="Frutiger 55 Roman" w:hAnsi="Frutiger 55 Roman"/>
      <w:sz w:val="16"/>
    </w:rPr>
  </w:style>
  <w:style w:type="paragraph" w:styleId="Intestazione">
    <w:name w:val="header"/>
    <w:basedOn w:val="Intestazione1"/>
    <w:next w:val="Normale"/>
    <w:rsid w:val="008B2D93"/>
  </w:style>
  <w:style w:type="paragraph" w:customStyle="1" w:styleId="Intestazione3">
    <w:name w:val="Intestazione 3"/>
    <w:basedOn w:val="Normale"/>
    <w:next w:val="Intestazione2"/>
    <w:rsid w:val="008B2D93"/>
    <w:pPr>
      <w:tabs>
        <w:tab w:val="left" w:pos="7428"/>
      </w:tabs>
      <w:spacing w:before="300"/>
      <w:jc w:val="right"/>
    </w:pPr>
    <w:rPr>
      <w:rFonts w:ascii="Frutiger 45 Light" w:hAnsi="Frutiger 45 Light"/>
      <w:b/>
      <w:sz w:val="16"/>
    </w:rPr>
  </w:style>
  <w:style w:type="paragraph" w:styleId="Mappadocumento">
    <w:name w:val="Document Map"/>
    <w:basedOn w:val="Normale"/>
    <w:semiHidden/>
    <w:rsid w:val="008B2D93"/>
    <w:pPr>
      <w:shd w:val="clear" w:color="auto" w:fill="000080"/>
    </w:pPr>
    <w:rPr>
      <w:rFonts w:ascii="Tahoma" w:hAnsi="Tahoma"/>
    </w:rPr>
  </w:style>
  <w:style w:type="paragraph" w:customStyle="1" w:styleId="Maschera">
    <w:name w:val="Maschera"/>
    <w:rsid w:val="008B2D93"/>
    <w:pPr>
      <w:keepNext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5" w:color="00FFFF" w:fill="auto"/>
      <w:ind w:left="142" w:right="141"/>
    </w:pPr>
    <w:rPr>
      <w:rFonts w:ascii="Courier New" w:hAnsi="Courier New"/>
      <w:sz w:val="16"/>
    </w:rPr>
  </w:style>
  <w:style w:type="paragraph" w:customStyle="1" w:styleId="Normalespaziato">
    <w:name w:val="Normale spaziato"/>
    <w:basedOn w:val="Normale"/>
    <w:rsid w:val="008B2D93"/>
    <w:pPr>
      <w:spacing w:after="120"/>
    </w:pPr>
  </w:style>
  <w:style w:type="character" w:styleId="Numeropagina">
    <w:name w:val="page number"/>
    <w:rsid w:val="008B2D93"/>
    <w:rPr>
      <w:rFonts w:ascii="Times New Roman" w:hAnsi="Times New Roman"/>
      <w:sz w:val="20"/>
    </w:rPr>
  </w:style>
  <w:style w:type="paragraph" w:styleId="Pidipagina">
    <w:name w:val="footer"/>
    <w:rsid w:val="008B2D93"/>
    <w:pPr>
      <w:tabs>
        <w:tab w:val="center" w:pos="4252"/>
        <w:tab w:val="right" w:pos="8504"/>
      </w:tabs>
      <w:spacing w:before="60"/>
    </w:pPr>
    <w:rPr>
      <w:sz w:val="18"/>
    </w:rPr>
  </w:style>
  <w:style w:type="paragraph" w:customStyle="1" w:styleId="Reportnormale">
    <w:name w:val="Report normale"/>
    <w:rsid w:val="008B2D93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6"/>
    </w:rPr>
  </w:style>
  <w:style w:type="paragraph" w:customStyle="1" w:styleId="Reportpiccolo">
    <w:name w:val="Report piccolo"/>
    <w:rsid w:val="008B2D93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0"/>
    </w:rPr>
  </w:style>
  <w:style w:type="paragraph" w:styleId="Rientronormale">
    <w:name w:val="Normal Indent"/>
    <w:basedOn w:val="Normale"/>
    <w:rsid w:val="008B2D93"/>
    <w:pPr>
      <w:ind w:left="426"/>
    </w:pPr>
  </w:style>
  <w:style w:type="character" w:styleId="Rimandonotaapidipagina">
    <w:name w:val="footnote reference"/>
    <w:semiHidden/>
    <w:rsid w:val="008B2D93"/>
    <w:rPr>
      <w:vertAlign w:val="superscript"/>
    </w:rPr>
  </w:style>
  <w:style w:type="paragraph" w:customStyle="1" w:styleId="Sintassi">
    <w:name w:val="Sintassi"/>
    <w:basedOn w:val="Fissogrande"/>
    <w:rsid w:val="008B2D93"/>
    <w:pPr>
      <w:keepNext/>
      <w:keepLines/>
      <w:tabs>
        <w:tab w:val="left" w:pos="993"/>
        <w:tab w:val="left" w:pos="1418"/>
        <w:tab w:val="left" w:pos="1843"/>
        <w:tab w:val="left" w:pos="2268"/>
        <w:tab w:val="left" w:pos="2694"/>
        <w:tab w:val="left" w:pos="3119"/>
        <w:tab w:val="left" w:pos="3544"/>
        <w:tab w:val="left" w:pos="3969"/>
        <w:tab w:val="left" w:pos="4395"/>
        <w:tab w:val="left" w:pos="4820"/>
        <w:tab w:val="left" w:pos="5245"/>
        <w:tab w:val="left" w:pos="5670"/>
        <w:tab w:val="left" w:pos="6096"/>
        <w:tab w:val="left" w:pos="6521"/>
        <w:tab w:val="left" w:pos="6946"/>
      </w:tabs>
      <w:ind w:left="568"/>
    </w:pPr>
  </w:style>
  <w:style w:type="paragraph" w:styleId="Sommario1">
    <w:name w:val="toc 1"/>
    <w:next w:val="Normale"/>
    <w:autoRedefine/>
    <w:uiPriority w:val="39"/>
    <w:rsid w:val="008B2D93"/>
    <w:pPr>
      <w:keepNext/>
      <w:keepLines/>
      <w:tabs>
        <w:tab w:val="left" w:pos="709"/>
        <w:tab w:val="decimal" w:leader="dot" w:pos="9356"/>
      </w:tabs>
      <w:spacing w:before="240"/>
      <w:ind w:left="709" w:right="851" w:hanging="709"/>
      <w:jc w:val="both"/>
    </w:pPr>
    <w:rPr>
      <w:rFonts w:ascii="Arial" w:hAnsi="Arial"/>
      <w:b/>
      <w:noProof/>
      <w:sz w:val="24"/>
    </w:rPr>
  </w:style>
  <w:style w:type="paragraph" w:styleId="Sommario3">
    <w:name w:val="toc 3"/>
    <w:next w:val="Normale"/>
    <w:autoRedefine/>
    <w:uiPriority w:val="39"/>
    <w:rsid w:val="008B2D93"/>
    <w:pPr>
      <w:keepLines/>
      <w:tabs>
        <w:tab w:val="left" w:pos="992"/>
        <w:tab w:val="decimal" w:leader="dot" w:pos="9356"/>
      </w:tabs>
      <w:ind w:left="992" w:right="851" w:hanging="992"/>
      <w:jc w:val="both"/>
    </w:pPr>
    <w:rPr>
      <w:rFonts w:ascii="Arial" w:hAnsi="Arial"/>
      <w:sz w:val="22"/>
    </w:rPr>
  </w:style>
  <w:style w:type="paragraph" w:styleId="Sommario4">
    <w:name w:val="toc 4"/>
    <w:next w:val="Normale"/>
    <w:autoRedefine/>
    <w:uiPriority w:val="39"/>
    <w:rsid w:val="008B2D93"/>
    <w:pPr>
      <w:keepLines/>
      <w:tabs>
        <w:tab w:val="left" w:pos="1134"/>
        <w:tab w:val="decimal" w:leader="dot" w:pos="9356"/>
      </w:tabs>
      <w:ind w:left="1134" w:right="851" w:hanging="1134"/>
      <w:jc w:val="both"/>
    </w:pPr>
    <w:rPr>
      <w:rFonts w:ascii="Arial" w:hAnsi="Arial"/>
      <w:sz w:val="22"/>
    </w:rPr>
  </w:style>
  <w:style w:type="paragraph" w:styleId="Sommario5">
    <w:name w:val="toc 5"/>
    <w:next w:val="Normale"/>
    <w:autoRedefine/>
    <w:uiPriority w:val="39"/>
    <w:rsid w:val="008B2D93"/>
    <w:pPr>
      <w:keepLines/>
      <w:tabs>
        <w:tab w:val="left" w:pos="1276"/>
        <w:tab w:val="decimal" w:leader="dot" w:pos="9356"/>
      </w:tabs>
      <w:ind w:left="1276" w:right="851" w:hanging="1276"/>
      <w:jc w:val="both"/>
    </w:pPr>
    <w:rPr>
      <w:rFonts w:ascii="Arial" w:hAnsi="Arial"/>
      <w:sz w:val="22"/>
    </w:rPr>
  </w:style>
  <w:style w:type="paragraph" w:styleId="Sommario7">
    <w:name w:val="toc 7"/>
    <w:basedOn w:val="Sommario2"/>
    <w:next w:val="Normale"/>
    <w:autoRedefine/>
    <w:uiPriority w:val="39"/>
    <w:rsid w:val="008B2D93"/>
    <w:pPr>
      <w:spacing w:before="120"/>
    </w:pPr>
  </w:style>
  <w:style w:type="paragraph" w:styleId="Sommario8">
    <w:name w:val="toc 8"/>
    <w:basedOn w:val="Sommario1"/>
    <w:next w:val="Normale"/>
    <w:autoRedefine/>
    <w:uiPriority w:val="39"/>
    <w:rsid w:val="008B2D93"/>
  </w:style>
  <w:style w:type="paragraph" w:customStyle="1" w:styleId="Terzadicopertina">
    <w:name w:val="Terza di copertina"/>
    <w:basedOn w:val="Titolo2"/>
    <w:rsid w:val="008B2D93"/>
    <w:pPr>
      <w:keepNext w:val="0"/>
      <w:spacing w:before="0"/>
      <w:jc w:val="center"/>
      <w:outlineLvl w:val="9"/>
    </w:pPr>
    <w:rPr>
      <w:rFonts w:ascii="Times New Roman" w:hAnsi="Times New Roman"/>
      <w:b w:val="0"/>
      <w:sz w:val="12"/>
    </w:rPr>
  </w:style>
  <w:style w:type="paragraph" w:styleId="Testonotaapidipagina">
    <w:name w:val="footnote text"/>
    <w:basedOn w:val="Normale"/>
    <w:semiHidden/>
    <w:rsid w:val="008B2D93"/>
    <w:rPr>
      <w:sz w:val="20"/>
    </w:rPr>
  </w:style>
  <w:style w:type="paragraph" w:customStyle="1" w:styleId="Tipologiadocumento">
    <w:name w:val="Tipologia documento"/>
    <w:basedOn w:val="Sottotitolocopertina"/>
    <w:rsid w:val="008B2D93"/>
    <w:pPr>
      <w:framePr w:w="8505" w:hSpace="142" w:wrap="around" w:vAnchor="page" w:hAnchor="page" w:xAlign="center" w:y="11341"/>
      <w:spacing w:after="0"/>
    </w:pPr>
  </w:style>
  <w:style w:type="paragraph" w:styleId="Titoloindice">
    <w:name w:val="index heading"/>
    <w:semiHidden/>
    <w:rsid w:val="008B2D93"/>
    <w:pPr>
      <w:keepNext/>
      <w:spacing w:before="240" w:after="240" w:line="360" w:lineRule="exact"/>
    </w:pPr>
    <w:rPr>
      <w:rFonts w:ascii="Arial" w:hAnsi="Arial"/>
      <w:b/>
      <w:sz w:val="28"/>
    </w:rPr>
  </w:style>
  <w:style w:type="paragraph" w:customStyle="1" w:styleId="C-Logo">
    <w:name w:val="C - Logo"/>
    <w:basedOn w:val="Normale"/>
    <w:rsid w:val="008B2D93"/>
    <w:pPr>
      <w:framePr w:hSpace="11907" w:wrap="around" w:vAnchor="page" w:hAnchor="page" w:x="568" w:y="568" w:anchorLock="1"/>
      <w:jc w:val="left"/>
    </w:pPr>
  </w:style>
  <w:style w:type="paragraph" w:customStyle="1" w:styleId="C-MittenteG">
    <w:name w:val="C - Mittente G"/>
    <w:rsid w:val="008B2D93"/>
    <w:pPr>
      <w:framePr w:w="4253" w:h="2438" w:hRule="exact" w:wrap="notBeside" w:vAnchor="page" w:hAnchor="page" w:x="1986" w:y="2269" w:anchorLock="1"/>
    </w:pPr>
    <w:rPr>
      <w:rFonts w:ascii="Humnst777 Lt BT" w:hAnsi="Humnst777 Lt BT"/>
      <w:b/>
      <w:noProof/>
      <w:sz w:val="16"/>
    </w:rPr>
  </w:style>
  <w:style w:type="paragraph" w:customStyle="1" w:styleId="C-MittenteN">
    <w:name w:val="C - Mittente N"/>
    <w:basedOn w:val="C-MittenteG"/>
    <w:rsid w:val="008B2D93"/>
    <w:pPr>
      <w:framePr w:wrap="notBeside"/>
    </w:pPr>
    <w:rPr>
      <w:b w:val="0"/>
    </w:rPr>
  </w:style>
  <w:style w:type="paragraph" w:styleId="Sommario6">
    <w:name w:val="toc 6"/>
    <w:basedOn w:val="Normale"/>
    <w:next w:val="Normale"/>
    <w:autoRedefine/>
    <w:uiPriority w:val="39"/>
    <w:rsid w:val="008B2D93"/>
    <w:pPr>
      <w:tabs>
        <w:tab w:val="left" w:pos="1418"/>
        <w:tab w:val="decimal" w:leader="dot" w:pos="9356"/>
      </w:tabs>
      <w:ind w:left="1418" w:right="851" w:hanging="1418"/>
    </w:pPr>
    <w:rPr>
      <w:noProof/>
    </w:rPr>
  </w:style>
  <w:style w:type="paragraph" w:styleId="Sommario9">
    <w:name w:val="toc 9"/>
    <w:basedOn w:val="Normale"/>
    <w:next w:val="Normale"/>
    <w:autoRedefine/>
    <w:uiPriority w:val="39"/>
    <w:rsid w:val="008B2D93"/>
    <w:pPr>
      <w:ind w:left="1760"/>
    </w:pPr>
  </w:style>
  <w:style w:type="paragraph" w:customStyle="1" w:styleId="2Copertina">
    <w:name w:val="2Copertina"/>
    <w:basedOn w:val="Normale"/>
    <w:next w:val="Normale"/>
    <w:autoRedefine/>
    <w:rsid w:val="008B2D93"/>
    <w:pPr>
      <w:spacing w:after="120"/>
    </w:pPr>
    <w:rPr>
      <w:rFonts w:ascii="Arial" w:hAnsi="Arial"/>
      <w:b/>
      <w:sz w:val="28"/>
    </w:rPr>
  </w:style>
  <w:style w:type="paragraph" w:customStyle="1" w:styleId="Pidipagina2">
    <w:name w:val="Piè di pagina 2"/>
    <w:basedOn w:val="Pidipagina"/>
    <w:rsid w:val="008B2D93"/>
    <w:pPr>
      <w:spacing w:before="160"/>
    </w:pPr>
    <w:rPr>
      <w:sz w:val="12"/>
    </w:rPr>
  </w:style>
  <w:style w:type="paragraph" w:customStyle="1" w:styleId="Pidipagina1">
    <w:name w:val="Piè di pagina 1"/>
    <w:basedOn w:val="Pidipagina"/>
    <w:rsid w:val="008B2D93"/>
    <w:pPr>
      <w:spacing w:before="20"/>
    </w:pPr>
    <w:rPr>
      <w:noProof/>
      <w:sz w:val="16"/>
    </w:rPr>
  </w:style>
  <w:style w:type="paragraph" w:customStyle="1" w:styleId="Tipologia">
    <w:name w:val="Tipologia"/>
    <w:basedOn w:val="Normale"/>
    <w:rsid w:val="008B2D93"/>
    <w:pPr>
      <w:jc w:val="center"/>
    </w:pPr>
    <w:rPr>
      <w:rFonts w:ascii="Arial" w:hAnsi="Arial"/>
      <w:b/>
      <w:sz w:val="24"/>
    </w:rPr>
  </w:style>
  <w:style w:type="paragraph" w:styleId="Indice3">
    <w:name w:val="index 3"/>
    <w:basedOn w:val="Normale"/>
    <w:next w:val="Normale"/>
    <w:autoRedefine/>
    <w:semiHidden/>
    <w:rsid w:val="008B2D93"/>
    <w:pPr>
      <w:ind w:left="660" w:hanging="220"/>
    </w:pPr>
  </w:style>
  <w:style w:type="paragraph" w:styleId="Indice4">
    <w:name w:val="index 4"/>
    <w:basedOn w:val="Normale"/>
    <w:next w:val="Normale"/>
    <w:autoRedefine/>
    <w:semiHidden/>
    <w:rsid w:val="008B2D93"/>
    <w:pPr>
      <w:ind w:left="880" w:hanging="220"/>
    </w:pPr>
  </w:style>
  <w:style w:type="paragraph" w:styleId="Indice5">
    <w:name w:val="index 5"/>
    <w:basedOn w:val="Normale"/>
    <w:next w:val="Normale"/>
    <w:autoRedefine/>
    <w:semiHidden/>
    <w:rsid w:val="008B2D93"/>
    <w:pPr>
      <w:ind w:left="1100" w:hanging="220"/>
    </w:pPr>
  </w:style>
  <w:style w:type="paragraph" w:styleId="Indice6">
    <w:name w:val="index 6"/>
    <w:basedOn w:val="Normale"/>
    <w:next w:val="Normale"/>
    <w:autoRedefine/>
    <w:semiHidden/>
    <w:rsid w:val="008B2D93"/>
    <w:pPr>
      <w:ind w:left="1320" w:hanging="220"/>
    </w:pPr>
  </w:style>
  <w:style w:type="paragraph" w:styleId="Indice7">
    <w:name w:val="index 7"/>
    <w:basedOn w:val="Normale"/>
    <w:next w:val="Normale"/>
    <w:autoRedefine/>
    <w:semiHidden/>
    <w:rsid w:val="008B2D93"/>
    <w:pPr>
      <w:ind w:left="1540" w:hanging="220"/>
    </w:pPr>
  </w:style>
  <w:style w:type="paragraph" w:styleId="Indice8">
    <w:name w:val="index 8"/>
    <w:basedOn w:val="Normale"/>
    <w:next w:val="Normale"/>
    <w:autoRedefine/>
    <w:semiHidden/>
    <w:rsid w:val="008B2D93"/>
    <w:pPr>
      <w:ind w:left="1760" w:hanging="220"/>
    </w:pPr>
  </w:style>
  <w:style w:type="paragraph" w:styleId="Indice9">
    <w:name w:val="index 9"/>
    <w:basedOn w:val="Normale"/>
    <w:next w:val="Normale"/>
    <w:autoRedefine/>
    <w:semiHidden/>
    <w:rsid w:val="008B2D93"/>
    <w:pPr>
      <w:ind w:left="1980" w:hanging="220"/>
    </w:pPr>
  </w:style>
  <w:style w:type="character" w:customStyle="1" w:styleId="NumeropaginaG">
    <w:name w:val="Numero paginaG"/>
    <w:rsid w:val="008B2D93"/>
    <w:rPr>
      <w:rFonts w:ascii="Times New Roman" w:hAnsi="Times New Roman"/>
      <w:b/>
      <w:sz w:val="20"/>
    </w:rPr>
  </w:style>
  <w:style w:type="character" w:styleId="Rimandocommento">
    <w:name w:val="annotation reference"/>
    <w:semiHidden/>
    <w:rsid w:val="008B2D93"/>
    <w:rPr>
      <w:sz w:val="16"/>
    </w:rPr>
  </w:style>
  <w:style w:type="paragraph" w:styleId="Testocommento">
    <w:name w:val="annotation text"/>
    <w:basedOn w:val="Normale"/>
    <w:link w:val="TestocommentoCarattere"/>
    <w:semiHidden/>
    <w:rsid w:val="008B2D93"/>
    <w:rPr>
      <w:sz w:val="20"/>
    </w:rPr>
  </w:style>
  <w:style w:type="paragraph" w:styleId="Corpotesto">
    <w:name w:val="Body Text"/>
    <w:basedOn w:val="Normale"/>
    <w:rsid w:val="008B2D93"/>
    <w:rPr>
      <w:i/>
      <w:sz w:val="12"/>
    </w:rPr>
  </w:style>
  <w:style w:type="paragraph" w:customStyle="1" w:styleId="Pidipagina3">
    <w:name w:val="Piè di pagina 3"/>
    <w:basedOn w:val="Pidipagina1"/>
    <w:autoRedefine/>
    <w:rsid w:val="008B2D93"/>
    <w:rPr>
      <w:sz w:val="12"/>
    </w:rPr>
  </w:style>
  <w:style w:type="character" w:styleId="Collegamentoipertestuale">
    <w:name w:val="Hyperlink"/>
    <w:uiPriority w:val="99"/>
    <w:rsid w:val="008B2D93"/>
    <w:rPr>
      <w:color w:val="0000FF"/>
      <w:u w:val="single"/>
    </w:rPr>
  </w:style>
  <w:style w:type="character" w:styleId="Collegamentovisitato">
    <w:name w:val="FollowedHyperlink"/>
    <w:uiPriority w:val="99"/>
    <w:rsid w:val="008B2D93"/>
    <w:rPr>
      <w:color w:val="800080"/>
      <w:u w:val="single"/>
    </w:rPr>
  </w:style>
  <w:style w:type="paragraph" w:styleId="Testofumetto">
    <w:name w:val="Balloon Text"/>
    <w:basedOn w:val="Normale"/>
    <w:semiHidden/>
    <w:rsid w:val="008B2D93"/>
    <w:rPr>
      <w:rFonts w:ascii="Tahoma" w:hAnsi="Tahoma" w:cs="Tahoma"/>
      <w:sz w:val="16"/>
      <w:szCs w:val="16"/>
    </w:rPr>
  </w:style>
  <w:style w:type="paragraph" w:customStyle="1" w:styleId="Disclaimer">
    <w:name w:val="Disclaimer"/>
    <w:basedOn w:val="Normale"/>
    <w:rsid w:val="008B2D93"/>
    <w:pPr>
      <w:jc w:val="center"/>
    </w:pPr>
    <w:rPr>
      <w:rFonts w:ascii="Arial" w:hAnsi="Arial"/>
      <w:sz w:val="14"/>
    </w:rPr>
  </w:style>
  <w:style w:type="paragraph" w:customStyle="1" w:styleId="DisclaimerCopertina">
    <w:name w:val="DisclaimerCopertina"/>
    <w:basedOn w:val="Normalespaziato"/>
    <w:rsid w:val="008B2D93"/>
    <w:pPr>
      <w:spacing w:after="0"/>
      <w:jc w:val="center"/>
    </w:pPr>
    <w:rPr>
      <w:rFonts w:ascii="Arial" w:hAnsi="Arial"/>
      <w:b/>
      <w:sz w:val="14"/>
    </w:rPr>
  </w:style>
  <w:style w:type="paragraph" w:styleId="NormaleWeb">
    <w:name w:val="Normal (Web)"/>
    <w:basedOn w:val="Normale"/>
    <w:uiPriority w:val="99"/>
    <w:rsid w:val="008B2D93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styleId="Corpodeltesto2">
    <w:name w:val="Body Text 2"/>
    <w:basedOn w:val="Normale"/>
    <w:rsid w:val="008B2D93"/>
    <w:rPr>
      <w:b/>
      <w:bCs/>
    </w:rPr>
  </w:style>
  <w:style w:type="character" w:customStyle="1" w:styleId="bold">
    <w:name w:val="bold"/>
    <w:basedOn w:val="Carpredefinitoparagrafo"/>
    <w:rsid w:val="00231053"/>
  </w:style>
  <w:style w:type="character" w:customStyle="1" w:styleId="longtext1">
    <w:name w:val="long_text1"/>
    <w:rsid w:val="005C454F"/>
    <w:rPr>
      <w:sz w:val="20"/>
      <w:szCs w:val="20"/>
    </w:rPr>
  </w:style>
  <w:style w:type="character" w:styleId="Enfasigrassetto">
    <w:name w:val="Strong"/>
    <w:uiPriority w:val="22"/>
    <w:qFormat/>
    <w:rsid w:val="00B77B34"/>
    <w:rPr>
      <w:b/>
      <w:bCs/>
    </w:rPr>
  </w:style>
  <w:style w:type="paragraph" w:styleId="Paragrafoelenco">
    <w:name w:val="List Paragraph"/>
    <w:basedOn w:val="Normale"/>
    <w:uiPriority w:val="34"/>
    <w:qFormat/>
    <w:rsid w:val="008A1128"/>
    <w:pPr>
      <w:ind w:left="708"/>
    </w:pPr>
  </w:style>
  <w:style w:type="character" w:styleId="Testosegnaposto">
    <w:name w:val="Placeholder Text"/>
    <w:basedOn w:val="Carpredefinitoparagrafo"/>
    <w:uiPriority w:val="99"/>
    <w:semiHidden/>
    <w:rsid w:val="00D716C6"/>
    <w:rPr>
      <w:color w:val="808080"/>
    </w:rPr>
  </w:style>
  <w:style w:type="table" w:customStyle="1" w:styleId="Elencomedio21">
    <w:name w:val="Elenco medio 21"/>
    <w:basedOn w:val="Tabellanormale"/>
    <w:uiPriority w:val="66"/>
    <w:rsid w:val="00A3083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ellaclassica1">
    <w:name w:val="Table Classic 1"/>
    <w:basedOn w:val="Tabellanormale"/>
    <w:rsid w:val="00ED4261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essunaspaziatura">
    <w:name w:val="No Spacing"/>
    <w:link w:val="NessunaspaziaturaCarattere"/>
    <w:uiPriority w:val="1"/>
    <w:qFormat/>
    <w:rsid w:val="009F0C40"/>
    <w:pPr>
      <w:jc w:val="both"/>
    </w:pPr>
    <w:rPr>
      <w:rFonts w:asciiTheme="minorHAnsi" w:hAnsiTheme="minorHAnsi" w:cstheme="minorHAnsi"/>
      <w:sz w:val="22"/>
    </w:rPr>
  </w:style>
  <w:style w:type="table" w:styleId="Grigliatabella">
    <w:name w:val="Table Grid"/>
    <w:basedOn w:val="Tabellanormale"/>
    <w:rsid w:val="00DA50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conombreggiatura1">
    <w:name w:val="Table Subtle 1"/>
    <w:basedOn w:val="Tabellanormale"/>
    <w:rsid w:val="0083376A"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rsid w:val="0083376A"/>
    <w:pPr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rsid w:val="0083376A"/>
    <w:pPr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ps">
    <w:name w:val="hps"/>
    <w:basedOn w:val="Carpredefinitoparagrafo"/>
    <w:rsid w:val="00E61695"/>
  </w:style>
  <w:style w:type="character" w:customStyle="1" w:styleId="shorttext">
    <w:name w:val="short_text"/>
    <w:basedOn w:val="Carpredefinitoparagrafo"/>
    <w:rsid w:val="00E61695"/>
  </w:style>
  <w:style w:type="character" w:customStyle="1" w:styleId="apple-converted-space">
    <w:name w:val="apple-converted-space"/>
    <w:basedOn w:val="Carpredefinitoparagrafo"/>
    <w:rsid w:val="002D601A"/>
  </w:style>
  <w:style w:type="character" w:styleId="Enfasicorsivo">
    <w:name w:val="Emphasis"/>
    <w:basedOn w:val="Carpredefinitoparagrafo"/>
    <w:uiPriority w:val="20"/>
    <w:qFormat/>
    <w:rsid w:val="002D601A"/>
    <w:rPr>
      <w:i/>
      <w:iCs/>
    </w:rPr>
  </w:style>
  <w:style w:type="paragraph" w:customStyle="1" w:styleId="lxhhjxd-wb-a">
    <w:name w:val="lxhhjxd-wb-a"/>
    <w:basedOn w:val="Normale"/>
    <w:rsid w:val="00DA71B4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lxhhjxd-rh-f">
    <w:name w:val="lxhhjxd-rh-f"/>
    <w:basedOn w:val="Normale"/>
    <w:rsid w:val="00DA71B4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styleId="Titolosommario">
    <w:name w:val="TOC Heading"/>
    <w:basedOn w:val="Titolo1"/>
    <w:next w:val="Normale"/>
    <w:uiPriority w:val="39"/>
    <w:unhideWhenUsed/>
    <w:qFormat/>
    <w:rsid w:val="009117BD"/>
    <w:pPr>
      <w:pageBreakBefore w:val="0"/>
      <w:numPr>
        <w:numId w:val="0"/>
      </w:numPr>
      <w:tabs>
        <w:tab w:val="clear" w:pos="568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customStyle="1" w:styleId="msonormal0">
    <w:name w:val="msonormal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singlecolumn">
    <w:name w:val="single_column"/>
    <w:basedOn w:val="Normale"/>
    <w:rsid w:val="00924CCA"/>
    <w:pPr>
      <w:spacing w:before="45" w:after="45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page">
    <w:name w:val="page"/>
    <w:basedOn w:val="Normale"/>
    <w:rsid w:val="00924CCA"/>
    <w:pPr>
      <w:pBdr>
        <w:bottom w:val="dotted" w:sz="18" w:space="15" w:color="000080"/>
      </w:pBdr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value">
    <w:name w:val="value"/>
    <w:basedOn w:val="Normale"/>
    <w:rsid w:val="00924CCA"/>
    <w:pPr>
      <w:ind w:left="2205"/>
      <w:jc w:val="left"/>
    </w:pPr>
    <w:rPr>
      <w:rFonts w:ascii="Times New Roman" w:hAnsi="Times New Roman" w:cs="Times New Roman"/>
      <w:color w:val="00008B"/>
      <w:sz w:val="24"/>
      <w:szCs w:val="24"/>
      <w:lang w:val="en-US" w:eastAsia="ja-JP"/>
    </w:rPr>
  </w:style>
  <w:style w:type="paragraph" w:customStyle="1" w:styleId="label">
    <w:name w:val="label"/>
    <w:basedOn w:val="Normale"/>
    <w:rsid w:val="00924CCA"/>
    <w:pPr>
      <w:jc w:val="right"/>
    </w:pPr>
    <w:rPr>
      <w:rFonts w:ascii="Times New Roman" w:hAnsi="Times New Roman" w:cs="Times New Roman"/>
      <w:b/>
      <w:bCs/>
      <w:color w:val="00008B"/>
      <w:sz w:val="24"/>
      <w:szCs w:val="24"/>
      <w:lang w:val="en-US" w:eastAsia="ja-JP"/>
    </w:rPr>
  </w:style>
  <w:style w:type="paragraph" w:customStyle="1" w:styleId="box">
    <w:name w:val="box"/>
    <w:basedOn w:val="Normale"/>
    <w:rsid w:val="00924CCA"/>
    <w:pPr>
      <w:pBdr>
        <w:top w:val="single" w:sz="6" w:space="5" w:color="808080"/>
        <w:left w:val="single" w:sz="6" w:space="5" w:color="808080"/>
        <w:bottom w:val="single" w:sz="6" w:space="5" w:color="808080"/>
        <w:right w:val="single" w:sz="6" w:space="5" w:color="808080"/>
      </w:pBdr>
      <w:shd w:val="clear" w:color="auto" w:fill="DCDCDC"/>
      <w:spacing w:before="100" w:beforeAutospacing="1" w:after="100" w:afterAutospacing="1"/>
      <w:jc w:val="left"/>
    </w:pPr>
    <w:rPr>
      <w:rFonts w:ascii="Times New Roman" w:hAnsi="Times New Roman" w:cs="Times New Roman"/>
      <w:color w:val="000000"/>
      <w:sz w:val="24"/>
      <w:szCs w:val="24"/>
      <w:lang w:val="en-US" w:eastAsia="ja-JP"/>
    </w:rPr>
  </w:style>
  <w:style w:type="paragraph" w:customStyle="1" w:styleId="shadow">
    <w:name w:val="shadow"/>
    <w:basedOn w:val="Normale"/>
    <w:rsid w:val="00924CCA"/>
    <w:pPr>
      <w:shd w:val="clear" w:color="auto" w:fill="C0C0C0"/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spacer">
    <w:name w:val="spacer"/>
    <w:basedOn w:val="Normale"/>
    <w:rsid w:val="00924CCA"/>
    <w:pPr>
      <w:spacing w:line="0" w:lineRule="auto"/>
      <w:jc w:val="left"/>
    </w:pPr>
    <w:rPr>
      <w:rFonts w:ascii="Times New Roman" w:hAnsi="Times New Roman" w:cs="Times New Roman"/>
      <w:sz w:val="2"/>
      <w:szCs w:val="2"/>
      <w:lang w:val="en-US" w:eastAsia="ja-JP"/>
    </w:rPr>
  </w:style>
  <w:style w:type="paragraph" w:customStyle="1" w:styleId="floatcontainer">
    <w:name w:val="floatcontainer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indent">
    <w:name w:val="indent"/>
    <w:basedOn w:val="Normale"/>
    <w:rsid w:val="00924CCA"/>
    <w:pPr>
      <w:spacing w:before="30" w:after="30"/>
      <w:ind w:left="300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xml-element">
    <w:name w:val="xml-element"/>
    <w:basedOn w:val="Normale"/>
    <w:rsid w:val="00924CCA"/>
    <w:pPr>
      <w:pBdr>
        <w:left w:val="dotted" w:sz="6" w:space="0" w:color="C0C0C0"/>
      </w:pBdr>
      <w:spacing w:before="30" w:after="30"/>
      <w:jc w:val="left"/>
    </w:pPr>
    <w:rPr>
      <w:rFonts w:ascii="Times New Roman" w:hAnsi="Times New Roman" w:cs="Times New Roman"/>
      <w:b/>
      <w:bCs/>
      <w:color w:val="FF0000"/>
      <w:sz w:val="24"/>
      <w:szCs w:val="24"/>
      <w:lang w:val="en-US" w:eastAsia="ja-JP"/>
    </w:rPr>
  </w:style>
  <w:style w:type="paragraph" w:customStyle="1" w:styleId="xml-proc">
    <w:name w:val="xml-proc"/>
    <w:basedOn w:val="Normale"/>
    <w:rsid w:val="00924CCA"/>
    <w:pPr>
      <w:spacing w:before="30" w:after="30"/>
      <w:jc w:val="left"/>
    </w:pPr>
    <w:rPr>
      <w:rFonts w:ascii="Times New Roman" w:hAnsi="Times New Roman" w:cs="Times New Roman"/>
      <w:i/>
      <w:iCs/>
      <w:color w:val="8B0000"/>
      <w:sz w:val="24"/>
      <w:szCs w:val="24"/>
      <w:lang w:val="en-US" w:eastAsia="ja-JP"/>
    </w:rPr>
  </w:style>
  <w:style w:type="paragraph" w:customStyle="1" w:styleId="xml-comment">
    <w:name w:val="xml-comment"/>
    <w:basedOn w:val="Normale"/>
    <w:rsid w:val="00924CCA"/>
    <w:pPr>
      <w:spacing w:before="30" w:after="30"/>
      <w:jc w:val="left"/>
    </w:pPr>
    <w:rPr>
      <w:rFonts w:ascii="Times New Roman" w:hAnsi="Times New Roman" w:cs="Times New Roman"/>
      <w:i/>
      <w:iCs/>
      <w:color w:val="008000"/>
      <w:sz w:val="24"/>
      <w:szCs w:val="24"/>
      <w:lang w:val="en-US" w:eastAsia="ja-JP"/>
    </w:rPr>
  </w:style>
  <w:style w:type="paragraph" w:customStyle="1" w:styleId="xml-att">
    <w:name w:val="xml-att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color w:val="0000FF"/>
      <w:sz w:val="24"/>
      <w:szCs w:val="24"/>
      <w:lang w:val="en-US" w:eastAsia="ja-JP"/>
    </w:rPr>
  </w:style>
  <w:style w:type="paragraph" w:customStyle="1" w:styleId="xml-att-val">
    <w:name w:val="xml-att-val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color w:val="0000FF"/>
      <w:sz w:val="24"/>
      <w:szCs w:val="24"/>
      <w:lang w:val="en-US" w:eastAsia="ja-JP"/>
    </w:rPr>
  </w:style>
  <w:style w:type="paragraph" w:customStyle="1" w:styleId="xml-text">
    <w:name w:val="xml-text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color w:val="008000"/>
      <w:sz w:val="24"/>
      <w:szCs w:val="24"/>
      <w:lang w:val="en-US" w:eastAsia="ja-JP"/>
    </w:rPr>
  </w:style>
  <w:style w:type="paragraph" w:customStyle="1" w:styleId="port">
    <w:name w:val="port"/>
    <w:basedOn w:val="Normale"/>
    <w:rsid w:val="00924CCA"/>
    <w:pPr>
      <w:pBdr>
        <w:bottom w:val="dashed" w:sz="6" w:space="8" w:color="808080"/>
      </w:pBdr>
      <w:spacing w:before="100" w:beforeAutospacing="1" w:after="150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operation">
    <w:name w:val="operation"/>
    <w:basedOn w:val="Normale"/>
    <w:rsid w:val="00924CCA"/>
    <w:pPr>
      <w:pBdr>
        <w:bottom w:val="dashed" w:sz="6" w:space="8" w:color="808080"/>
      </w:pBdr>
      <w:spacing w:before="100" w:beforeAutospacing="1" w:after="300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character" w:customStyle="1" w:styleId="xml-att1">
    <w:name w:val="xml-att1"/>
    <w:basedOn w:val="Carpredefinitoparagrafo"/>
    <w:rsid w:val="00924CCA"/>
    <w:rPr>
      <w:b/>
      <w:bCs/>
      <w:color w:val="0000FF"/>
    </w:rPr>
  </w:style>
  <w:style w:type="character" w:customStyle="1" w:styleId="xml-att-val1">
    <w:name w:val="xml-att-val1"/>
    <w:basedOn w:val="Carpredefinitoparagrafo"/>
    <w:rsid w:val="00924CCA"/>
    <w:rPr>
      <w:b w:val="0"/>
      <w:bCs w:val="0"/>
      <w:color w:val="0000FF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053073"/>
    <w:rPr>
      <w:b/>
      <w:bCs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053073"/>
    <w:rPr>
      <w:rFonts w:asciiTheme="minorHAnsi" w:hAnsiTheme="minorHAnsi" w:cstheme="minorHAnsi"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053073"/>
    <w:rPr>
      <w:rFonts w:asciiTheme="minorHAnsi" w:hAnsiTheme="minorHAnsi" w:cstheme="minorHAnsi"/>
      <w:b/>
      <w:bCs/>
    </w:rPr>
  </w:style>
  <w:style w:type="table" w:customStyle="1" w:styleId="Tabellagriglia4-colore11">
    <w:name w:val="Tabella griglia 4 - colore 11"/>
    <w:basedOn w:val="Tabellanormale"/>
    <w:uiPriority w:val="49"/>
    <w:rsid w:val="00BD66F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5F06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val="en-US" w:eastAsia="ja-JP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5F06DA"/>
    <w:rPr>
      <w:rFonts w:ascii="Courier New" w:hAnsi="Courier New" w:cs="Courier New"/>
      <w:lang w:val="en-US" w:eastAsia="ja-JP"/>
    </w:rPr>
  </w:style>
  <w:style w:type="paragraph" w:customStyle="1" w:styleId="shortdesc">
    <w:name w:val="shortdesc"/>
    <w:basedOn w:val="Normale"/>
    <w:rsid w:val="00295F58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p">
    <w:name w:val="p"/>
    <w:basedOn w:val="Normale"/>
    <w:rsid w:val="00295F58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character" w:customStyle="1" w:styleId="ph">
    <w:name w:val="ph"/>
    <w:basedOn w:val="Carpredefinitoparagrafo"/>
    <w:rsid w:val="00295F58"/>
  </w:style>
  <w:style w:type="character" w:customStyle="1" w:styleId="pln">
    <w:name w:val="pln"/>
    <w:basedOn w:val="Carpredefinitoparagrafo"/>
    <w:rsid w:val="00295F58"/>
  </w:style>
  <w:style w:type="character" w:customStyle="1" w:styleId="pun">
    <w:name w:val="pun"/>
    <w:basedOn w:val="Carpredefinitoparagrafo"/>
    <w:rsid w:val="00295F58"/>
  </w:style>
  <w:style w:type="character" w:customStyle="1" w:styleId="str">
    <w:name w:val="str"/>
    <w:basedOn w:val="Carpredefinitoparagrafo"/>
    <w:rsid w:val="00295F58"/>
  </w:style>
  <w:style w:type="character" w:customStyle="1" w:styleId="com">
    <w:name w:val="com"/>
    <w:basedOn w:val="Carpredefinitoparagrafo"/>
    <w:rsid w:val="00295F58"/>
  </w:style>
  <w:style w:type="character" w:customStyle="1" w:styleId="lit">
    <w:name w:val="lit"/>
    <w:basedOn w:val="Carpredefinitoparagrafo"/>
    <w:rsid w:val="00295F58"/>
  </w:style>
  <w:style w:type="character" w:customStyle="1" w:styleId="notetitle">
    <w:name w:val="note__title"/>
    <w:basedOn w:val="Carpredefinitoparagrafo"/>
    <w:rsid w:val="00295F58"/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1B1474"/>
    <w:rPr>
      <w:rFonts w:asciiTheme="minorHAnsi" w:hAnsiTheme="minorHAnsi" w:cstheme="minorHAnsi"/>
      <w:sz w:val="22"/>
    </w:rPr>
  </w:style>
  <w:style w:type="paragraph" w:styleId="Revisione">
    <w:name w:val="Revision"/>
    <w:hidden/>
    <w:uiPriority w:val="99"/>
    <w:semiHidden/>
    <w:rsid w:val="00486751"/>
    <w:rPr>
      <w:rFonts w:asciiTheme="minorHAnsi" w:hAnsiTheme="minorHAnsi" w:cstheme="minorHAnsi"/>
      <w:sz w:val="22"/>
    </w:rPr>
  </w:style>
  <w:style w:type="table" w:styleId="Tabellagriglia4-colore1">
    <w:name w:val="Grid Table 4 Accent 1"/>
    <w:basedOn w:val="Tabellanormale"/>
    <w:uiPriority w:val="49"/>
    <w:rsid w:val="004A74F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zionenonrisolta">
    <w:name w:val="Unresolved Mention"/>
    <w:basedOn w:val="Carpredefinitoparagrafo"/>
    <w:uiPriority w:val="99"/>
    <w:semiHidden/>
    <w:unhideWhenUsed/>
    <w:rsid w:val="000E7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9963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50259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6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1251357203">
                          <w:marLeft w:val="30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0305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8" w:color="EF4E22"/>
            <w:right w:val="none" w:sz="0" w:space="0" w:color="auto"/>
          </w:divBdr>
        </w:div>
        <w:div w:id="20016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4016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12814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7176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</w:divsChild>
    </w:div>
    <w:div w:id="1537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5392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0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8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003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3662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41741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0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47541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852809">
                              <w:marLeft w:val="2205"/>
                              <w:marRight w:val="0"/>
                              <w:marTop w:val="0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00783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6835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4015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</w:div>
      </w:divsChild>
    </w:div>
    <w:div w:id="13884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8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4058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16832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89142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808080"/>
                            <w:left w:val="single" w:sz="6" w:space="5" w:color="808080"/>
                            <w:bottom w:val="single" w:sz="6" w:space="5" w:color="808080"/>
                            <w:right w:val="single" w:sz="6" w:space="5" w:color="808080"/>
                          </w:divBdr>
                          <w:divsChild>
                            <w:div w:id="1850870725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839760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dotted" w:sz="6" w:space="0" w:color="C0C0C0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770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91328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08150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119366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320503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683636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074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47570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640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0110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00556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5084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57302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55057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14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604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10288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326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6239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58880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01341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36080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47679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2721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7244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10530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598221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69531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521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589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78777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250669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569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1130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2211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788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37222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66053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816655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1566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19911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9038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06736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44264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871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96941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5121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6381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21886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59028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13324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87413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946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86005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32713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10719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10748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85723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83766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70027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16946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43452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45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34549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88555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3084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521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87028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05966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45482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02948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9195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2976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5401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04307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13825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92720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04199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4209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336844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10701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45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443111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5614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153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4149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04097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7303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24043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62228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28590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69084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323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11952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13480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87652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89040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26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96975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751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144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59738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58775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83818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8344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8327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321846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521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513053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0170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16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12521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27735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56108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85255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37922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0433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98333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7254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9622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5754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26018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178486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645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33854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41441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43557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67897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031618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71630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29520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50472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57506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03295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37740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4803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5512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84288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79617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609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8917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9034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03501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166266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55193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916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71211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82977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27811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6342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8437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10349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2723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4941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9159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01259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55738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12819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1674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76656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42016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40891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9043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6624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809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2877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49369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2442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9437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01281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5751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91765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057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13902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97929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69466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34503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54531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33208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80649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3556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4930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3568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31474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7772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0836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17634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0173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78033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2670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2310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53226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918328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4949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3259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7527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9444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51459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83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1506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9362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27777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312060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633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1008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33021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3136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86763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4534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124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701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0253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10023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53499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9677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521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0476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03142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26925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5402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99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2054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0144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53486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0483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81521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09929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9884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4679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3223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463006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497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0839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4808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069377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262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469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6258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24894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768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8064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617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65647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930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2402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1550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03884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726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042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9210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01712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5192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336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63512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2018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862429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575163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8815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2288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24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7517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7621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2428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655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267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155009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1111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7503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7407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957331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27143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31710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340790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21514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2427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39142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220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703935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83776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747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242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797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544604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301162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24605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838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8033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9847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47588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976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0943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6893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22393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41875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1618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3821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19888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4625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9364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1305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5663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90662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456910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82252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9533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99694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639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7647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5829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2093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6834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790772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199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573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20141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65545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58392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207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15349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3035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76998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238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9884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422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4297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904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9139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9910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463596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916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409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7246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780777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18247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151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8139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3056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506574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638975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6628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9617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465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01399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8033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5785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16236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5890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110031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87411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945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756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262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0086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9847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9502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4977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160428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27253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03879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8136760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06018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549807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89269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440556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96591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427314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14883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24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94524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3097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53579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934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017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1884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98509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985924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5906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62458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90112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06939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64229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27521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543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55007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2297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46916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7383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831777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2972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20929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79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37579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858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99217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02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33247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469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95604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64074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480167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2983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21259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558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544531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114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84026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33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89132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585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58555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5716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358630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306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960696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6777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45576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9824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33218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0983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12154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4751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34840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5253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441163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139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32262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4864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33835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0817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26861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2277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05572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8574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831484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6409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417465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9952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504043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7512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91075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9520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25305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543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47060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8745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96146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0024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86285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39880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78367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062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188852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4997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319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03628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58398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042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041984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8294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3560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773810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0171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7956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47080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687934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225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9417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5324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562768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04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16634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975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087718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1759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0409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38458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849271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103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39054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7691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720708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2792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03067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3522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913026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93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91887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45212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49730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5219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8214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36184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549688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70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9719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2867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324499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508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77907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1318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710893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6461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76231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45337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765760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3824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25143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97501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97195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9955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59480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8013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13140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457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70389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8400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285887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13312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82095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4527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6339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827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3107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57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08020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65193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96165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2013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44720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9054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9260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9530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34976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394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36695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3470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091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3279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58533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94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2539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2925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86399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5563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5616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2772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651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9443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1134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6559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18784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3821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8911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5527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54098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2104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56930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6826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818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8872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161860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6576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32263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4943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86283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6423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8155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60068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92662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3459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07621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660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63296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63795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7896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0730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447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0495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68539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4083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8658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630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70712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9532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38304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0990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9928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752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88887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0168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41748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433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38666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8262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63922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756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26343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187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55358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790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618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4106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98643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583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2434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6443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88753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710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70636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8285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22400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457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52013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2752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656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5873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58265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877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19812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505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84377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615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0915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1793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6912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895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68030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362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43240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4633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6096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2594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53616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611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93018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75665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3825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0312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06614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34259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03092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1144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16053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2394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66236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04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56396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6384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2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680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50054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414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83684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9083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81488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264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5652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9427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369698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7618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6406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4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9420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</w:div>
      </w:divsChild>
    </w:div>
    <w:div w:id="17841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2620">
              <w:marLeft w:val="600"/>
              <w:marRight w:val="6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1557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3427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919682988">
                          <w:marLeft w:val="30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3341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135784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13562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493270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0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iuseppe%20Nocerino\Desktop\1210_DT3_Nota%20di%20Rilascio_01_060327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D0D5D769FB1F4C8C82693089BEBB8C" ma:contentTypeVersion="9" ma:contentTypeDescription="Creare un nuovo documento." ma:contentTypeScope="" ma:versionID="ff44f9b8e5d3da09289cf45e9632fac2">
  <xsd:schema xmlns:xsd="http://www.w3.org/2001/XMLSchema" xmlns:xs="http://www.w3.org/2001/XMLSchema" xmlns:p="http://schemas.microsoft.com/office/2006/metadata/properties" xmlns:ns2="e0291adc-2074-491e-a4e6-dd327137f4a4" targetNamespace="http://schemas.microsoft.com/office/2006/metadata/properties" ma:root="true" ma:fieldsID="e658bf84badca2c6b72ecb7bac72fa61" ns2:_="">
    <xsd:import namespace="e0291adc-2074-491e-a4e6-dd327137f4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91adc-2074-491e-a4e6-dd327137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2A95DA-3298-4A6C-A075-76FE48493A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FB658B-C326-44F0-845D-E1D9AD70F3EA}"/>
</file>

<file path=customXml/itemProps3.xml><?xml version="1.0" encoding="utf-8"?>
<ds:datastoreItem xmlns:ds="http://schemas.openxmlformats.org/officeDocument/2006/customXml" ds:itemID="{A214A3D3-1092-4161-B0F8-7039C374F3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097317-7B3D-4C62-B82F-4A53C639D5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1210_DT3_Nota%20di%20Rilascio_01_060327.dot</Template>
  <TotalTime>0</TotalTime>
  <Pages>1</Pages>
  <Words>3718</Words>
  <Characters>21193</Characters>
  <Application>Microsoft Office Word</Application>
  <DocSecurity>0</DocSecurity>
  <PresentationFormat/>
  <Lines>176</Lines>
  <Paragraphs>49</Paragraphs>
  <ScaleCrop>false</ScaleCrop>
  <Company>ENEL</Company>
  <LinksUpToDate>false</LinksUpToDate>
  <CharactersWithSpaces>24862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E-API Validation</dc:title>
  <dc:creator>Bono Emiliano (GICT)</dc:creator>
  <dc:description>Questo documento contiene informazioni di proprietà di Enel SpA e deve essere utilizzato esclusivamente dal destinatario in relazione alle finalità per le quali è stato ricevuto. E’ vietata qualsiasi forma di riproduzione o di divulgazione senza l’esplicito consenso di Enel SpA.</dc:description>
  <cp:lastModifiedBy>Cappabianca Fabio Massimo (DATA ICT)</cp:lastModifiedBy>
  <cp:revision>3</cp:revision>
  <cp:lastPrinted>2016-11-23T08:48:00Z</cp:lastPrinted>
  <dcterms:created xsi:type="dcterms:W3CDTF">2025-05-19T13:12:00Z</dcterms:created>
  <dcterms:modified xsi:type="dcterms:W3CDTF">2025-05-19T13:12:00Z</dcterms:modified>
  <cp:category>Documento Tecnico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unzione">
    <vt:lpwstr>Information and Communication Technology</vt:lpwstr>
  </property>
  <property fmtid="{D5CDD505-2E9C-101B-9397-08002B2CF9AE}" pid="3" name="Unità">
    <vt:lpwstr>DBE - Mobile Solutions</vt:lpwstr>
  </property>
  <property fmtid="{D5CDD505-2E9C-101B-9397-08002B2CF9AE}" pid="4" name="Classificazione">
    <vt:lpwstr>Uso Aziendale</vt:lpwstr>
  </property>
  <property fmtid="{D5CDD505-2E9C-101B-9397-08002B2CF9AE}" pid="5" name="Redattore">
    <vt:lpwstr>GdL ADM AP / Mobile</vt:lpwstr>
  </property>
  <property fmtid="{D5CDD505-2E9C-101B-9397-08002B2CF9AE}" pid="6" name="Verificatore">
    <vt:lpwstr>Giovanni Barillà (GICT ADM)</vt:lpwstr>
  </property>
  <property fmtid="{D5CDD505-2E9C-101B-9397-08002B2CF9AE}" pid="7" name="Approvatore">
    <vt:lpwstr>Giovanni Barillà (GICT ADM)</vt:lpwstr>
  </property>
  <property fmtid="{D5CDD505-2E9C-101B-9397-08002B2CF9AE}" pid="8" name="Data Redazione">
    <vt:lpwstr>13/11/2015</vt:lpwstr>
  </property>
  <property fmtid="{D5CDD505-2E9C-101B-9397-08002B2CF9AE}" pid="9" name="Data Verifica">
    <vt:lpwstr>16/11/2015</vt:lpwstr>
  </property>
  <property fmtid="{D5CDD505-2E9C-101B-9397-08002B2CF9AE}" pid="10" name="Data Approvazione">
    <vt:lpwstr>18/11/2015</vt:lpwstr>
  </property>
  <property fmtid="{D5CDD505-2E9C-101B-9397-08002B2CF9AE}" pid="11" name="Codice">
    <vt:lpwstr>0000-XX00</vt:lpwstr>
  </property>
  <property fmtid="{D5CDD505-2E9C-101B-9397-08002B2CF9AE}" pid="12" name="Modello">
    <vt:lpwstr> </vt:lpwstr>
  </property>
  <property fmtid="{D5CDD505-2E9C-101B-9397-08002B2CF9AE}" pid="13" name="Riproduzione">
    <vt:lpwstr>Riproduzione Vietata</vt:lpwstr>
  </property>
  <property fmtid="{D5CDD505-2E9C-101B-9397-08002B2CF9AE}" pid="14" name="ContentTypeId">
    <vt:lpwstr>0x0101006AD0D5D769FB1F4C8C82693089BEBB8C</vt:lpwstr>
  </property>
  <property fmtid="{D5CDD505-2E9C-101B-9397-08002B2CF9AE}" pid="15" name="ClassificationContentMarkingHeaderShapeIds">
    <vt:lpwstr>56bb525,788671f5,6e4d09b9</vt:lpwstr>
  </property>
  <property fmtid="{D5CDD505-2E9C-101B-9397-08002B2CF9AE}" pid="16" name="ClassificationContentMarkingHeaderFontProps">
    <vt:lpwstr>#000000,8,Calibri</vt:lpwstr>
  </property>
  <property fmtid="{D5CDD505-2E9C-101B-9397-08002B2CF9AE}" pid="17" name="ClassificationContentMarkingHeaderText">
    <vt:lpwstr>INTERNAL</vt:lpwstr>
  </property>
  <property fmtid="{D5CDD505-2E9C-101B-9397-08002B2CF9AE}" pid="18" name="MSIP_Label_797ad33d-ed35-43c0-b526-22bc83c17deb_Enabled">
    <vt:lpwstr>true</vt:lpwstr>
  </property>
  <property fmtid="{D5CDD505-2E9C-101B-9397-08002B2CF9AE}" pid="19" name="MSIP_Label_797ad33d-ed35-43c0-b526-22bc83c17deb_SetDate">
    <vt:lpwstr>2025-05-19T13:12:17Z</vt:lpwstr>
  </property>
  <property fmtid="{D5CDD505-2E9C-101B-9397-08002B2CF9AE}" pid="20" name="MSIP_Label_797ad33d-ed35-43c0-b526-22bc83c17deb_Method">
    <vt:lpwstr>Standard</vt:lpwstr>
  </property>
  <property fmtid="{D5CDD505-2E9C-101B-9397-08002B2CF9AE}" pid="21" name="MSIP_Label_797ad33d-ed35-43c0-b526-22bc83c17deb_Name">
    <vt:lpwstr>797ad33d-ed35-43c0-b526-22bc83c17deb</vt:lpwstr>
  </property>
  <property fmtid="{D5CDD505-2E9C-101B-9397-08002B2CF9AE}" pid="22" name="MSIP_Label_797ad33d-ed35-43c0-b526-22bc83c17deb_SiteId">
    <vt:lpwstr>d539d4bf-5610-471a-afc2-1c76685cfefa</vt:lpwstr>
  </property>
  <property fmtid="{D5CDD505-2E9C-101B-9397-08002B2CF9AE}" pid="23" name="MSIP_Label_797ad33d-ed35-43c0-b526-22bc83c17deb_ActionId">
    <vt:lpwstr>b65bf22c-53cc-40b4-a7f1-c635017efc8a</vt:lpwstr>
  </property>
  <property fmtid="{D5CDD505-2E9C-101B-9397-08002B2CF9AE}" pid="24" name="MSIP_Label_797ad33d-ed35-43c0-b526-22bc83c17deb_ContentBits">
    <vt:lpwstr>1</vt:lpwstr>
  </property>
  <property fmtid="{D5CDD505-2E9C-101B-9397-08002B2CF9AE}" pid="25" name="MSIP_Label_797ad33d-ed35-43c0-b526-22bc83c17deb_Tag">
    <vt:lpwstr>10, 3, 0, 2</vt:lpwstr>
  </property>
</Properties>
</file>