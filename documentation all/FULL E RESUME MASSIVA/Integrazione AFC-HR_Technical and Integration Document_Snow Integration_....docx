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027D7" w14:textId="11DB1656" w:rsidR="007506C3" w:rsidRPr="001B5D29" w:rsidRDefault="00E75247" w:rsidP="00951AC7">
      <w:pPr>
        <w:pStyle w:val="C-MittenteG"/>
        <w:framePr w:h="471" w:hRule="exact" w:wrap="notBeside"/>
        <w:rPr>
          <w:rFonts w:ascii="Frutiger 45 Light" w:hAnsi="Frutiger 45 Light"/>
          <w:lang w:val="en-GB"/>
        </w:rPr>
      </w:pPr>
      <w:r w:rsidRPr="00E4744F">
        <w:fldChar w:fldCharType="begin"/>
      </w:r>
      <w:r w:rsidRPr="001B5D29">
        <w:rPr>
          <w:lang w:val="en-GB"/>
        </w:rPr>
        <w:instrText xml:space="preserve"> DOCPROPERTY "Funzione"  \* MERGEFORMAT </w:instrText>
      </w:r>
      <w:r w:rsidRPr="00E4744F">
        <w:fldChar w:fldCharType="separate"/>
      </w:r>
      <w:r w:rsidR="0052257A" w:rsidRPr="0052257A">
        <w:rPr>
          <w:rFonts w:ascii="Frutiger 45 Light" w:hAnsi="Frutiger 45 Light"/>
          <w:lang w:val="en-GB"/>
        </w:rPr>
        <w:t>Information and Communication Technology</w:t>
      </w:r>
      <w:r w:rsidRPr="00E4744F">
        <w:rPr>
          <w:rFonts w:ascii="Frutiger 45 Light" w:hAnsi="Frutiger 45 Light"/>
        </w:rPr>
        <w:fldChar w:fldCharType="end"/>
      </w:r>
    </w:p>
    <w:p w14:paraId="079975B0" w14:textId="4F8F4A37" w:rsidR="007506C3" w:rsidRPr="001B5D29" w:rsidRDefault="004F5AA2" w:rsidP="00951AC7">
      <w:pPr>
        <w:pStyle w:val="C-MittenteN"/>
        <w:framePr w:h="471" w:hRule="exact" w:wrap="notBeside"/>
        <w:rPr>
          <w:rFonts w:ascii="Frutiger 55 Roman" w:hAnsi="Frutiger 55 Roman"/>
          <w:lang w:val="en-GB"/>
        </w:rPr>
      </w:pPr>
      <w:r>
        <w:fldChar w:fldCharType="begin"/>
      </w:r>
      <w:r w:rsidRPr="001B5D29">
        <w:rPr>
          <w:lang w:val="en-GB"/>
        </w:rPr>
        <w:instrText xml:space="preserve"> DOCPROPERTY "Unità"  \* MERGEFORMAT </w:instrText>
      </w:r>
      <w:r>
        <w:fldChar w:fldCharType="separate"/>
      </w:r>
      <w:r w:rsidR="0052257A" w:rsidRPr="0052257A">
        <w:rPr>
          <w:rFonts w:ascii="Frutiger 55 Roman" w:hAnsi="Frutiger 55 Roman"/>
          <w:lang w:val="en-GB"/>
        </w:rPr>
        <w:t>Unit / Unit</w:t>
      </w:r>
      <w:r>
        <w:rPr>
          <w:rFonts w:ascii="Frutiger 55 Roman" w:hAnsi="Frutiger 55 Roman"/>
        </w:rPr>
        <w:fldChar w:fldCharType="end"/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543"/>
      </w:tblGrid>
      <w:tr w:rsidR="009A0F9B" w:rsidRPr="00BB315D" w14:paraId="7E327B5B" w14:textId="77777777" w:rsidTr="4382E170">
        <w:trPr>
          <w:trHeight w:hRule="exact" w:val="3100"/>
        </w:trPr>
        <w:tc>
          <w:tcPr>
            <w:tcW w:w="9543" w:type="dxa"/>
            <w:tcBorders>
              <w:bottom w:val="nil"/>
            </w:tcBorders>
            <w:vAlign w:val="center"/>
          </w:tcPr>
          <w:p w14:paraId="78D2ACAD" w14:textId="77777777" w:rsidR="009A0F9B" w:rsidRPr="001B5D29" w:rsidRDefault="009A0F9B" w:rsidP="006F4E8D">
            <w:pPr>
              <w:pStyle w:val="Normalespaziato"/>
              <w:spacing w:after="0"/>
              <w:jc w:val="center"/>
              <w:rPr>
                <w:sz w:val="20"/>
                <w:lang w:val="en-GB"/>
              </w:rPr>
            </w:pPr>
          </w:p>
        </w:tc>
      </w:tr>
      <w:tr w:rsidR="009A0F9B" w:rsidRPr="00E4744F" w14:paraId="607CF74B" w14:textId="77777777" w:rsidTr="4382E170">
        <w:trPr>
          <w:trHeight w:hRule="exact" w:val="1146"/>
        </w:trPr>
        <w:tc>
          <w:tcPr>
            <w:tcW w:w="9543" w:type="dxa"/>
            <w:tcBorders>
              <w:bottom w:val="nil"/>
            </w:tcBorders>
            <w:vAlign w:val="center"/>
          </w:tcPr>
          <w:sdt>
            <w:sdtPr>
              <w:alias w:val="Titolo"/>
              <w:tag w:val=""/>
              <w:id w:val="-342855788"/>
              <w:placeholder>
                <w:docPart w:val="CDA0F4C576B549ADB92B0C2D4B013D4B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48CD829D" w14:textId="1787C795" w:rsidR="009A0F9B" w:rsidRPr="00E4744F" w:rsidRDefault="00EF3501" w:rsidP="65A304C1">
                <w:pPr>
                  <w:pStyle w:val="Titolocopertina"/>
                  <w:numPr>
                    <w:ilvl w:val="0"/>
                    <w:numId w:val="0"/>
                  </w:numPr>
                </w:pPr>
                <w:r>
                  <w:t>Integrazione AFC-HR</w:t>
                </w:r>
              </w:p>
            </w:sdtContent>
          </w:sdt>
          <w:p w14:paraId="49BF3FB0" w14:textId="77777777" w:rsidR="62BB0FF5" w:rsidRPr="00E4744F" w:rsidRDefault="62BB0FF5"/>
        </w:tc>
      </w:tr>
      <w:tr w:rsidR="009A0F9B" w:rsidRPr="00E4744F" w14:paraId="3D5BB9C2" w14:textId="77777777" w:rsidTr="4382E170">
        <w:trPr>
          <w:trHeight w:hRule="exact" w:val="958"/>
        </w:trPr>
        <w:tc>
          <w:tcPr>
            <w:tcW w:w="9543" w:type="dxa"/>
            <w:tcBorders>
              <w:bottom w:val="nil"/>
            </w:tcBorders>
            <w:vAlign w:val="center"/>
          </w:tcPr>
          <w:sdt>
            <w:sdtPr>
              <w:alias w:val="Categoria"/>
              <w:tag w:val=""/>
              <w:id w:val="1252239076"/>
              <w:placeholder>
                <w:docPart w:val="0C9CA15E4B5C4ED19FAAA1F83D059CE9"/>
              </w:placeholder>
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<w:text/>
            </w:sdtPr>
            <w:sdtEndPr/>
            <w:sdtContent>
              <w:p w14:paraId="74F05D9D" w14:textId="39C1E2BE" w:rsidR="00EF023F" w:rsidRPr="00E4744F" w:rsidRDefault="00267D96" w:rsidP="65A304C1">
                <w:pPr>
                  <w:pStyle w:val="Sottotitolocopertina"/>
                  <w:numPr>
                    <w:ilvl w:val="0"/>
                    <w:numId w:val="0"/>
                  </w:numPr>
                </w:pPr>
                <w:r>
                  <w:t>Documento tecnico di aggiornamento dell'integrazione</w:t>
                </w:r>
              </w:p>
            </w:sdtContent>
          </w:sdt>
          <w:p w14:paraId="15882BC1" w14:textId="77777777" w:rsidR="62BB0FF5" w:rsidRPr="00E4744F" w:rsidRDefault="62BB0FF5"/>
        </w:tc>
      </w:tr>
      <w:tr w:rsidR="009A0F9B" w:rsidRPr="00E4744F" w14:paraId="6A7571BF" w14:textId="77777777" w:rsidTr="4382E170">
        <w:trPr>
          <w:trHeight w:hRule="exact" w:val="1760"/>
        </w:trPr>
        <w:tc>
          <w:tcPr>
            <w:tcW w:w="9543" w:type="dxa"/>
            <w:vAlign w:val="center"/>
          </w:tcPr>
          <w:p w14:paraId="03188F5B" w14:textId="2D6DD099" w:rsidR="009A0F9B" w:rsidRPr="00E4744F" w:rsidRDefault="4382E170" w:rsidP="4382E170">
            <w:pPr>
              <w:pStyle w:val="Tipologia"/>
            </w:pPr>
            <w:r w:rsidRPr="00E4744F">
              <w:t>Document</w:t>
            </w:r>
            <w:r w:rsidR="00F91433">
              <w:t>o</w:t>
            </w:r>
            <w:r w:rsidRPr="00E4744F">
              <w:t xml:space="preserve"> </w:t>
            </w:r>
          </w:p>
        </w:tc>
      </w:tr>
      <w:tr w:rsidR="009A0F9B" w:rsidRPr="00E4744F" w14:paraId="233AAC6A" w14:textId="77777777" w:rsidTr="4382E170">
        <w:trPr>
          <w:cantSplit/>
          <w:trHeight w:hRule="exact" w:val="560"/>
        </w:trPr>
        <w:tc>
          <w:tcPr>
            <w:tcW w:w="9543" w:type="dxa"/>
          </w:tcPr>
          <w:p w14:paraId="021C3C11" w14:textId="50507032" w:rsidR="009A0F9B" w:rsidRPr="00E4744F" w:rsidRDefault="009A0F9B" w:rsidP="00E56D97">
            <w:pPr>
              <w:pStyle w:val="Normalespaziato"/>
              <w:spacing w:after="0"/>
              <w:rPr>
                <w:sz w:val="20"/>
              </w:rPr>
            </w:pPr>
          </w:p>
        </w:tc>
      </w:tr>
      <w:tr w:rsidR="009A0F9B" w:rsidRPr="00E4744F" w14:paraId="038B4524" w14:textId="77777777" w:rsidTr="4382E170">
        <w:trPr>
          <w:cantSplit/>
          <w:trHeight w:hRule="exact" w:val="560"/>
        </w:trPr>
        <w:tc>
          <w:tcPr>
            <w:tcW w:w="9543" w:type="dxa"/>
          </w:tcPr>
          <w:p w14:paraId="5D371A96" w14:textId="77777777" w:rsidR="009A0F9B" w:rsidRPr="00E4744F" w:rsidRDefault="009A0F9B" w:rsidP="006F4E8D">
            <w:pPr>
              <w:pStyle w:val="Normalespaziato"/>
              <w:spacing w:after="0"/>
              <w:jc w:val="center"/>
            </w:pPr>
          </w:p>
        </w:tc>
      </w:tr>
      <w:tr w:rsidR="009A0F9B" w:rsidRPr="00C21DD5" w14:paraId="47702866" w14:textId="77777777" w:rsidTr="4382E170">
        <w:trPr>
          <w:cantSplit/>
          <w:trHeight w:hRule="exact" w:val="560"/>
        </w:trPr>
        <w:tc>
          <w:tcPr>
            <w:tcW w:w="9543" w:type="dxa"/>
          </w:tcPr>
          <w:p w14:paraId="4E9E5880" w14:textId="4460CEC5" w:rsidR="009A0F9B" w:rsidRPr="001B5D29" w:rsidRDefault="00E75247" w:rsidP="65A304C1">
            <w:pPr>
              <w:pStyle w:val="DisclaimerCopertina"/>
              <w:rPr>
                <w:lang w:val="en-GB"/>
              </w:rPr>
            </w:pPr>
            <w:r w:rsidRPr="00E4744F">
              <w:fldChar w:fldCharType="begin"/>
            </w:r>
            <w:r w:rsidRPr="001B5D29">
              <w:rPr>
                <w:lang w:val="en-GB"/>
              </w:rPr>
              <w:instrText xml:space="preserve"> DOCPROPERTY "Comments"  \* MERGEFORMAT </w:instrText>
            </w:r>
            <w:r w:rsidRPr="00E4744F">
              <w:fldChar w:fldCharType="end"/>
            </w:r>
          </w:p>
        </w:tc>
      </w:tr>
      <w:tr w:rsidR="009A0F9B" w:rsidRPr="00C21DD5" w14:paraId="0306A8B5" w14:textId="77777777" w:rsidTr="4382E170">
        <w:trPr>
          <w:cantSplit/>
          <w:trHeight w:hRule="exact" w:val="560"/>
        </w:trPr>
        <w:tc>
          <w:tcPr>
            <w:tcW w:w="9543" w:type="dxa"/>
          </w:tcPr>
          <w:p w14:paraId="0FF11BF9" w14:textId="77777777" w:rsidR="009A0F9B" w:rsidRPr="001B5D29" w:rsidRDefault="009A0F9B" w:rsidP="006F4E8D">
            <w:pPr>
              <w:pStyle w:val="Normalespaziato"/>
              <w:spacing w:after="0"/>
              <w:rPr>
                <w:lang w:val="en-GB"/>
              </w:rPr>
            </w:pPr>
          </w:p>
        </w:tc>
      </w:tr>
    </w:tbl>
    <w:p w14:paraId="095C61B3" w14:textId="77777777" w:rsidR="009A0F9B" w:rsidRPr="001B5D29" w:rsidRDefault="009A0F9B" w:rsidP="009A0F9B">
      <w:pPr>
        <w:rPr>
          <w:lang w:val="en-GB"/>
        </w:rPr>
      </w:pPr>
    </w:p>
    <w:tbl>
      <w:tblPr>
        <w:tblW w:w="955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6"/>
        <w:gridCol w:w="6787"/>
        <w:gridCol w:w="1321"/>
      </w:tblGrid>
      <w:tr w:rsidR="009A0F9B" w:rsidRPr="00E4744F" w14:paraId="6762C1ED" w14:textId="77777777" w:rsidTr="65A304C1">
        <w:trPr>
          <w:trHeight w:val="515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0B473" w14:textId="7B9693E2" w:rsidR="009A0F9B" w:rsidRPr="00E4744F" w:rsidRDefault="00F91433" w:rsidP="65A304C1">
            <w:r>
              <w:t>Scritto da:</w:t>
            </w:r>
          </w:p>
        </w:tc>
        <w:tc>
          <w:tcPr>
            <w:tcW w:w="6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24989" w14:textId="293370FF" w:rsidR="009A0F9B" w:rsidRPr="00E4744F" w:rsidRDefault="00C874A8" w:rsidP="65A304C1">
            <w:pPr>
              <w:ind w:right="57"/>
              <w:jc w:val="left"/>
            </w:pPr>
            <w:r>
              <w:fldChar w:fldCharType="begin"/>
            </w:r>
            <w:r>
              <w:instrText xml:space="preserve"> DOCPROPERTY "Redattore"  \* MERGEFORMAT </w:instrText>
            </w:r>
            <w:r>
              <w:fldChar w:fldCharType="separate"/>
            </w:r>
            <w:proofErr w:type="spellStart"/>
            <w:r w:rsidR="0052257A">
              <w:t>Everis</w:t>
            </w:r>
            <w:proofErr w:type="spellEnd"/>
            <w:r w:rsidR="0052257A">
              <w:t xml:space="preserve"> Italia S.p.A.</w:t>
            </w:r>
            <w:r>
              <w:fldChar w:fldCharType="end"/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251E2" w14:textId="137609EB" w:rsidR="009A0F9B" w:rsidRPr="00E4744F" w:rsidRDefault="00BB315D" w:rsidP="65A304C1">
            <w:pPr>
              <w:jc w:val="center"/>
            </w:pPr>
            <w:fldSimple w:instr="DOCPROPERTY &quot;Data redazione&quot;  \* MERGEFORMAT">
              <w:r w:rsidR="0052257A">
                <w:t>25/07/2019</w:t>
              </w:r>
            </w:fldSimple>
            <w:r w:rsidR="009A0F9B" w:rsidRPr="00E4744F">
              <w:t xml:space="preserve"> </w:t>
            </w:r>
          </w:p>
        </w:tc>
      </w:tr>
      <w:tr w:rsidR="009A0F9B" w:rsidRPr="00E4744F" w14:paraId="4D51ADFB" w14:textId="77777777" w:rsidTr="65A304C1">
        <w:trPr>
          <w:trHeight w:hRule="exact" w:val="515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AC39B" w14:textId="4EC58AAD" w:rsidR="009A0F9B" w:rsidRPr="00E4744F" w:rsidRDefault="00F91433" w:rsidP="65A304C1">
            <w:r>
              <w:t>Verificato da</w:t>
            </w:r>
            <w:r w:rsidR="65A304C1" w:rsidRPr="00E4744F">
              <w:t>:</w:t>
            </w:r>
          </w:p>
        </w:tc>
        <w:tc>
          <w:tcPr>
            <w:tcW w:w="6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B2D52" w14:textId="1D3A0345" w:rsidR="009A0F9B" w:rsidRPr="00E4744F" w:rsidRDefault="00BB315D" w:rsidP="65A304C1">
            <w:fldSimple w:instr="DOCPROPERTY &quot;Verificatore&quot;  \* MERGEFORMAT">
              <w:r w:rsidR="0052257A">
                <w:t>Enel S.p.A.</w:t>
              </w:r>
            </w:fldSimple>
            <w:r w:rsidR="009A0F9B" w:rsidRPr="00E4744F">
              <w:t xml:space="preserve">  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5D4EA" w14:textId="628E99DB" w:rsidR="009A0F9B" w:rsidRPr="00E4744F" w:rsidRDefault="00C874A8" w:rsidP="65A304C1">
            <w:pPr>
              <w:jc w:val="center"/>
            </w:pPr>
            <w:r>
              <w:fldChar w:fldCharType="begin"/>
            </w:r>
            <w:r>
              <w:instrText xml:space="preserve"> DOCPROPERTY "Data verifica"  \* MERGEFORMAT </w:instrText>
            </w:r>
            <w:r>
              <w:fldChar w:fldCharType="separate"/>
            </w:r>
            <w:r w:rsidR="0052257A">
              <w:t>gg/mm/</w:t>
            </w:r>
            <w:proofErr w:type="spellStart"/>
            <w:r w:rsidR="0052257A">
              <w:t>aaaa</w:t>
            </w:r>
            <w:proofErr w:type="spellEnd"/>
            <w:r>
              <w:fldChar w:fldCharType="end"/>
            </w:r>
            <w:r w:rsidR="009A0F9B" w:rsidRPr="00E4744F">
              <w:t xml:space="preserve"> </w:t>
            </w:r>
          </w:p>
        </w:tc>
      </w:tr>
      <w:tr w:rsidR="009A0F9B" w:rsidRPr="00E4744F" w14:paraId="45111560" w14:textId="77777777" w:rsidTr="65A304C1">
        <w:trPr>
          <w:trHeight w:hRule="exact" w:val="515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64546" w14:textId="5D943104" w:rsidR="009A0F9B" w:rsidRPr="00E4744F" w:rsidRDefault="00F91433" w:rsidP="65A304C1">
            <w:r>
              <w:t>Approvato da</w:t>
            </w:r>
            <w:r w:rsidR="65A304C1" w:rsidRPr="00E4744F">
              <w:t>:</w:t>
            </w:r>
          </w:p>
        </w:tc>
        <w:tc>
          <w:tcPr>
            <w:tcW w:w="6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37B1A" w14:textId="3BC5E7F4" w:rsidR="009A0F9B" w:rsidRPr="00E4744F" w:rsidRDefault="00BB315D" w:rsidP="65A304C1">
            <w:fldSimple w:instr="DOCPROPERTY &quot;Approvatore&quot;  \* MERGEFORMAT">
              <w:r w:rsidR="0052257A">
                <w:t>Enel S.p.A.</w:t>
              </w:r>
            </w:fldSimple>
            <w:r w:rsidR="009A0F9B" w:rsidRPr="00E4744F">
              <w:t xml:space="preserve">  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C5062" w14:textId="77777777" w:rsidR="009A0F9B" w:rsidRPr="00E4744F" w:rsidRDefault="00C874A8" w:rsidP="006F4E8D">
            <w:pPr>
              <w:jc w:val="center"/>
            </w:pPr>
            <w:r>
              <w:fldChar w:fldCharType="begin"/>
            </w:r>
            <w:r>
              <w:instrText xml:space="preserve"> DOCPROPERTY "Data approvazione"  \* MERGEFORMAT </w:instrText>
            </w:r>
            <w:r>
              <w:fldChar w:fldCharType="separate"/>
            </w:r>
            <w:r w:rsidR="0052257A">
              <w:t xml:space="preserve"> gg/mm/</w:t>
            </w:r>
            <w:proofErr w:type="spellStart"/>
            <w:r w:rsidR="0052257A">
              <w:t>aaaa</w:t>
            </w:r>
            <w:proofErr w:type="spellEnd"/>
            <w:r>
              <w:fldChar w:fldCharType="end"/>
            </w:r>
            <w:r w:rsidR="009A0F9B" w:rsidRPr="00E4744F">
              <w:t xml:space="preserve">  </w:t>
            </w:r>
          </w:p>
        </w:tc>
      </w:tr>
    </w:tbl>
    <w:p w14:paraId="10B07514" w14:textId="77777777" w:rsidR="009A0F9B" w:rsidRPr="00E4744F" w:rsidRDefault="009A0F9B" w:rsidP="009A0F9B"/>
    <w:p w14:paraId="09FC3303" w14:textId="45E10E9B" w:rsidR="00AE7774" w:rsidRPr="00E4744F" w:rsidRDefault="009A0F9B" w:rsidP="65A304C1">
      <w:pPr>
        <w:pStyle w:val="2Copertina"/>
      </w:pPr>
      <w:r w:rsidRPr="00E4744F">
        <w:br w:type="page"/>
      </w:r>
      <w:bookmarkStart w:id="0" w:name="_Toc361549740"/>
      <w:bookmarkStart w:id="1" w:name="_Toc365428480"/>
      <w:bookmarkStart w:id="2" w:name="_Toc387717989"/>
      <w:bookmarkStart w:id="3" w:name="_Toc387839736"/>
      <w:bookmarkStart w:id="4" w:name="_Toc389367900"/>
      <w:bookmarkStart w:id="5" w:name="_Toc320594606"/>
      <w:bookmarkStart w:id="6" w:name="_Toc320595209"/>
      <w:bookmarkStart w:id="7" w:name="_Toc320603154"/>
      <w:r w:rsidR="00F91433">
        <w:rPr>
          <w:rStyle w:val="hps"/>
        </w:rPr>
        <w:t>Lista di distribuzione</w:t>
      </w:r>
    </w:p>
    <w:p w14:paraId="246672DF" w14:textId="48247181" w:rsidR="79A708E2" w:rsidRPr="00E4744F" w:rsidRDefault="00F91433" w:rsidP="65A304C1">
      <w:pPr>
        <w:rPr>
          <w:i/>
          <w:iCs/>
        </w:rPr>
      </w:pPr>
      <w:r>
        <w:rPr>
          <w:i/>
          <w:iCs/>
        </w:rPr>
        <w:t>Lista dei destinatari del documento</w:t>
      </w:r>
      <w:r w:rsidR="65A304C1" w:rsidRPr="00E4744F">
        <w:rPr>
          <w:i/>
          <w:iCs/>
        </w:rPr>
        <w:t>:</w:t>
      </w:r>
    </w:p>
    <w:tbl>
      <w:tblPr>
        <w:tblW w:w="0" w:type="auto"/>
        <w:tblInd w:w="-6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75"/>
        <w:gridCol w:w="4775"/>
      </w:tblGrid>
      <w:tr w:rsidR="00AE7774" w:rsidRPr="00E4744F" w14:paraId="753C50C4" w14:textId="77777777" w:rsidTr="65A304C1">
        <w:tc>
          <w:tcPr>
            <w:tcW w:w="4775" w:type="dxa"/>
            <w:tcBorders>
              <w:bottom w:val="nil"/>
            </w:tcBorders>
          </w:tcPr>
          <w:p w14:paraId="0558ABE1" w14:textId="77777777" w:rsidR="00AE7774" w:rsidRPr="00E4744F" w:rsidRDefault="65A304C1" w:rsidP="65A304C1">
            <w:pPr>
              <w:pStyle w:val="Normalespaziato"/>
              <w:spacing w:after="0"/>
              <w:rPr>
                <w:b/>
                <w:bCs/>
              </w:rPr>
            </w:pPr>
            <w:proofErr w:type="spellStart"/>
            <w:r w:rsidRPr="00E4744F">
              <w:rPr>
                <w:b/>
                <w:bCs/>
              </w:rPr>
              <w:t>Name</w:t>
            </w:r>
            <w:proofErr w:type="spellEnd"/>
          </w:p>
        </w:tc>
        <w:tc>
          <w:tcPr>
            <w:tcW w:w="4775" w:type="dxa"/>
            <w:tcBorders>
              <w:bottom w:val="nil"/>
            </w:tcBorders>
          </w:tcPr>
          <w:p w14:paraId="3D29BCC4" w14:textId="77777777" w:rsidR="00AE7774" w:rsidRPr="00E4744F" w:rsidRDefault="65A304C1" w:rsidP="65A304C1">
            <w:pPr>
              <w:rPr>
                <w:b/>
                <w:bCs/>
              </w:rPr>
            </w:pPr>
            <w:r w:rsidRPr="00E4744F">
              <w:rPr>
                <w:b/>
                <w:bCs/>
              </w:rPr>
              <w:t>Reference</w:t>
            </w:r>
          </w:p>
        </w:tc>
      </w:tr>
      <w:tr w:rsidR="00AE7774" w:rsidRPr="00E4744F" w14:paraId="2872D21D" w14:textId="77777777" w:rsidTr="65A304C1">
        <w:tc>
          <w:tcPr>
            <w:tcW w:w="4775" w:type="dxa"/>
            <w:tcBorders>
              <w:bottom w:val="nil"/>
              <w:right w:val="single" w:sz="6" w:space="0" w:color="auto"/>
            </w:tcBorders>
          </w:tcPr>
          <w:p w14:paraId="262968D6" w14:textId="7FE03D17" w:rsidR="00AE7774" w:rsidRPr="00E4744F" w:rsidRDefault="003B1021" w:rsidP="006F4E8D">
            <w:pPr>
              <w:pStyle w:val="Normalespaziato"/>
              <w:numPr>
                <w:ilvl w:val="12"/>
                <w:numId w:val="0"/>
              </w:numPr>
              <w:spacing w:after="0"/>
            </w:pPr>
            <w:r>
              <w:t xml:space="preserve">Fausto </w:t>
            </w:r>
            <w:proofErr w:type="spellStart"/>
            <w:r>
              <w:t>Tenerini</w:t>
            </w:r>
            <w:proofErr w:type="spellEnd"/>
          </w:p>
        </w:tc>
        <w:tc>
          <w:tcPr>
            <w:tcW w:w="4775" w:type="dxa"/>
            <w:tcBorders>
              <w:left w:val="single" w:sz="6" w:space="0" w:color="auto"/>
              <w:bottom w:val="nil"/>
            </w:tcBorders>
          </w:tcPr>
          <w:p w14:paraId="01871EFB" w14:textId="58948DD8" w:rsidR="00AE7774" w:rsidRPr="00E4744F" w:rsidRDefault="003B1021" w:rsidP="006F4E8D">
            <w:pPr>
              <w:numPr>
                <w:ilvl w:val="12"/>
                <w:numId w:val="0"/>
              </w:numPr>
            </w:pPr>
            <w:r>
              <w:t>AFC</w:t>
            </w:r>
          </w:p>
        </w:tc>
      </w:tr>
      <w:tr w:rsidR="00AE7774" w:rsidRPr="00E4744F" w14:paraId="6B06FDEA" w14:textId="77777777" w:rsidTr="65A304C1">
        <w:tc>
          <w:tcPr>
            <w:tcW w:w="477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4A5D73" w14:textId="56128649" w:rsidR="00AE7774" w:rsidRPr="00E4744F" w:rsidRDefault="003B1021" w:rsidP="006F4E8D">
            <w:pPr>
              <w:numPr>
                <w:ilvl w:val="12"/>
                <w:numId w:val="0"/>
              </w:numPr>
            </w:pPr>
            <w:r>
              <w:t>Angela Balsamo</w:t>
            </w:r>
          </w:p>
        </w:tc>
        <w:tc>
          <w:tcPr>
            <w:tcW w:w="4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D8D6973" w14:textId="1FB6912A" w:rsidR="00AE7774" w:rsidRPr="00E4744F" w:rsidRDefault="003B1021" w:rsidP="006F4E8D">
            <w:pPr>
              <w:numPr>
                <w:ilvl w:val="12"/>
                <w:numId w:val="0"/>
              </w:numPr>
            </w:pPr>
            <w:r>
              <w:t>P&amp;O</w:t>
            </w:r>
          </w:p>
        </w:tc>
      </w:tr>
      <w:tr w:rsidR="00AE7774" w:rsidRPr="00E4744F" w14:paraId="06E3B49F" w14:textId="77777777" w:rsidTr="65A304C1">
        <w:tc>
          <w:tcPr>
            <w:tcW w:w="4775" w:type="dxa"/>
            <w:tcBorders>
              <w:top w:val="single" w:sz="6" w:space="0" w:color="auto"/>
              <w:right w:val="single" w:sz="6" w:space="0" w:color="auto"/>
            </w:tcBorders>
          </w:tcPr>
          <w:p w14:paraId="723F20CA" w14:textId="39EBA84A" w:rsidR="00AE7774" w:rsidRPr="00E4744F" w:rsidRDefault="003B1021" w:rsidP="006F4E8D">
            <w:pPr>
              <w:numPr>
                <w:ilvl w:val="12"/>
                <w:numId w:val="0"/>
              </w:numPr>
            </w:pPr>
            <w:r>
              <w:t>Mario Nascitini</w:t>
            </w:r>
          </w:p>
        </w:tc>
        <w:tc>
          <w:tcPr>
            <w:tcW w:w="4775" w:type="dxa"/>
            <w:tcBorders>
              <w:top w:val="single" w:sz="6" w:space="0" w:color="auto"/>
              <w:left w:val="single" w:sz="6" w:space="0" w:color="auto"/>
            </w:tcBorders>
          </w:tcPr>
          <w:p w14:paraId="00A4D0DE" w14:textId="20A3E2EC" w:rsidR="00AE7774" w:rsidRPr="00E4744F" w:rsidRDefault="003B1021" w:rsidP="006F4E8D">
            <w:pPr>
              <w:numPr>
                <w:ilvl w:val="12"/>
                <w:numId w:val="0"/>
              </w:numPr>
            </w:pPr>
            <w:r>
              <w:t>P&amp;O</w:t>
            </w:r>
          </w:p>
        </w:tc>
      </w:tr>
    </w:tbl>
    <w:p w14:paraId="32B1D528" w14:textId="17969B7D" w:rsidR="00AE7774" w:rsidRPr="00E4744F" w:rsidRDefault="00F91433" w:rsidP="65A304C1">
      <w:pPr>
        <w:spacing w:before="120"/>
        <w:rPr>
          <w:i/>
          <w:iCs/>
        </w:rPr>
      </w:pPr>
      <w:r>
        <w:rPr>
          <w:i/>
          <w:iCs/>
        </w:rPr>
        <w:t>Il documento viene inviato per mail.</w:t>
      </w:r>
    </w:p>
    <w:p w14:paraId="262A30CA" w14:textId="77777777" w:rsidR="00AE7774" w:rsidRPr="00E4744F" w:rsidRDefault="00AE7774" w:rsidP="00AE7774">
      <w:pPr>
        <w:rPr>
          <w:i/>
          <w:iCs/>
        </w:rPr>
      </w:pPr>
    </w:p>
    <w:p w14:paraId="78AA2173" w14:textId="181364F5" w:rsidR="00AE7774" w:rsidRPr="001B5D29" w:rsidRDefault="00F91433" w:rsidP="65A304C1">
      <w:pPr>
        <w:pStyle w:val="2Copertina"/>
      </w:pPr>
      <w:proofErr w:type="spellStart"/>
      <w:r w:rsidRPr="001B5D29">
        <w:t>Changelog</w:t>
      </w:r>
      <w:proofErr w:type="spellEnd"/>
    </w:p>
    <w:p w14:paraId="31E98A97" w14:textId="508A2495" w:rsidR="00AE7774" w:rsidRPr="00F91433" w:rsidRDefault="00F91433" w:rsidP="65A304C1">
      <w:r w:rsidRPr="00F91433">
        <w:t>Gli aggiornamenti nella seguente tabella fanno riferimento alle prevedenti versioni del documento</w:t>
      </w:r>
    </w:p>
    <w:p w14:paraId="3062C371" w14:textId="77777777" w:rsidR="00AE7774" w:rsidRPr="00F91433" w:rsidRDefault="00AE7774" w:rsidP="00AE7774"/>
    <w:tbl>
      <w:tblPr>
        <w:tblW w:w="0" w:type="auto"/>
        <w:tblInd w:w="-6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7706"/>
        <w:gridCol w:w="1843"/>
      </w:tblGrid>
      <w:tr w:rsidR="00AE7774" w:rsidRPr="00E4744F" w14:paraId="666D7059" w14:textId="77777777" w:rsidTr="65A304C1">
        <w:trPr>
          <w:cantSplit/>
        </w:trPr>
        <w:tc>
          <w:tcPr>
            <w:tcW w:w="7706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03A94EE0" w14:textId="42E5AD75" w:rsidR="00AE7774" w:rsidRPr="00E4744F" w:rsidRDefault="00F91433" w:rsidP="65A304C1">
            <w:pPr>
              <w:ind w:left="108" w:hanging="108"/>
              <w:rPr>
                <w:b/>
                <w:bCs/>
              </w:rPr>
            </w:pPr>
            <w:r>
              <w:rPr>
                <w:b/>
                <w:bCs/>
              </w:rPr>
              <w:t>Descrizione</w:t>
            </w:r>
          </w:p>
        </w:tc>
        <w:tc>
          <w:tcPr>
            <w:tcW w:w="1843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6EEACB55" w14:textId="22C02501" w:rsidR="00AE7774" w:rsidRPr="00E4744F" w:rsidRDefault="00F91433" w:rsidP="65A304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Riferimento</w:t>
            </w:r>
          </w:p>
        </w:tc>
      </w:tr>
      <w:tr w:rsidR="00AE7774" w:rsidRPr="00E4744F" w14:paraId="17FDDE4E" w14:textId="77777777" w:rsidTr="65A304C1">
        <w:trPr>
          <w:cantSplit/>
        </w:trPr>
        <w:tc>
          <w:tcPr>
            <w:tcW w:w="7706" w:type="dxa"/>
            <w:tcBorders>
              <w:top w:val="single" w:sz="12" w:space="0" w:color="000000" w:themeColor="text1"/>
            </w:tcBorders>
          </w:tcPr>
          <w:p w14:paraId="21E723CD" w14:textId="68C67189" w:rsidR="00AE7774" w:rsidRPr="00E4744F" w:rsidRDefault="003B1021" w:rsidP="65A304C1">
            <w:r>
              <w:t>Prima versione</w:t>
            </w:r>
          </w:p>
        </w:tc>
        <w:tc>
          <w:tcPr>
            <w:tcW w:w="1843" w:type="dxa"/>
            <w:tcBorders>
              <w:top w:val="single" w:sz="12" w:space="0" w:color="000000" w:themeColor="text1"/>
            </w:tcBorders>
          </w:tcPr>
          <w:p w14:paraId="30E0CD60" w14:textId="1FFE7521" w:rsidR="00AE7774" w:rsidRPr="00E4744F" w:rsidRDefault="003B1021" w:rsidP="006F4E8D">
            <w:pPr>
              <w:jc w:val="center"/>
            </w:pPr>
            <w:r>
              <w:t>1.0</w:t>
            </w:r>
          </w:p>
        </w:tc>
      </w:tr>
      <w:tr w:rsidR="00AE7774" w:rsidRPr="00E4744F" w14:paraId="5077E912" w14:textId="77777777" w:rsidTr="65A304C1">
        <w:trPr>
          <w:cantSplit/>
        </w:trPr>
        <w:tc>
          <w:tcPr>
            <w:tcW w:w="7706" w:type="dxa"/>
          </w:tcPr>
          <w:p w14:paraId="2B41C9F9" w14:textId="77777777" w:rsidR="00AE7774" w:rsidRPr="00E4744F" w:rsidRDefault="00AE7774" w:rsidP="006F4E8D">
            <w:pPr>
              <w:ind w:left="108" w:hanging="108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28E7ADB3" w14:textId="77777777" w:rsidR="00AE7774" w:rsidRPr="00E4744F" w:rsidRDefault="00AE7774" w:rsidP="006F4E8D">
            <w:pPr>
              <w:jc w:val="center"/>
              <w:rPr>
                <w:sz w:val="18"/>
                <w:szCs w:val="18"/>
              </w:rPr>
            </w:pPr>
          </w:p>
        </w:tc>
      </w:tr>
      <w:tr w:rsidR="00AE7774" w:rsidRPr="00E4744F" w14:paraId="784AA461" w14:textId="77777777" w:rsidTr="65A304C1">
        <w:trPr>
          <w:cantSplit/>
        </w:trPr>
        <w:tc>
          <w:tcPr>
            <w:tcW w:w="7706" w:type="dxa"/>
            <w:tcBorders>
              <w:bottom w:val="single" w:sz="12" w:space="0" w:color="000000" w:themeColor="text1"/>
            </w:tcBorders>
          </w:tcPr>
          <w:p w14:paraId="509A1857" w14:textId="77777777" w:rsidR="00AE7774" w:rsidRPr="00E4744F" w:rsidRDefault="00AE7774" w:rsidP="006F4E8D">
            <w:pPr>
              <w:ind w:left="108" w:hanging="108"/>
              <w:rPr>
                <w:sz w:val="18"/>
                <w:szCs w:val="18"/>
              </w:rPr>
            </w:pPr>
          </w:p>
        </w:tc>
        <w:tc>
          <w:tcPr>
            <w:tcW w:w="1843" w:type="dxa"/>
            <w:tcBorders>
              <w:bottom w:val="single" w:sz="12" w:space="0" w:color="000000" w:themeColor="text1"/>
            </w:tcBorders>
          </w:tcPr>
          <w:p w14:paraId="5F41F6A5" w14:textId="77777777" w:rsidR="00AE7774" w:rsidRPr="00E4744F" w:rsidRDefault="00AE7774" w:rsidP="006F4E8D">
            <w:pPr>
              <w:jc w:val="center"/>
              <w:rPr>
                <w:sz w:val="18"/>
                <w:szCs w:val="18"/>
              </w:rPr>
            </w:pPr>
          </w:p>
        </w:tc>
      </w:tr>
    </w:tbl>
    <w:p w14:paraId="13FC3EF8" w14:textId="77777777" w:rsidR="00AE7774" w:rsidRPr="00E4744F" w:rsidRDefault="00AE7774" w:rsidP="00AE7774">
      <w:pPr>
        <w:pStyle w:val="2Copertina"/>
      </w:pPr>
    </w:p>
    <w:bookmarkEnd w:id="0"/>
    <w:bookmarkEnd w:id="1"/>
    <w:bookmarkEnd w:id="2"/>
    <w:bookmarkEnd w:id="3"/>
    <w:bookmarkEnd w:id="4"/>
    <w:p w14:paraId="128A3756" w14:textId="16F1325C" w:rsidR="00AE7774" w:rsidRPr="00E4744F" w:rsidRDefault="00F91433" w:rsidP="65A304C1">
      <w:pPr>
        <w:pStyle w:val="2Copertina"/>
      </w:pPr>
      <w:r>
        <w:t>Riferimenti</w:t>
      </w:r>
    </w:p>
    <w:bookmarkEnd w:id="5"/>
    <w:bookmarkEnd w:id="6"/>
    <w:bookmarkEnd w:id="7"/>
    <w:p w14:paraId="34CC076C" w14:textId="3D6FF98C" w:rsidR="009656D3" w:rsidRPr="00E4744F" w:rsidRDefault="003B1021" w:rsidP="003B1021">
      <w:pPr>
        <w:pStyle w:val="Bibliografia"/>
      </w:pPr>
      <w:r>
        <w:t>N.A.</w:t>
      </w:r>
    </w:p>
    <w:p w14:paraId="6087BA23" w14:textId="77777777" w:rsidR="0052257A" w:rsidRDefault="007506C3" w:rsidP="65A304C1">
      <w:pPr>
        <w:pStyle w:val="Altrotitolo"/>
        <w:rPr>
          <w:noProof/>
        </w:rPr>
      </w:pPr>
      <w:r w:rsidRPr="00E4744F">
        <w:t>Ind</w:t>
      </w:r>
      <w:r w:rsidR="002B3C64" w:rsidRPr="00E4744F">
        <w:t>ex</w:t>
      </w:r>
      <w:r w:rsidR="00A216E8" w:rsidRPr="00E4744F">
        <w:fldChar w:fldCharType="begin"/>
      </w:r>
      <w:r w:rsidRPr="00E4744F">
        <w:instrText xml:space="preserve"> TOC \o \f \t " Appendice 1;8;Appendice 2;7;Appendice 3;3;Appendice 4;4;Appendice 5;5" </w:instrText>
      </w:r>
      <w:r w:rsidR="00A216E8" w:rsidRPr="00E4744F">
        <w:fldChar w:fldCharType="separate"/>
      </w:r>
    </w:p>
    <w:p w14:paraId="51FCB485" w14:textId="77777777" w:rsidR="0052257A" w:rsidRDefault="0052257A">
      <w:pPr>
        <w:pStyle w:val="Sommario1"/>
        <w:rPr>
          <w:rFonts w:asciiTheme="minorHAnsi" w:eastAsiaTheme="minorEastAsia" w:hAnsiTheme="minorHAnsi" w:cstheme="minorBidi"/>
          <w:b w:val="0"/>
          <w:sz w:val="22"/>
          <w:szCs w:val="22"/>
        </w:rPr>
      </w:pPr>
      <w:r>
        <w:t>1.</w:t>
      </w:r>
      <w:r>
        <w:rPr>
          <w:rFonts w:asciiTheme="minorHAnsi" w:eastAsiaTheme="minorEastAsia" w:hAnsiTheme="minorHAnsi" w:cstheme="minorBidi"/>
          <w:b w:val="0"/>
          <w:sz w:val="22"/>
          <w:szCs w:val="22"/>
        </w:rPr>
        <w:tab/>
      </w:r>
      <w:r>
        <w:t>Introduzione</w:t>
      </w:r>
      <w:r>
        <w:tab/>
      </w:r>
      <w:r>
        <w:fldChar w:fldCharType="begin"/>
      </w:r>
      <w:r>
        <w:instrText xml:space="preserve"> PAGEREF _Toc15482839 \h </w:instrText>
      </w:r>
      <w:r>
        <w:fldChar w:fldCharType="separate"/>
      </w:r>
      <w:r>
        <w:t>5</w:t>
      </w:r>
      <w:r>
        <w:fldChar w:fldCharType="end"/>
      </w:r>
    </w:p>
    <w:p w14:paraId="66A62A0E" w14:textId="77777777" w:rsidR="0052257A" w:rsidRDefault="0052257A">
      <w:pPr>
        <w:pStyle w:val="Sommario2"/>
        <w:rPr>
          <w:rFonts w:asciiTheme="minorHAnsi" w:eastAsiaTheme="minorEastAsia" w:hAnsiTheme="minorHAnsi" w:cstheme="minorBidi"/>
          <w:szCs w:val="22"/>
        </w:rPr>
      </w:pPr>
      <w:r>
        <w:t>1.1.</w:t>
      </w:r>
      <w:r>
        <w:rPr>
          <w:rFonts w:asciiTheme="minorHAnsi" w:eastAsiaTheme="minorEastAsia" w:hAnsiTheme="minorHAnsi" w:cstheme="minorBidi"/>
          <w:szCs w:val="22"/>
        </w:rPr>
        <w:tab/>
      </w:r>
      <w:r>
        <w:t>Contesto di riferimento</w:t>
      </w:r>
      <w:r>
        <w:tab/>
      </w:r>
      <w:r>
        <w:fldChar w:fldCharType="begin"/>
      </w:r>
      <w:r>
        <w:instrText xml:space="preserve"> PAGEREF _Toc15482840 \h </w:instrText>
      </w:r>
      <w:r>
        <w:fldChar w:fldCharType="separate"/>
      </w:r>
      <w:r>
        <w:t>5</w:t>
      </w:r>
      <w:r>
        <w:fldChar w:fldCharType="end"/>
      </w:r>
    </w:p>
    <w:p w14:paraId="0FA84FD4" w14:textId="77777777" w:rsidR="0052257A" w:rsidRDefault="0052257A">
      <w:pPr>
        <w:pStyle w:val="Sommario2"/>
        <w:rPr>
          <w:rFonts w:asciiTheme="minorHAnsi" w:eastAsiaTheme="minorEastAsia" w:hAnsiTheme="minorHAnsi" w:cstheme="minorBidi"/>
          <w:szCs w:val="22"/>
        </w:rPr>
      </w:pPr>
      <w:r>
        <w:t>1.2.</w:t>
      </w:r>
      <w:r>
        <w:rPr>
          <w:rFonts w:asciiTheme="minorHAnsi" w:eastAsiaTheme="minorEastAsia" w:hAnsiTheme="minorHAnsi" w:cstheme="minorBidi"/>
          <w:szCs w:val="22"/>
        </w:rPr>
        <w:tab/>
      </w:r>
      <w:r>
        <w:t>Obiettivo dell’intervento</w:t>
      </w:r>
      <w:r>
        <w:tab/>
      </w:r>
      <w:r>
        <w:fldChar w:fldCharType="begin"/>
      </w:r>
      <w:r>
        <w:instrText xml:space="preserve"> PAGEREF _Toc15482841 \h </w:instrText>
      </w:r>
      <w:r>
        <w:fldChar w:fldCharType="separate"/>
      </w:r>
      <w:r>
        <w:t>5</w:t>
      </w:r>
      <w:r>
        <w:fldChar w:fldCharType="end"/>
      </w:r>
    </w:p>
    <w:p w14:paraId="470B2B57" w14:textId="77777777" w:rsidR="0052257A" w:rsidRDefault="0052257A">
      <w:pPr>
        <w:pStyle w:val="Sommario1"/>
        <w:rPr>
          <w:rFonts w:asciiTheme="minorHAnsi" w:eastAsiaTheme="minorEastAsia" w:hAnsiTheme="minorHAnsi" w:cstheme="minorBidi"/>
          <w:b w:val="0"/>
          <w:sz w:val="22"/>
          <w:szCs w:val="22"/>
        </w:rPr>
      </w:pPr>
      <w:r>
        <w:t>2.</w:t>
      </w:r>
      <w:r>
        <w:rPr>
          <w:rFonts w:asciiTheme="minorHAnsi" w:eastAsiaTheme="minorEastAsia" w:hAnsiTheme="minorHAnsi" w:cstheme="minorBidi"/>
          <w:b w:val="0"/>
          <w:sz w:val="22"/>
          <w:szCs w:val="22"/>
        </w:rPr>
        <w:tab/>
      </w:r>
      <w:r>
        <w:t>Chiamata FULL</w:t>
      </w:r>
      <w:r>
        <w:tab/>
      </w:r>
      <w:r>
        <w:fldChar w:fldCharType="begin"/>
      </w:r>
      <w:r>
        <w:instrText xml:space="preserve"> PAGEREF _Toc15482842 \h </w:instrText>
      </w:r>
      <w:r>
        <w:fldChar w:fldCharType="separate"/>
      </w:r>
      <w:r>
        <w:t>6</w:t>
      </w:r>
      <w:r>
        <w:fldChar w:fldCharType="end"/>
      </w:r>
    </w:p>
    <w:p w14:paraId="128A92B5" w14:textId="77777777" w:rsidR="0052257A" w:rsidRDefault="0052257A">
      <w:pPr>
        <w:pStyle w:val="Sommario2"/>
        <w:rPr>
          <w:rFonts w:asciiTheme="minorHAnsi" w:eastAsiaTheme="minorEastAsia" w:hAnsiTheme="minorHAnsi" w:cstheme="minorBidi"/>
          <w:szCs w:val="22"/>
        </w:rPr>
      </w:pPr>
      <w:r>
        <w:t>2.1.</w:t>
      </w:r>
      <w:r>
        <w:rPr>
          <w:rFonts w:asciiTheme="minorHAnsi" w:eastAsiaTheme="minorEastAsia" w:hAnsiTheme="minorHAnsi" w:cstheme="minorBidi"/>
          <w:szCs w:val="22"/>
        </w:rPr>
        <w:tab/>
      </w:r>
      <w:r>
        <w:t>API per il recupero del numero totale di UO/CC</w:t>
      </w:r>
      <w:r>
        <w:tab/>
      </w:r>
      <w:r>
        <w:fldChar w:fldCharType="begin"/>
      </w:r>
      <w:r>
        <w:instrText xml:space="preserve"> PAGEREF _Toc15482843 \h </w:instrText>
      </w:r>
      <w:r>
        <w:fldChar w:fldCharType="separate"/>
      </w:r>
      <w:r>
        <w:t>6</w:t>
      </w:r>
      <w:r>
        <w:fldChar w:fldCharType="end"/>
      </w:r>
    </w:p>
    <w:p w14:paraId="692AE505" w14:textId="77777777" w:rsidR="0052257A" w:rsidRPr="0052257A" w:rsidRDefault="0052257A">
      <w:pPr>
        <w:pStyle w:val="Sommario3"/>
        <w:rPr>
          <w:rFonts w:asciiTheme="minorHAnsi" w:eastAsiaTheme="minorEastAsia" w:hAnsiTheme="minorHAnsi" w:cstheme="minorBidi"/>
          <w:noProof/>
          <w:szCs w:val="22"/>
          <w:lang w:val="en-US"/>
        </w:rPr>
      </w:pPr>
      <w:r w:rsidRPr="0052257A">
        <w:rPr>
          <w:noProof/>
          <w:lang w:val="en-US"/>
        </w:rPr>
        <w:t>2.1.1.</w:t>
      </w:r>
      <w:r w:rsidRPr="0052257A">
        <w:rPr>
          <w:rFonts w:asciiTheme="minorHAnsi" w:eastAsiaTheme="minorEastAsia" w:hAnsiTheme="minorHAnsi" w:cstheme="minorBidi"/>
          <w:noProof/>
          <w:szCs w:val="22"/>
          <w:lang w:val="en-US"/>
        </w:rPr>
        <w:tab/>
      </w:r>
      <w:r w:rsidRPr="0052257A">
        <w:rPr>
          <w:noProof/>
          <w:lang w:val="en-US"/>
        </w:rPr>
        <w:t>Specifiche</w:t>
      </w:r>
      <w:r w:rsidRPr="0052257A">
        <w:rPr>
          <w:noProof/>
          <w:lang w:val="en-US"/>
        </w:rPr>
        <w:tab/>
      </w:r>
      <w:r>
        <w:rPr>
          <w:noProof/>
        </w:rPr>
        <w:fldChar w:fldCharType="begin"/>
      </w:r>
      <w:r w:rsidRPr="0052257A">
        <w:rPr>
          <w:noProof/>
          <w:lang w:val="en-US"/>
        </w:rPr>
        <w:instrText xml:space="preserve"> PAGEREF _Toc15482844 \h </w:instrText>
      </w:r>
      <w:r>
        <w:rPr>
          <w:noProof/>
        </w:rPr>
      </w:r>
      <w:r>
        <w:rPr>
          <w:noProof/>
        </w:rPr>
        <w:fldChar w:fldCharType="separate"/>
      </w:r>
      <w:r w:rsidRPr="0052257A">
        <w:rPr>
          <w:noProof/>
          <w:lang w:val="en-US"/>
        </w:rPr>
        <w:t>6</w:t>
      </w:r>
      <w:r>
        <w:rPr>
          <w:noProof/>
        </w:rPr>
        <w:fldChar w:fldCharType="end"/>
      </w:r>
    </w:p>
    <w:p w14:paraId="2DA0E4A8" w14:textId="77777777" w:rsidR="0052257A" w:rsidRPr="0052257A" w:rsidRDefault="0052257A">
      <w:pPr>
        <w:pStyle w:val="Sommario3"/>
        <w:rPr>
          <w:rFonts w:asciiTheme="minorHAnsi" w:eastAsiaTheme="minorEastAsia" w:hAnsiTheme="minorHAnsi" w:cstheme="minorBidi"/>
          <w:noProof/>
          <w:szCs w:val="22"/>
          <w:lang w:val="en-US"/>
        </w:rPr>
      </w:pPr>
      <w:r w:rsidRPr="0052257A">
        <w:rPr>
          <w:noProof/>
          <w:lang w:val="en-US"/>
        </w:rPr>
        <w:t>2.1.2.</w:t>
      </w:r>
      <w:r w:rsidRPr="0052257A">
        <w:rPr>
          <w:rFonts w:asciiTheme="minorHAnsi" w:eastAsiaTheme="minorEastAsia" w:hAnsiTheme="minorHAnsi" w:cstheme="minorBidi"/>
          <w:noProof/>
          <w:szCs w:val="22"/>
          <w:lang w:val="en-US"/>
        </w:rPr>
        <w:tab/>
      </w:r>
      <w:r w:rsidRPr="0052257A">
        <w:rPr>
          <w:noProof/>
          <w:lang w:val="en-US"/>
        </w:rPr>
        <w:t>Input</w:t>
      </w:r>
      <w:r w:rsidRPr="0052257A">
        <w:rPr>
          <w:noProof/>
          <w:lang w:val="en-US"/>
        </w:rPr>
        <w:tab/>
      </w:r>
      <w:r>
        <w:rPr>
          <w:noProof/>
        </w:rPr>
        <w:fldChar w:fldCharType="begin"/>
      </w:r>
      <w:r w:rsidRPr="0052257A">
        <w:rPr>
          <w:noProof/>
          <w:lang w:val="en-US"/>
        </w:rPr>
        <w:instrText xml:space="preserve"> PAGEREF _Toc15482845 \h </w:instrText>
      </w:r>
      <w:r>
        <w:rPr>
          <w:noProof/>
        </w:rPr>
      </w:r>
      <w:r>
        <w:rPr>
          <w:noProof/>
        </w:rPr>
        <w:fldChar w:fldCharType="separate"/>
      </w:r>
      <w:r w:rsidRPr="0052257A">
        <w:rPr>
          <w:noProof/>
          <w:lang w:val="en-US"/>
        </w:rPr>
        <w:t>7</w:t>
      </w:r>
      <w:r>
        <w:rPr>
          <w:noProof/>
        </w:rPr>
        <w:fldChar w:fldCharType="end"/>
      </w:r>
    </w:p>
    <w:p w14:paraId="1070D3D5" w14:textId="77777777" w:rsidR="0052257A" w:rsidRPr="0052257A" w:rsidRDefault="0052257A">
      <w:pPr>
        <w:pStyle w:val="Sommario4"/>
        <w:rPr>
          <w:rFonts w:asciiTheme="minorHAnsi" w:eastAsiaTheme="minorEastAsia" w:hAnsiTheme="minorHAnsi" w:cstheme="minorBidi"/>
          <w:noProof/>
          <w:szCs w:val="22"/>
          <w:lang w:val="en-US"/>
        </w:rPr>
      </w:pPr>
      <w:r w:rsidRPr="0052257A">
        <w:rPr>
          <w:noProof/>
          <w:lang w:val="en-US" w:eastAsia="en-US"/>
        </w:rPr>
        <w:t>2.1.2.1.</w:t>
      </w:r>
      <w:r w:rsidRPr="0052257A">
        <w:rPr>
          <w:rFonts w:asciiTheme="minorHAnsi" w:eastAsiaTheme="minorEastAsia" w:hAnsiTheme="minorHAnsi" w:cstheme="minorBidi"/>
          <w:noProof/>
          <w:szCs w:val="22"/>
          <w:lang w:val="en-US"/>
        </w:rPr>
        <w:tab/>
      </w:r>
      <w:r w:rsidRPr="0052257A">
        <w:rPr>
          <w:noProof/>
          <w:lang w:val="en-US" w:eastAsia="en-US"/>
        </w:rPr>
        <w:t>Header parameters</w:t>
      </w:r>
      <w:r w:rsidRPr="0052257A">
        <w:rPr>
          <w:noProof/>
          <w:lang w:val="en-US"/>
        </w:rPr>
        <w:tab/>
      </w:r>
      <w:r>
        <w:rPr>
          <w:noProof/>
        </w:rPr>
        <w:fldChar w:fldCharType="begin"/>
      </w:r>
      <w:r w:rsidRPr="0052257A">
        <w:rPr>
          <w:noProof/>
          <w:lang w:val="en-US"/>
        </w:rPr>
        <w:instrText xml:space="preserve"> PAGEREF _Toc15482846 \h </w:instrText>
      </w:r>
      <w:r>
        <w:rPr>
          <w:noProof/>
        </w:rPr>
      </w:r>
      <w:r>
        <w:rPr>
          <w:noProof/>
        </w:rPr>
        <w:fldChar w:fldCharType="separate"/>
      </w:r>
      <w:r w:rsidRPr="0052257A">
        <w:rPr>
          <w:noProof/>
          <w:lang w:val="en-US"/>
        </w:rPr>
        <w:t>7</w:t>
      </w:r>
      <w:r>
        <w:rPr>
          <w:noProof/>
        </w:rPr>
        <w:fldChar w:fldCharType="end"/>
      </w:r>
    </w:p>
    <w:p w14:paraId="537B3AD7" w14:textId="77777777" w:rsidR="0052257A" w:rsidRPr="0052257A" w:rsidRDefault="0052257A">
      <w:pPr>
        <w:pStyle w:val="Sommario4"/>
        <w:rPr>
          <w:rFonts w:asciiTheme="minorHAnsi" w:eastAsiaTheme="minorEastAsia" w:hAnsiTheme="minorHAnsi" w:cstheme="minorBidi"/>
          <w:noProof/>
          <w:szCs w:val="22"/>
          <w:lang w:val="en-US"/>
        </w:rPr>
      </w:pPr>
      <w:r w:rsidRPr="0052257A">
        <w:rPr>
          <w:noProof/>
          <w:lang w:val="en-US" w:eastAsia="en-US"/>
        </w:rPr>
        <w:t>2.1.2.2.</w:t>
      </w:r>
      <w:r w:rsidRPr="0052257A">
        <w:rPr>
          <w:rFonts w:asciiTheme="minorHAnsi" w:eastAsiaTheme="minorEastAsia" w:hAnsiTheme="minorHAnsi" w:cstheme="minorBidi"/>
          <w:noProof/>
          <w:szCs w:val="22"/>
          <w:lang w:val="en-US"/>
        </w:rPr>
        <w:tab/>
      </w:r>
      <w:r w:rsidRPr="0052257A">
        <w:rPr>
          <w:noProof/>
          <w:lang w:val="en-US" w:eastAsia="en-US"/>
        </w:rPr>
        <w:t>Query parameters</w:t>
      </w:r>
      <w:r w:rsidRPr="0052257A">
        <w:rPr>
          <w:noProof/>
          <w:lang w:val="en-US"/>
        </w:rPr>
        <w:tab/>
      </w:r>
      <w:r>
        <w:rPr>
          <w:noProof/>
        </w:rPr>
        <w:fldChar w:fldCharType="begin"/>
      </w:r>
      <w:r w:rsidRPr="0052257A">
        <w:rPr>
          <w:noProof/>
          <w:lang w:val="en-US"/>
        </w:rPr>
        <w:instrText xml:space="preserve"> PAGEREF _Toc15482847 \h </w:instrText>
      </w:r>
      <w:r>
        <w:rPr>
          <w:noProof/>
        </w:rPr>
      </w:r>
      <w:r>
        <w:rPr>
          <w:noProof/>
        </w:rPr>
        <w:fldChar w:fldCharType="separate"/>
      </w:r>
      <w:r w:rsidRPr="0052257A">
        <w:rPr>
          <w:noProof/>
          <w:lang w:val="en-US"/>
        </w:rPr>
        <w:t>7</w:t>
      </w:r>
      <w:r>
        <w:rPr>
          <w:noProof/>
        </w:rPr>
        <w:fldChar w:fldCharType="end"/>
      </w:r>
    </w:p>
    <w:p w14:paraId="398D273E" w14:textId="77777777" w:rsidR="0052257A" w:rsidRDefault="0052257A">
      <w:pPr>
        <w:pStyle w:val="Sommario3"/>
        <w:rPr>
          <w:rFonts w:asciiTheme="minorHAnsi" w:eastAsiaTheme="minorEastAsia" w:hAnsiTheme="minorHAnsi" w:cstheme="minorBidi"/>
          <w:noProof/>
          <w:szCs w:val="22"/>
        </w:rPr>
      </w:pPr>
      <w:r>
        <w:rPr>
          <w:noProof/>
        </w:rPr>
        <w:t>2.1.3.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Output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_Toc15482848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72746E4" w14:textId="77777777" w:rsidR="0052257A" w:rsidRDefault="0052257A">
      <w:pPr>
        <w:pStyle w:val="Sommario3"/>
        <w:rPr>
          <w:rFonts w:asciiTheme="minorHAnsi" w:eastAsiaTheme="minorEastAsia" w:hAnsiTheme="minorHAnsi" w:cstheme="minorBidi"/>
          <w:noProof/>
          <w:szCs w:val="22"/>
        </w:rPr>
      </w:pPr>
      <w:r>
        <w:rPr>
          <w:noProof/>
        </w:rPr>
        <w:t>2.1.4.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Esempi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_Toc15482849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8D7A312" w14:textId="77777777" w:rsidR="0052257A" w:rsidRDefault="0052257A">
      <w:pPr>
        <w:pStyle w:val="Sommario3"/>
        <w:rPr>
          <w:rFonts w:asciiTheme="minorHAnsi" w:eastAsiaTheme="minorEastAsia" w:hAnsiTheme="minorHAnsi" w:cstheme="minorBidi"/>
          <w:noProof/>
          <w:szCs w:val="22"/>
        </w:rPr>
      </w:pPr>
      <w:r>
        <w:rPr>
          <w:noProof/>
        </w:rPr>
        <w:t>2.1.5.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Errori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_Toc15482850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397C853" w14:textId="77777777" w:rsidR="0052257A" w:rsidRDefault="0052257A">
      <w:pPr>
        <w:pStyle w:val="Sommario2"/>
        <w:rPr>
          <w:rFonts w:asciiTheme="minorHAnsi" w:eastAsiaTheme="minorEastAsia" w:hAnsiTheme="minorHAnsi" w:cstheme="minorBidi"/>
          <w:szCs w:val="22"/>
        </w:rPr>
      </w:pPr>
      <w:r>
        <w:t>2.2.</w:t>
      </w:r>
      <w:r>
        <w:rPr>
          <w:rFonts w:asciiTheme="minorHAnsi" w:eastAsiaTheme="minorEastAsia" w:hAnsiTheme="minorHAnsi" w:cstheme="minorBidi"/>
          <w:szCs w:val="22"/>
        </w:rPr>
        <w:tab/>
      </w:r>
      <w:r>
        <w:t>API per il recupero delle UO</w:t>
      </w:r>
      <w:r>
        <w:tab/>
      </w:r>
      <w:r>
        <w:fldChar w:fldCharType="begin"/>
      </w:r>
      <w:r>
        <w:instrText xml:space="preserve"> PAGEREF _Toc15482851 \h </w:instrText>
      </w:r>
      <w:r>
        <w:fldChar w:fldCharType="separate"/>
      </w:r>
      <w:r>
        <w:t>8</w:t>
      </w:r>
      <w:r>
        <w:fldChar w:fldCharType="end"/>
      </w:r>
    </w:p>
    <w:p w14:paraId="30ECE960" w14:textId="77777777" w:rsidR="0052257A" w:rsidRPr="0052257A" w:rsidRDefault="0052257A">
      <w:pPr>
        <w:pStyle w:val="Sommario3"/>
        <w:rPr>
          <w:rFonts w:asciiTheme="minorHAnsi" w:eastAsiaTheme="minorEastAsia" w:hAnsiTheme="minorHAnsi" w:cstheme="minorBidi"/>
          <w:noProof/>
          <w:szCs w:val="22"/>
          <w:lang w:val="en-US"/>
        </w:rPr>
      </w:pPr>
      <w:r w:rsidRPr="0052257A">
        <w:rPr>
          <w:noProof/>
          <w:lang w:val="en-US"/>
        </w:rPr>
        <w:t>2.2.1.</w:t>
      </w:r>
      <w:r w:rsidRPr="0052257A">
        <w:rPr>
          <w:rFonts w:asciiTheme="minorHAnsi" w:eastAsiaTheme="minorEastAsia" w:hAnsiTheme="minorHAnsi" w:cstheme="minorBidi"/>
          <w:noProof/>
          <w:szCs w:val="22"/>
          <w:lang w:val="en-US"/>
        </w:rPr>
        <w:tab/>
      </w:r>
      <w:r w:rsidRPr="0052257A">
        <w:rPr>
          <w:noProof/>
          <w:lang w:val="en-US"/>
        </w:rPr>
        <w:t>Specifiche</w:t>
      </w:r>
      <w:r w:rsidRPr="0052257A">
        <w:rPr>
          <w:noProof/>
          <w:lang w:val="en-US"/>
        </w:rPr>
        <w:tab/>
      </w:r>
      <w:r>
        <w:rPr>
          <w:noProof/>
        </w:rPr>
        <w:fldChar w:fldCharType="begin"/>
      </w:r>
      <w:r w:rsidRPr="0052257A">
        <w:rPr>
          <w:noProof/>
          <w:lang w:val="en-US"/>
        </w:rPr>
        <w:instrText xml:space="preserve"> PAGEREF _Toc15482852 \h </w:instrText>
      </w:r>
      <w:r>
        <w:rPr>
          <w:noProof/>
        </w:rPr>
      </w:r>
      <w:r>
        <w:rPr>
          <w:noProof/>
        </w:rPr>
        <w:fldChar w:fldCharType="separate"/>
      </w:r>
      <w:r w:rsidRPr="0052257A">
        <w:rPr>
          <w:noProof/>
          <w:lang w:val="en-US"/>
        </w:rPr>
        <w:t>9</w:t>
      </w:r>
      <w:r>
        <w:rPr>
          <w:noProof/>
        </w:rPr>
        <w:fldChar w:fldCharType="end"/>
      </w:r>
    </w:p>
    <w:p w14:paraId="0BC1DDD2" w14:textId="77777777" w:rsidR="0052257A" w:rsidRPr="0052257A" w:rsidRDefault="0052257A">
      <w:pPr>
        <w:pStyle w:val="Sommario3"/>
        <w:rPr>
          <w:rFonts w:asciiTheme="minorHAnsi" w:eastAsiaTheme="minorEastAsia" w:hAnsiTheme="minorHAnsi" w:cstheme="minorBidi"/>
          <w:noProof/>
          <w:szCs w:val="22"/>
          <w:lang w:val="en-US"/>
        </w:rPr>
      </w:pPr>
      <w:r w:rsidRPr="0052257A">
        <w:rPr>
          <w:noProof/>
          <w:lang w:val="en-US"/>
        </w:rPr>
        <w:t>2.2.2.</w:t>
      </w:r>
      <w:r w:rsidRPr="0052257A">
        <w:rPr>
          <w:rFonts w:asciiTheme="minorHAnsi" w:eastAsiaTheme="minorEastAsia" w:hAnsiTheme="minorHAnsi" w:cstheme="minorBidi"/>
          <w:noProof/>
          <w:szCs w:val="22"/>
          <w:lang w:val="en-US"/>
        </w:rPr>
        <w:tab/>
      </w:r>
      <w:r w:rsidRPr="0052257A">
        <w:rPr>
          <w:noProof/>
          <w:lang w:val="en-US"/>
        </w:rPr>
        <w:t>Input</w:t>
      </w:r>
      <w:r w:rsidRPr="0052257A">
        <w:rPr>
          <w:noProof/>
          <w:lang w:val="en-US"/>
        </w:rPr>
        <w:tab/>
      </w:r>
      <w:r>
        <w:rPr>
          <w:noProof/>
        </w:rPr>
        <w:fldChar w:fldCharType="begin"/>
      </w:r>
      <w:r w:rsidRPr="0052257A">
        <w:rPr>
          <w:noProof/>
          <w:lang w:val="en-US"/>
        </w:rPr>
        <w:instrText xml:space="preserve"> PAGEREF _Toc15482853 \h </w:instrText>
      </w:r>
      <w:r>
        <w:rPr>
          <w:noProof/>
        </w:rPr>
      </w:r>
      <w:r>
        <w:rPr>
          <w:noProof/>
        </w:rPr>
        <w:fldChar w:fldCharType="separate"/>
      </w:r>
      <w:r w:rsidRPr="0052257A">
        <w:rPr>
          <w:noProof/>
          <w:lang w:val="en-US"/>
        </w:rPr>
        <w:t>9</w:t>
      </w:r>
      <w:r>
        <w:rPr>
          <w:noProof/>
        </w:rPr>
        <w:fldChar w:fldCharType="end"/>
      </w:r>
    </w:p>
    <w:p w14:paraId="276781E1" w14:textId="77777777" w:rsidR="0052257A" w:rsidRPr="0052257A" w:rsidRDefault="0052257A">
      <w:pPr>
        <w:pStyle w:val="Sommario4"/>
        <w:rPr>
          <w:rFonts w:asciiTheme="minorHAnsi" w:eastAsiaTheme="minorEastAsia" w:hAnsiTheme="minorHAnsi" w:cstheme="minorBidi"/>
          <w:noProof/>
          <w:szCs w:val="22"/>
          <w:lang w:val="en-US"/>
        </w:rPr>
      </w:pPr>
      <w:r w:rsidRPr="0052257A">
        <w:rPr>
          <w:noProof/>
          <w:lang w:val="en-US" w:eastAsia="en-US"/>
        </w:rPr>
        <w:t>2.2.2.1.</w:t>
      </w:r>
      <w:r w:rsidRPr="0052257A">
        <w:rPr>
          <w:rFonts w:asciiTheme="minorHAnsi" w:eastAsiaTheme="minorEastAsia" w:hAnsiTheme="minorHAnsi" w:cstheme="minorBidi"/>
          <w:noProof/>
          <w:szCs w:val="22"/>
          <w:lang w:val="en-US"/>
        </w:rPr>
        <w:tab/>
      </w:r>
      <w:r w:rsidRPr="0052257A">
        <w:rPr>
          <w:noProof/>
          <w:lang w:val="en-US" w:eastAsia="en-US"/>
        </w:rPr>
        <w:t>Header parameters</w:t>
      </w:r>
      <w:r w:rsidRPr="0052257A">
        <w:rPr>
          <w:noProof/>
          <w:lang w:val="en-US"/>
        </w:rPr>
        <w:tab/>
      </w:r>
      <w:r>
        <w:rPr>
          <w:noProof/>
        </w:rPr>
        <w:fldChar w:fldCharType="begin"/>
      </w:r>
      <w:r w:rsidRPr="0052257A">
        <w:rPr>
          <w:noProof/>
          <w:lang w:val="en-US"/>
        </w:rPr>
        <w:instrText xml:space="preserve"> PAGEREF _Toc15482854 \h </w:instrText>
      </w:r>
      <w:r>
        <w:rPr>
          <w:noProof/>
        </w:rPr>
      </w:r>
      <w:r>
        <w:rPr>
          <w:noProof/>
        </w:rPr>
        <w:fldChar w:fldCharType="separate"/>
      </w:r>
      <w:r w:rsidRPr="0052257A">
        <w:rPr>
          <w:noProof/>
          <w:lang w:val="en-US"/>
        </w:rPr>
        <w:t>9</w:t>
      </w:r>
      <w:r>
        <w:rPr>
          <w:noProof/>
        </w:rPr>
        <w:fldChar w:fldCharType="end"/>
      </w:r>
    </w:p>
    <w:p w14:paraId="48EE5E3E" w14:textId="77777777" w:rsidR="0052257A" w:rsidRPr="0052257A" w:rsidRDefault="0052257A">
      <w:pPr>
        <w:pStyle w:val="Sommario4"/>
        <w:rPr>
          <w:rFonts w:asciiTheme="minorHAnsi" w:eastAsiaTheme="minorEastAsia" w:hAnsiTheme="minorHAnsi" w:cstheme="minorBidi"/>
          <w:noProof/>
          <w:szCs w:val="22"/>
          <w:lang w:val="en-US"/>
        </w:rPr>
      </w:pPr>
      <w:r w:rsidRPr="0052257A">
        <w:rPr>
          <w:noProof/>
          <w:lang w:val="en-US" w:eastAsia="en-US"/>
        </w:rPr>
        <w:t>2.2.2.2.</w:t>
      </w:r>
      <w:r w:rsidRPr="0052257A">
        <w:rPr>
          <w:rFonts w:asciiTheme="minorHAnsi" w:eastAsiaTheme="minorEastAsia" w:hAnsiTheme="minorHAnsi" w:cstheme="minorBidi"/>
          <w:noProof/>
          <w:szCs w:val="22"/>
          <w:lang w:val="en-US"/>
        </w:rPr>
        <w:tab/>
      </w:r>
      <w:r w:rsidRPr="0052257A">
        <w:rPr>
          <w:noProof/>
          <w:lang w:val="en-US" w:eastAsia="en-US"/>
        </w:rPr>
        <w:t>Query parameters</w:t>
      </w:r>
      <w:r w:rsidRPr="0052257A">
        <w:rPr>
          <w:noProof/>
          <w:lang w:val="en-US"/>
        </w:rPr>
        <w:tab/>
      </w:r>
      <w:r>
        <w:rPr>
          <w:noProof/>
        </w:rPr>
        <w:fldChar w:fldCharType="begin"/>
      </w:r>
      <w:r w:rsidRPr="0052257A">
        <w:rPr>
          <w:noProof/>
          <w:lang w:val="en-US"/>
        </w:rPr>
        <w:instrText xml:space="preserve"> PAGEREF _Toc15482855 \h </w:instrText>
      </w:r>
      <w:r>
        <w:rPr>
          <w:noProof/>
        </w:rPr>
      </w:r>
      <w:r>
        <w:rPr>
          <w:noProof/>
        </w:rPr>
        <w:fldChar w:fldCharType="separate"/>
      </w:r>
      <w:r w:rsidRPr="0052257A">
        <w:rPr>
          <w:noProof/>
          <w:lang w:val="en-US"/>
        </w:rPr>
        <w:t>9</w:t>
      </w:r>
      <w:r>
        <w:rPr>
          <w:noProof/>
        </w:rPr>
        <w:fldChar w:fldCharType="end"/>
      </w:r>
    </w:p>
    <w:p w14:paraId="7BA251A1" w14:textId="77777777" w:rsidR="0052257A" w:rsidRDefault="0052257A">
      <w:pPr>
        <w:pStyle w:val="Sommario3"/>
        <w:rPr>
          <w:rFonts w:asciiTheme="minorHAnsi" w:eastAsiaTheme="minorEastAsia" w:hAnsiTheme="minorHAnsi" w:cstheme="minorBidi"/>
          <w:noProof/>
          <w:szCs w:val="22"/>
        </w:rPr>
      </w:pPr>
      <w:r>
        <w:rPr>
          <w:noProof/>
        </w:rPr>
        <w:t>2.2.3.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Output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_Toc15482856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1D2276EA" w14:textId="77777777" w:rsidR="0052257A" w:rsidRDefault="0052257A">
      <w:pPr>
        <w:pStyle w:val="Sommario3"/>
        <w:rPr>
          <w:rFonts w:asciiTheme="minorHAnsi" w:eastAsiaTheme="minorEastAsia" w:hAnsiTheme="minorHAnsi" w:cstheme="minorBidi"/>
          <w:noProof/>
          <w:szCs w:val="22"/>
        </w:rPr>
      </w:pPr>
      <w:r>
        <w:rPr>
          <w:noProof/>
        </w:rPr>
        <w:t>2.2.4.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Esempio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_Toc15482857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4E38B85D" w14:textId="77777777" w:rsidR="0052257A" w:rsidRDefault="0052257A">
      <w:pPr>
        <w:pStyle w:val="Sommario3"/>
        <w:rPr>
          <w:rFonts w:asciiTheme="minorHAnsi" w:eastAsiaTheme="minorEastAsia" w:hAnsiTheme="minorHAnsi" w:cstheme="minorBidi"/>
          <w:noProof/>
          <w:szCs w:val="22"/>
        </w:rPr>
      </w:pPr>
      <w:r>
        <w:rPr>
          <w:noProof/>
        </w:rPr>
        <w:t>2.2.5.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Errori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_Toc15482858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71059AF4" w14:textId="77777777" w:rsidR="0052257A" w:rsidRDefault="0052257A">
      <w:pPr>
        <w:pStyle w:val="Sommario2"/>
        <w:rPr>
          <w:rFonts w:asciiTheme="minorHAnsi" w:eastAsiaTheme="minorEastAsia" w:hAnsiTheme="minorHAnsi" w:cstheme="minorBidi"/>
          <w:szCs w:val="22"/>
        </w:rPr>
      </w:pPr>
      <w:r>
        <w:t>2.3.</w:t>
      </w:r>
      <w:r>
        <w:rPr>
          <w:rFonts w:asciiTheme="minorHAnsi" w:eastAsiaTheme="minorEastAsia" w:hAnsiTheme="minorHAnsi" w:cstheme="minorBidi"/>
          <w:szCs w:val="22"/>
        </w:rPr>
        <w:tab/>
      </w:r>
      <w:r>
        <w:t>API per il recupero dei CC</w:t>
      </w:r>
      <w:r>
        <w:tab/>
      </w:r>
      <w:r>
        <w:fldChar w:fldCharType="begin"/>
      </w:r>
      <w:r>
        <w:instrText xml:space="preserve"> PAGEREF _Toc15482859 \h </w:instrText>
      </w:r>
      <w:r>
        <w:fldChar w:fldCharType="separate"/>
      </w:r>
      <w:r>
        <w:t>18</w:t>
      </w:r>
      <w:r>
        <w:fldChar w:fldCharType="end"/>
      </w:r>
    </w:p>
    <w:p w14:paraId="7F16744E" w14:textId="77777777" w:rsidR="0052257A" w:rsidRPr="0052257A" w:rsidRDefault="0052257A">
      <w:pPr>
        <w:pStyle w:val="Sommario3"/>
        <w:rPr>
          <w:rFonts w:asciiTheme="minorHAnsi" w:eastAsiaTheme="minorEastAsia" w:hAnsiTheme="minorHAnsi" w:cstheme="minorBidi"/>
          <w:noProof/>
          <w:szCs w:val="22"/>
          <w:lang w:val="en-US"/>
        </w:rPr>
      </w:pPr>
      <w:r w:rsidRPr="0052257A">
        <w:rPr>
          <w:noProof/>
          <w:lang w:val="en-US"/>
        </w:rPr>
        <w:t>2.3.1.</w:t>
      </w:r>
      <w:r w:rsidRPr="0052257A">
        <w:rPr>
          <w:rFonts w:asciiTheme="minorHAnsi" w:eastAsiaTheme="minorEastAsia" w:hAnsiTheme="minorHAnsi" w:cstheme="minorBidi"/>
          <w:noProof/>
          <w:szCs w:val="22"/>
          <w:lang w:val="en-US"/>
        </w:rPr>
        <w:tab/>
      </w:r>
      <w:r w:rsidRPr="0052257A">
        <w:rPr>
          <w:noProof/>
          <w:lang w:val="en-US"/>
        </w:rPr>
        <w:t>Specifiche</w:t>
      </w:r>
      <w:r w:rsidRPr="0052257A">
        <w:rPr>
          <w:noProof/>
          <w:lang w:val="en-US"/>
        </w:rPr>
        <w:tab/>
      </w:r>
      <w:r>
        <w:rPr>
          <w:noProof/>
        </w:rPr>
        <w:fldChar w:fldCharType="begin"/>
      </w:r>
      <w:r w:rsidRPr="0052257A">
        <w:rPr>
          <w:noProof/>
          <w:lang w:val="en-US"/>
        </w:rPr>
        <w:instrText xml:space="preserve"> PAGEREF _Toc15482860 \h </w:instrText>
      </w:r>
      <w:r>
        <w:rPr>
          <w:noProof/>
        </w:rPr>
      </w:r>
      <w:r>
        <w:rPr>
          <w:noProof/>
        </w:rPr>
        <w:fldChar w:fldCharType="separate"/>
      </w:r>
      <w:r w:rsidRPr="0052257A">
        <w:rPr>
          <w:noProof/>
          <w:lang w:val="en-US"/>
        </w:rPr>
        <w:t>18</w:t>
      </w:r>
      <w:r>
        <w:rPr>
          <w:noProof/>
        </w:rPr>
        <w:fldChar w:fldCharType="end"/>
      </w:r>
    </w:p>
    <w:p w14:paraId="1B78C34F" w14:textId="77777777" w:rsidR="0052257A" w:rsidRPr="0052257A" w:rsidRDefault="0052257A">
      <w:pPr>
        <w:pStyle w:val="Sommario3"/>
        <w:rPr>
          <w:rFonts w:asciiTheme="minorHAnsi" w:eastAsiaTheme="minorEastAsia" w:hAnsiTheme="minorHAnsi" w:cstheme="minorBidi"/>
          <w:noProof/>
          <w:szCs w:val="22"/>
          <w:lang w:val="en-US"/>
        </w:rPr>
      </w:pPr>
      <w:r w:rsidRPr="0052257A">
        <w:rPr>
          <w:noProof/>
          <w:lang w:val="en-US"/>
        </w:rPr>
        <w:t>2.3.2.</w:t>
      </w:r>
      <w:r w:rsidRPr="0052257A">
        <w:rPr>
          <w:rFonts w:asciiTheme="minorHAnsi" w:eastAsiaTheme="minorEastAsia" w:hAnsiTheme="minorHAnsi" w:cstheme="minorBidi"/>
          <w:noProof/>
          <w:szCs w:val="22"/>
          <w:lang w:val="en-US"/>
        </w:rPr>
        <w:tab/>
      </w:r>
      <w:r w:rsidRPr="0052257A">
        <w:rPr>
          <w:noProof/>
          <w:lang w:val="en-US"/>
        </w:rPr>
        <w:t>Input</w:t>
      </w:r>
      <w:r w:rsidRPr="0052257A">
        <w:rPr>
          <w:noProof/>
          <w:lang w:val="en-US"/>
        </w:rPr>
        <w:tab/>
      </w:r>
      <w:r>
        <w:rPr>
          <w:noProof/>
        </w:rPr>
        <w:fldChar w:fldCharType="begin"/>
      </w:r>
      <w:r w:rsidRPr="0052257A">
        <w:rPr>
          <w:noProof/>
          <w:lang w:val="en-US"/>
        </w:rPr>
        <w:instrText xml:space="preserve"> PAGEREF _Toc15482861 \h </w:instrText>
      </w:r>
      <w:r>
        <w:rPr>
          <w:noProof/>
        </w:rPr>
      </w:r>
      <w:r>
        <w:rPr>
          <w:noProof/>
        </w:rPr>
        <w:fldChar w:fldCharType="separate"/>
      </w:r>
      <w:r w:rsidRPr="0052257A">
        <w:rPr>
          <w:noProof/>
          <w:lang w:val="en-US"/>
        </w:rPr>
        <w:t>19</w:t>
      </w:r>
      <w:r>
        <w:rPr>
          <w:noProof/>
        </w:rPr>
        <w:fldChar w:fldCharType="end"/>
      </w:r>
    </w:p>
    <w:p w14:paraId="02E961A1" w14:textId="77777777" w:rsidR="0052257A" w:rsidRPr="0052257A" w:rsidRDefault="0052257A">
      <w:pPr>
        <w:pStyle w:val="Sommario4"/>
        <w:rPr>
          <w:rFonts w:asciiTheme="minorHAnsi" w:eastAsiaTheme="minorEastAsia" w:hAnsiTheme="minorHAnsi" w:cstheme="minorBidi"/>
          <w:noProof/>
          <w:szCs w:val="22"/>
          <w:lang w:val="en-US"/>
        </w:rPr>
      </w:pPr>
      <w:r w:rsidRPr="0052257A">
        <w:rPr>
          <w:noProof/>
          <w:lang w:val="en-US" w:eastAsia="en-US"/>
        </w:rPr>
        <w:t>2.3.2.1.</w:t>
      </w:r>
      <w:r w:rsidRPr="0052257A">
        <w:rPr>
          <w:rFonts w:asciiTheme="minorHAnsi" w:eastAsiaTheme="minorEastAsia" w:hAnsiTheme="minorHAnsi" w:cstheme="minorBidi"/>
          <w:noProof/>
          <w:szCs w:val="22"/>
          <w:lang w:val="en-US"/>
        </w:rPr>
        <w:tab/>
      </w:r>
      <w:r w:rsidRPr="0052257A">
        <w:rPr>
          <w:noProof/>
          <w:lang w:val="en-US" w:eastAsia="en-US"/>
        </w:rPr>
        <w:t>Header parameters</w:t>
      </w:r>
      <w:r w:rsidRPr="0052257A">
        <w:rPr>
          <w:noProof/>
          <w:lang w:val="en-US"/>
        </w:rPr>
        <w:tab/>
      </w:r>
      <w:r>
        <w:rPr>
          <w:noProof/>
        </w:rPr>
        <w:fldChar w:fldCharType="begin"/>
      </w:r>
      <w:r w:rsidRPr="0052257A">
        <w:rPr>
          <w:noProof/>
          <w:lang w:val="en-US"/>
        </w:rPr>
        <w:instrText xml:space="preserve"> PAGEREF _Toc15482862 \h </w:instrText>
      </w:r>
      <w:r>
        <w:rPr>
          <w:noProof/>
        </w:rPr>
      </w:r>
      <w:r>
        <w:rPr>
          <w:noProof/>
        </w:rPr>
        <w:fldChar w:fldCharType="separate"/>
      </w:r>
      <w:r w:rsidRPr="0052257A">
        <w:rPr>
          <w:noProof/>
          <w:lang w:val="en-US"/>
        </w:rPr>
        <w:t>19</w:t>
      </w:r>
      <w:r>
        <w:rPr>
          <w:noProof/>
        </w:rPr>
        <w:fldChar w:fldCharType="end"/>
      </w:r>
    </w:p>
    <w:p w14:paraId="4E530C3E" w14:textId="77777777" w:rsidR="0052257A" w:rsidRPr="0052257A" w:rsidRDefault="0052257A">
      <w:pPr>
        <w:pStyle w:val="Sommario4"/>
        <w:rPr>
          <w:rFonts w:asciiTheme="minorHAnsi" w:eastAsiaTheme="minorEastAsia" w:hAnsiTheme="minorHAnsi" w:cstheme="minorBidi"/>
          <w:noProof/>
          <w:szCs w:val="22"/>
          <w:lang w:val="en-US"/>
        </w:rPr>
      </w:pPr>
      <w:r w:rsidRPr="0052257A">
        <w:rPr>
          <w:noProof/>
          <w:lang w:val="en-US" w:eastAsia="en-US"/>
        </w:rPr>
        <w:t>2.3.2.2.</w:t>
      </w:r>
      <w:r w:rsidRPr="0052257A">
        <w:rPr>
          <w:rFonts w:asciiTheme="minorHAnsi" w:eastAsiaTheme="minorEastAsia" w:hAnsiTheme="minorHAnsi" w:cstheme="minorBidi"/>
          <w:noProof/>
          <w:szCs w:val="22"/>
          <w:lang w:val="en-US"/>
        </w:rPr>
        <w:tab/>
      </w:r>
      <w:r w:rsidRPr="0052257A">
        <w:rPr>
          <w:noProof/>
          <w:lang w:val="en-US" w:eastAsia="en-US"/>
        </w:rPr>
        <w:t>Query parameters</w:t>
      </w:r>
      <w:r w:rsidRPr="0052257A">
        <w:rPr>
          <w:noProof/>
          <w:lang w:val="en-US"/>
        </w:rPr>
        <w:tab/>
      </w:r>
      <w:r>
        <w:rPr>
          <w:noProof/>
        </w:rPr>
        <w:fldChar w:fldCharType="begin"/>
      </w:r>
      <w:r w:rsidRPr="0052257A">
        <w:rPr>
          <w:noProof/>
          <w:lang w:val="en-US"/>
        </w:rPr>
        <w:instrText xml:space="preserve"> PAGEREF _Toc15482863 \h </w:instrText>
      </w:r>
      <w:r>
        <w:rPr>
          <w:noProof/>
        </w:rPr>
      </w:r>
      <w:r>
        <w:rPr>
          <w:noProof/>
        </w:rPr>
        <w:fldChar w:fldCharType="separate"/>
      </w:r>
      <w:r w:rsidRPr="0052257A">
        <w:rPr>
          <w:noProof/>
          <w:lang w:val="en-US"/>
        </w:rPr>
        <w:t>19</w:t>
      </w:r>
      <w:r>
        <w:rPr>
          <w:noProof/>
        </w:rPr>
        <w:fldChar w:fldCharType="end"/>
      </w:r>
    </w:p>
    <w:p w14:paraId="63098D8D" w14:textId="77777777" w:rsidR="0052257A" w:rsidRDefault="0052257A">
      <w:pPr>
        <w:pStyle w:val="Sommario3"/>
        <w:rPr>
          <w:rFonts w:asciiTheme="minorHAnsi" w:eastAsiaTheme="minorEastAsia" w:hAnsiTheme="minorHAnsi" w:cstheme="minorBidi"/>
          <w:noProof/>
          <w:szCs w:val="22"/>
        </w:rPr>
      </w:pPr>
      <w:r>
        <w:rPr>
          <w:noProof/>
        </w:rPr>
        <w:t>2.3.3.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Output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_Toc15482864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008841B4" w14:textId="77777777" w:rsidR="0052257A" w:rsidRDefault="0052257A">
      <w:pPr>
        <w:pStyle w:val="Sommario3"/>
        <w:rPr>
          <w:rFonts w:asciiTheme="minorHAnsi" w:eastAsiaTheme="minorEastAsia" w:hAnsiTheme="minorHAnsi" w:cstheme="minorBidi"/>
          <w:noProof/>
          <w:szCs w:val="22"/>
        </w:rPr>
      </w:pPr>
      <w:r>
        <w:rPr>
          <w:noProof/>
        </w:rPr>
        <w:t>2.3.4.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Esempio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_Toc15482865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064D43F3" w14:textId="77777777" w:rsidR="0052257A" w:rsidRDefault="0052257A">
      <w:pPr>
        <w:pStyle w:val="Sommario3"/>
        <w:rPr>
          <w:rFonts w:asciiTheme="minorHAnsi" w:eastAsiaTheme="minorEastAsia" w:hAnsiTheme="minorHAnsi" w:cstheme="minorBidi"/>
          <w:noProof/>
          <w:szCs w:val="22"/>
        </w:rPr>
      </w:pPr>
      <w:r>
        <w:rPr>
          <w:noProof/>
        </w:rPr>
        <w:t>2.3.5.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Errori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_Toc15482866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5D348589" w14:textId="77777777" w:rsidR="0052257A" w:rsidRDefault="0052257A">
      <w:pPr>
        <w:pStyle w:val="Sommario1"/>
        <w:rPr>
          <w:rFonts w:asciiTheme="minorHAnsi" w:eastAsiaTheme="minorEastAsia" w:hAnsiTheme="minorHAnsi" w:cstheme="minorBidi"/>
          <w:b w:val="0"/>
          <w:sz w:val="22"/>
          <w:szCs w:val="22"/>
        </w:rPr>
      </w:pPr>
      <w:r>
        <w:t>3.</w:t>
      </w:r>
      <w:r>
        <w:rPr>
          <w:rFonts w:asciiTheme="minorHAnsi" w:eastAsiaTheme="minorEastAsia" w:hAnsiTheme="minorHAnsi" w:cstheme="minorBidi"/>
          <w:b w:val="0"/>
          <w:sz w:val="22"/>
          <w:szCs w:val="22"/>
        </w:rPr>
        <w:tab/>
      </w:r>
      <w:r>
        <w:t>Chiamata SINGOLA</w:t>
      </w:r>
      <w:r>
        <w:tab/>
      </w:r>
      <w:r>
        <w:fldChar w:fldCharType="begin"/>
      </w:r>
      <w:r>
        <w:instrText xml:space="preserve"> PAGEREF _Toc15482867 \h </w:instrText>
      </w:r>
      <w:r>
        <w:fldChar w:fldCharType="separate"/>
      </w:r>
      <w:r>
        <w:t>23</w:t>
      </w:r>
      <w:r>
        <w:fldChar w:fldCharType="end"/>
      </w:r>
    </w:p>
    <w:p w14:paraId="42F3D050" w14:textId="77777777" w:rsidR="0052257A" w:rsidRDefault="0052257A">
      <w:pPr>
        <w:pStyle w:val="Sommario2"/>
        <w:rPr>
          <w:rFonts w:asciiTheme="minorHAnsi" w:eastAsiaTheme="minorEastAsia" w:hAnsiTheme="minorHAnsi" w:cstheme="minorBidi"/>
          <w:szCs w:val="22"/>
        </w:rPr>
      </w:pPr>
      <w:r>
        <w:t>3.1.</w:t>
      </w:r>
      <w:r>
        <w:rPr>
          <w:rFonts w:asciiTheme="minorHAnsi" w:eastAsiaTheme="minorEastAsia" w:hAnsiTheme="minorHAnsi" w:cstheme="minorBidi"/>
          <w:szCs w:val="22"/>
        </w:rPr>
        <w:tab/>
      </w:r>
      <w:r>
        <w:t>API per il recupero del numero di CdC</w:t>
      </w:r>
      <w:r>
        <w:tab/>
      </w:r>
      <w:r>
        <w:fldChar w:fldCharType="begin"/>
      </w:r>
      <w:r>
        <w:instrText xml:space="preserve"> PAGEREF _Toc15482868 \h </w:instrText>
      </w:r>
      <w:r>
        <w:fldChar w:fldCharType="separate"/>
      </w:r>
      <w:r>
        <w:t>23</w:t>
      </w:r>
      <w:r>
        <w:fldChar w:fldCharType="end"/>
      </w:r>
    </w:p>
    <w:p w14:paraId="1E8B6B1A" w14:textId="77777777" w:rsidR="0052257A" w:rsidRPr="0052257A" w:rsidRDefault="0052257A">
      <w:pPr>
        <w:pStyle w:val="Sommario3"/>
        <w:rPr>
          <w:rFonts w:asciiTheme="minorHAnsi" w:eastAsiaTheme="minorEastAsia" w:hAnsiTheme="minorHAnsi" w:cstheme="minorBidi"/>
          <w:noProof/>
          <w:szCs w:val="22"/>
          <w:lang w:val="en-US"/>
        </w:rPr>
      </w:pPr>
      <w:r w:rsidRPr="0052257A">
        <w:rPr>
          <w:noProof/>
          <w:lang w:val="en-US"/>
        </w:rPr>
        <w:t>3.1.1.</w:t>
      </w:r>
      <w:r w:rsidRPr="0052257A">
        <w:rPr>
          <w:rFonts w:asciiTheme="minorHAnsi" w:eastAsiaTheme="minorEastAsia" w:hAnsiTheme="minorHAnsi" w:cstheme="minorBidi"/>
          <w:noProof/>
          <w:szCs w:val="22"/>
          <w:lang w:val="en-US"/>
        </w:rPr>
        <w:tab/>
      </w:r>
      <w:r w:rsidRPr="0052257A">
        <w:rPr>
          <w:noProof/>
          <w:lang w:val="en-US"/>
        </w:rPr>
        <w:t>Specifiche</w:t>
      </w:r>
      <w:r w:rsidRPr="0052257A">
        <w:rPr>
          <w:noProof/>
          <w:lang w:val="en-US"/>
        </w:rPr>
        <w:tab/>
      </w:r>
      <w:r>
        <w:rPr>
          <w:noProof/>
        </w:rPr>
        <w:fldChar w:fldCharType="begin"/>
      </w:r>
      <w:r w:rsidRPr="0052257A">
        <w:rPr>
          <w:noProof/>
          <w:lang w:val="en-US"/>
        </w:rPr>
        <w:instrText xml:space="preserve"> PAGEREF _Toc15482869 \h </w:instrText>
      </w:r>
      <w:r>
        <w:rPr>
          <w:noProof/>
        </w:rPr>
      </w:r>
      <w:r>
        <w:rPr>
          <w:noProof/>
        </w:rPr>
        <w:fldChar w:fldCharType="separate"/>
      </w:r>
      <w:r w:rsidRPr="0052257A">
        <w:rPr>
          <w:noProof/>
          <w:lang w:val="en-US"/>
        </w:rPr>
        <w:t>23</w:t>
      </w:r>
      <w:r>
        <w:rPr>
          <w:noProof/>
        </w:rPr>
        <w:fldChar w:fldCharType="end"/>
      </w:r>
    </w:p>
    <w:p w14:paraId="65987658" w14:textId="77777777" w:rsidR="0052257A" w:rsidRPr="0052257A" w:rsidRDefault="0052257A">
      <w:pPr>
        <w:pStyle w:val="Sommario3"/>
        <w:rPr>
          <w:rFonts w:asciiTheme="minorHAnsi" w:eastAsiaTheme="minorEastAsia" w:hAnsiTheme="minorHAnsi" w:cstheme="minorBidi"/>
          <w:noProof/>
          <w:szCs w:val="22"/>
          <w:lang w:val="en-US"/>
        </w:rPr>
      </w:pPr>
      <w:r w:rsidRPr="0052257A">
        <w:rPr>
          <w:noProof/>
          <w:lang w:val="en-US"/>
        </w:rPr>
        <w:t>3.1.2.</w:t>
      </w:r>
      <w:r w:rsidRPr="0052257A">
        <w:rPr>
          <w:rFonts w:asciiTheme="minorHAnsi" w:eastAsiaTheme="minorEastAsia" w:hAnsiTheme="minorHAnsi" w:cstheme="minorBidi"/>
          <w:noProof/>
          <w:szCs w:val="22"/>
          <w:lang w:val="en-US"/>
        </w:rPr>
        <w:tab/>
      </w:r>
      <w:r w:rsidRPr="0052257A">
        <w:rPr>
          <w:noProof/>
          <w:lang w:val="en-US"/>
        </w:rPr>
        <w:t>Input</w:t>
      </w:r>
      <w:r w:rsidRPr="0052257A">
        <w:rPr>
          <w:noProof/>
          <w:lang w:val="en-US"/>
        </w:rPr>
        <w:tab/>
      </w:r>
      <w:r>
        <w:rPr>
          <w:noProof/>
        </w:rPr>
        <w:fldChar w:fldCharType="begin"/>
      </w:r>
      <w:r w:rsidRPr="0052257A">
        <w:rPr>
          <w:noProof/>
          <w:lang w:val="en-US"/>
        </w:rPr>
        <w:instrText xml:space="preserve"> PAGEREF _Toc15482870 \h </w:instrText>
      </w:r>
      <w:r>
        <w:rPr>
          <w:noProof/>
        </w:rPr>
      </w:r>
      <w:r>
        <w:rPr>
          <w:noProof/>
        </w:rPr>
        <w:fldChar w:fldCharType="separate"/>
      </w:r>
      <w:r w:rsidRPr="0052257A">
        <w:rPr>
          <w:noProof/>
          <w:lang w:val="en-US"/>
        </w:rPr>
        <w:t>23</w:t>
      </w:r>
      <w:r>
        <w:rPr>
          <w:noProof/>
        </w:rPr>
        <w:fldChar w:fldCharType="end"/>
      </w:r>
    </w:p>
    <w:p w14:paraId="25010D20" w14:textId="77777777" w:rsidR="0052257A" w:rsidRPr="0052257A" w:rsidRDefault="0052257A">
      <w:pPr>
        <w:pStyle w:val="Sommario4"/>
        <w:rPr>
          <w:rFonts w:asciiTheme="minorHAnsi" w:eastAsiaTheme="minorEastAsia" w:hAnsiTheme="minorHAnsi" w:cstheme="minorBidi"/>
          <w:noProof/>
          <w:szCs w:val="22"/>
          <w:lang w:val="en-US"/>
        </w:rPr>
      </w:pPr>
      <w:r w:rsidRPr="0052257A">
        <w:rPr>
          <w:noProof/>
          <w:lang w:val="en-US" w:eastAsia="en-US"/>
        </w:rPr>
        <w:t>3.1.2.1.</w:t>
      </w:r>
      <w:r w:rsidRPr="0052257A">
        <w:rPr>
          <w:rFonts w:asciiTheme="minorHAnsi" w:eastAsiaTheme="minorEastAsia" w:hAnsiTheme="minorHAnsi" w:cstheme="minorBidi"/>
          <w:noProof/>
          <w:szCs w:val="22"/>
          <w:lang w:val="en-US"/>
        </w:rPr>
        <w:tab/>
      </w:r>
      <w:r w:rsidRPr="0052257A">
        <w:rPr>
          <w:noProof/>
          <w:lang w:val="en-US" w:eastAsia="en-US"/>
        </w:rPr>
        <w:t>Header parameters</w:t>
      </w:r>
      <w:r w:rsidRPr="0052257A">
        <w:rPr>
          <w:noProof/>
          <w:lang w:val="en-US"/>
        </w:rPr>
        <w:tab/>
      </w:r>
      <w:r>
        <w:rPr>
          <w:noProof/>
        </w:rPr>
        <w:fldChar w:fldCharType="begin"/>
      </w:r>
      <w:r w:rsidRPr="0052257A">
        <w:rPr>
          <w:noProof/>
          <w:lang w:val="en-US"/>
        </w:rPr>
        <w:instrText xml:space="preserve"> PAGEREF _Toc15482871 \h </w:instrText>
      </w:r>
      <w:r>
        <w:rPr>
          <w:noProof/>
        </w:rPr>
      </w:r>
      <w:r>
        <w:rPr>
          <w:noProof/>
        </w:rPr>
        <w:fldChar w:fldCharType="separate"/>
      </w:r>
      <w:r w:rsidRPr="0052257A">
        <w:rPr>
          <w:noProof/>
          <w:lang w:val="en-US"/>
        </w:rPr>
        <w:t>23</w:t>
      </w:r>
      <w:r>
        <w:rPr>
          <w:noProof/>
        </w:rPr>
        <w:fldChar w:fldCharType="end"/>
      </w:r>
    </w:p>
    <w:p w14:paraId="34614178" w14:textId="77777777" w:rsidR="0052257A" w:rsidRPr="0052257A" w:rsidRDefault="0052257A">
      <w:pPr>
        <w:pStyle w:val="Sommario4"/>
        <w:rPr>
          <w:rFonts w:asciiTheme="minorHAnsi" w:eastAsiaTheme="minorEastAsia" w:hAnsiTheme="minorHAnsi" w:cstheme="minorBidi"/>
          <w:noProof/>
          <w:szCs w:val="22"/>
          <w:lang w:val="en-US"/>
        </w:rPr>
      </w:pPr>
      <w:r w:rsidRPr="0052257A">
        <w:rPr>
          <w:noProof/>
          <w:lang w:val="en-US" w:eastAsia="en-US"/>
        </w:rPr>
        <w:t>3.1.2.2.</w:t>
      </w:r>
      <w:r w:rsidRPr="0052257A">
        <w:rPr>
          <w:rFonts w:asciiTheme="minorHAnsi" w:eastAsiaTheme="minorEastAsia" w:hAnsiTheme="minorHAnsi" w:cstheme="minorBidi"/>
          <w:noProof/>
          <w:szCs w:val="22"/>
          <w:lang w:val="en-US"/>
        </w:rPr>
        <w:tab/>
      </w:r>
      <w:r w:rsidRPr="0052257A">
        <w:rPr>
          <w:noProof/>
          <w:lang w:val="en-US" w:eastAsia="en-US"/>
        </w:rPr>
        <w:t>Query parameters</w:t>
      </w:r>
      <w:r w:rsidRPr="0052257A">
        <w:rPr>
          <w:noProof/>
          <w:lang w:val="en-US"/>
        </w:rPr>
        <w:tab/>
      </w:r>
      <w:r>
        <w:rPr>
          <w:noProof/>
        </w:rPr>
        <w:fldChar w:fldCharType="begin"/>
      </w:r>
      <w:r w:rsidRPr="0052257A">
        <w:rPr>
          <w:noProof/>
          <w:lang w:val="en-US"/>
        </w:rPr>
        <w:instrText xml:space="preserve"> PAGEREF _Toc15482872 \h </w:instrText>
      </w:r>
      <w:r>
        <w:rPr>
          <w:noProof/>
        </w:rPr>
      </w:r>
      <w:r>
        <w:rPr>
          <w:noProof/>
        </w:rPr>
        <w:fldChar w:fldCharType="separate"/>
      </w:r>
      <w:r w:rsidRPr="0052257A">
        <w:rPr>
          <w:noProof/>
          <w:lang w:val="en-US"/>
        </w:rPr>
        <w:t>24</w:t>
      </w:r>
      <w:r>
        <w:rPr>
          <w:noProof/>
        </w:rPr>
        <w:fldChar w:fldCharType="end"/>
      </w:r>
    </w:p>
    <w:p w14:paraId="12195EF4" w14:textId="77777777" w:rsidR="0052257A" w:rsidRDefault="0052257A">
      <w:pPr>
        <w:pStyle w:val="Sommario3"/>
        <w:rPr>
          <w:rFonts w:asciiTheme="minorHAnsi" w:eastAsiaTheme="minorEastAsia" w:hAnsiTheme="minorHAnsi" w:cstheme="minorBidi"/>
          <w:noProof/>
          <w:szCs w:val="22"/>
        </w:rPr>
      </w:pPr>
      <w:r>
        <w:rPr>
          <w:noProof/>
        </w:rPr>
        <w:t>3.1.3.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Output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_Toc15482873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725C7F9E" w14:textId="77777777" w:rsidR="0052257A" w:rsidRDefault="0052257A">
      <w:pPr>
        <w:pStyle w:val="Sommario3"/>
        <w:rPr>
          <w:rFonts w:asciiTheme="minorHAnsi" w:eastAsiaTheme="minorEastAsia" w:hAnsiTheme="minorHAnsi" w:cstheme="minorBidi"/>
          <w:noProof/>
          <w:szCs w:val="22"/>
        </w:rPr>
      </w:pPr>
      <w:r>
        <w:rPr>
          <w:noProof/>
        </w:rPr>
        <w:t>3.1.4.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Esempio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_Toc15482874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6198CD74" w14:textId="77777777" w:rsidR="0052257A" w:rsidRDefault="0052257A">
      <w:pPr>
        <w:pStyle w:val="Sommario3"/>
        <w:rPr>
          <w:rFonts w:asciiTheme="minorHAnsi" w:eastAsiaTheme="minorEastAsia" w:hAnsiTheme="minorHAnsi" w:cstheme="minorBidi"/>
          <w:noProof/>
          <w:szCs w:val="22"/>
        </w:rPr>
      </w:pPr>
      <w:r>
        <w:rPr>
          <w:noProof/>
        </w:rPr>
        <w:t>3.1.5.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Errori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_Toc15482875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3E0EBB20" w14:textId="77777777" w:rsidR="0052257A" w:rsidRDefault="0052257A">
      <w:pPr>
        <w:pStyle w:val="Sommario2"/>
        <w:rPr>
          <w:rFonts w:asciiTheme="minorHAnsi" w:eastAsiaTheme="minorEastAsia" w:hAnsiTheme="minorHAnsi" w:cstheme="minorBidi"/>
          <w:szCs w:val="22"/>
        </w:rPr>
      </w:pPr>
      <w:r>
        <w:t>3.2.</w:t>
      </w:r>
      <w:r>
        <w:rPr>
          <w:rFonts w:asciiTheme="minorHAnsi" w:eastAsiaTheme="minorEastAsia" w:hAnsiTheme="minorHAnsi" w:cstheme="minorBidi"/>
          <w:szCs w:val="22"/>
        </w:rPr>
        <w:tab/>
      </w:r>
      <w:r>
        <w:t>API per il recupero della UO</w:t>
      </w:r>
      <w:r>
        <w:tab/>
      </w:r>
      <w:r>
        <w:fldChar w:fldCharType="begin"/>
      </w:r>
      <w:r>
        <w:instrText xml:space="preserve"> PAGEREF _Toc15482876 \h </w:instrText>
      </w:r>
      <w:r>
        <w:fldChar w:fldCharType="separate"/>
      </w:r>
      <w:r>
        <w:t>25</w:t>
      </w:r>
      <w:r>
        <w:fldChar w:fldCharType="end"/>
      </w:r>
    </w:p>
    <w:p w14:paraId="562D8840" w14:textId="77777777" w:rsidR="0052257A" w:rsidRPr="0052257A" w:rsidRDefault="0052257A">
      <w:pPr>
        <w:pStyle w:val="Sommario3"/>
        <w:rPr>
          <w:rFonts w:asciiTheme="minorHAnsi" w:eastAsiaTheme="minorEastAsia" w:hAnsiTheme="minorHAnsi" w:cstheme="minorBidi"/>
          <w:noProof/>
          <w:szCs w:val="22"/>
          <w:lang w:val="en-US"/>
        </w:rPr>
      </w:pPr>
      <w:r w:rsidRPr="0052257A">
        <w:rPr>
          <w:noProof/>
          <w:lang w:val="en-US"/>
        </w:rPr>
        <w:t>3.2.1.</w:t>
      </w:r>
      <w:r w:rsidRPr="0052257A">
        <w:rPr>
          <w:rFonts w:asciiTheme="minorHAnsi" w:eastAsiaTheme="minorEastAsia" w:hAnsiTheme="minorHAnsi" w:cstheme="minorBidi"/>
          <w:noProof/>
          <w:szCs w:val="22"/>
          <w:lang w:val="en-US"/>
        </w:rPr>
        <w:tab/>
      </w:r>
      <w:r w:rsidRPr="0052257A">
        <w:rPr>
          <w:noProof/>
          <w:lang w:val="en-US"/>
        </w:rPr>
        <w:t>Specifiche</w:t>
      </w:r>
      <w:r w:rsidRPr="0052257A">
        <w:rPr>
          <w:noProof/>
          <w:lang w:val="en-US"/>
        </w:rPr>
        <w:tab/>
      </w:r>
      <w:r>
        <w:rPr>
          <w:noProof/>
        </w:rPr>
        <w:fldChar w:fldCharType="begin"/>
      </w:r>
      <w:r w:rsidRPr="0052257A">
        <w:rPr>
          <w:noProof/>
          <w:lang w:val="en-US"/>
        </w:rPr>
        <w:instrText xml:space="preserve"> PAGEREF _Toc15482877 \h </w:instrText>
      </w:r>
      <w:r>
        <w:rPr>
          <w:noProof/>
        </w:rPr>
      </w:r>
      <w:r>
        <w:rPr>
          <w:noProof/>
        </w:rPr>
        <w:fldChar w:fldCharType="separate"/>
      </w:r>
      <w:r w:rsidRPr="0052257A">
        <w:rPr>
          <w:noProof/>
          <w:lang w:val="en-US"/>
        </w:rPr>
        <w:t>25</w:t>
      </w:r>
      <w:r>
        <w:rPr>
          <w:noProof/>
        </w:rPr>
        <w:fldChar w:fldCharType="end"/>
      </w:r>
    </w:p>
    <w:p w14:paraId="2BD0DFFC" w14:textId="77777777" w:rsidR="0052257A" w:rsidRPr="0052257A" w:rsidRDefault="0052257A">
      <w:pPr>
        <w:pStyle w:val="Sommario3"/>
        <w:rPr>
          <w:rFonts w:asciiTheme="minorHAnsi" w:eastAsiaTheme="minorEastAsia" w:hAnsiTheme="minorHAnsi" w:cstheme="minorBidi"/>
          <w:noProof/>
          <w:szCs w:val="22"/>
          <w:lang w:val="en-US"/>
        </w:rPr>
      </w:pPr>
      <w:r w:rsidRPr="0052257A">
        <w:rPr>
          <w:noProof/>
          <w:lang w:val="en-US"/>
        </w:rPr>
        <w:t>3.2.2.</w:t>
      </w:r>
      <w:r w:rsidRPr="0052257A">
        <w:rPr>
          <w:rFonts w:asciiTheme="minorHAnsi" w:eastAsiaTheme="minorEastAsia" w:hAnsiTheme="minorHAnsi" w:cstheme="minorBidi"/>
          <w:noProof/>
          <w:szCs w:val="22"/>
          <w:lang w:val="en-US"/>
        </w:rPr>
        <w:tab/>
      </w:r>
      <w:r w:rsidRPr="0052257A">
        <w:rPr>
          <w:noProof/>
          <w:lang w:val="en-US"/>
        </w:rPr>
        <w:t>Input</w:t>
      </w:r>
      <w:r w:rsidRPr="0052257A">
        <w:rPr>
          <w:noProof/>
          <w:lang w:val="en-US"/>
        </w:rPr>
        <w:tab/>
      </w:r>
      <w:r>
        <w:rPr>
          <w:noProof/>
        </w:rPr>
        <w:fldChar w:fldCharType="begin"/>
      </w:r>
      <w:r w:rsidRPr="0052257A">
        <w:rPr>
          <w:noProof/>
          <w:lang w:val="en-US"/>
        </w:rPr>
        <w:instrText xml:space="preserve"> PAGEREF _Toc15482878 \h </w:instrText>
      </w:r>
      <w:r>
        <w:rPr>
          <w:noProof/>
        </w:rPr>
      </w:r>
      <w:r>
        <w:rPr>
          <w:noProof/>
        </w:rPr>
        <w:fldChar w:fldCharType="separate"/>
      </w:r>
      <w:r w:rsidRPr="0052257A">
        <w:rPr>
          <w:noProof/>
          <w:lang w:val="en-US"/>
        </w:rPr>
        <w:t>25</w:t>
      </w:r>
      <w:r>
        <w:rPr>
          <w:noProof/>
        </w:rPr>
        <w:fldChar w:fldCharType="end"/>
      </w:r>
    </w:p>
    <w:p w14:paraId="072D8D22" w14:textId="77777777" w:rsidR="0052257A" w:rsidRPr="0052257A" w:rsidRDefault="0052257A">
      <w:pPr>
        <w:pStyle w:val="Sommario4"/>
        <w:rPr>
          <w:rFonts w:asciiTheme="minorHAnsi" w:eastAsiaTheme="minorEastAsia" w:hAnsiTheme="minorHAnsi" w:cstheme="minorBidi"/>
          <w:noProof/>
          <w:szCs w:val="22"/>
          <w:lang w:val="en-US"/>
        </w:rPr>
      </w:pPr>
      <w:r w:rsidRPr="0052257A">
        <w:rPr>
          <w:noProof/>
          <w:lang w:val="en-US" w:eastAsia="en-US"/>
        </w:rPr>
        <w:t>3.2.2.1.</w:t>
      </w:r>
      <w:r w:rsidRPr="0052257A">
        <w:rPr>
          <w:rFonts w:asciiTheme="minorHAnsi" w:eastAsiaTheme="minorEastAsia" w:hAnsiTheme="minorHAnsi" w:cstheme="minorBidi"/>
          <w:noProof/>
          <w:szCs w:val="22"/>
          <w:lang w:val="en-US"/>
        </w:rPr>
        <w:tab/>
      </w:r>
      <w:r w:rsidRPr="0052257A">
        <w:rPr>
          <w:noProof/>
          <w:lang w:val="en-US" w:eastAsia="en-US"/>
        </w:rPr>
        <w:t>Header parameters</w:t>
      </w:r>
      <w:r w:rsidRPr="0052257A">
        <w:rPr>
          <w:noProof/>
          <w:lang w:val="en-US"/>
        </w:rPr>
        <w:tab/>
      </w:r>
      <w:r>
        <w:rPr>
          <w:noProof/>
        </w:rPr>
        <w:fldChar w:fldCharType="begin"/>
      </w:r>
      <w:r w:rsidRPr="0052257A">
        <w:rPr>
          <w:noProof/>
          <w:lang w:val="en-US"/>
        </w:rPr>
        <w:instrText xml:space="preserve"> PAGEREF _Toc15482879 \h </w:instrText>
      </w:r>
      <w:r>
        <w:rPr>
          <w:noProof/>
        </w:rPr>
      </w:r>
      <w:r>
        <w:rPr>
          <w:noProof/>
        </w:rPr>
        <w:fldChar w:fldCharType="separate"/>
      </w:r>
      <w:r w:rsidRPr="0052257A">
        <w:rPr>
          <w:noProof/>
          <w:lang w:val="en-US"/>
        </w:rPr>
        <w:t>25</w:t>
      </w:r>
      <w:r>
        <w:rPr>
          <w:noProof/>
        </w:rPr>
        <w:fldChar w:fldCharType="end"/>
      </w:r>
    </w:p>
    <w:p w14:paraId="798C08DF" w14:textId="77777777" w:rsidR="0052257A" w:rsidRPr="0052257A" w:rsidRDefault="0052257A">
      <w:pPr>
        <w:pStyle w:val="Sommario4"/>
        <w:rPr>
          <w:rFonts w:asciiTheme="minorHAnsi" w:eastAsiaTheme="minorEastAsia" w:hAnsiTheme="minorHAnsi" w:cstheme="minorBidi"/>
          <w:noProof/>
          <w:szCs w:val="22"/>
          <w:lang w:val="en-US"/>
        </w:rPr>
      </w:pPr>
      <w:r w:rsidRPr="0052257A">
        <w:rPr>
          <w:noProof/>
          <w:lang w:val="en-US" w:eastAsia="en-US"/>
        </w:rPr>
        <w:t>3.2.2.2.</w:t>
      </w:r>
      <w:r w:rsidRPr="0052257A">
        <w:rPr>
          <w:rFonts w:asciiTheme="minorHAnsi" w:eastAsiaTheme="minorEastAsia" w:hAnsiTheme="minorHAnsi" w:cstheme="minorBidi"/>
          <w:noProof/>
          <w:szCs w:val="22"/>
          <w:lang w:val="en-US"/>
        </w:rPr>
        <w:tab/>
      </w:r>
      <w:r w:rsidRPr="0052257A">
        <w:rPr>
          <w:noProof/>
          <w:lang w:val="en-US" w:eastAsia="en-US"/>
        </w:rPr>
        <w:t>Query parameters</w:t>
      </w:r>
      <w:r w:rsidRPr="0052257A">
        <w:rPr>
          <w:noProof/>
          <w:lang w:val="en-US"/>
        </w:rPr>
        <w:tab/>
      </w:r>
      <w:r>
        <w:rPr>
          <w:noProof/>
        </w:rPr>
        <w:fldChar w:fldCharType="begin"/>
      </w:r>
      <w:r w:rsidRPr="0052257A">
        <w:rPr>
          <w:noProof/>
          <w:lang w:val="en-US"/>
        </w:rPr>
        <w:instrText xml:space="preserve"> PAGEREF _Toc15482880 \h </w:instrText>
      </w:r>
      <w:r>
        <w:rPr>
          <w:noProof/>
        </w:rPr>
      </w:r>
      <w:r>
        <w:rPr>
          <w:noProof/>
        </w:rPr>
        <w:fldChar w:fldCharType="separate"/>
      </w:r>
      <w:r w:rsidRPr="0052257A">
        <w:rPr>
          <w:noProof/>
          <w:lang w:val="en-US"/>
        </w:rPr>
        <w:t>25</w:t>
      </w:r>
      <w:r>
        <w:rPr>
          <w:noProof/>
        </w:rPr>
        <w:fldChar w:fldCharType="end"/>
      </w:r>
    </w:p>
    <w:p w14:paraId="0C3D43B5" w14:textId="77777777" w:rsidR="0052257A" w:rsidRDefault="0052257A">
      <w:pPr>
        <w:pStyle w:val="Sommario3"/>
        <w:rPr>
          <w:rFonts w:asciiTheme="minorHAnsi" w:eastAsiaTheme="minorEastAsia" w:hAnsiTheme="minorHAnsi" w:cstheme="minorBidi"/>
          <w:noProof/>
          <w:szCs w:val="22"/>
        </w:rPr>
      </w:pPr>
      <w:r>
        <w:rPr>
          <w:noProof/>
        </w:rPr>
        <w:t>3.2.3.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Output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_Toc15482881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255B316D" w14:textId="77777777" w:rsidR="0052257A" w:rsidRDefault="0052257A">
      <w:pPr>
        <w:pStyle w:val="Sommario3"/>
        <w:rPr>
          <w:rFonts w:asciiTheme="minorHAnsi" w:eastAsiaTheme="minorEastAsia" w:hAnsiTheme="minorHAnsi" w:cstheme="minorBidi"/>
          <w:noProof/>
          <w:szCs w:val="22"/>
        </w:rPr>
      </w:pPr>
      <w:r>
        <w:rPr>
          <w:noProof/>
        </w:rPr>
        <w:t>3.2.4.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Esempio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_Toc15482882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3683DEB1" w14:textId="77777777" w:rsidR="0052257A" w:rsidRDefault="0052257A">
      <w:pPr>
        <w:pStyle w:val="Sommario3"/>
        <w:rPr>
          <w:rFonts w:asciiTheme="minorHAnsi" w:eastAsiaTheme="minorEastAsia" w:hAnsiTheme="minorHAnsi" w:cstheme="minorBidi"/>
          <w:noProof/>
          <w:szCs w:val="22"/>
        </w:rPr>
      </w:pPr>
      <w:r>
        <w:rPr>
          <w:noProof/>
        </w:rPr>
        <w:t>3.2.5.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Errori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_Toc15482883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7C02F9B3" w14:textId="77777777" w:rsidR="0052257A" w:rsidRDefault="0052257A">
      <w:pPr>
        <w:pStyle w:val="Sommario2"/>
        <w:rPr>
          <w:rFonts w:asciiTheme="minorHAnsi" w:eastAsiaTheme="minorEastAsia" w:hAnsiTheme="minorHAnsi" w:cstheme="minorBidi"/>
          <w:szCs w:val="22"/>
        </w:rPr>
      </w:pPr>
      <w:r>
        <w:t>3.3.</w:t>
      </w:r>
      <w:r>
        <w:rPr>
          <w:rFonts w:asciiTheme="minorHAnsi" w:eastAsiaTheme="minorEastAsia" w:hAnsiTheme="minorHAnsi" w:cstheme="minorBidi"/>
          <w:szCs w:val="22"/>
        </w:rPr>
        <w:tab/>
      </w:r>
      <w:r>
        <w:t>API per il recupero della lista di CdC</w:t>
      </w:r>
      <w:r>
        <w:tab/>
      </w:r>
      <w:r>
        <w:fldChar w:fldCharType="begin"/>
      </w:r>
      <w:r>
        <w:instrText xml:space="preserve"> PAGEREF _Toc15482884 \h </w:instrText>
      </w:r>
      <w:r>
        <w:fldChar w:fldCharType="separate"/>
      </w:r>
      <w:r>
        <w:t>32</w:t>
      </w:r>
      <w:r>
        <w:fldChar w:fldCharType="end"/>
      </w:r>
    </w:p>
    <w:p w14:paraId="19323A39" w14:textId="77777777" w:rsidR="0052257A" w:rsidRPr="0052257A" w:rsidRDefault="0052257A">
      <w:pPr>
        <w:pStyle w:val="Sommario3"/>
        <w:rPr>
          <w:rFonts w:asciiTheme="minorHAnsi" w:eastAsiaTheme="minorEastAsia" w:hAnsiTheme="minorHAnsi" w:cstheme="minorBidi"/>
          <w:noProof/>
          <w:szCs w:val="22"/>
          <w:lang w:val="en-US"/>
        </w:rPr>
      </w:pPr>
      <w:r w:rsidRPr="0052257A">
        <w:rPr>
          <w:noProof/>
          <w:lang w:val="en-US"/>
        </w:rPr>
        <w:t>3.3.1.</w:t>
      </w:r>
      <w:r w:rsidRPr="0052257A">
        <w:rPr>
          <w:rFonts w:asciiTheme="minorHAnsi" w:eastAsiaTheme="minorEastAsia" w:hAnsiTheme="minorHAnsi" w:cstheme="minorBidi"/>
          <w:noProof/>
          <w:szCs w:val="22"/>
          <w:lang w:val="en-US"/>
        </w:rPr>
        <w:tab/>
      </w:r>
      <w:r w:rsidRPr="0052257A">
        <w:rPr>
          <w:noProof/>
          <w:lang w:val="en-US"/>
        </w:rPr>
        <w:t>Specifiche</w:t>
      </w:r>
      <w:r w:rsidRPr="0052257A">
        <w:rPr>
          <w:noProof/>
          <w:lang w:val="en-US"/>
        </w:rPr>
        <w:tab/>
      </w:r>
      <w:r>
        <w:rPr>
          <w:noProof/>
        </w:rPr>
        <w:fldChar w:fldCharType="begin"/>
      </w:r>
      <w:r w:rsidRPr="0052257A">
        <w:rPr>
          <w:noProof/>
          <w:lang w:val="en-US"/>
        </w:rPr>
        <w:instrText xml:space="preserve"> PAGEREF _Toc15482885 \h </w:instrText>
      </w:r>
      <w:r>
        <w:rPr>
          <w:noProof/>
        </w:rPr>
      </w:r>
      <w:r>
        <w:rPr>
          <w:noProof/>
        </w:rPr>
        <w:fldChar w:fldCharType="separate"/>
      </w:r>
      <w:r w:rsidRPr="0052257A">
        <w:rPr>
          <w:noProof/>
          <w:lang w:val="en-US"/>
        </w:rPr>
        <w:t>32</w:t>
      </w:r>
      <w:r>
        <w:rPr>
          <w:noProof/>
        </w:rPr>
        <w:fldChar w:fldCharType="end"/>
      </w:r>
    </w:p>
    <w:p w14:paraId="36F0494A" w14:textId="77777777" w:rsidR="0052257A" w:rsidRPr="0052257A" w:rsidRDefault="0052257A">
      <w:pPr>
        <w:pStyle w:val="Sommario3"/>
        <w:rPr>
          <w:rFonts w:asciiTheme="minorHAnsi" w:eastAsiaTheme="minorEastAsia" w:hAnsiTheme="minorHAnsi" w:cstheme="minorBidi"/>
          <w:noProof/>
          <w:szCs w:val="22"/>
          <w:lang w:val="en-US"/>
        </w:rPr>
      </w:pPr>
      <w:r w:rsidRPr="0052257A">
        <w:rPr>
          <w:noProof/>
          <w:lang w:val="en-US"/>
        </w:rPr>
        <w:t>3.3.2.</w:t>
      </w:r>
      <w:r w:rsidRPr="0052257A">
        <w:rPr>
          <w:rFonts w:asciiTheme="minorHAnsi" w:eastAsiaTheme="minorEastAsia" w:hAnsiTheme="minorHAnsi" w:cstheme="minorBidi"/>
          <w:noProof/>
          <w:szCs w:val="22"/>
          <w:lang w:val="en-US"/>
        </w:rPr>
        <w:tab/>
      </w:r>
      <w:r w:rsidRPr="0052257A">
        <w:rPr>
          <w:noProof/>
          <w:lang w:val="en-US"/>
        </w:rPr>
        <w:t>Input</w:t>
      </w:r>
      <w:r w:rsidRPr="0052257A">
        <w:rPr>
          <w:noProof/>
          <w:lang w:val="en-US"/>
        </w:rPr>
        <w:tab/>
      </w:r>
      <w:r>
        <w:rPr>
          <w:noProof/>
        </w:rPr>
        <w:fldChar w:fldCharType="begin"/>
      </w:r>
      <w:r w:rsidRPr="0052257A">
        <w:rPr>
          <w:noProof/>
          <w:lang w:val="en-US"/>
        </w:rPr>
        <w:instrText xml:space="preserve"> PAGEREF _Toc15482886 \h </w:instrText>
      </w:r>
      <w:r>
        <w:rPr>
          <w:noProof/>
        </w:rPr>
      </w:r>
      <w:r>
        <w:rPr>
          <w:noProof/>
        </w:rPr>
        <w:fldChar w:fldCharType="separate"/>
      </w:r>
      <w:r w:rsidRPr="0052257A">
        <w:rPr>
          <w:noProof/>
          <w:lang w:val="en-US"/>
        </w:rPr>
        <w:t>32</w:t>
      </w:r>
      <w:r>
        <w:rPr>
          <w:noProof/>
        </w:rPr>
        <w:fldChar w:fldCharType="end"/>
      </w:r>
    </w:p>
    <w:p w14:paraId="3B3878A5" w14:textId="77777777" w:rsidR="0052257A" w:rsidRPr="0052257A" w:rsidRDefault="0052257A">
      <w:pPr>
        <w:pStyle w:val="Sommario4"/>
        <w:rPr>
          <w:rFonts w:asciiTheme="minorHAnsi" w:eastAsiaTheme="minorEastAsia" w:hAnsiTheme="minorHAnsi" w:cstheme="minorBidi"/>
          <w:noProof/>
          <w:szCs w:val="22"/>
          <w:lang w:val="en-US"/>
        </w:rPr>
      </w:pPr>
      <w:r w:rsidRPr="0052257A">
        <w:rPr>
          <w:noProof/>
          <w:lang w:val="en-US" w:eastAsia="en-US"/>
        </w:rPr>
        <w:t>3.3.2.1.</w:t>
      </w:r>
      <w:r w:rsidRPr="0052257A">
        <w:rPr>
          <w:rFonts w:asciiTheme="minorHAnsi" w:eastAsiaTheme="minorEastAsia" w:hAnsiTheme="minorHAnsi" w:cstheme="minorBidi"/>
          <w:noProof/>
          <w:szCs w:val="22"/>
          <w:lang w:val="en-US"/>
        </w:rPr>
        <w:tab/>
      </w:r>
      <w:r w:rsidRPr="0052257A">
        <w:rPr>
          <w:noProof/>
          <w:lang w:val="en-US" w:eastAsia="en-US"/>
        </w:rPr>
        <w:t>Header parameters</w:t>
      </w:r>
      <w:r w:rsidRPr="0052257A">
        <w:rPr>
          <w:noProof/>
          <w:lang w:val="en-US"/>
        </w:rPr>
        <w:tab/>
      </w:r>
      <w:r>
        <w:rPr>
          <w:noProof/>
        </w:rPr>
        <w:fldChar w:fldCharType="begin"/>
      </w:r>
      <w:r w:rsidRPr="0052257A">
        <w:rPr>
          <w:noProof/>
          <w:lang w:val="en-US"/>
        </w:rPr>
        <w:instrText xml:space="preserve"> PAGEREF _Toc15482887 \h </w:instrText>
      </w:r>
      <w:r>
        <w:rPr>
          <w:noProof/>
        </w:rPr>
      </w:r>
      <w:r>
        <w:rPr>
          <w:noProof/>
        </w:rPr>
        <w:fldChar w:fldCharType="separate"/>
      </w:r>
      <w:r w:rsidRPr="0052257A">
        <w:rPr>
          <w:noProof/>
          <w:lang w:val="en-US"/>
        </w:rPr>
        <w:t>32</w:t>
      </w:r>
      <w:r>
        <w:rPr>
          <w:noProof/>
        </w:rPr>
        <w:fldChar w:fldCharType="end"/>
      </w:r>
    </w:p>
    <w:p w14:paraId="007926D7" w14:textId="77777777" w:rsidR="0052257A" w:rsidRPr="0052257A" w:rsidRDefault="0052257A">
      <w:pPr>
        <w:pStyle w:val="Sommario4"/>
        <w:rPr>
          <w:rFonts w:asciiTheme="minorHAnsi" w:eastAsiaTheme="minorEastAsia" w:hAnsiTheme="minorHAnsi" w:cstheme="minorBidi"/>
          <w:noProof/>
          <w:szCs w:val="22"/>
          <w:lang w:val="en-US"/>
        </w:rPr>
      </w:pPr>
      <w:r w:rsidRPr="0052257A">
        <w:rPr>
          <w:noProof/>
          <w:lang w:val="en-US" w:eastAsia="en-US"/>
        </w:rPr>
        <w:t>3.3.2.2.</w:t>
      </w:r>
      <w:r w:rsidRPr="0052257A">
        <w:rPr>
          <w:rFonts w:asciiTheme="minorHAnsi" w:eastAsiaTheme="minorEastAsia" w:hAnsiTheme="minorHAnsi" w:cstheme="minorBidi"/>
          <w:noProof/>
          <w:szCs w:val="22"/>
          <w:lang w:val="en-US"/>
        </w:rPr>
        <w:tab/>
      </w:r>
      <w:r w:rsidRPr="0052257A">
        <w:rPr>
          <w:noProof/>
          <w:lang w:val="en-US" w:eastAsia="en-US"/>
        </w:rPr>
        <w:t>Query parameters</w:t>
      </w:r>
      <w:r w:rsidRPr="0052257A">
        <w:rPr>
          <w:noProof/>
          <w:lang w:val="en-US"/>
        </w:rPr>
        <w:tab/>
      </w:r>
      <w:r>
        <w:rPr>
          <w:noProof/>
        </w:rPr>
        <w:fldChar w:fldCharType="begin"/>
      </w:r>
      <w:r w:rsidRPr="0052257A">
        <w:rPr>
          <w:noProof/>
          <w:lang w:val="en-US"/>
        </w:rPr>
        <w:instrText xml:space="preserve"> PAGEREF _Toc15482888 \h </w:instrText>
      </w:r>
      <w:r>
        <w:rPr>
          <w:noProof/>
        </w:rPr>
      </w:r>
      <w:r>
        <w:rPr>
          <w:noProof/>
        </w:rPr>
        <w:fldChar w:fldCharType="separate"/>
      </w:r>
      <w:r w:rsidRPr="0052257A">
        <w:rPr>
          <w:noProof/>
          <w:lang w:val="en-US"/>
        </w:rPr>
        <w:t>32</w:t>
      </w:r>
      <w:r>
        <w:rPr>
          <w:noProof/>
        </w:rPr>
        <w:fldChar w:fldCharType="end"/>
      </w:r>
    </w:p>
    <w:p w14:paraId="42D3B1DD" w14:textId="77777777" w:rsidR="0052257A" w:rsidRDefault="0052257A">
      <w:pPr>
        <w:pStyle w:val="Sommario3"/>
        <w:rPr>
          <w:rFonts w:asciiTheme="minorHAnsi" w:eastAsiaTheme="minorEastAsia" w:hAnsiTheme="minorHAnsi" w:cstheme="minorBidi"/>
          <w:noProof/>
          <w:szCs w:val="22"/>
        </w:rPr>
      </w:pPr>
      <w:r w:rsidRPr="0052257A">
        <w:rPr>
          <w:noProof/>
          <w:lang w:eastAsia="en-US"/>
        </w:rPr>
        <w:t>3.3.3.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 w:rsidRPr="0052257A">
        <w:rPr>
          <w:noProof/>
          <w:lang w:eastAsia="en-US"/>
        </w:rPr>
        <w:t>Output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_Toc15482889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4E5B481F" w14:textId="77777777" w:rsidR="0052257A" w:rsidRDefault="0052257A">
      <w:pPr>
        <w:pStyle w:val="Sommario3"/>
        <w:rPr>
          <w:rFonts w:asciiTheme="minorHAnsi" w:eastAsiaTheme="minorEastAsia" w:hAnsiTheme="minorHAnsi" w:cstheme="minorBidi"/>
          <w:noProof/>
          <w:szCs w:val="22"/>
        </w:rPr>
      </w:pPr>
      <w:r>
        <w:rPr>
          <w:noProof/>
        </w:rPr>
        <w:t>3.3.4.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Esempio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_Toc15482890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1EEAB497" w14:textId="77777777" w:rsidR="0052257A" w:rsidRDefault="0052257A">
      <w:pPr>
        <w:pStyle w:val="Sommario3"/>
        <w:rPr>
          <w:rFonts w:asciiTheme="minorHAnsi" w:eastAsiaTheme="minorEastAsia" w:hAnsiTheme="minorHAnsi" w:cstheme="minorBidi"/>
          <w:noProof/>
          <w:szCs w:val="22"/>
        </w:rPr>
      </w:pPr>
      <w:r>
        <w:rPr>
          <w:noProof/>
        </w:rPr>
        <w:t>3.3.5.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Errori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_Toc15482891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14:paraId="2D1ECAD7" w14:textId="77777777" w:rsidR="0052257A" w:rsidRDefault="0052257A">
      <w:pPr>
        <w:pStyle w:val="Sommario8"/>
        <w:rPr>
          <w:rFonts w:asciiTheme="minorHAnsi" w:eastAsiaTheme="minorEastAsia" w:hAnsiTheme="minorHAnsi" w:cstheme="minorBidi"/>
          <w:b w:val="0"/>
          <w:sz w:val="22"/>
          <w:szCs w:val="22"/>
        </w:rPr>
      </w:pPr>
      <w:r>
        <w:t>Appendice</w:t>
      </w:r>
      <w:r>
        <w:tab/>
      </w:r>
      <w:r>
        <w:fldChar w:fldCharType="begin"/>
      </w:r>
      <w:r>
        <w:instrText xml:space="preserve"> PAGEREF _Toc15482892 \h </w:instrText>
      </w:r>
      <w:r>
        <w:fldChar w:fldCharType="separate"/>
      </w:r>
      <w:r>
        <w:t>36</w:t>
      </w:r>
      <w:r>
        <w:fldChar w:fldCharType="end"/>
      </w:r>
    </w:p>
    <w:p w14:paraId="1158669C" w14:textId="77777777" w:rsidR="0052257A" w:rsidRDefault="0052257A">
      <w:pPr>
        <w:pStyle w:val="Sommario7"/>
        <w:rPr>
          <w:rFonts w:asciiTheme="minorHAnsi" w:eastAsiaTheme="minorEastAsia" w:hAnsiTheme="minorHAnsi" w:cstheme="minorBidi"/>
          <w:szCs w:val="22"/>
        </w:rPr>
      </w:pPr>
      <w:r>
        <w:t>A.</w:t>
      </w:r>
      <w:r>
        <w:rPr>
          <w:rFonts w:asciiTheme="minorHAnsi" w:eastAsiaTheme="minorEastAsia" w:hAnsiTheme="minorHAnsi" w:cstheme="minorBidi"/>
          <w:szCs w:val="22"/>
        </w:rPr>
        <w:tab/>
      </w:r>
      <w:r>
        <w:t>Definizioni, acronimi, abbreviazioni</w:t>
      </w:r>
      <w:r>
        <w:tab/>
      </w:r>
      <w:r>
        <w:fldChar w:fldCharType="begin"/>
      </w:r>
      <w:r>
        <w:instrText xml:space="preserve"> PAGEREF _Toc15482893 \h </w:instrText>
      </w:r>
      <w:r>
        <w:fldChar w:fldCharType="separate"/>
      </w:r>
      <w:r>
        <w:t>36</w:t>
      </w:r>
      <w:r>
        <w:fldChar w:fldCharType="end"/>
      </w:r>
    </w:p>
    <w:p w14:paraId="106D34DC" w14:textId="77777777" w:rsidR="007506C3" w:rsidRPr="00693B53" w:rsidRDefault="00A216E8">
      <w:pPr>
        <w:rPr>
          <w:rFonts w:ascii="Arial" w:hAnsi="Arial"/>
          <w:sz w:val="28"/>
        </w:rPr>
      </w:pPr>
      <w:r w:rsidRPr="00E4744F">
        <w:rPr>
          <w:rFonts w:ascii="Arial" w:hAnsi="Arial"/>
          <w:sz w:val="28"/>
        </w:rPr>
        <w:fldChar w:fldCharType="end"/>
      </w:r>
    </w:p>
    <w:p w14:paraId="53552CF7" w14:textId="16CE78E3" w:rsidR="006A558E" w:rsidRDefault="00E4744F" w:rsidP="007B53D2">
      <w:pPr>
        <w:pStyle w:val="Titolo1"/>
        <w:numPr>
          <w:ilvl w:val="0"/>
          <w:numId w:val="1"/>
        </w:numPr>
      </w:pPr>
      <w:bookmarkStart w:id="8" w:name="_Toc15482839"/>
      <w:bookmarkStart w:id="9" w:name="_Toc320693763"/>
      <w:bookmarkStart w:id="10" w:name="_Toc320693762"/>
      <w:bookmarkStart w:id="11" w:name="_Toc389367910"/>
      <w:bookmarkStart w:id="12" w:name="_Toc494619314"/>
      <w:bookmarkStart w:id="13" w:name="_Toc524512185"/>
      <w:bookmarkStart w:id="14" w:name="_Toc34112118"/>
      <w:bookmarkStart w:id="15" w:name="_Toc93997403"/>
      <w:bookmarkStart w:id="16" w:name="Start"/>
      <w:bookmarkStart w:id="17" w:name="_Toc361549744"/>
      <w:bookmarkStart w:id="18" w:name="_Toc365428484"/>
      <w:bookmarkStart w:id="19" w:name="_Toc387717993"/>
      <w:bookmarkStart w:id="20" w:name="_Toc387839740"/>
      <w:bookmarkStart w:id="21" w:name="_Toc389367904"/>
      <w:bookmarkStart w:id="22" w:name="_Toc494619308"/>
      <w:r w:rsidRPr="00E4744F">
        <w:t>Introduzione</w:t>
      </w:r>
      <w:bookmarkEnd w:id="8"/>
    </w:p>
    <w:p w14:paraId="40A14411" w14:textId="266E2FE9" w:rsidR="00D93141" w:rsidRPr="00D93141" w:rsidRDefault="006D7687" w:rsidP="006D7687">
      <w:pPr>
        <w:rPr>
          <w:rFonts w:asciiTheme="minorHAnsi" w:hAnsiTheme="minorHAnsi" w:cstheme="minorHAnsi"/>
          <w:sz w:val="24"/>
        </w:rPr>
      </w:pPr>
      <w:r w:rsidRPr="00885554">
        <w:rPr>
          <w:rFonts w:asciiTheme="minorHAnsi" w:hAnsiTheme="minorHAnsi" w:cstheme="minorHAnsi"/>
          <w:sz w:val="24"/>
        </w:rPr>
        <w:t>L‘obiettivo del documento</w:t>
      </w:r>
      <w:r w:rsidR="00654813">
        <w:rPr>
          <w:rFonts w:asciiTheme="minorHAnsi" w:hAnsiTheme="minorHAnsi" w:cstheme="minorHAnsi"/>
          <w:sz w:val="24"/>
        </w:rPr>
        <w:t xml:space="preserve"> è</w:t>
      </w:r>
      <w:r w:rsidRPr="00885554">
        <w:rPr>
          <w:rFonts w:asciiTheme="minorHAnsi" w:hAnsiTheme="minorHAnsi" w:cstheme="minorHAnsi"/>
          <w:sz w:val="24"/>
        </w:rPr>
        <w:t xml:space="preserve"> quello di illustrare le nuove modalità di integrazione e scambio dei dati t</w:t>
      </w:r>
      <w:r>
        <w:rPr>
          <w:rFonts w:asciiTheme="minorHAnsi" w:hAnsiTheme="minorHAnsi" w:cstheme="minorHAnsi"/>
          <w:sz w:val="24"/>
        </w:rPr>
        <w:t xml:space="preserve">ra la piattaforma AWS e </w:t>
      </w:r>
      <w:proofErr w:type="spellStart"/>
      <w:r>
        <w:rPr>
          <w:rFonts w:asciiTheme="minorHAnsi" w:hAnsiTheme="minorHAnsi" w:cstheme="minorHAnsi"/>
          <w:sz w:val="24"/>
        </w:rPr>
        <w:t>ServiceN</w:t>
      </w:r>
      <w:r w:rsidRPr="00885554">
        <w:rPr>
          <w:rFonts w:asciiTheme="minorHAnsi" w:hAnsiTheme="minorHAnsi" w:cstheme="minorHAnsi"/>
          <w:sz w:val="24"/>
        </w:rPr>
        <w:t>ow</w:t>
      </w:r>
      <w:proofErr w:type="spellEnd"/>
      <w:r w:rsidRPr="00885554">
        <w:rPr>
          <w:rFonts w:asciiTheme="minorHAnsi" w:hAnsiTheme="minorHAnsi" w:cstheme="minorHAnsi"/>
          <w:sz w:val="24"/>
        </w:rPr>
        <w:t>.</w:t>
      </w:r>
    </w:p>
    <w:p w14:paraId="3893D1C7" w14:textId="065C6613" w:rsidR="00D93141" w:rsidRPr="00D93141" w:rsidRDefault="00E4744F" w:rsidP="006D7687">
      <w:pPr>
        <w:pStyle w:val="Titolo2"/>
        <w:numPr>
          <w:ilvl w:val="1"/>
          <w:numId w:val="1"/>
        </w:numPr>
        <w:ind w:left="0" w:firstLine="0"/>
      </w:pPr>
      <w:bookmarkStart w:id="23" w:name="_Toc15482840"/>
      <w:r w:rsidRPr="00E4744F">
        <w:t>Contesto di riferiment</w:t>
      </w:r>
      <w:r w:rsidR="00E12ADF">
        <w:t>o</w:t>
      </w:r>
      <w:bookmarkEnd w:id="23"/>
      <w:r w:rsidR="00E12ADF">
        <w:t xml:space="preserve"> </w:t>
      </w:r>
      <w:bookmarkStart w:id="24" w:name="_Toc152489381"/>
      <w:bookmarkStart w:id="25" w:name="_Ref164053704"/>
      <w:bookmarkStart w:id="26" w:name="_Ref166655951"/>
      <w:bookmarkStart w:id="27" w:name="_Toc204594568"/>
      <w:bookmarkStart w:id="28" w:name="_Toc302123488"/>
      <w:bookmarkStart w:id="29" w:name="_Toc308017923"/>
    </w:p>
    <w:p w14:paraId="4B5120B4" w14:textId="1691C3B3" w:rsidR="00D93141" w:rsidRDefault="004956F8" w:rsidP="00D93141">
      <w:pPr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 xml:space="preserve">Il </w:t>
      </w:r>
      <w:r w:rsidR="00D93141" w:rsidRPr="009D7361">
        <w:rPr>
          <w:rFonts w:asciiTheme="minorHAnsi" w:hAnsiTheme="minorHAnsi" w:cstheme="minorHAnsi"/>
          <w:sz w:val="24"/>
        </w:rPr>
        <w:t xml:space="preserve">sistema di integrazione HR – AFC </w:t>
      </w:r>
      <w:r>
        <w:rPr>
          <w:rFonts w:asciiTheme="minorHAnsi" w:hAnsiTheme="minorHAnsi" w:cstheme="minorHAnsi"/>
          <w:sz w:val="24"/>
        </w:rPr>
        <w:t>permette al chiamante di recuperare le Associazioni UO-</w:t>
      </w:r>
      <w:proofErr w:type="spellStart"/>
      <w:r>
        <w:rPr>
          <w:rFonts w:asciiTheme="minorHAnsi" w:hAnsiTheme="minorHAnsi" w:cstheme="minorHAnsi"/>
          <w:sz w:val="24"/>
        </w:rPr>
        <w:t>CdC</w:t>
      </w:r>
      <w:proofErr w:type="spellEnd"/>
      <w:r>
        <w:rPr>
          <w:rFonts w:asciiTheme="minorHAnsi" w:hAnsiTheme="minorHAnsi" w:cstheme="minorHAnsi"/>
          <w:sz w:val="24"/>
        </w:rPr>
        <w:t xml:space="preserve"> tramite chiamate http che restituiscono un file JSON.</w:t>
      </w:r>
    </w:p>
    <w:p w14:paraId="72675BC6" w14:textId="77777777" w:rsidR="000D6ABE" w:rsidRDefault="000D6ABE" w:rsidP="00434B17">
      <w:pPr>
        <w:rPr>
          <w:rFonts w:asciiTheme="minorHAnsi" w:hAnsiTheme="minorHAnsi" w:cstheme="minorHAnsi"/>
          <w:sz w:val="24"/>
        </w:rPr>
      </w:pPr>
    </w:p>
    <w:p w14:paraId="53C64041" w14:textId="093EE5B4" w:rsidR="006D7687" w:rsidRPr="00405DB9" w:rsidRDefault="006D7687" w:rsidP="006D7687">
      <w:pPr>
        <w:rPr>
          <w:rFonts w:asciiTheme="minorHAnsi" w:hAnsiTheme="minorHAnsi" w:cstheme="minorHAnsi"/>
          <w:sz w:val="24"/>
          <w:szCs w:val="24"/>
        </w:rPr>
      </w:pPr>
      <w:r w:rsidRPr="00405DB9">
        <w:rPr>
          <w:rFonts w:asciiTheme="minorHAnsi" w:hAnsiTheme="minorHAnsi" w:cstheme="minorHAnsi"/>
          <w:sz w:val="24"/>
          <w:szCs w:val="24"/>
        </w:rPr>
        <w:t xml:space="preserve">Di seguito il dettaglio delle chiamate FULL e </w:t>
      </w:r>
      <w:r w:rsidR="009949DD" w:rsidRPr="00405DB9">
        <w:rPr>
          <w:rFonts w:asciiTheme="minorHAnsi" w:hAnsiTheme="minorHAnsi" w:cstheme="minorHAnsi"/>
          <w:sz w:val="24"/>
          <w:szCs w:val="24"/>
        </w:rPr>
        <w:t>PUNTUALE AS-IS</w:t>
      </w:r>
      <w:r w:rsidRPr="00405DB9">
        <w:rPr>
          <w:rFonts w:asciiTheme="minorHAnsi" w:hAnsiTheme="minorHAnsi" w:cstheme="minorHAnsi"/>
          <w:sz w:val="24"/>
          <w:szCs w:val="24"/>
        </w:rPr>
        <w:t>:</w:t>
      </w:r>
    </w:p>
    <w:p w14:paraId="779BEA2E" w14:textId="25A2B994" w:rsidR="006D7687" w:rsidRDefault="006D7687" w:rsidP="006D7687">
      <w:pPr>
        <w:pStyle w:val="Paragrafoelenco"/>
        <w:numPr>
          <w:ilvl w:val="0"/>
          <w:numId w:val="34"/>
        </w:numPr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La chiamata FULL, ovvero la richiesta http GET all’</w:t>
      </w:r>
      <w:proofErr w:type="spellStart"/>
      <w:r>
        <w:rPr>
          <w:rFonts w:asciiTheme="minorHAnsi" w:hAnsiTheme="minorHAnsi" w:cstheme="minorHAnsi"/>
          <w:sz w:val="24"/>
        </w:rPr>
        <w:t>endpoint</w:t>
      </w:r>
      <w:proofErr w:type="spellEnd"/>
      <w:r>
        <w:rPr>
          <w:rFonts w:asciiTheme="minorHAnsi" w:hAnsiTheme="minorHAnsi" w:cstheme="minorHAnsi"/>
          <w:sz w:val="24"/>
        </w:rPr>
        <w:t xml:space="preserve"> </w:t>
      </w:r>
      <w:proofErr w:type="spellStart"/>
      <w:r w:rsidRPr="00715956">
        <w:rPr>
          <w:rFonts w:asciiTheme="minorHAnsi" w:hAnsiTheme="minorHAnsi" w:cstheme="minorHAnsi"/>
          <w:b/>
          <w:sz w:val="24"/>
        </w:rPr>
        <w:t>masterdata</w:t>
      </w:r>
      <w:proofErr w:type="spellEnd"/>
      <w:r w:rsidRPr="00715956">
        <w:rPr>
          <w:rFonts w:asciiTheme="minorHAnsi" w:hAnsiTheme="minorHAnsi" w:cstheme="minorHAnsi"/>
          <w:b/>
          <w:sz w:val="24"/>
        </w:rPr>
        <w:t>/v1/</w:t>
      </w:r>
      <w:proofErr w:type="spellStart"/>
      <w:r w:rsidRPr="00715956">
        <w:rPr>
          <w:rFonts w:asciiTheme="minorHAnsi" w:hAnsiTheme="minorHAnsi" w:cstheme="minorHAnsi"/>
          <w:b/>
          <w:sz w:val="24"/>
        </w:rPr>
        <w:t>association</w:t>
      </w:r>
      <w:proofErr w:type="spellEnd"/>
      <w:r w:rsidRPr="00715956">
        <w:rPr>
          <w:rFonts w:asciiTheme="minorHAnsi" w:hAnsiTheme="minorHAnsi" w:cstheme="minorHAnsi"/>
          <w:b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restituisce</w:t>
      </w:r>
      <w:r w:rsidRPr="00715956">
        <w:rPr>
          <w:rFonts w:asciiTheme="minorHAnsi" w:hAnsiTheme="minorHAnsi" w:cstheme="minorHAnsi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un elenco</w:t>
      </w:r>
      <w:r w:rsidRPr="00715956">
        <w:rPr>
          <w:rFonts w:asciiTheme="minorHAnsi" w:hAnsiTheme="minorHAnsi" w:cstheme="minorHAnsi"/>
          <w:sz w:val="24"/>
        </w:rPr>
        <w:t xml:space="preserve"> di </w:t>
      </w:r>
      <w:r w:rsidR="00D5708D">
        <w:rPr>
          <w:rFonts w:asciiTheme="minorHAnsi" w:hAnsiTheme="minorHAnsi" w:cstheme="minorHAnsi"/>
          <w:sz w:val="24"/>
        </w:rPr>
        <w:t>A</w:t>
      </w:r>
      <w:r w:rsidRPr="00B11927">
        <w:rPr>
          <w:rFonts w:asciiTheme="minorHAnsi" w:hAnsiTheme="minorHAnsi" w:cstheme="minorHAnsi"/>
          <w:sz w:val="24"/>
        </w:rPr>
        <w:t xml:space="preserve">ssociazioni UO-CC. </w:t>
      </w:r>
    </w:p>
    <w:p w14:paraId="06772811" w14:textId="4A2040DB" w:rsidR="00D93141" w:rsidRPr="00D93141" w:rsidRDefault="00D93141" w:rsidP="00D93141">
      <w:pPr>
        <w:pStyle w:val="Paragrafoelenco"/>
        <w:rPr>
          <w:rFonts w:asciiTheme="minorHAnsi" w:hAnsiTheme="minorHAnsi" w:cstheme="minorHAnsi"/>
          <w:sz w:val="24"/>
        </w:rPr>
      </w:pPr>
      <w:r w:rsidRPr="00B11927">
        <w:rPr>
          <w:rFonts w:asciiTheme="minorHAnsi" w:hAnsiTheme="minorHAnsi" w:cstheme="minorHAnsi"/>
          <w:sz w:val="24"/>
        </w:rPr>
        <w:t>L</w:t>
      </w:r>
      <w:r>
        <w:rPr>
          <w:rFonts w:asciiTheme="minorHAnsi" w:hAnsiTheme="minorHAnsi" w:cstheme="minorHAnsi"/>
          <w:sz w:val="24"/>
        </w:rPr>
        <w:t>’elenco si compone di tutte le A</w:t>
      </w:r>
      <w:r w:rsidRPr="00B11927">
        <w:rPr>
          <w:rFonts w:asciiTheme="minorHAnsi" w:hAnsiTheme="minorHAnsi" w:cstheme="minorHAnsi"/>
          <w:sz w:val="24"/>
        </w:rPr>
        <w:t>ssociazioni elaborate e persistite</w:t>
      </w:r>
      <w:r>
        <w:rPr>
          <w:rFonts w:asciiTheme="minorHAnsi" w:hAnsiTheme="minorHAnsi" w:cstheme="minorHAnsi"/>
          <w:sz w:val="24"/>
        </w:rPr>
        <w:t>, mediante salvataggio sulla base dati,</w:t>
      </w:r>
      <w:r w:rsidRPr="00B11927">
        <w:rPr>
          <w:rFonts w:asciiTheme="minorHAnsi" w:hAnsiTheme="minorHAnsi" w:cstheme="minorHAnsi"/>
          <w:sz w:val="24"/>
        </w:rPr>
        <w:t xml:space="preserve"> nell’intervallo intercorso tra la chiamata precedente </w:t>
      </w:r>
      <w:r>
        <w:rPr>
          <w:rFonts w:asciiTheme="minorHAnsi" w:hAnsiTheme="minorHAnsi" w:cstheme="minorHAnsi"/>
          <w:sz w:val="24"/>
        </w:rPr>
        <w:t>e la chiamata attuale effettuata</w:t>
      </w:r>
      <w:r w:rsidRPr="00B11927">
        <w:rPr>
          <w:rFonts w:asciiTheme="minorHAnsi" w:hAnsiTheme="minorHAnsi" w:cstheme="minorHAnsi"/>
          <w:sz w:val="24"/>
        </w:rPr>
        <w:t xml:space="preserve"> dal client al </w:t>
      </w:r>
      <w:r>
        <w:rPr>
          <w:rFonts w:asciiTheme="minorHAnsi" w:hAnsiTheme="minorHAnsi" w:cstheme="minorHAnsi"/>
          <w:sz w:val="24"/>
        </w:rPr>
        <w:t>servizio.</w:t>
      </w:r>
    </w:p>
    <w:p w14:paraId="29AD638F" w14:textId="11376B55" w:rsidR="006D7687" w:rsidRDefault="006D7687" w:rsidP="006D7687">
      <w:pPr>
        <w:pStyle w:val="Paragrafoelenco"/>
        <w:numPr>
          <w:ilvl w:val="0"/>
          <w:numId w:val="34"/>
        </w:numPr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 xml:space="preserve">La chiamata SINGOLA, ovvero la richiesta http GET </w:t>
      </w:r>
      <w:r w:rsidR="00D5708D">
        <w:rPr>
          <w:rFonts w:asciiTheme="minorHAnsi" w:hAnsiTheme="minorHAnsi" w:cstheme="minorHAnsi"/>
          <w:sz w:val="24"/>
        </w:rPr>
        <w:t>all’</w:t>
      </w:r>
      <w:proofErr w:type="spellStart"/>
      <w:r w:rsidRPr="00B11927">
        <w:rPr>
          <w:rFonts w:asciiTheme="minorHAnsi" w:hAnsiTheme="minorHAnsi" w:cstheme="minorHAnsi"/>
          <w:sz w:val="24"/>
        </w:rPr>
        <w:t>endpoint</w:t>
      </w:r>
      <w:proofErr w:type="spellEnd"/>
      <w:r w:rsidRPr="00B11927">
        <w:rPr>
          <w:rFonts w:asciiTheme="minorHAnsi" w:hAnsiTheme="minorHAnsi" w:cstheme="minorHAnsi"/>
          <w:sz w:val="24"/>
        </w:rPr>
        <w:t xml:space="preserve"> </w:t>
      </w:r>
      <w:proofErr w:type="spellStart"/>
      <w:r w:rsidRPr="00B11927">
        <w:rPr>
          <w:rFonts w:asciiTheme="minorHAnsi" w:hAnsiTheme="minorHAnsi" w:cstheme="minorHAnsi"/>
          <w:b/>
          <w:sz w:val="24"/>
        </w:rPr>
        <w:t>masterdata</w:t>
      </w:r>
      <w:proofErr w:type="spellEnd"/>
      <w:r w:rsidRPr="00B11927">
        <w:rPr>
          <w:rFonts w:asciiTheme="minorHAnsi" w:hAnsiTheme="minorHAnsi" w:cstheme="minorHAnsi"/>
          <w:b/>
          <w:sz w:val="24"/>
        </w:rPr>
        <w:t>/v1/</w:t>
      </w:r>
      <w:proofErr w:type="spellStart"/>
      <w:r w:rsidRPr="00B11927">
        <w:rPr>
          <w:rFonts w:asciiTheme="minorHAnsi" w:hAnsiTheme="minorHAnsi" w:cstheme="minorHAnsi"/>
          <w:b/>
          <w:sz w:val="24"/>
        </w:rPr>
        <w:t>association?q</w:t>
      </w:r>
      <w:proofErr w:type="spellEnd"/>
      <w:r w:rsidRPr="00B11927">
        <w:rPr>
          <w:rFonts w:asciiTheme="minorHAnsi" w:hAnsiTheme="minorHAnsi" w:cstheme="minorHAnsi"/>
          <w:b/>
          <w:sz w:val="24"/>
        </w:rPr>
        <w:t>=</w:t>
      </w:r>
      <w:proofErr w:type="spellStart"/>
      <w:r w:rsidRPr="00B11927">
        <w:rPr>
          <w:rFonts w:asciiTheme="minorHAnsi" w:hAnsiTheme="minorHAnsi" w:cstheme="minorHAnsi"/>
          <w:b/>
          <w:sz w:val="24"/>
        </w:rPr>
        <w:t>ou_code</w:t>
      </w:r>
      <w:proofErr w:type="spellEnd"/>
      <w:r w:rsidRPr="00B11927">
        <w:rPr>
          <w:rFonts w:asciiTheme="minorHAnsi" w:hAnsiTheme="minorHAnsi" w:cstheme="minorHAnsi"/>
          <w:sz w:val="24"/>
        </w:rPr>
        <w:t xml:space="preserve"> ritorna l’associazione UO-CC</w:t>
      </w:r>
      <w:r>
        <w:rPr>
          <w:rFonts w:asciiTheme="minorHAnsi" w:hAnsiTheme="minorHAnsi" w:cstheme="minorHAnsi"/>
          <w:sz w:val="24"/>
        </w:rPr>
        <w:t>,</w:t>
      </w:r>
      <w:r w:rsidRPr="00B11927">
        <w:rPr>
          <w:rFonts w:asciiTheme="minorHAnsi" w:hAnsiTheme="minorHAnsi" w:cstheme="minorHAnsi"/>
          <w:sz w:val="24"/>
        </w:rPr>
        <w:t xml:space="preserve"> relativa all’unità organizzativa in input</w:t>
      </w:r>
      <w:r>
        <w:rPr>
          <w:rFonts w:asciiTheme="minorHAnsi" w:hAnsiTheme="minorHAnsi" w:cstheme="minorHAnsi"/>
          <w:sz w:val="24"/>
        </w:rPr>
        <w:t>, elaborata on-demand e non persistita</w:t>
      </w:r>
      <w:r w:rsidRPr="00B11927">
        <w:rPr>
          <w:rFonts w:asciiTheme="minorHAnsi" w:hAnsiTheme="minorHAnsi" w:cstheme="minorHAnsi"/>
          <w:sz w:val="24"/>
        </w:rPr>
        <w:t>.</w:t>
      </w:r>
    </w:p>
    <w:p w14:paraId="3861477A" w14:textId="3AB72E2F" w:rsidR="006D7687" w:rsidRDefault="00D93141" w:rsidP="006D7687">
      <w:pPr>
        <w:pStyle w:val="Titolo2"/>
        <w:numPr>
          <w:ilvl w:val="1"/>
          <w:numId w:val="1"/>
        </w:numPr>
        <w:ind w:left="0" w:firstLine="0"/>
      </w:pPr>
      <w:bookmarkStart w:id="30" w:name="_Toc15482841"/>
      <w:r>
        <w:t>Obiettivo dell’intervento</w:t>
      </w:r>
      <w:bookmarkEnd w:id="30"/>
    </w:p>
    <w:p w14:paraId="5848EB00" w14:textId="29FF2618" w:rsidR="00E62B8B" w:rsidRPr="0096091F" w:rsidRDefault="00D93141" w:rsidP="008316F9">
      <w:pPr>
        <w:rPr>
          <w:rFonts w:asciiTheme="minorHAnsi" w:hAnsiTheme="minorHAnsi" w:cstheme="minorHAnsi"/>
          <w:sz w:val="24"/>
          <w:szCs w:val="22"/>
        </w:rPr>
      </w:pPr>
      <w:r w:rsidRPr="0096091F">
        <w:rPr>
          <w:rFonts w:asciiTheme="minorHAnsi" w:hAnsiTheme="minorHAnsi" w:cstheme="minorHAnsi"/>
          <w:sz w:val="24"/>
          <w:szCs w:val="22"/>
        </w:rPr>
        <w:t>Obiettivo dell’intervento è di implementare una soluzione fles</w:t>
      </w:r>
      <w:r w:rsidR="00D5708D" w:rsidRPr="0096091F">
        <w:rPr>
          <w:rFonts w:asciiTheme="minorHAnsi" w:hAnsiTheme="minorHAnsi" w:cstheme="minorHAnsi"/>
          <w:sz w:val="24"/>
          <w:szCs w:val="22"/>
        </w:rPr>
        <w:t>sibile per il sistema chiamante,</w:t>
      </w:r>
      <w:r w:rsidRPr="0096091F">
        <w:rPr>
          <w:rFonts w:asciiTheme="minorHAnsi" w:hAnsiTheme="minorHAnsi" w:cstheme="minorHAnsi"/>
          <w:sz w:val="24"/>
          <w:szCs w:val="22"/>
        </w:rPr>
        <w:t xml:space="preserve"> </w:t>
      </w:r>
      <w:r w:rsidR="00E62B8B" w:rsidRPr="0096091F">
        <w:rPr>
          <w:rFonts w:asciiTheme="minorHAnsi" w:hAnsiTheme="minorHAnsi" w:cstheme="minorHAnsi"/>
          <w:sz w:val="24"/>
          <w:szCs w:val="22"/>
        </w:rPr>
        <w:t>parametrizzando la chiamata</w:t>
      </w:r>
      <w:r w:rsidR="00417997" w:rsidRPr="0096091F">
        <w:rPr>
          <w:rFonts w:asciiTheme="minorHAnsi" w:hAnsiTheme="minorHAnsi" w:cstheme="minorHAnsi"/>
          <w:sz w:val="24"/>
          <w:szCs w:val="22"/>
        </w:rPr>
        <w:t>,</w:t>
      </w:r>
      <w:r w:rsidR="00E62B8B" w:rsidRPr="0096091F">
        <w:rPr>
          <w:rFonts w:asciiTheme="minorHAnsi" w:hAnsiTheme="minorHAnsi" w:cstheme="minorHAnsi"/>
          <w:sz w:val="24"/>
          <w:szCs w:val="22"/>
        </w:rPr>
        <w:t xml:space="preserve"> al fine di garantire la corretta acquisizione del file JSON.</w:t>
      </w:r>
    </w:p>
    <w:p w14:paraId="3551659A" w14:textId="77777777" w:rsidR="00D93141" w:rsidRPr="0096091F" w:rsidRDefault="00D93141" w:rsidP="008316F9">
      <w:pPr>
        <w:rPr>
          <w:rFonts w:asciiTheme="minorHAnsi" w:hAnsiTheme="minorHAnsi" w:cstheme="minorHAnsi"/>
          <w:sz w:val="24"/>
          <w:szCs w:val="22"/>
        </w:rPr>
      </w:pPr>
    </w:p>
    <w:p w14:paraId="54DBC300" w14:textId="15C18B4D" w:rsidR="00D93141" w:rsidRPr="0096091F" w:rsidRDefault="00D93141" w:rsidP="008316F9">
      <w:pPr>
        <w:rPr>
          <w:rFonts w:asciiTheme="minorHAnsi" w:hAnsiTheme="minorHAnsi" w:cstheme="minorHAnsi"/>
          <w:sz w:val="24"/>
          <w:szCs w:val="22"/>
        </w:rPr>
      </w:pPr>
      <w:r w:rsidRPr="0096091F">
        <w:rPr>
          <w:rFonts w:asciiTheme="minorHAnsi" w:hAnsiTheme="minorHAnsi" w:cstheme="minorHAnsi"/>
          <w:sz w:val="24"/>
          <w:szCs w:val="22"/>
        </w:rPr>
        <w:t>L’intervento prevede</w:t>
      </w:r>
      <w:r w:rsidR="00183898" w:rsidRPr="0096091F">
        <w:rPr>
          <w:rFonts w:asciiTheme="minorHAnsi" w:hAnsiTheme="minorHAnsi" w:cstheme="minorHAnsi"/>
          <w:sz w:val="24"/>
          <w:szCs w:val="22"/>
        </w:rPr>
        <w:t xml:space="preserve"> l’esposizione di nuove interfacce di sistema e </w:t>
      </w:r>
      <w:r w:rsidRPr="0096091F">
        <w:rPr>
          <w:rFonts w:asciiTheme="minorHAnsi" w:hAnsiTheme="minorHAnsi" w:cstheme="minorHAnsi"/>
          <w:sz w:val="24"/>
          <w:szCs w:val="22"/>
        </w:rPr>
        <w:t xml:space="preserve">l’aggiornamento </w:t>
      </w:r>
      <w:r w:rsidR="00183898" w:rsidRPr="0096091F">
        <w:rPr>
          <w:rFonts w:asciiTheme="minorHAnsi" w:hAnsiTheme="minorHAnsi" w:cstheme="minorHAnsi"/>
          <w:sz w:val="24"/>
          <w:szCs w:val="22"/>
        </w:rPr>
        <w:t>di altre.</w:t>
      </w:r>
    </w:p>
    <w:p w14:paraId="3B79ACDC" w14:textId="13487F8F" w:rsidR="000132DB" w:rsidRPr="0096091F" w:rsidRDefault="00183898" w:rsidP="008316F9">
      <w:pPr>
        <w:rPr>
          <w:rFonts w:asciiTheme="minorHAnsi" w:hAnsiTheme="minorHAnsi" w:cstheme="minorHAnsi"/>
          <w:sz w:val="24"/>
          <w:szCs w:val="22"/>
        </w:rPr>
      </w:pPr>
      <w:r w:rsidRPr="0096091F">
        <w:rPr>
          <w:rFonts w:asciiTheme="minorHAnsi" w:hAnsiTheme="minorHAnsi" w:cstheme="minorHAnsi"/>
          <w:sz w:val="24"/>
          <w:szCs w:val="22"/>
        </w:rPr>
        <w:t>Di seguito una breve descrizione delle implementazioni che verranno effettuate.</w:t>
      </w:r>
    </w:p>
    <w:p w14:paraId="5E343AC9" w14:textId="77777777" w:rsidR="00183898" w:rsidRPr="0096091F" w:rsidRDefault="00183898" w:rsidP="008316F9">
      <w:pPr>
        <w:rPr>
          <w:rFonts w:asciiTheme="minorHAnsi" w:hAnsiTheme="minorHAnsi" w:cstheme="minorHAnsi"/>
          <w:sz w:val="24"/>
          <w:szCs w:val="22"/>
        </w:rPr>
      </w:pPr>
    </w:p>
    <w:p w14:paraId="06AAAAA2" w14:textId="4E83D540" w:rsidR="000132DB" w:rsidRPr="0096091F" w:rsidRDefault="000132DB" w:rsidP="008316F9">
      <w:pPr>
        <w:pStyle w:val="Paragrafoelenco"/>
        <w:numPr>
          <w:ilvl w:val="0"/>
          <w:numId w:val="35"/>
        </w:numPr>
        <w:contextualSpacing w:val="0"/>
        <w:rPr>
          <w:rFonts w:asciiTheme="minorHAnsi" w:hAnsiTheme="minorHAnsi" w:cstheme="minorHAnsi"/>
          <w:sz w:val="24"/>
          <w:szCs w:val="22"/>
        </w:rPr>
      </w:pPr>
      <w:r w:rsidRPr="0096091F">
        <w:rPr>
          <w:rFonts w:asciiTheme="minorHAnsi" w:hAnsiTheme="minorHAnsi" w:cstheme="minorHAnsi"/>
          <w:sz w:val="24"/>
          <w:szCs w:val="22"/>
        </w:rPr>
        <w:t>Nuova API per il recupero del numero totale di UO</w:t>
      </w:r>
      <w:r w:rsidR="000C285E" w:rsidRPr="0096091F">
        <w:rPr>
          <w:rFonts w:asciiTheme="minorHAnsi" w:hAnsiTheme="minorHAnsi" w:cstheme="minorHAnsi"/>
          <w:sz w:val="24"/>
          <w:szCs w:val="22"/>
        </w:rPr>
        <w:t>/</w:t>
      </w:r>
      <w:proofErr w:type="spellStart"/>
      <w:r w:rsidR="000C285E" w:rsidRPr="0096091F">
        <w:rPr>
          <w:rFonts w:asciiTheme="minorHAnsi" w:hAnsiTheme="minorHAnsi" w:cstheme="minorHAnsi"/>
          <w:sz w:val="24"/>
          <w:szCs w:val="22"/>
        </w:rPr>
        <w:t>CdC</w:t>
      </w:r>
      <w:proofErr w:type="spellEnd"/>
      <w:r w:rsidR="008D5D09" w:rsidRPr="0096091F">
        <w:rPr>
          <w:rFonts w:asciiTheme="minorHAnsi" w:hAnsiTheme="minorHAnsi" w:cstheme="minorHAnsi"/>
          <w:sz w:val="24"/>
          <w:szCs w:val="22"/>
        </w:rPr>
        <w:t xml:space="preserve"> persist</w:t>
      </w:r>
      <w:r w:rsidR="000C285E" w:rsidRPr="0096091F">
        <w:rPr>
          <w:rFonts w:asciiTheme="minorHAnsi" w:hAnsiTheme="minorHAnsi" w:cstheme="minorHAnsi"/>
          <w:sz w:val="24"/>
          <w:szCs w:val="22"/>
        </w:rPr>
        <w:t>iti</w:t>
      </w:r>
      <w:r w:rsidRPr="0096091F">
        <w:rPr>
          <w:rFonts w:asciiTheme="minorHAnsi" w:hAnsiTheme="minorHAnsi" w:cstheme="minorHAnsi"/>
          <w:sz w:val="24"/>
          <w:szCs w:val="22"/>
        </w:rPr>
        <w:t xml:space="preserve"> </w:t>
      </w:r>
      <w:r w:rsidR="00335EB7" w:rsidRPr="0096091F">
        <w:rPr>
          <w:rFonts w:asciiTheme="minorHAnsi" w:hAnsiTheme="minorHAnsi" w:cstheme="minorHAnsi"/>
          <w:sz w:val="24"/>
          <w:szCs w:val="22"/>
        </w:rPr>
        <w:t>relativamente alle A</w:t>
      </w:r>
      <w:r w:rsidRPr="0096091F">
        <w:rPr>
          <w:rFonts w:asciiTheme="minorHAnsi" w:hAnsiTheme="minorHAnsi" w:cstheme="minorHAnsi"/>
          <w:sz w:val="24"/>
          <w:szCs w:val="22"/>
        </w:rPr>
        <w:t xml:space="preserve">ssociazioni </w:t>
      </w:r>
      <w:r w:rsidR="00CE755E" w:rsidRPr="0096091F">
        <w:rPr>
          <w:rFonts w:asciiTheme="minorHAnsi" w:hAnsiTheme="minorHAnsi" w:cstheme="minorHAnsi"/>
          <w:sz w:val="24"/>
          <w:szCs w:val="22"/>
        </w:rPr>
        <w:t>elaborate</w:t>
      </w:r>
      <w:r w:rsidR="00B309A3" w:rsidRPr="0096091F">
        <w:rPr>
          <w:rFonts w:asciiTheme="minorHAnsi" w:hAnsiTheme="minorHAnsi" w:cstheme="minorHAnsi"/>
          <w:sz w:val="24"/>
          <w:szCs w:val="22"/>
        </w:rPr>
        <w:t xml:space="preserve"> dalla data in input</w:t>
      </w:r>
      <w:r w:rsidR="00CE755E" w:rsidRPr="0096091F">
        <w:rPr>
          <w:rFonts w:asciiTheme="minorHAnsi" w:hAnsiTheme="minorHAnsi" w:cstheme="minorHAnsi"/>
          <w:sz w:val="24"/>
          <w:szCs w:val="22"/>
        </w:rPr>
        <w:t>.</w:t>
      </w:r>
    </w:p>
    <w:p w14:paraId="5D1CA74C" w14:textId="6F469519" w:rsidR="00335EB7" w:rsidRPr="0096091F" w:rsidRDefault="00335EB7" w:rsidP="008316F9">
      <w:pPr>
        <w:pStyle w:val="Paragrafoelenco"/>
        <w:numPr>
          <w:ilvl w:val="0"/>
          <w:numId w:val="35"/>
        </w:numPr>
        <w:contextualSpacing w:val="0"/>
        <w:rPr>
          <w:rFonts w:asciiTheme="minorHAnsi" w:hAnsiTheme="minorHAnsi" w:cstheme="minorHAnsi"/>
          <w:sz w:val="24"/>
          <w:szCs w:val="22"/>
        </w:rPr>
      </w:pPr>
      <w:r w:rsidRPr="0096091F">
        <w:rPr>
          <w:rFonts w:asciiTheme="minorHAnsi" w:hAnsiTheme="minorHAnsi" w:cstheme="minorHAnsi"/>
          <w:sz w:val="24"/>
          <w:szCs w:val="22"/>
        </w:rPr>
        <w:t>Nuova API per il recupero</w:t>
      </w:r>
      <w:r w:rsidR="00B309A3" w:rsidRPr="0096091F">
        <w:rPr>
          <w:rFonts w:asciiTheme="minorHAnsi" w:hAnsiTheme="minorHAnsi" w:cstheme="minorHAnsi"/>
          <w:sz w:val="24"/>
          <w:szCs w:val="22"/>
        </w:rPr>
        <w:t xml:space="preserve"> (completo o parziale)</w:t>
      </w:r>
      <w:r w:rsidRPr="0096091F">
        <w:rPr>
          <w:rFonts w:asciiTheme="minorHAnsi" w:hAnsiTheme="minorHAnsi" w:cstheme="minorHAnsi"/>
          <w:sz w:val="24"/>
          <w:szCs w:val="22"/>
        </w:rPr>
        <w:t xml:space="preserve"> delle UO</w:t>
      </w:r>
      <w:r w:rsidR="00CE755E" w:rsidRPr="0096091F">
        <w:rPr>
          <w:rFonts w:asciiTheme="minorHAnsi" w:hAnsiTheme="minorHAnsi" w:cstheme="minorHAnsi"/>
          <w:sz w:val="24"/>
          <w:szCs w:val="22"/>
        </w:rPr>
        <w:t xml:space="preserve"> persistite</w:t>
      </w:r>
      <w:r w:rsidRPr="0096091F">
        <w:rPr>
          <w:rFonts w:asciiTheme="minorHAnsi" w:hAnsiTheme="minorHAnsi" w:cstheme="minorHAnsi"/>
          <w:sz w:val="24"/>
          <w:szCs w:val="22"/>
        </w:rPr>
        <w:t xml:space="preserve"> relativamente alle Associazioni elaborate</w:t>
      </w:r>
      <w:r w:rsidR="00B309A3" w:rsidRPr="0096091F">
        <w:rPr>
          <w:rFonts w:asciiTheme="minorHAnsi" w:hAnsiTheme="minorHAnsi" w:cstheme="minorHAnsi"/>
          <w:sz w:val="24"/>
          <w:szCs w:val="22"/>
        </w:rPr>
        <w:t xml:space="preserve"> dalla data di input</w:t>
      </w:r>
      <w:r w:rsidR="00CE755E" w:rsidRPr="0096091F">
        <w:rPr>
          <w:rFonts w:asciiTheme="minorHAnsi" w:hAnsiTheme="minorHAnsi" w:cstheme="minorHAnsi"/>
          <w:sz w:val="24"/>
          <w:szCs w:val="22"/>
        </w:rPr>
        <w:t>.</w:t>
      </w:r>
      <w:r w:rsidRPr="0096091F">
        <w:rPr>
          <w:rFonts w:asciiTheme="minorHAnsi" w:hAnsiTheme="minorHAnsi" w:cstheme="minorHAnsi"/>
          <w:sz w:val="24"/>
          <w:szCs w:val="22"/>
        </w:rPr>
        <w:t xml:space="preserve"> </w:t>
      </w:r>
    </w:p>
    <w:p w14:paraId="6BA128F5" w14:textId="0F519EEB" w:rsidR="00335EB7" w:rsidRPr="0096091F" w:rsidRDefault="00335EB7" w:rsidP="008316F9">
      <w:pPr>
        <w:pStyle w:val="Paragrafoelenco"/>
        <w:numPr>
          <w:ilvl w:val="0"/>
          <w:numId w:val="35"/>
        </w:numPr>
        <w:contextualSpacing w:val="0"/>
        <w:rPr>
          <w:rFonts w:asciiTheme="minorHAnsi" w:hAnsiTheme="minorHAnsi" w:cstheme="minorHAnsi"/>
          <w:sz w:val="24"/>
          <w:szCs w:val="22"/>
        </w:rPr>
      </w:pPr>
      <w:r w:rsidRPr="0096091F">
        <w:rPr>
          <w:rFonts w:asciiTheme="minorHAnsi" w:hAnsiTheme="minorHAnsi" w:cstheme="minorHAnsi"/>
          <w:sz w:val="24"/>
          <w:szCs w:val="22"/>
        </w:rPr>
        <w:t>Nuova API per il recupero</w:t>
      </w:r>
      <w:r w:rsidR="00B309A3" w:rsidRPr="0096091F">
        <w:rPr>
          <w:rFonts w:asciiTheme="minorHAnsi" w:hAnsiTheme="minorHAnsi" w:cstheme="minorHAnsi"/>
          <w:sz w:val="24"/>
          <w:szCs w:val="22"/>
        </w:rPr>
        <w:t xml:space="preserve"> (completo o parziale)</w:t>
      </w:r>
      <w:r w:rsidRPr="0096091F">
        <w:rPr>
          <w:rFonts w:asciiTheme="minorHAnsi" w:hAnsiTheme="minorHAnsi" w:cstheme="minorHAnsi"/>
          <w:sz w:val="24"/>
          <w:szCs w:val="22"/>
        </w:rPr>
        <w:t xml:space="preserve"> </w:t>
      </w:r>
      <w:r w:rsidR="002E53EE" w:rsidRPr="0096091F">
        <w:rPr>
          <w:rFonts w:asciiTheme="minorHAnsi" w:hAnsiTheme="minorHAnsi" w:cstheme="minorHAnsi"/>
          <w:sz w:val="24"/>
          <w:szCs w:val="22"/>
        </w:rPr>
        <w:t xml:space="preserve">dei </w:t>
      </w:r>
      <w:proofErr w:type="spellStart"/>
      <w:r w:rsidR="002E53EE" w:rsidRPr="0096091F">
        <w:rPr>
          <w:rFonts w:asciiTheme="minorHAnsi" w:hAnsiTheme="minorHAnsi" w:cstheme="minorHAnsi"/>
          <w:sz w:val="24"/>
          <w:szCs w:val="22"/>
        </w:rPr>
        <w:t>C</w:t>
      </w:r>
      <w:r w:rsidR="008D5D09" w:rsidRPr="0096091F">
        <w:rPr>
          <w:rFonts w:asciiTheme="minorHAnsi" w:hAnsiTheme="minorHAnsi" w:cstheme="minorHAnsi"/>
          <w:sz w:val="24"/>
          <w:szCs w:val="22"/>
        </w:rPr>
        <w:t>d</w:t>
      </w:r>
      <w:r w:rsidR="002E53EE" w:rsidRPr="0096091F">
        <w:rPr>
          <w:rFonts w:asciiTheme="minorHAnsi" w:hAnsiTheme="minorHAnsi" w:cstheme="minorHAnsi"/>
          <w:sz w:val="24"/>
          <w:szCs w:val="22"/>
        </w:rPr>
        <w:t>C</w:t>
      </w:r>
      <w:proofErr w:type="spellEnd"/>
      <w:r w:rsidR="002E53EE" w:rsidRPr="0096091F">
        <w:rPr>
          <w:rFonts w:asciiTheme="minorHAnsi" w:hAnsiTheme="minorHAnsi" w:cstheme="minorHAnsi"/>
          <w:sz w:val="24"/>
          <w:szCs w:val="22"/>
        </w:rPr>
        <w:t xml:space="preserve"> persistiti</w:t>
      </w:r>
      <w:r w:rsidR="00CE755E" w:rsidRPr="0096091F">
        <w:rPr>
          <w:rFonts w:asciiTheme="minorHAnsi" w:hAnsiTheme="minorHAnsi" w:cstheme="minorHAnsi"/>
          <w:sz w:val="24"/>
          <w:szCs w:val="22"/>
        </w:rPr>
        <w:t xml:space="preserve"> relativamente</w:t>
      </w:r>
      <w:r w:rsidRPr="0096091F">
        <w:rPr>
          <w:rFonts w:asciiTheme="minorHAnsi" w:hAnsiTheme="minorHAnsi" w:cstheme="minorHAnsi"/>
          <w:sz w:val="24"/>
          <w:szCs w:val="22"/>
        </w:rPr>
        <w:t xml:space="preserve"> alle Associazioni elaborate</w:t>
      </w:r>
      <w:r w:rsidR="00B309A3" w:rsidRPr="0096091F">
        <w:rPr>
          <w:rFonts w:asciiTheme="minorHAnsi" w:hAnsiTheme="minorHAnsi" w:cstheme="minorHAnsi"/>
          <w:sz w:val="24"/>
          <w:szCs w:val="22"/>
        </w:rPr>
        <w:t xml:space="preserve"> dalla data in input</w:t>
      </w:r>
      <w:r w:rsidR="00CE755E" w:rsidRPr="0096091F">
        <w:rPr>
          <w:rFonts w:asciiTheme="minorHAnsi" w:hAnsiTheme="minorHAnsi" w:cstheme="minorHAnsi"/>
          <w:sz w:val="24"/>
          <w:szCs w:val="22"/>
        </w:rPr>
        <w:t>.</w:t>
      </w:r>
    </w:p>
    <w:p w14:paraId="426C1F46" w14:textId="65FB6193" w:rsidR="000132DB" w:rsidRPr="0096091F" w:rsidRDefault="000132DB" w:rsidP="008316F9">
      <w:pPr>
        <w:pStyle w:val="Paragrafoelenco"/>
        <w:numPr>
          <w:ilvl w:val="0"/>
          <w:numId w:val="35"/>
        </w:numPr>
        <w:contextualSpacing w:val="0"/>
        <w:rPr>
          <w:rFonts w:asciiTheme="minorHAnsi" w:hAnsiTheme="minorHAnsi" w:cstheme="minorHAnsi"/>
          <w:sz w:val="24"/>
          <w:szCs w:val="22"/>
        </w:rPr>
      </w:pPr>
      <w:r w:rsidRPr="005814C0">
        <w:rPr>
          <w:rFonts w:asciiTheme="minorHAnsi" w:hAnsiTheme="minorHAnsi" w:cstheme="minorHAnsi"/>
          <w:sz w:val="24"/>
          <w:szCs w:val="22"/>
        </w:rPr>
        <w:t>Aggiornamento</w:t>
      </w:r>
      <w:r w:rsidR="000D7D87" w:rsidRPr="005814C0">
        <w:rPr>
          <w:rFonts w:asciiTheme="minorHAnsi" w:hAnsiTheme="minorHAnsi" w:cstheme="minorHAnsi"/>
          <w:sz w:val="24"/>
          <w:szCs w:val="22"/>
        </w:rPr>
        <w:t>/Nuova</w:t>
      </w:r>
      <w:r w:rsidRPr="0096091F">
        <w:rPr>
          <w:rFonts w:asciiTheme="minorHAnsi" w:hAnsiTheme="minorHAnsi" w:cstheme="minorHAnsi"/>
          <w:sz w:val="24"/>
          <w:szCs w:val="22"/>
        </w:rPr>
        <w:t xml:space="preserve"> </w:t>
      </w:r>
      <w:r w:rsidR="00183898" w:rsidRPr="0096091F">
        <w:rPr>
          <w:rFonts w:asciiTheme="minorHAnsi" w:hAnsiTheme="minorHAnsi" w:cstheme="minorHAnsi"/>
          <w:sz w:val="24"/>
          <w:szCs w:val="22"/>
        </w:rPr>
        <w:t xml:space="preserve">della </w:t>
      </w:r>
      <w:r w:rsidR="00335EB7" w:rsidRPr="0096091F">
        <w:rPr>
          <w:rFonts w:asciiTheme="minorHAnsi" w:hAnsiTheme="minorHAnsi" w:cstheme="minorHAnsi"/>
          <w:sz w:val="24"/>
          <w:szCs w:val="22"/>
        </w:rPr>
        <w:t>API per il recupero</w:t>
      </w:r>
      <w:r w:rsidR="00B309A3" w:rsidRPr="0096091F">
        <w:rPr>
          <w:rFonts w:asciiTheme="minorHAnsi" w:hAnsiTheme="minorHAnsi" w:cstheme="minorHAnsi"/>
          <w:sz w:val="24"/>
          <w:szCs w:val="22"/>
        </w:rPr>
        <w:t xml:space="preserve"> (completo o parziale)</w:t>
      </w:r>
      <w:r w:rsidR="00335EB7" w:rsidRPr="0096091F">
        <w:rPr>
          <w:rFonts w:asciiTheme="minorHAnsi" w:hAnsiTheme="minorHAnsi" w:cstheme="minorHAnsi"/>
          <w:sz w:val="24"/>
          <w:szCs w:val="22"/>
        </w:rPr>
        <w:t xml:space="preserve"> della singola Associazione relativamente all’unità organizzativa in input.</w:t>
      </w:r>
    </w:p>
    <w:p w14:paraId="42D6E4D0" w14:textId="3421CEC3" w:rsidR="00335EB7" w:rsidRDefault="00CE755E" w:rsidP="00335EB7">
      <w:pPr>
        <w:pStyle w:val="Titolo1"/>
      </w:pPr>
      <w:bookmarkStart w:id="31" w:name="_Toc15482842"/>
      <w:r>
        <w:t>Chiamata FULL</w:t>
      </w:r>
      <w:bookmarkEnd w:id="31"/>
    </w:p>
    <w:p w14:paraId="2C8DE47C" w14:textId="5E492BA3" w:rsidR="00CE755E" w:rsidRPr="006715FA" w:rsidRDefault="00CE755E" w:rsidP="00CE755E">
      <w:pPr>
        <w:jc w:val="left"/>
        <w:rPr>
          <w:rFonts w:asciiTheme="minorHAnsi" w:hAnsiTheme="minorHAnsi" w:cstheme="minorHAnsi"/>
          <w:sz w:val="24"/>
          <w:szCs w:val="24"/>
        </w:rPr>
      </w:pPr>
      <w:r w:rsidRPr="006715FA">
        <w:rPr>
          <w:rFonts w:asciiTheme="minorHAnsi" w:hAnsiTheme="minorHAnsi" w:cstheme="minorHAnsi"/>
          <w:sz w:val="24"/>
          <w:szCs w:val="24"/>
        </w:rPr>
        <w:t>Per il recupero di tutte le Associazioni UO-</w:t>
      </w:r>
      <w:proofErr w:type="spellStart"/>
      <w:r w:rsidRPr="006715FA">
        <w:rPr>
          <w:rFonts w:asciiTheme="minorHAnsi" w:hAnsiTheme="minorHAnsi" w:cstheme="minorHAnsi"/>
          <w:sz w:val="24"/>
          <w:szCs w:val="24"/>
        </w:rPr>
        <w:t>C</w:t>
      </w:r>
      <w:r w:rsidR="009949DD" w:rsidRPr="006715FA">
        <w:rPr>
          <w:rFonts w:asciiTheme="minorHAnsi" w:hAnsiTheme="minorHAnsi" w:cstheme="minorHAnsi"/>
          <w:sz w:val="24"/>
          <w:szCs w:val="24"/>
        </w:rPr>
        <w:t>d</w:t>
      </w:r>
      <w:r w:rsidRPr="006715FA">
        <w:rPr>
          <w:rFonts w:asciiTheme="minorHAnsi" w:hAnsiTheme="minorHAnsi" w:cstheme="minorHAnsi"/>
          <w:sz w:val="24"/>
          <w:szCs w:val="24"/>
        </w:rPr>
        <w:t>C</w:t>
      </w:r>
      <w:proofErr w:type="spellEnd"/>
      <w:r w:rsidRPr="006715FA">
        <w:rPr>
          <w:rFonts w:asciiTheme="minorHAnsi" w:hAnsiTheme="minorHAnsi" w:cstheme="minorHAnsi"/>
          <w:sz w:val="24"/>
          <w:szCs w:val="24"/>
        </w:rPr>
        <w:t xml:space="preserve"> si prevede:</w:t>
      </w:r>
    </w:p>
    <w:p w14:paraId="7B9C1FE3" w14:textId="77777777" w:rsidR="00CE755E" w:rsidRPr="006715FA" w:rsidRDefault="00CE755E" w:rsidP="00CE755E">
      <w:pPr>
        <w:rPr>
          <w:rFonts w:asciiTheme="minorHAnsi" w:hAnsiTheme="minorHAnsi" w:cstheme="minorHAnsi"/>
          <w:sz w:val="24"/>
          <w:szCs w:val="24"/>
        </w:rPr>
      </w:pPr>
    </w:p>
    <w:p w14:paraId="2F80536F" w14:textId="3F890CAE" w:rsidR="00CE755E" w:rsidRPr="006715FA" w:rsidRDefault="00CE755E" w:rsidP="008316F9">
      <w:pPr>
        <w:pStyle w:val="Paragrafoelenco"/>
        <w:numPr>
          <w:ilvl w:val="0"/>
          <w:numId w:val="36"/>
        </w:numPr>
        <w:contextualSpacing w:val="0"/>
        <w:rPr>
          <w:rFonts w:asciiTheme="minorHAnsi" w:hAnsiTheme="minorHAnsi" w:cstheme="minorHAnsi"/>
          <w:sz w:val="24"/>
          <w:szCs w:val="24"/>
        </w:rPr>
      </w:pPr>
      <w:r w:rsidRPr="006715FA">
        <w:rPr>
          <w:rFonts w:asciiTheme="minorHAnsi" w:hAnsiTheme="minorHAnsi" w:cstheme="minorHAnsi"/>
          <w:sz w:val="24"/>
          <w:szCs w:val="24"/>
        </w:rPr>
        <w:t>Il recupero del numero totale di UO persistite</w:t>
      </w:r>
      <w:r w:rsidR="009949DD" w:rsidRPr="006715FA">
        <w:rPr>
          <w:rFonts w:asciiTheme="minorHAnsi" w:hAnsiTheme="minorHAnsi" w:cstheme="minorHAnsi"/>
          <w:sz w:val="24"/>
          <w:szCs w:val="24"/>
        </w:rPr>
        <w:t>,</w:t>
      </w:r>
      <w:r w:rsidRPr="006715FA">
        <w:rPr>
          <w:rFonts w:asciiTheme="minorHAnsi" w:hAnsiTheme="minorHAnsi" w:cstheme="minorHAnsi"/>
          <w:sz w:val="24"/>
          <w:szCs w:val="24"/>
        </w:rPr>
        <w:t xml:space="preserve"> relativamente alle Associazioni UO-</w:t>
      </w:r>
      <w:proofErr w:type="spellStart"/>
      <w:r w:rsidRPr="006715FA">
        <w:rPr>
          <w:rFonts w:asciiTheme="minorHAnsi" w:hAnsiTheme="minorHAnsi" w:cstheme="minorHAnsi"/>
          <w:sz w:val="24"/>
          <w:szCs w:val="24"/>
        </w:rPr>
        <w:t>C</w:t>
      </w:r>
      <w:r w:rsidR="009949DD" w:rsidRPr="006715FA">
        <w:rPr>
          <w:rFonts w:asciiTheme="minorHAnsi" w:hAnsiTheme="minorHAnsi" w:cstheme="minorHAnsi"/>
          <w:sz w:val="24"/>
          <w:szCs w:val="24"/>
        </w:rPr>
        <w:t>dC</w:t>
      </w:r>
      <w:proofErr w:type="spellEnd"/>
      <w:r w:rsidR="009949DD" w:rsidRPr="006715FA">
        <w:rPr>
          <w:rFonts w:asciiTheme="minorHAnsi" w:hAnsiTheme="minorHAnsi" w:cstheme="minorHAnsi"/>
          <w:sz w:val="24"/>
          <w:szCs w:val="24"/>
        </w:rPr>
        <w:t xml:space="preserve"> </w:t>
      </w:r>
      <w:r w:rsidRPr="006715FA">
        <w:rPr>
          <w:rFonts w:asciiTheme="minorHAnsi" w:hAnsiTheme="minorHAnsi" w:cstheme="minorHAnsi"/>
          <w:sz w:val="24"/>
          <w:szCs w:val="24"/>
        </w:rPr>
        <w:t xml:space="preserve">elaborate </w:t>
      </w:r>
      <w:r w:rsidR="00B54E0C" w:rsidRPr="006715FA">
        <w:rPr>
          <w:rFonts w:asciiTheme="minorHAnsi" w:hAnsiTheme="minorHAnsi" w:cstheme="minorHAnsi"/>
          <w:sz w:val="24"/>
          <w:szCs w:val="24"/>
        </w:rPr>
        <w:t>a partire da una data in input.</w:t>
      </w:r>
    </w:p>
    <w:p w14:paraId="2A34E63D" w14:textId="71281605" w:rsidR="00626AEC" w:rsidRPr="006715FA" w:rsidRDefault="00626AEC" w:rsidP="008316F9">
      <w:pPr>
        <w:pStyle w:val="Paragrafoelenco"/>
        <w:numPr>
          <w:ilvl w:val="0"/>
          <w:numId w:val="36"/>
        </w:numPr>
        <w:contextualSpacing w:val="0"/>
        <w:rPr>
          <w:rFonts w:asciiTheme="minorHAnsi" w:hAnsiTheme="minorHAnsi" w:cstheme="minorHAnsi"/>
          <w:sz w:val="24"/>
          <w:szCs w:val="24"/>
        </w:rPr>
      </w:pPr>
      <w:r w:rsidRPr="006715FA">
        <w:rPr>
          <w:rFonts w:asciiTheme="minorHAnsi" w:hAnsiTheme="minorHAnsi" w:cstheme="minorHAnsi"/>
          <w:sz w:val="24"/>
          <w:szCs w:val="24"/>
        </w:rPr>
        <w:t xml:space="preserve">Il recupero del numero totale di </w:t>
      </w:r>
      <w:proofErr w:type="spellStart"/>
      <w:r w:rsidRPr="006715FA">
        <w:rPr>
          <w:rFonts w:asciiTheme="minorHAnsi" w:hAnsiTheme="minorHAnsi" w:cstheme="minorHAnsi"/>
          <w:sz w:val="24"/>
          <w:szCs w:val="24"/>
        </w:rPr>
        <w:t>C</w:t>
      </w:r>
      <w:r w:rsidR="009949DD" w:rsidRPr="006715FA">
        <w:rPr>
          <w:rFonts w:asciiTheme="minorHAnsi" w:hAnsiTheme="minorHAnsi" w:cstheme="minorHAnsi"/>
          <w:sz w:val="24"/>
          <w:szCs w:val="24"/>
        </w:rPr>
        <w:t>d</w:t>
      </w:r>
      <w:r w:rsidRPr="006715FA">
        <w:rPr>
          <w:rFonts w:asciiTheme="minorHAnsi" w:hAnsiTheme="minorHAnsi" w:cstheme="minorHAnsi"/>
          <w:sz w:val="24"/>
          <w:szCs w:val="24"/>
        </w:rPr>
        <w:t>C</w:t>
      </w:r>
      <w:proofErr w:type="spellEnd"/>
      <w:r w:rsidRPr="006715FA">
        <w:rPr>
          <w:rFonts w:asciiTheme="minorHAnsi" w:hAnsiTheme="minorHAnsi" w:cstheme="minorHAnsi"/>
          <w:sz w:val="24"/>
          <w:szCs w:val="24"/>
        </w:rPr>
        <w:t xml:space="preserve"> persistiti</w:t>
      </w:r>
      <w:r w:rsidR="009949DD" w:rsidRPr="006715FA">
        <w:rPr>
          <w:rFonts w:asciiTheme="minorHAnsi" w:hAnsiTheme="minorHAnsi" w:cstheme="minorHAnsi"/>
          <w:sz w:val="24"/>
          <w:szCs w:val="24"/>
        </w:rPr>
        <w:t>,</w:t>
      </w:r>
      <w:r w:rsidRPr="006715FA">
        <w:rPr>
          <w:rFonts w:asciiTheme="minorHAnsi" w:hAnsiTheme="minorHAnsi" w:cstheme="minorHAnsi"/>
          <w:sz w:val="24"/>
          <w:szCs w:val="24"/>
        </w:rPr>
        <w:t xml:space="preserve"> relat</w:t>
      </w:r>
      <w:r w:rsidR="009949DD" w:rsidRPr="006715FA">
        <w:rPr>
          <w:rFonts w:asciiTheme="minorHAnsi" w:hAnsiTheme="minorHAnsi" w:cstheme="minorHAnsi"/>
          <w:sz w:val="24"/>
          <w:szCs w:val="24"/>
        </w:rPr>
        <w:t>ivamente alle Associazioni UO-</w:t>
      </w:r>
      <w:proofErr w:type="spellStart"/>
      <w:r w:rsidR="009949DD" w:rsidRPr="006715FA">
        <w:rPr>
          <w:rFonts w:asciiTheme="minorHAnsi" w:hAnsiTheme="minorHAnsi" w:cstheme="minorHAnsi"/>
          <w:sz w:val="24"/>
          <w:szCs w:val="24"/>
        </w:rPr>
        <w:t>CdC</w:t>
      </w:r>
      <w:proofErr w:type="spellEnd"/>
      <w:r w:rsidR="009949DD" w:rsidRPr="006715FA">
        <w:rPr>
          <w:rFonts w:asciiTheme="minorHAnsi" w:hAnsiTheme="minorHAnsi" w:cstheme="minorHAnsi"/>
          <w:sz w:val="24"/>
          <w:szCs w:val="24"/>
        </w:rPr>
        <w:t xml:space="preserve"> </w:t>
      </w:r>
      <w:r w:rsidRPr="006715FA">
        <w:rPr>
          <w:rFonts w:asciiTheme="minorHAnsi" w:hAnsiTheme="minorHAnsi" w:cstheme="minorHAnsi"/>
          <w:sz w:val="24"/>
          <w:szCs w:val="24"/>
        </w:rPr>
        <w:t>elaborate a partire da una data in input.</w:t>
      </w:r>
    </w:p>
    <w:p w14:paraId="749332F2" w14:textId="78D537EF" w:rsidR="008316F9" w:rsidRPr="006715FA" w:rsidRDefault="00B54E0C" w:rsidP="008316F9">
      <w:pPr>
        <w:pStyle w:val="Paragrafoelenco"/>
        <w:numPr>
          <w:ilvl w:val="0"/>
          <w:numId w:val="36"/>
        </w:numPr>
        <w:contextualSpacing w:val="0"/>
        <w:rPr>
          <w:rFonts w:asciiTheme="minorHAnsi" w:hAnsiTheme="minorHAnsi" w:cstheme="minorHAnsi"/>
          <w:sz w:val="24"/>
          <w:szCs w:val="24"/>
        </w:rPr>
      </w:pPr>
      <w:r w:rsidRPr="006715FA">
        <w:rPr>
          <w:rFonts w:asciiTheme="minorHAnsi" w:hAnsiTheme="minorHAnsi" w:cstheme="minorHAnsi"/>
          <w:sz w:val="24"/>
          <w:szCs w:val="24"/>
        </w:rPr>
        <w:t xml:space="preserve">Il recupero delle </w:t>
      </w:r>
      <w:r w:rsidR="00930F20" w:rsidRPr="006715FA">
        <w:rPr>
          <w:rFonts w:asciiTheme="minorHAnsi" w:hAnsiTheme="minorHAnsi" w:cstheme="minorHAnsi"/>
          <w:sz w:val="24"/>
          <w:szCs w:val="24"/>
        </w:rPr>
        <w:t xml:space="preserve">effettive </w:t>
      </w:r>
      <w:r w:rsidRPr="006715FA">
        <w:rPr>
          <w:rFonts w:asciiTheme="minorHAnsi" w:hAnsiTheme="minorHAnsi" w:cstheme="minorHAnsi"/>
          <w:sz w:val="24"/>
          <w:szCs w:val="24"/>
        </w:rPr>
        <w:t>UO persistite</w:t>
      </w:r>
      <w:r w:rsidR="009949DD" w:rsidRPr="006715FA">
        <w:rPr>
          <w:rFonts w:asciiTheme="minorHAnsi" w:hAnsiTheme="minorHAnsi" w:cstheme="minorHAnsi"/>
          <w:sz w:val="24"/>
          <w:szCs w:val="24"/>
        </w:rPr>
        <w:t>,</w:t>
      </w:r>
      <w:r w:rsidRPr="006715FA">
        <w:rPr>
          <w:rFonts w:asciiTheme="minorHAnsi" w:hAnsiTheme="minorHAnsi" w:cstheme="minorHAnsi"/>
          <w:sz w:val="24"/>
          <w:szCs w:val="24"/>
        </w:rPr>
        <w:t xml:space="preserve"> relativamente alle Associazioni UO-</w:t>
      </w:r>
      <w:proofErr w:type="spellStart"/>
      <w:r w:rsidRPr="006715FA">
        <w:rPr>
          <w:rFonts w:asciiTheme="minorHAnsi" w:hAnsiTheme="minorHAnsi" w:cstheme="minorHAnsi"/>
          <w:sz w:val="24"/>
          <w:szCs w:val="24"/>
        </w:rPr>
        <w:t>C</w:t>
      </w:r>
      <w:r w:rsidR="00FA1B1D" w:rsidRPr="006715FA">
        <w:rPr>
          <w:rFonts w:asciiTheme="minorHAnsi" w:hAnsiTheme="minorHAnsi" w:cstheme="minorHAnsi"/>
          <w:sz w:val="24"/>
          <w:szCs w:val="24"/>
        </w:rPr>
        <w:t>d</w:t>
      </w:r>
      <w:r w:rsidRPr="006715FA">
        <w:rPr>
          <w:rFonts w:asciiTheme="minorHAnsi" w:hAnsiTheme="minorHAnsi" w:cstheme="minorHAnsi"/>
          <w:sz w:val="24"/>
          <w:szCs w:val="24"/>
        </w:rPr>
        <w:t>C</w:t>
      </w:r>
      <w:proofErr w:type="spellEnd"/>
      <w:r w:rsidR="008316F9" w:rsidRPr="006715FA">
        <w:rPr>
          <w:rFonts w:asciiTheme="minorHAnsi" w:hAnsiTheme="minorHAnsi" w:cstheme="minorHAnsi"/>
          <w:sz w:val="24"/>
          <w:szCs w:val="24"/>
        </w:rPr>
        <w:t>,</w:t>
      </w:r>
      <w:r w:rsidRPr="006715FA">
        <w:rPr>
          <w:rFonts w:asciiTheme="minorHAnsi" w:hAnsiTheme="minorHAnsi" w:cstheme="minorHAnsi"/>
          <w:sz w:val="24"/>
          <w:szCs w:val="24"/>
        </w:rPr>
        <w:t xml:space="preserve"> elaborate a partire da una data in input.</w:t>
      </w:r>
      <w:r w:rsidR="008316F9" w:rsidRPr="006715FA">
        <w:rPr>
          <w:rFonts w:asciiTheme="minorHAnsi" w:hAnsiTheme="minorHAnsi" w:cstheme="minorHAnsi"/>
          <w:sz w:val="24"/>
          <w:szCs w:val="24"/>
        </w:rPr>
        <w:t xml:space="preserve"> </w:t>
      </w:r>
      <w:r w:rsidRPr="006715FA">
        <w:rPr>
          <w:rFonts w:asciiTheme="minorHAnsi" w:hAnsiTheme="minorHAnsi" w:cstheme="minorHAnsi"/>
          <w:sz w:val="24"/>
          <w:szCs w:val="24"/>
        </w:rPr>
        <w:t xml:space="preserve">Tale recupero può </w:t>
      </w:r>
      <w:r w:rsidR="005512BA" w:rsidRPr="006715FA">
        <w:rPr>
          <w:rFonts w:asciiTheme="minorHAnsi" w:hAnsiTheme="minorHAnsi" w:cstheme="minorHAnsi"/>
          <w:sz w:val="24"/>
          <w:szCs w:val="24"/>
        </w:rPr>
        <w:t>avvenire in</w:t>
      </w:r>
      <w:r w:rsidR="00F50798" w:rsidRPr="006715FA">
        <w:rPr>
          <w:rFonts w:asciiTheme="minorHAnsi" w:hAnsiTheme="minorHAnsi" w:cstheme="minorHAnsi"/>
          <w:sz w:val="24"/>
          <w:szCs w:val="24"/>
        </w:rPr>
        <w:t xml:space="preserve"> più fasi</w:t>
      </w:r>
      <w:r w:rsidR="00FA1B1D" w:rsidRPr="006715FA">
        <w:rPr>
          <w:rFonts w:asciiTheme="minorHAnsi" w:hAnsiTheme="minorHAnsi" w:cstheme="minorHAnsi"/>
          <w:sz w:val="24"/>
          <w:szCs w:val="24"/>
        </w:rPr>
        <w:t>,</w:t>
      </w:r>
      <w:r w:rsidR="00F50798" w:rsidRPr="006715FA">
        <w:rPr>
          <w:rFonts w:asciiTheme="minorHAnsi" w:hAnsiTheme="minorHAnsi" w:cstheme="minorHAnsi"/>
          <w:sz w:val="24"/>
          <w:szCs w:val="24"/>
        </w:rPr>
        <w:t xml:space="preserve"> </w:t>
      </w:r>
      <w:r w:rsidR="00FA1B1D" w:rsidRPr="006715FA">
        <w:rPr>
          <w:rFonts w:asciiTheme="minorHAnsi" w:hAnsiTheme="minorHAnsi" w:cstheme="minorHAnsi"/>
          <w:sz w:val="24"/>
          <w:szCs w:val="24"/>
        </w:rPr>
        <w:t>tramite chiamate multiple al sistema.</w:t>
      </w:r>
      <w:r w:rsidR="008316F9" w:rsidRPr="006715FA">
        <w:rPr>
          <w:rFonts w:asciiTheme="minorHAnsi" w:hAnsiTheme="minorHAnsi" w:cstheme="minorHAnsi"/>
          <w:sz w:val="24"/>
          <w:szCs w:val="24"/>
        </w:rPr>
        <w:t xml:space="preserve"> </w:t>
      </w:r>
      <w:r w:rsidR="00AD0676" w:rsidRPr="006715FA">
        <w:rPr>
          <w:rFonts w:asciiTheme="minorHAnsi" w:hAnsiTheme="minorHAnsi" w:cstheme="minorHAnsi"/>
          <w:sz w:val="24"/>
          <w:szCs w:val="24"/>
        </w:rPr>
        <w:t>In tal caso</w:t>
      </w:r>
      <w:r w:rsidR="008316F9" w:rsidRPr="006715FA">
        <w:rPr>
          <w:rFonts w:asciiTheme="minorHAnsi" w:hAnsiTheme="minorHAnsi" w:cstheme="minorHAnsi"/>
          <w:sz w:val="24"/>
          <w:szCs w:val="24"/>
        </w:rPr>
        <w:t>,</w:t>
      </w:r>
      <w:r w:rsidR="00AD0676" w:rsidRPr="006715FA">
        <w:rPr>
          <w:rFonts w:asciiTheme="minorHAnsi" w:hAnsiTheme="minorHAnsi" w:cstheme="minorHAnsi"/>
          <w:sz w:val="24"/>
          <w:szCs w:val="24"/>
        </w:rPr>
        <w:t xml:space="preserve"> p</w:t>
      </w:r>
      <w:r w:rsidR="008316F9" w:rsidRPr="006715FA">
        <w:rPr>
          <w:rFonts w:asciiTheme="minorHAnsi" w:hAnsiTheme="minorHAnsi" w:cstheme="minorHAnsi"/>
          <w:sz w:val="24"/>
          <w:szCs w:val="24"/>
        </w:rPr>
        <w:t xml:space="preserve">er ogni chiamata, sarà necessario </w:t>
      </w:r>
      <w:r w:rsidR="00FA1B1D" w:rsidRPr="006715FA">
        <w:rPr>
          <w:rFonts w:asciiTheme="minorHAnsi" w:hAnsiTheme="minorHAnsi" w:cstheme="minorHAnsi"/>
          <w:sz w:val="24"/>
          <w:szCs w:val="24"/>
        </w:rPr>
        <w:t>indicare</w:t>
      </w:r>
      <w:r w:rsidR="008316F9" w:rsidRPr="006715FA">
        <w:rPr>
          <w:rFonts w:asciiTheme="minorHAnsi" w:hAnsiTheme="minorHAnsi" w:cstheme="minorHAnsi"/>
          <w:sz w:val="24"/>
          <w:szCs w:val="24"/>
        </w:rPr>
        <w:t xml:space="preserve"> in input</w:t>
      </w:r>
      <w:r w:rsidR="00FA1B1D" w:rsidRPr="006715FA">
        <w:rPr>
          <w:rFonts w:asciiTheme="minorHAnsi" w:hAnsiTheme="minorHAnsi" w:cstheme="minorHAnsi"/>
          <w:sz w:val="24"/>
          <w:szCs w:val="24"/>
        </w:rPr>
        <w:t>:</w:t>
      </w:r>
    </w:p>
    <w:p w14:paraId="150261CE" w14:textId="0DA7C6A3" w:rsidR="008316F9" w:rsidRPr="006715FA" w:rsidRDefault="008316F9" w:rsidP="008316F9">
      <w:pPr>
        <w:pStyle w:val="Paragrafoelenco"/>
        <w:numPr>
          <w:ilvl w:val="1"/>
          <w:numId w:val="36"/>
        </w:numPr>
        <w:contextualSpacing w:val="0"/>
        <w:rPr>
          <w:rFonts w:asciiTheme="minorHAnsi" w:hAnsiTheme="minorHAnsi" w:cstheme="minorHAnsi"/>
          <w:sz w:val="24"/>
          <w:szCs w:val="24"/>
        </w:rPr>
      </w:pPr>
      <w:r w:rsidRPr="006715FA">
        <w:rPr>
          <w:rFonts w:asciiTheme="minorHAnsi" w:hAnsiTheme="minorHAnsi" w:cstheme="minorHAnsi"/>
          <w:sz w:val="24"/>
          <w:szCs w:val="24"/>
        </w:rPr>
        <w:t>Data</w:t>
      </w:r>
      <w:r w:rsidR="001C3A43" w:rsidRPr="006715FA">
        <w:rPr>
          <w:rFonts w:asciiTheme="minorHAnsi" w:hAnsiTheme="minorHAnsi" w:cstheme="minorHAnsi"/>
          <w:sz w:val="24"/>
          <w:szCs w:val="24"/>
        </w:rPr>
        <w:t>;</w:t>
      </w:r>
    </w:p>
    <w:p w14:paraId="174B37EF" w14:textId="3D2C1B9B" w:rsidR="008316F9" w:rsidRPr="006715FA" w:rsidRDefault="008316F9" w:rsidP="008316F9">
      <w:pPr>
        <w:pStyle w:val="Paragrafoelenco"/>
        <w:numPr>
          <w:ilvl w:val="1"/>
          <w:numId w:val="36"/>
        </w:numPr>
        <w:contextualSpacing w:val="0"/>
        <w:rPr>
          <w:rFonts w:asciiTheme="minorHAnsi" w:hAnsiTheme="minorHAnsi" w:cstheme="minorHAnsi"/>
          <w:sz w:val="24"/>
          <w:szCs w:val="24"/>
        </w:rPr>
      </w:pPr>
      <w:r w:rsidRPr="006715FA">
        <w:rPr>
          <w:rFonts w:asciiTheme="minorHAnsi" w:hAnsiTheme="minorHAnsi" w:cstheme="minorHAnsi"/>
          <w:sz w:val="24"/>
          <w:szCs w:val="24"/>
        </w:rPr>
        <w:t>Identificativo</w:t>
      </w:r>
      <w:r w:rsidR="00FA1B1D" w:rsidRPr="006715FA">
        <w:rPr>
          <w:rFonts w:asciiTheme="minorHAnsi" w:hAnsiTheme="minorHAnsi" w:cstheme="minorHAnsi"/>
          <w:sz w:val="24"/>
          <w:szCs w:val="24"/>
        </w:rPr>
        <w:t xml:space="preserve"> univoco</w:t>
      </w:r>
      <w:r w:rsidR="001C3A43" w:rsidRPr="006715FA">
        <w:rPr>
          <w:rStyle w:val="Rimandonotaapidipagina"/>
          <w:rFonts w:asciiTheme="minorHAnsi" w:hAnsiTheme="minorHAnsi" w:cstheme="minorHAnsi"/>
          <w:sz w:val="24"/>
          <w:szCs w:val="24"/>
        </w:rPr>
        <w:footnoteReference w:id="1"/>
      </w:r>
      <w:r w:rsidR="00FA1B1D" w:rsidRPr="006715FA">
        <w:rPr>
          <w:rFonts w:asciiTheme="minorHAnsi" w:hAnsiTheme="minorHAnsi" w:cstheme="minorHAnsi"/>
          <w:sz w:val="24"/>
          <w:szCs w:val="24"/>
        </w:rPr>
        <w:t xml:space="preserve"> (</w:t>
      </w:r>
      <w:r w:rsidR="00FA1B1D" w:rsidRPr="006715FA">
        <w:rPr>
          <w:rFonts w:asciiTheme="minorHAnsi" w:hAnsiTheme="minorHAnsi" w:cstheme="minorHAnsi"/>
          <w:i/>
          <w:sz w:val="24"/>
          <w:szCs w:val="24"/>
        </w:rPr>
        <w:t>offset</w:t>
      </w:r>
      <w:r w:rsidR="00FA1B1D" w:rsidRPr="006715FA">
        <w:rPr>
          <w:rFonts w:asciiTheme="minorHAnsi" w:hAnsiTheme="minorHAnsi" w:cstheme="minorHAnsi"/>
          <w:sz w:val="24"/>
          <w:szCs w:val="24"/>
        </w:rPr>
        <w:t>)</w:t>
      </w:r>
      <w:r w:rsidR="00B309A3" w:rsidRPr="006715FA">
        <w:rPr>
          <w:rFonts w:asciiTheme="minorHAnsi" w:hAnsiTheme="minorHAnsi" w:cstheme="minorHAnsi"/>
          <w:sz w:val="24"/>
          <w:szCs w:val="24"/>
        </w:rPr>
        <w:t xml:space="preserve"> </w:t>
      </w:r>
      <w:r w:rsidRPr="006715FA">
        <w:rPr>
          <w:rFonts w:asciiTheme="minorHAnsi" w:hAnsiTheme="minorHAnsi" w:cstheme="minorHAnsi"/>
          <w:sz w:val="24"/>
          <w:szCs w:val="24"/>
        </w:rPr>
        <w:t>che indichi</w:t>
      </w:r>
      <w:r w:rsidR="00930F20" w:rsidRPr="006715FA">
        <w:rPr>
          <w:rFonts w:asciiTheme="minorHAnsi" w:hAnsiTheme="minorHAnsi" w:cstheme="minorHAnsi"/>
          <w:sz w:val="24"/>
          <w:szCs w:val="24"/>
        </w:rPr>
        <w:t xml:space="preserve"> la</w:t>
      </w:r>
      <w:r w:rsidR="00B54E0C" w:rsidRPr="006715FA">
        <w:rPr>
          <w:rFonts w:asciiTheme="minorHAnsi" w:hAnsiTheme="minorHAnsi" w:cstheme="minorHAnsi"/>
          <w:sz w:val="24"/>
          <w:szCs w:val="24"/>
        </w:rPr>
        <w:t xml:space="preserve"> prima UO dell’elenco</w:t>
      </w:r>
      <w:r w:rsidR="00FA1B1D" w:rsidRPr="006715FA">
        <w:rPr>
          <w:rFonts w:asciiTheme="minorHAnsi" w:hAnsiTheme="minorHAnsi" w:cstheme="minorHAnsi"/>
          <w:sz w:val="24"/>
          <w:szCs w:val="24"/>
        </w:rPr>
        <w:t xml:space="preserve"> restituito;</w:t>
      </w:r>
    </w:p>
    <w:p w14:paraId="5CD023F7" w14:textId="2E575C38" w:rsidR="00B54E0C" w:rsidRPr="006715FA" w:rsidRDefault="008316F9" w:rsidP="008316F9">
      <w:pPr>
        <w:pStyle w:val="Paragrafoelenco"/>
        <w:numPr>
          <w:ilvl w:val="1"/>
          <w:numId w:val="36"/>
        </w:numPr>
        <w:contextualSpacing w:val="0"/>
        <w:rPr>
          <w:rFonts w:asciiTheme="minorHAnsi" w:hAnsiTheme="minorHAnsi" w:cstheme="minorHAnsi"/>
          <w:sz w:val="24"/>
          <w:szCs w:val="24"/>
        </w:rPr>
      </w:pPr>
      <w:r w:rsidRPr="006715FA">
        <w:rPr>
          <w:rFonts w:asciiTheme="minorHAnsi" w:hAnsiTheme="minorHAnsi" w:cstheme="minorHAnsi"/>
          <w:sz w:val="24"/>
          <w:szCs w:val="24"/>
        </w:rPr>
        <w:t>N</w:t>
      </w:r>
      <w:r w:rsidR="00B54E0C" w:rsidRPr="006715FA">
        <w:rPr>
          <w:rFonts w:asciiTheme="minorHAnsi" w:hAnsiTheme="minorHAnsi" w:cstheme="minorHAnsi"/>
          <w:sz w:val="24"/>
          <w:szCs w:val="24"/>
        </w:rPr>
        <w:t>umero massimo di UO da restituire</w:t>
      </w:r>
      <w:r w:rsidR="00FA1B1D" w:rsidRPr="006715FA">
        <w:rPr>
          <w:rFonts w:asciiTheme="minorHAnsi" w:hAnsiTheme="minorHAnsi" w:cstheme="minorHAnsi"/>
          <w:sz w:val="24"/>
          <w:szCs w:val="24"/>
        </w:rPr>
        <w:t xml:space="preserve"> (</w:t>
      </w:r>
      <w:proofErr w:type="spellStart"/>
      <w:r w:rsidR="00FA1B1D" w:rsidRPr="006715FA">
        <w:rPr>
          <w:rFonts w:asciiTheme="minorHAnsi" w:hAnsiTheme="minorHAnsi" w:cstheme="minorHAnsi"/>
          <w:i/>
          <w:sz w:val="24"/>
          <w:szCs w:val="24"/>
        </w:rPr>
        <w:t>limit</w:t>
      </w:r>
      <w:proofErr w:type="spellEnd"/>
      <w:r w:rsidR="00FA1B1D" w:rsidRPr="006715FA">
        <w:rPr>
          <w:rFonts w:asciiTheme="minorHAnsi" w:hAnsiTheme="minorHAnsi" w:cstheme="minorHAnsi"/>
          <w:sz w:val="24"/>
          <w:szCs w:val="24"/>
        </w:rPr>
        <w:t>)</w:t>
      </w:r>
      <w:r w:rsidR="00B309A3" w:rsidRPr="006715FA">
        <w:rPr>
          <w:rFonts w:asciiTheme="minorHAnsi" w:hAnsiTheme="minorHAnsi" w:cstheme="minorHAnsi"/>
          <w:sz w:val="24"/>
          <w:szCs w:val="24"/>
        </w:rPr>
        <w:t>.</w:t>
      </w:r>
    </w:p>
    <w:p w14:paraId="5E89659D" w14:textId="2E4D0802" w:rsidR="00FA1B1D" w:rsidRPr="006715FA" w:rsidRDefault="00FA1B1D" w:rsidP="008316F9">
      <w:pPr>
        <w:pStyle w:val="Paragrafoelenco"/>
        <w:contextualSpacing w:val="0"/>
        <w:rPr>
          <w:rFonts w:asciiTheme="minorHAnsi" w:hAnsiTheme="minorHAnsi" w:cstheme="minorHAnsi"/>
          <w:sz w:val="24"/>
          <w:szCs w:val="24"/>
        </w:rPr>
      </w:pPr>
      <w:r w:rsidRPr="006715FA">
        <w:rPr>
          <w:rFonts w:asciiTheme="minorHAnsi" w:hAnsiTheme="minorHAnsi" w:cstheme="minorHAnsi"/>
          <w:sz w:val="24"/>
          <w:szCs w:val="24"/>
        </w:rPr>
        <w:t xml:space="preserve">Ne consegue che, </w:t>
      </w:r>
      <w:r w:rsidR="001C3A43" w:rsidRPr="006715FA">
        <w:rPr>
          <w:rFonts w:asciiTheme="minorHAnsi" w:hAnsiTheme="minorHAnsi" w:cstheme="minorHAnsi"/>
          <w:sz w:val="24"/>
          <w:szCs w:val="24"/>
        </w:rPr>
        <w:t>per</w:t>
      </w:r>
      <w:r w:rsidR="00417997" w:rsidRPr="006715FA">
        <w:rPr>
          <w:rFonts w:asciiTheme="minorHAnsi" w:hAnsiTheme="minorHAnsi" w:cstheme="minorHAnsi"/>
          <w:sz w:val="24"/>
          <w:szCs w:val="24"/>
        </w:rPr>
        <w:t xml:space="preserve"> un corretto recupero di tutte le UO, in</w:t>
      </w:r>
      <w:r w:rsidR="001C3A43" w:rsidRPr="006715FA">
        <w:rPr>
          <w:rFonts w:asciiTheme="minorHAnsi" w:hAnsiTheme="minorHAnsi" w:cstheme="minorHAnsi"/>
          <w:sz w:val="24"/>
          <w:szCs w:val="24"/>
        </w:rPr>
        <w:t xml:space="preserve"> </w:t>
      </w:r>
      <w:r w:rsidRPr="006715FA">
        <w:rPr>
          <w:rFonts w:asciiTheme="minorHAnsi" w:hAnsiTheme="minorHAnsi" w:cstheme="minorHAnsi"/>
          <w:sz w:val="24"/>
          <w:szCs w:val="24"/>
        </w:rPr>
        <w:t>richieste successive alla prima, l’offset in input</w:t>
      </w:r>
      <w:r w:rsidR="008316F9" w:rsidRPr="006715FA">
        <w:rPr>
          <w:rFonts w:asciiTheme="minorHAnsi" w:hAnsiTheme="minorHAnsi" w:cstheme="minorHAnsi"/>
          <w:sz w:val="24"/>
          <w:szCs w:val="24"/>
        </w:rPr>
        <w:t xml:space="preserve"> dovrà essere valorizzato con il valore </w:t>
      </w:r>
      <w:r w:rsidRPr="006715FA">
        <w:rPr>
          <w:rFonts w:asciiTheme="minorHAnsi" w:hAnsiTheme="minorHAnsi" w:cstheme="minorHAnsi"/>
          <w:i/>
          <w:sz w:val="24"/>
          <w:szCs w:val="24"/>
        </w:rPr>
        <w:t>id</w:t>
      </w:r>
      <w:r w:rsidR="008316F9" w:rsidRPr="006715FA">
        <w:rPr>
          <w:rFonts w:asciiTheme="minorHAnsi" w:hAnsiTheme="minorHAnsi" w:cstheme="minorHAnsi"/>
          <w:i/>
          <w:sz w:val="24"/>
          <w:szCs w:val="24"/>
        </w:rPr>
        <w:t xml:space="preserve">entificativo </w:t>
      </w:r>
      <w:r w:rsidRPr="006715FA">
        <w:rPr>
          <w:rFonts w:asciiTheme="minorHAnsi" w:hAnsiTheme="minorHAnsi" w:cstheme="minorHAnsi"/>
          <w:i/>
          <w:sz w:val="24"/>
          <w:szCs w:val="24"/>
        </w:rPr>
        <w:t>+</w:t>
      </w:r>
      <w:r w:rsidR="008316F9" w:rsidRPr="006715FA">
        <w:rPr>
          <w:rFonts w:asciiTheme="minorHAnsi" w:hAnsiTheme="minorHAnsi" w:cstheme="minorHAnsi"/>
          <w:i/>
          <w:sz w:val="24"/>
          <w:szCs w:val="24"/>
        </w:rPr>
        <w:t xml:space="preserve"> </w:t>
      </w:r>
      <w:r w:rsidRPr="006715FA">
        <w:rPr>
          <w:rFonts w:asciiTheme="minorHAnsi" w:hAnsiTheme="minorHAnsi" w:cstheme="minorHAnsi"/>
          <w:i/>
          <w:sz w:val="24"/>
          <w:szCs w:val="24"/>
        </w:rPr>
        <w:t>1</w:t>
      </w:r>
      <w:r w:rsidRPr="006715FA">
        <w:rPr>
          <w:rFonts w:asciiTheme="minorHAnsi" w:hAnsiTheme="minorHAnsi" w:cstheme="minorHAnsi"/>
          <w:sz w:val="24"/>
          <w:szCs w:val="24"/>
        </w:rPr>
        <w:t xml:space="preserve"> dell’ultima UO </w:t>
      </w:r>
      <w:r w:rsidR="008316F9" w:rsidRPr="006715FA">
        <w:rPr>
          <w:rFonts w:asciiTheme="minorHAnsi" w:hAnsiTheme="minorHAnsi" w:cstheme="minorHAnsi"/>
          <w:sz w:val="24"/>
          <w:szCs w:val="24"/>
        </w:rPr>
        <w:t>presente sul</w:t>
      </w:r>
      <w:r w:rsidRPr="006715FA">
        <w:rPr>
          <w:rFonts w:asciiTheme="minorHAnsi" w:hAnsiTheme="minorHAnsi" w:cstheme="minorHAnsi"/>
          <w:sz w:val="24"/>
          <w:szCs w:val="24"/>
        </w:rPr>
        <w:t>l’elenco restituito.</w:t>
      </w:r>
    </w:p>
    <w:p w14:paraId="6634A1FB" w14:textId="77777777" w:rsidR="008316F9" w:rsidRPr="006715FA" w:rsidRDefault="00FA1B1D" w:rsidP="008316F9">
      <w:pPr>
        <w:pStyle w:val="Paragrafoelenco"/>
        <w:numPr>
          <w:ilvl w:val="0"/>
          <w:numId w:val="36"/>
        </w:numPr>
        <w:contextualSpacing w:val="0"/>
        <w:rPr>
          <w:rFonts w:asciiTheme="minorHAnsi" w:hAnsiTheme="minorHAnsi" w:cstheme="minorHAnsi"/>
          <w:sz w:val="24"/>
          <w:szCs w:val="24"/>
        </w:rPr>
      </w:pPr>
      <w:r w:rsidRPr="006715FA">
        <w:rPr>
          <w:rFonts w:asciiTheme="minorHAnsi" w:hAnsiTheme="minorHAnsi" w:cstheme="minorHAnsi"/>
          <w:sz w:val="24"/>
          <w:szCs w:val="24"/>
        </w:rPr>
        <w:t>I</w:t>
      </w:r>
      <w:r w:rsidR="00930F20" w:rsidRPr="006715FA">
        <w:rPr>
          <w:rFonts w:asciiTheme="minorHAnsi" w:hAnsiTheme="minorHAnsi" w:cstheme="minorHAnsi"/>
          <w:sz w:val="24"/>
          <w:szCs w:val="24"/>
        </w:rPr>
        <w:t xml:space="preserve">l recupero degli effettivi </w:t>
      </w:r>
      <w:proofErr w:type="spellStart"/>
      <w:r w:rsidR="00930F20" w:rsidRPr="006715FA">
        <w:rPr>
          <w:rFonts w:asciiTheme="minorHAnsi" w:hAnsiTheme="minorHAnsi" w:cstheme="minorHAnsi"/>
          <w:sz w:val="24"/>
          <w:szCs w:val="24"/>
        </w:rPr>
        <w:t>C</w:t>
      </w:r>
      <w:r w:rsidRPr="006715FA">
        <w:rPr>
          <w:rFonts w:asciiTheme="minorHAnsi" w:hAnsiTheme="minorHAnsi" w:cstheme="minorHAnsi"/>
          <w:sz w:val="24"/>
          <w:szCs w:val="24"/>
        </w:rPr>
        <w:t>d</w:t>
      </w:r>
      <w:r w:rsidR="00930F20" w:rsidRPr="006715FA">
        <w:rPr>
          <w:rFonts w:asciiTheme="minorHAnsi" w:hAnsiTheme="minorHAnsi" w:cstheme="minorHAnsi"/>
          <w:sz w:val="24"/>
          <w:szCs w:val="24"/>
        </w:rPr>
        <w:t>C</w:t>
      </w:r>
      <w:proofErr w:type="spellEnd"/>
      <w:r w:rsidR="00930F20" w:rsidRPr="006715FA">
        <w:rPr>
          <w:rFonts w:asciiTheme="minorHAnsi" w:hAnsiTheme="minorHAnsi" w:cstheme="minorHAnsi"/>
          <w:sz w:val="24"/>
          <w:szCs w:val="24"/>
        </w:rPr>
        <w:t xml:space="preserve"> persistiti</w:t>
      </w:r>
      <w:r w:rsidRPr="006715FA">
        <w:rPr>
          <w:rFonts w:asciiTheme="minorHAnsi" w:hAnsiTheme="minorHAnsi" w:cstheme="minorHAnsi"/>
          <w:sz w:val="24"/>
          <w:szCs w:val="24"/>
        </w:rPr>
        <w:t>,</w:t>
      </w:r>
      <w:r w:rsidR="00930F20" w:rsidRPr="006715FA">
        <w:rPr>
          <w:rFonts w:asciiTheme="minorHAnsi" w:hAnsiTheme="minorHAnsi" w:cstheme="minorHAnsi"/>
          <w:sz w:val="24"/>
          <w:szCs w:val="24"/>
        </w:rPr>
        <w:t xml:space="preserve"> relativamente alle Associazioni UO-</w:t>
      </w:r>
      <w:proofErr w:type="spellStart"/>
      <w:r w:rsidR="00930F20" w:rsidRPr="006715FA">
        <w:rPr>
          <w:rFonts w:asciiTheme="minorHAnsi" w:hAnsiTheme="minorHAnsi" w:cstheme="minorHAnsi"/>
          <w:sz w:val="24"/>
          <w:szCs w:val="24"/>
        </w:rPr>
        <w:t>C</w:t>
      </w:r>
      <w:r w:rsidRPr="006715FA">
        <w:rPr>
          <w:rFonts w:asciiTheme="minorHAnsi" w:hAnsiTheme="minorHAnsi" w:cstheme="minorHAnsi"/>
          <w:sz w:val="24"/>
          <w:szCs w:val="24"/>
        </w:rPr>
        <w:t>d</w:t>
      </w:r>
      <w:r w:rsidR="00930F20" w:rsidRPr="006715FA">
        <w:rPr>
          <w:rFonts w:asciiTheme="minorHAnsi" w:hAnsiTheme="minorHAnsi" w:cstheme="minorHAnsi"/>
          <w:sz w:val="24"/>
          <w:szCs w:val="24"/>
        </w:rPr>
        <w:t>C</w:t>
      </w:r>
      <w:proofErr w:type="spellEnd"/>
      <w:r w:rsidRPr="006715FA">
        <w:rPr>
          <w:rFonts w:asciiTheme="minorHAnsi" w:hAnsiTheme="minorHAnsi" w:cstheme="minorHAnsi"/>
          <w:sz w:val="24"/>
          <w:szCs w:val="24"/>
        </w:rPr>
        <w:t>,</w:t>
      </w:r>
      <w:r w:rsidR="00930F20" w:rsidRPr="006715FA">
        <w:rPr>
          <w:rFonts w:asciiTheme="minorHAnsi" w:hAnsiTheme="minorHAnsi" w:cstheme="minorHAnsi"/>
          <w:sz w:val="24"/>
          <w:szCs w:val="24"/>
        </w:rPr>
        <w:t xml:space="preserve"> elaborate a partire da una data in input.</w:t>
      </w:r>
      <w:r w:rsidR="008316F9" w:rsidRPr="006715FA">
        <w:rPr>
          <w:rFonts w:asciiTheme="minorHAnsi" w:hAnsiTheme="minorHAnsi" w:cstheme="minorHAnsi"/>
          <w:sz w:val="24"/>
          <w:szCs w:val="24"/>
        </w:rPr>
        <w:t xml:space="preserve"> </w:t>
      </w:r>
      <w:r w:rsidR="00930F20" w:rsidRPr="006715FA">
        <w:rPr>
          <w:rFonts w:asciiTheme="minorHAnsi" w:hAnsiTheme="minorHAnsi" w:cstheme="minorHAnsi"/>
          <w:sz w:val="24"/>
          <w:szCs w:val="24"/>
        </w:rPr>
        <w:t xml:space="preserve">Tale recupero può </w:t>
      </w:r>
      <w:r w:rsidR="00F50798" w:rsidRPr="006715FA">
        <w:rPr>
          <w:rFonts w:asciiTheme="minorHAnsi" w:hAnsiTheme="minorHAnsi" w:cstheme="minorHAnsi"/>
          <w:sz w:val="24"/>
          <w:szCs w:val="24"/>
        </w:rPr>
        <w:t>avvenire in più fasi</w:t>
      </w:r>
      <w:r w:rsidRPr="006715FA">
        <w:rPr>
          <w:rFonts w:asciiTheme="minorHAnsi" w:hAnsiTheme="minorHAnsi" w:cstheme="minorHAnsi"/>
          <w:sz w:val="24"/>
          <w:szCs w:val="24"/>
        </w:rPr>
        <w:t>,</w:t>
      </w:r>
      <w:r w:rsidR="00F50798" w:rsidRPr="006715FA">
        <w:rPr>
          <w:rFonts w:asciiTheme="minorHAnsi" w:hAnsiTheme="minorHAnsi" w:cstheme="minorHAnsi"/>
          <w:sz w:val="24"/>
          <w:szCs w:val="24"/>
        </w:rPr>
        <w:t xml:space="preserve"> </w:t>
      </w:r>
      <w:r w:rsidRPr="006715FA">
        <w:rPr>
          <w:rFonts w:asciiTheme="minorHAnsi" w:hAnsiTheme="minorHAnsi" w:cstheme="minorHAnsi"/>
          <w:sz w:val="24"/>
          <w:szCs w:val="24"/>
        </w:rPr>
        <w:t>tramite chiamate multiple al sistema.</w:t>
      </w:r>
      <w:r w:rsidR="008316F9" w:rsidRPr="006715FA">
        <w:rPr>
          <w:rFonts w:asciiTheme="minorHAnsi" w:hAnsiTheme="minorHAnsi" w:cstheme="minorHAnsi"/>
          <w:sz w:val="24"/>
          <w:szCs w:val="24"/>
        </w:rPr>
        <w:t xml:space="preserve"> </w:t>
      </w:r>
      <w:r w:rsidR="004D43DF" w:rsidRPr="006715FA">
        <w:rPr>
          <w:rFonts w:asciiTheme="minorHAnsi" w:hAnsiTheme="minorHAnsi" w:cstheme="minorHAnsi"/>
          <w:sz w:val="24"/>
          <w:szCs w:val="24"/>
        </w:rPr>
        <w:t>In tal caso, p</w:t>
      </w:r>
      <w:r w:rsidRPr="006715FA">
        <w:rPr>
          <w:rFonts w:asciiTheme="minorHAnsi" w:hAnsiTheme="minorHAnsi" w:cstheme="minorHAnsi"/>
          <w:sz w:val="24"/>
          <w:szCs w:val="24"/>
        </w:rPr>
        <w:t>er ogni chiamata</w:t>
      </w:r>
      <w:r w:rsidR="008316F9" w:rsidRPr="006715FA">
        <w:rPr>
          <w:rFonts w:asciiTheme="minorHAnsi" w:hAnsiTheme="minorHAnsi" w:cstheme="minorHAnsi"/>
          <w:sz w:val="24"/>
          <w:szCs w:val="24"/>
        </w:rPr>
        <w:t>, sarà necessario</w:t>
      </w:r>
      <w:r w:rsidRPr="006715FA">
        <w:rPr>
          <w:rFonts w:asciiTheme="minorHAnsi" w:hAnsiTheme="minorHAnsi" w:cstheme="minorHAnsi"/>
          <w:sz w:val="24"/>
          <w:szCs w:val="24"/>
        </w:rPr>
        <w:t xml:space="preserve"> </w:t>
      </w:r>
      <w:r w:rsidR="008316F9" w:rsidRPr="006715FA">
        <w:rPr>
          <w:rFonts w:asciiTheme="minorHAnsi" w:hAnsiTheme="minorHAnsi" w:cstheme="minorHAnsi"/>
          <w:sz w:val="24"/>
          <w:szCs w:val="24"/>
        </w:rPr>
        <w:t>indicare in input:</w:t>
      </w:r>
    </w:p>
    <w:p w14:paraId="12FB47F4" w14:textId="77777777" w:rsidR="008316F9" w:rsidRPr="006715FA" w:rsidRDefault="008316F9" w:rsidP="008316F9">
      <w:pPr>
        <w:pStyle w:val="Paragrafoelenco"/>
        <w:numPr>
          <w:ilvl w:val="1"/>
          <w:numId w:val="36"/>
        </w:numPr>
        <w:contextualSpacing w:val="0"/>
        <w:rPr>
          <w:rFonts w:asciiTheme="minorHAnsi" w:hAnsiTheme="minorHAnsi" w:cstheme="minorHAnsi"/>
          <w:sz w:val="24"/>
          <w:szCs w:val="24"/>
        </w:rPr>
      </w:pPr>
      <w:r w:rsidRPr="006715FA">
        <w:rPr>
          <w:rFonts w:asciiTheme="minorHAnsi" w:hAnsiTheme="minorHAnsi" w:cstheme="minorHAnsi"/>
          <w:sz w:val="24"/>
          <w:szCs w:val="24"/>
        </w:rPr>
        <w:t>D</w:t>
      </w:r>
      <w:r w:rsidR="001C3A43" w:rsidRPr="006715FA">
        <w:rPr>
          <w:rFonts w:asciiTheme="minorHAnsi" w:hAnsiTheme="minorHAnsi" w:cstheme="minorHAnsi"/>
          <w:sz w:val="24"/>
          <w:szCs w:val="24"/>
        </w:rPr>
        <w:t>ata;</w:t>
      </w:r>
    </w:p>
    <w:p w14:paraId="0495F8BD" w14:textId="77777777" w:rsidR="008316F9" w:rsidRPr="006715FA" w:rsidRDefault="008316F9" w:rsidP="008316F9">
      <w:pPr>
        <w:pStyle w:val="Paragrafoelenco"/>
        <w:numPr>
          <w:ilvl w:val="1"/>
          <w:numId w:val="36"/>
        </w:numPr>
        <w:contextualSpacing w:val="0"/>
        <w:rPr>
          <w:rFonts w:asciiTheme="minorHAnsi" w:hAnsiTheme="minorHAnsi" w:cstheme="minorHAnsi"/>
          <w:sz w:val="24"/>
          <w:szCs w:val="24"/>
        </w:rPr>
      </w:pPr>
      <w:r w:rsidRPr="006715FA">
        <w:rPr>
          <w:rFonts w:asciiTheme="minorHAnsi" w:hAnsiTheme="minorHAnsi" w:cstheme="minorHAnsi"/>
          <w:sz w:val="24"/>
          <w:szCs w:val="24"/>
        </w:rPr>
        <w:t>I</w:t>
      </w:r>
      <w:r w:rsidR="00930F20" w:rsidRPr="006715FA">
        <w:rPr>
          <w:rFonts w:asciiTheme="minorHAnsi" w:hAnsiTheme="minorHAnsi" w:cstheme="minorHAnsi"/>
          <w:sz w:val="24"/>
          <w:szCs w:val="24"/>
        </w:rPr>
        <w:t>dentificativo univoco</w:t>
      </w:r>
      <w:r w:rsidR="001C3A43" w:rsidRPr="006715FA">
        <w:rPr>
          <w:rStyle w:val="Rimandonotaapidipagina"/>
          <w:rFonts w:asciiTheme="minorHAnsi" w:hAnsiTheme="minorHAnsi" w:cstheme="minorHAnsi"/>
          <w:sz w:val="24"/>
          <w:szCs w:val="24"/>
        </w:rPr>
        <w:footnoteReference w:id="2"/>
      </w:r>
      <w:r w:rsidR="001C3A43" w:rsidRPr="006715FA">
        <w:rPr>
          <w:rFonts w:asciiTheme="minorHAnsi" w:hAnsiTheme="minorHAnsi" w:cstheme="minorHAnsi"/>
          <w:sz w:val="24"/>
          <w:szCs w:val="24"/>
        </w:rPr>
        <w:t xml:space="preserve"> </w:t>
      </w:r>
      <w:r w:rsidR="00FA1B1D" w:rsidRPr="006715FA">
        <w:rPr>
          <w:rFonts w:asciiTheme="minorHAnsi" w:hAnsiTheme="minorHAnsi" w:cstheme="minorHAnsi"/>
          <w:sz w:val="24"/>
          <w:szCs w:val="24"/>
        </w:rPr>
        <w:t>(</w:t>
      </w:r>
      <w:r w:rsidR="00FA1B1D" w:rsidRPr="006715FA">
        <w:rPr>
          <w:rFonts w:asciiTheme="minorHAnsi" w:hAnsiTheme="minorHAnsi" w:cstheme="minorHAnsi"/>
          <w:i/>
          <w:sz w:val="24"/>
          <w:szCs w:val="24"/>
        </w:rPr>
        <w:t>offset</w:t>
      </w:r>
      <w:r w:rsidR="00FA1B1D" w:rsidRPr="006715FA">
        <w:rPr>
          <w:rFonts w:asciiTheme="minorHAnsi" w:hAnsiTheme="minorHAnsi" w:cstheme="minorHAnsi"/>
          <w:sz w:val="24"/>
          <w:szCs w:val="24"/>
        </w:rPr>
        <w:t>)</w:t>
      </w:r>
      <w:r w:rsidRPr="006715FA">
        <w:rPr>
          <w:rFonts w:asciiTheme="minorHAnsi" w:hAnsiTheme="minorHAnsi" w:cstheme="minorHAnsi"/>
          <w:sz w:val="24"/>
          <w:szCs w:val="24"/>
        </w:rPr>
        <w:t xml:space="preserve"> che indichi</w:t>
      </w:r>
      <w:r w:rsidR="00930F20" w:rsidRPr="006715FA">
        <w:rPr>
          <w:rFonts w:asciiTheme="minorHAnsi" w:hAnsiTheme="minorHAnsi" w:cstheme="minorHAnsi"/>
          <w:sz w:val="24"/>
          <w:szCs w:val="24"/>
        </w:rPr>
        <w:t xml:space="preserve"> il primo </w:t>
      </w:r>
      <w:proofErr w:type="spellStart"/>
      <w:r w:rsidR="00930F20" w:rsidRPr="006715FA">
        <w:rPr>
          <w:rFonts w:asciiTheme="minorHAnsi" w:hAnsiTheme="minorHAnsi" w:cstheme="minorHAnsi"/>
          <w:sz w:val="24"/>
          <w:szCs w:val="24"/>
        </w:rPr>
        <w:t>C</w:t>
      </w:r>
      <w:r w:rsidR="00FA1B1D" w:rsidRPr="006715FA">
        <w:rPr>
          <w:rFonts w:asciiTheme="minorHAnsi" w:hAnsiTheme="minorHAnsi" w:cstheme="minorHAnsi"/>
          <w:sz w:val="24"/>
          <w:szCs w:val="24"/>
        </w:rPr>
        <w:t>d</w:t>
      </w:r>
      <w:r w:rsidR="00930F20" w:rsidRPr="006715FA">
        <w:rPr>
          <w:rFonts w:asciiTheme="minorHAnsi" w:hAnsiTheme="minorHAnsi" w:cstheme="minorHAnsi"/>
          <w:sz w:val="24"/>
          <w:szCs w:val="24"/>
        </w:rPr>
        <w:t>C</w:t>
      </w:r>
      <w:proofErr w:type="spellEnd"/>
      <w:r w:rsidR="00930F20" w:rsidRPr="006715FA">
        <w:rPr>
          <w:rFonts w:asciiTheme="minorHAnsi" w:hAnsiTheme="minorHAnsi" w:cstheme="minorHAnsi"/>
          <w:sz w:val="24"/>
          <w:szCs w:val="24"/>
        </w:rPr>
        <w:t xml:space="preserve"> dell’elenco</w:t>
      </w:r>
      <w:r w:rsidR="00FA1B1D" w:rsidRPr="006715FA">
        <w:rPr>
          <w:rFonts w:asciiTheme="minorHAnsi" w:hAnsiTheme="minorHAnsi" w:cstheme="minorHAnsi"/>
          <w:sz w:val="24"/>
          <w:szCs w:val="24"/>
        </w:rPr>
        <w:t xml:space="preserve"> restituito</w:t>
      </w:r>
      <w:r w:rsidR="001C3A43" w:rsidRPr="006715FA">
        <w:rPr>
          <w:rFonts w:asciiTheme="minorHAnsi" w:hAnsiTheme="minorHAnsi" w:cstheme="minorHAnsi"/>
          <w:sz w:val="24"/>
          <w:szCs w:val="24"/>
        </w:rPr>
        <w:t>;</w:t>
      </w:r>
    </w:p>
    <w:p w14:paraId="6723D189" w14:textId="6878C49C" w:rsidR="00930F20" w:rsidRPr="006715FA" w:rsidRDefault="008316F9" w:rsidP="008316F9">
      <w:pPr>
        <w:pStyle w:val="Paragrafoelenco"/>
        <w:numPr>
          <w:ilvl w:val="1"/>
          <w:numId w:val="36"/>
        </w:numPr>
        <w:contextualSpacing w:val="0"/>
        <w:rPr>
          <w:rFonts w:asciiTheme="minorHAnsi" w:hAnsiTheme="minorHAnsi" w:cstheme="minorHAnsi"/>
          <w:sz w:val="24"/>
          <w:szCs w:val="24"/>
        </w:rPr>
      </w:pPr>
      <w:r w:rsidRPr="006715FA">
        <w:rPr>
          <w:rFonts w:asciiTheme="minorHAnsi" w:hAnsiTheme="minorHAnsi" w:cstheme="minorHAnsi"/>
          <w:sz w:val="24"/>
          <w:szCs w:val="24"/>
        </w:rPr>
        <w:t>N</w:t>
      </w:r>
      <w:r w:rsidR="00930F20" w:rsidRPr="006715FA">
        <w:rPr>
          <w:rFonts w:asciiTheme="minorHAnsi" w:hAnsiTheme="minorHAnsi" w:cstheme="minorHAnsi"/>
          <w:sz w:val="24"/>
          <w:szCs w:val="24"/>
        </w:rPr>
        <w:t xml:space="preserve">umero massimo di </w:t>
      </w:r>
      <w:proofErr w:type="spellStart"/>
      <w:r w:rsidR="00930F20" w:rsidRPr="006715FA">
        <w:rPr>
          <w:rFonts w:asciiTheme="minorHAnsi" w:hAnsiTheme="minorHAnsi" w:cstheme="minorHAnsi"/>
          <w:sz w:val="24"/>
          <w:szCs w:val="24"/>
        </w:rPr>
        <w:t>C</w:t>
      </w:r>
      <w:r w:rsidR="00FA1B1D" w:rsidRPr="006715FA">
        <w:rPr>
          <w:rFonts w:asciiTheme="minorHAnsi" w:hAnsiTheme="minorHAnsi" w:cstheme="minorHAnsi"/>
          <w:sz w:val="24"/>
          <w:szCs w:val="24"/>
        </w:rPr>
        <w:t>d</w:t>
      </w:r>
      <w:r w:rsidR="00930F20" w:rsidRPr="006715FA">
        <w:rPr>
          <w:rFonts w:asciiTheme="minorHAnsi" w:hAnsiTheme="minorHAnsi" w:cstheme="minorHAnsi"/>
          <w:sz w:val="24"/>
          <w:szCs w:val="24"/>
        </w:rPr>
        <w:t>C</w:t>
      </w:r>
      <w:proofErr w:type="spellEnd"/>
      <w:r w:rsidR="00930F20" w:rsidRPr="006715FA">
        <w:rPr>
          <w:rFonts w:asciiTheme="minorHAnsi" w:hAnsiTheme="minorHAnsi" w:cstheme="minorHAnsi"/>
          <w:sz w:val="24"/>
          <w:szCs w:val="24"/>
        </w:rPr>
        <w:t xml:space="preserve"> da restituire</w:t>
      </w:r>
      <w:r w:rsidR="00FA1B1D" w:rsidRPr="006715FA">
        <w:rPr>
          <w:rFonts w:asciiTheme="minorHAnsi" w:hAnsiTheme="minorHAnsi" w:cstheme="minorHAnsi"/>
          <w:sz w:val="24"/>
          <w:szCs w:val="24"/>
        </w:rPr>
        <w:t xml:space="preserve"> (</w:t>
      </w:r>
      <w:proofErr w:type="spellStart"/>
      <w:r w:rsidR="00FA1B1D" w:rsidRPr="006715FA">
        <w:rPr>
          <w:rFonts w:asciiTheme="minorHAnsi" w:hAnsiTheme="minorHAnsi" w:cstheme="minorHAnsi"/>
          <w:i/>
          <w:sz w:val="24"/>
          <w:szCs w:val="24"/>
        </w:rPr>
        <w:t>limit</w:t>
      </w:r>
      <w:proofErr w:type="spellEnd"/>
      <w:r w:rsidR="00FA1B1D" w:rsidRPr="006715FA">
        <w:rPr>
          <w:rFonts w:asciiTheme="minorHAnsi" w:hAnsiTheme="minorHAnsi" w:cstheme="minorHAnsi"/>
          <w:sz w:val="24"/>
          <w:szCs w:val="24"/>
        </w:rPr>
        <w:t>)</w:t>
      </w:r>
      <w:r w:rsidR="00930F20" w:rsidRPr="006715FA">
        <w:rPr>
          <w:rFonts w:asciiTheme="minorHAnsi" w:hAnsiTheme="minorHAnsi" w:cstheme="minorHAnsi"/>
          <w:sz w:val="24"/>
          <w:szCs w:val="24"/>
        </w:rPr>
        <w:t>.</w:t>
      </w:r>
    </w:p>
    <w:p w14:paraId="4D9226AC" w14:textId="364E81DC" w:rsidR="00930F20" w:rsidRPr="006715FA" w:rsidRDefault="001C3A43" w:rsidP="008316F9">
      <w:pPr>
        <w:pStyle w:val="Paragrafoelenco"/>
        <w:contextualSpacing w:val="0"/>
        <w:rPr>
          <w:rFonts w:asciiTheme="minorHAnsi" w:hAnsiTheme="minorHAnsi" w:cstheme="minorHAnsi"/>
          <w:sz w:val="24"/>
          <w:szCs w:val="24"/>
        </w:rPr>
      </w:pPr>
      <w:r w:rsidRPr="006715FA">
        <w:rPr>
          <w:rFonts w:asciiTheme="minorHAnsi" w:hAnsiTheme="minorHAnsi" w:cstheme="minorHAnsi"/>
          <w:sz w:val="24"/>
          <w:szCs w:val="24"/>
        </w:rPr>
        <w:t>Ne consegue che,</w:t>
      </w:r>
      <w:r w:rsidR="00417997" w:rsidRPr="006715FA">
        <w:rPr>
          <w:rFonts w:asciiTheme="minorHAnsi" w:hAnsiTheme="minorHAnsi" w:cstheme="minorHAnsi"/>
          <w:sz w:val="24"/>
          <w:szCs w:val="24"/>
        </w:rPr>
        <w:t xml:space="preserve"> per un corretto recupero di tutti i </w:t>
      </w:r>
      <w:proofErr w:type="spellStart"/>
      <w:r w:rsidR="00417997" w:rsidRPr="006715FA">
        <w:rPr>
          <w:rFonts w:asciiTheme="minorHAnsi" w:hAnsiTheme="minorHAnsi" w:cstheme="minorHAnsi"/>
          <w:sz w:val="24"/>
          <w:szCs w:val="24"/>
        </w:rPr>
        <w:t>CdC</w:t>
      </w:r>
      <w:proofErr w:type="spellEnd"/>
      <w:r w:rsidR="00417997" w:rsidRPr="006715FA">
        <w:rPr>
          <w:rFonts w:asciiTheme="minorHAnsi" w:hAnsiTheme="minorHAnsi" w:cstheme="minorHAnsi"/>
          <w:sz w:val="24"/>
          <w:szCs w:val="24"/>
        </w:rPr>
        <w:t>,</w:t>
      </w:r>
      <w:r w:rsidRPr="006715FA">
        <w:rPr>
          <w:rFonts w:asciiTheme="minorHAnsi" w:hAnsiTheme="minorHAnsi" w:cstheme="minorHAnsi"/>
          <w:sz w:val="24"/>
          <w:szCs w:val="24"/>
        </w:rPr>
        <w:t xml:space="preserve"> </w:t>
      </w:r>
      <w:r w:rsidR="00417997" w:rsidRPr="006715FA">
        <w:rPr>
          <w:rFonts w:asciiTheme="minorHAnsi" w:hAnsiTheme="minorHAnsi" w:cstheme="minorHAnsi"/>
          <w:sz w:val="24"/>
          <w:szCs w:val="24"/>
        </w:rPr>
        <w:t>in</w:t>
      </w:r>
      <w:r w:rsidRPr="006715FA">
        <w:rPr>
          <w:rFonts w:asciiTheme="minorHAnsi" w:hAnsiTheme="minorHAnsi" w:cstheme="minorHAnsi"/>
          <w:sz w:val="24"/>
          <w:szCs w:val="24"/>
        </w:rPr>
        <w:t xml:space="preserve"> richieste successive alla prima, l’offset in input dovrà essere valorizzato con </w:t>
      </w:r>
      <w:r w:rsidR="008316F9" w:rsidRPr="006715FA">
        <w:rPr>
          <w:rFonts w:asciiTheme="minorHAnsi" w:hAnsiTheme="minorHAnsi" w:cstheme="minorHAnsi"/>
          <w:sz w:val="24"/>
          <w:szCs w:val="24"/>
        </w:rPr>
        <w:t xml:space="preserve">il valore </w:t>
      </w:r>
      <w:r w:rsidR="008316F9" w:rsidRPr="006715FA">
        <w:rPr>
          <w:rFonts w:asciiTheme="minorHAnsi" w:hAnsiTheme="minorHAnsi" w:cstheme="minorHAnsi"/>
          <w:i/>
          <w:sz w:val="24"/>
          <w:szCs w:val="24"/>
        </w:rPr>
        <w:t xml:space="preserve">identificativo </w:t>
      </w:r>
      <w:r w:rsidRPr="006715FA">
        <w:rPr>
          <w:rFonts w:asciiTheme="minorHAnsi" w:hAnsiTheme="minorHAnsi" w:cstheme="minorHAnsi"/>
          <w:i/>
          <w:sz w:val="24"/>
          <w:szCs w:val="24"/>
        </w:rPr>
        <w:t>+1</w:t>
      </w:r>
      <w:r w:rsidR="008316F9" w:rsidRPr="006715FA">
        <w:rPr>
          <w:rFonts w:asciiTheme="minorHAnsi" w:hAnsiTheme="minorHAnsi" w:cstheme="minorHAnsi"/>
          <w:sz w:val="24"/>
          <w:szCs w:val="24"/>
        </w:rPr>
        <w:t xml:space="preserve"> dell’ultimo </w:t>
      </w:r>
      <w:proofErr w:type="spellStart"/>
      <w:r w:rsidR="008316F9" w:rsidRPr="006715FA">
        <w:rPr>
          <w:rFonts w:asciiTheme="minorHAnsi" w:hAnsiTheme="minorHAnsi" w:cstheme="minorHAnsi"/>
          <w:sz w:val="24"/>
          <w:szCs w:val="24"/>
        </w:rPr>
        <w:t>CdC</w:t>
      </w:r>
      <w:proofErr w:type="spellEnd"/>
      <w:r w:rsidR="008316F9" w:rsidRPr="006715FA">
        <w:rPr>
          <w:rFonts w:asciiTheme="minorHAnsi" w:hAnsiTheme="minorHAnsi" w:cstheme="minorHAnsi"/>
          <w:sz w:val="24"/>
          <w:szCs w:val="24"/>
        </w:rPr>
        <w:t xml:space="preserve"> presente sull’</w:t>
      </w:r>
      <w:r w:rsidRPr="006715FA">
        <w:rPr>
          <w:rFonts w:asciiTheme="minorHAnsi" w:hAnsiTheme="minorHAnsi" w:cstheme="minorHAnsi"/>
          <w:sz w:val="24"/>
          <w:szCs w:val="24"/>
        </w:rPr>
        <w:t>elenco restituito.</w:t>
      </w:r>
    </w:p>
    <w:p w14:paraId="1B0C2B83" w14:textId="1B1E2938" w:rsidR="00930F20" w:rsidRDefault="00930F20" w:rsidP="002E302E">
      <w:pPr>
        <w:pStyle w:val="Titolo2"/>
      </w:pPr>
      <w:bookmarkStart w:id="32" w:name="_Toc15482843"/>
      <w:r>
        <w:t>API per il recupero del numero totale d</w:t>
      </w:r>
      <w:r w:rsidR="002E302E">
        <w:t xml:space="preserve">i </w:t>
      </w:r>
      <w:r>
        <w:t>UO</w:t>
      </w:r>
      <w:r w:rsidR="002E302E">
        <w:t>/CC</w:t>
      </w:r>
      <w:bookmarkEnd w:id="32"/>
    </w:p>
    <w:p w14:paraId="0AC8D459" w14:textId="3B4D7F68" w:rsidR="002E302E" w:rsidRPr="006715FA" w:rsidRDefault="00626AEC" w:rsidP="008316F9">
      <w:pPr>
        <w:rPr>
          <w:rFonts w:asciiTheme="minorHAnsi" w:hAnsiTheme="minorHAnsi" w:cstheme="minorHAnsi"/>
          <w:sz w:val="24"/>
          <w:szCs w:val="24"/>
        </w:rPr>
      </w:pPr>
      <w:r w:rsidRPr="006715FA">
        <w:rPr>
          <w:rFonts w:asciiTheme="minorHAnsi" w:hAnsiTheme="minorHAnsi" w:cstheme="minorHAnsi"/>
          <w:sz w:val="24"/>
          <w:szCs w:val="24"/>
        </w:rPr>
        <w:t xml:space="preserve">L’API restituisce </w:t>
      </w:r>
      <w:r w:rsidR="00220C4D" w:rsidRPr="006715FA">
        <w:rPr>
          <w:rFonts w:asciiTheme="minorHAnsi" w:hAnsiTheme="minorHAnsi" w:cstheme="minorHAnsi"/>
          <w:sz w:val="24"/>
          <w:szCs w:val="24"/>
        </w:rPr>
        <w:t xml:space="preserve">il </w:t>
      </w:r>
      <w:r w:rsidR="008316F9" w:rsidRPr="006715FA">
        <w:rPr>
          <w:rFonts w:asciiTheme="minorHAnsi" w:hAnsiTheme="minorHAnsi" w:cstheme="minorHAnsi"/>
          <w:sz w:val="24"/>
          <w:szCs w:val="24"/>
        </w:rPr>
        <w:t>numero totale</w:t>
      </w:r>
      <w:r w:rsidR="0063681F" w:rsidRPr="006715FA">
        <w:rPr>
          <w:rFonts w:asciiTheme="minorHAnsi" w:hAnsiTheme="minorHAnsi" w:cstheme="minorHAnsi"/>
          <w:sz w:val="24"/>
          <w:szCs w:val="24"/>
        </w:rPr>
        <w:t xml:space="preserve"> </w:t>
      </w:r>
      <w:r w:rsidR="00AD0676" w:rsidRPr="006715FA">
        <w:rPr>
          <w:rFonts w:asciiTheme="minorHAnsi" w:hAnsiTheme="minorHAnsi" w:cstheme="minorHAnsi"/>
          <w:sz w:val="24"/>
          <w:szCs w:val="24"/>
        </w:rPr>
        <w:t>degli</w:t>
      </w:r>
      <w:r w:rsidR="00220C4D" w:rsidRPr="006715FA">
        <w:rPr>
          <w:rFonts w:asciiTheme="minorHAnsi" w:hAnsiTheme="minorHAnsi" w:cstheme="minorHAnsi"/>
          <w:sz w:val="24"/>
          <w:szCs w:val="24"/>
        </w:rPr>
        <w:t xml:space="preserve"> oggetti </w:t>
      </w:r>
      <w:r w:rsidR="00AD0676" w:rsidRPr="006715FA">
        <w:rPr>
          <w:rFonts w:asciiTheme="minorHAnsi" w:hAnsiTheme="minorHAnsi" w:cstheme="minorHAnsi"/>
          <w:sz w:val="24"/>
          <w:szCs w:val="24"/>
        </w:rPr>
        <w:t xml:space="preserve">salvati sulla base dati </w:t>
      </w:r>
      <w:r w:rsidR="00220C4D" w:rsidRPr="006715FA">
        <w:rPr>
          <w:rFonts w:asciiTheme="minorHAnsi" w:hAnsiTheme="minorHAnsi" w:cstheme="minorHAnsi"/>
          <w:sz w:val="24"/>
          <w:szCs w:val="24"/>
        </w:rPr>
        <w:t>(UO</w:t>
      </w:r>
      <w:r w:rsidR="001C3A43" w:rsidRPr="006715FA">
        <w:rPr>
          <w:rFonts w:asciiTheme="minorHAnsi" w:hAnsiTheme="minorHAnsi" w:cstheme="minorHAnsi"/>
          <w:sz w:val="24"/>
          <w:szCs w:val="24"/>
        </w:rPr>
        <w:t xml:space="preserve"> oppure CC) relativamente alle A</w:t>
      </w:r>
      <w:r w:rsidR="00220C4D" w:rsidRPr="006715FA">
        <w:rPr>
          <w:rFonts w:asciiTheme="minorHAnsi" w:hAnsiTheme="minorHAnsi" w:cstheme="minorHAnsi"/>
          <w:sz w:val="24"/>
          <w:szCs w:val="24"/>
        </w:rPr>
        <w:t>ssociazioni</w:t>
      </w:r>
      <w:r w:rsidR="001C3A43" w:rsidRPr="006715FA">
        <w:rPr>
          <w:rFonts w:asciiTheme="minorHAnsi" w:hAnsiTheme="minorHAnsi" w:cstheme="minorHAnsi"/>
          <w:sz w:val="24"/>
          <w:szCs w:val="24"/>
        </w:rPr>
        <w:t xml:space="preserve"> UO-</w:t>
      </w:r>
      <w:proofErr w:type="spellStart"/>
      <w:r w:rsidR="001C3A43" w:rsidRPr="006715FA">
        <w:rPr>
          <w:rFonts w:asciiTheme="minorHAnsi" w:hAnsiTheme="minorHAnsi" w:cstheme="minorHAnsi"/>
          <w:sz w:val="24"/>
          <w:szCs w:val="24"/>
        </w:rPr>
        <w:t>CdC</w:t>
      </w:r>
      <w:proofErr w:type="spellEnd"/>
      <w:r w:rsidR="00300A4D" w:rsidRPr="006715FA">
        <w:rPr>
          <w:rFonts w:asciiTheme="minorHAnsi" w:hAnsiTheme="minorHAnsi" w:cstheme="minorHAnsi"/>
          <w:sz w:val="24"/>
          <w:szCs w:val="24"/>
        </w:rPr>
        <w:t xml:space="preserve"> create a partire dalla </w:t>
      </w:r>
      <w:r w:rsidR="002E302E" w:rsidRPr="006715FA">
        <w:rPr>
          <w:rFonts w:asciiTheme="minorHAnsi" w:hAnsiTheme="minorHAnsi" w:cstheme="minorHAnsi"/>
          <w:sz w:val="24"/>
          <w:szCs w:val="24"/>
        </w:rPr>
        <w:t>data indicata in input.</w:t>
      </w:r>
    </w:p>
    <w:p w14:paraId="0671B2CD" w14:textId="5B06FE16" w:rsidR="00220C4D" w:rsidRPr="006715FA" w:rsidRDefault="002E302E" w:rsidP="00626AEC">
      <w:pPr>
        <w:rPr>
          <w:rFonts w:asciiTheme="minorHAnsi" w:hAnsiTheme="minorHAnsi" w:cstheme="minorHAnsi"/>
          <w:sz w:val="24"/>
          <w:szCs w:val="24"/>
        </w:rPr>
      </w:pPr>
      <w:r w:rsidRPr="006715FA">
        <w:rPr>
          <w:rFonts w:asciiTheme="minorHAnsi" w:hAnsiTheme="minorHAnsi" w:cstheme="minorHAnsi"/>
          <w:sz w:val="24"/>
          <w:szCs w:val="24"/>
        </w:rPr>
        <w:t>L</w:t>
      </w:r>
      <w:r w:rsidR="0063681F" w:rsidRPr="006715FA">
        <w:rPr>
          <w:rFonts w:asciiTheme="minorHAnsi" w:hAnsiTheme="minorHAnsi" w:cstheme="minorHAnsi"/>
          <w:sz w:val="24"/>
          <w:szCs w:val="24"/>
        </w:rPr>
        <w:t xml:space="preserve">’output restituito indica il numero </w:t>
      </w:r>
      <w:r w:rsidRPr="006715FA">
        <w:rPr>
          <w:rFonts w:asciiTheme="minorHAnsi" w:hAnsiTheme="minorHAnsi" w:cstheme="minorHAnsi"/>
          <w:sz w:val="24"/>
          <w:szCs w:val="24"/>
        </w:rPr>
        <w:t xml:space="preserve">delle UO </w:t>
      </w:r>
      <w:r w:rsidR="008316F9" w:rsidRPr="006715FA">
        <w:rPr>
          <w:rFonts w:asciiTheme="minorHAnsi" w:hAnsiTheme="minorHAnsi" w:cstheme="minorHAnsi"/>
          <w:sz w:val="24"/>
          <w:szCs w:val="24"/>
        </w:rPr>
        <w:t>o</w:t>
      </w:r>
      <w:r w:rsidRPr="006715FA">
        <w:rPr>
          <w:rFonts w:asciiTheme="minorHAnsi" w:hAnsiTheme="minorHAnsi" w:cstheme="minorHAnsi"/>
          <w:sz w:val="24"/>
          <w:szCs w:val="24"/>
        </w:rPr>
        <w:t xml:space="preserve"> de</w:t>
      </w:r>
      <w:r w:rsidR="00136452" w:rsidRPr="006715FA">
        <w:rPr>
          <w:rFonts w:asciiTheme="minorHAnsi" w:hAnsiTheme="minorHAnsi" w:cstheme="minorHAnsi"/>
          <w:sz w:val="24"/>
          <w:szCs w:val="24"/>
        </w:rPr>
        <w:t xml:space="preserve">i </w:t>
      </w:r>
      <w:proofErr w:type="spellStart"/>
      <w:r w:rsidR="00136452" w:rsidRPr="006715FA">
        <w:rPr>
          <w:rFonts w:asciiTheme="minorHAnsi" w:hAnsiTheme="minorHAnsi" w:cstheme="minorHAnsi"/>
          <w:sz w:val="24"/>
          <w:szCs w:val="24"/>
        </w:rPr>
        <w:t>C</w:t>
      </w:r>
      <w:r w:rsidR="00300A4D" w:rsidRPr="006715FA">
        <w:rPr>
          <w:rFonts w:asciiTheme="minorHAnsi" w:hAnsiTheme="minorHAnsi" w:cstheme="minorHAnsi"/>
          <w:sz w:val="24"/>
          <w:szCs w:val="24"/>
        </w:rPr>
        <w:t>d</w:t>
      </w:r>
      <w:r w:rsidR="00136452" w:rsidRPr="006715FA">
        <w:rPr>
          <w:rFonts w:asciiTheme="minorHAnsi" w:hAnsiTheme="minorHAnsi" w:cstheme="minorHAnsi"/>
          <w:sz w:val="24"/>
          <w:szCs w:val="24"/>
        </w:rPr>
        <w:t>C</w:t>
      </w:r>
      <w:proofErr w:type="spellEnd"/>
      <w:r w:rsidR="008316F9" w:rsidRPr="006715FA">
        <w:rPr>
          <w:rFonts w:asciiTheme="minorHAnsi" w:hAnsiTheme="minorHAnsi" w:cstheme="minorHAnsi"/>
          <w:sz w:val="24"/>
          <w:szCs w:val="24"/>
        </w:rPr>
        <w:t>,</w:t>
      </w:r>
      <w:r w:rsidR="00136452" w:rsidRPr="006715FA">
        <w:rPr>
          <w:rFonts w:asciiTheme="minorHAnsi" w:hAnsiTheme="minorHAnsi" w:cstheme="minorHAnsi"/>
          <w:sz w:val="24"/>
          <w:szCs w:val="24"/>
        </w:rPr>
        <w:t xml:space="preserve"> a seconda della tipolo</w:t>
      </w:r>
      <w:r w:rsidR="008B2DC0" w:rsidRPr="006715FA">
        <w:rPr>
          <w:rFonts w:asciiTheme="minorHAnsi" w:hAnsiTheme="minorHAnsi" w:cstheme="minorHAnsi"/>
          <w:sz w:val="24"/>
          <w:szCs w:val="24"/>
        </w:rPr>
        <w:t>g</w:t>
      </w:r>
      <w:r w:rsidR="00136452" w:rsidRPr="006715FA">
        <w:rPr>
          <w:rFonts w:asciiTheme="minorHAnsi" w:hAnsiTheme="minorHAnsi" w:cstheme="minorHAnsi"/>
          <w:sz w:val="24"/>
          <w:szCs w:val="24"/>
        </w:rPr>
        <w:t>ia</w:t>
      </w:r>
      <w:r w:rsidR="00EF2407" w:rsidRPr="006715FA">
        <w:rPr>
          <w:rFonts w:asciiTheme="minorHAnsi" w:hAnsiTheme="minorHAnsi" w:cstheme="minorHAnsi"/>
          <w:sz w:val="24"/>
          <w:szCs w:val="24"/>
        </w:rPr>
        <w:t xml:space="preserve"> </w:t>
      </w:r>
      <w:r w:rsidR="00136452" w:rsidRPr="006715FA">
        <w:rPr>
          <w:rFonts w:asciiTheme="minorHAnsi" w:hAnsiTheme="minorHAnsi" w:cstheme="minorHAnsi"/>
          <w:sz w:val="24"/>
          <w:szCs w:val="24"/>
        </w:rPr>
        <w:t>indicata</w:t>
      </w:r>
      <w:r w:rsidRPr="006715FA">
        <w:rPr>
          <w:rFonts w:asciiTheme="minorHAnsi" w:hAnsiTheme="minorHAnsi" w:cstheme="minorHAnsi"/>
          <w:sz w:val="24"/>
          <w:szCs w:val="24"/>
        </w:rPr>
        <w:t xml:space="preserve"> in input</w:t>
      </w:r>
      <w:r w:rsidR="00B309A3" w:rsidRPr="006715FA">
        <w:rPr>
          <w:rFonts w:asciiTheme="minorHAnsi" w:hAnsiTheme="minorHAnsi" w:cstheme="minorHAnsi"/>
          <w:sz w:val="24"/>
          <w:szCs w:val="24"/>
        </w:rPr>
        <w:t xml:space="preserve"> [</w:t>
      </w:r>
      <w:r w:rsidR="00B309A3" w:rsidRPr="006715FA">
        <w:rPr>
          <w:rFonts w:asciiTheme="minorHAnsi" w:hAnsiTheme="minorHAnsi" w:cstheme="minorHAnsi"/>
          <w:b/>
          <w:sz w:val="24"/>
          <w:szCs w:val="24"/>
        </w:rPr>
        <w:t>OU</w:t>
      </w:r>
      <w:r w:rsidR="00B309A3" w:rsidRPr="006715FA">
        <w:rPr>
          <w:rFonts w:asciiTheme="minorHAnsi" w:hAnsiTheme="minorHAnsi" w:cstheme="minorHAnsi"/>
          <w:sz w:val="24"/>
          <w:szCs w:val="24"/>
        </w:rPr>
        <w:t xml:space="preserve"> oppure </w:t>
      </w:r>
      <w:r w:rsidR="008B2DC0" w:rsidRPr="006715FA">
        <w:rPr>
          <w:rFonts w:asciiTheme="minorHAnsi" w:hAnsiTheme="minorHAnsi" w:cstheme="minorHAnsi"/>
          <w:b/>
          <w:sz w:val="24"/>
          <w:szCs w:val="24"/>
        </w:rPr>
        <w:t>CC</w:t>
      </w:r>
      <w:r w:rsidR="008B2DC0" w:rsidRPr="006715FA">
        <w:rPr>
          <w:rFonts w:asciiTheme="minorHAnsi" w:hAnsiTheme="minorHAnsi" w:cstheme="minorHAnsi"/>
          <w:sz w:val="24"/>
          <w:szCs w:val="24"/>
        </w:rPr>
        <w:t>]</w:t>
      </w:r>
      <w:r w:rsidRPr="006715FA">
        <w:rPr>
          <w:rFonts w:asciiTheme="minorHAnsi" w:hAnsiTheme="minorHAnsi" w:cstheme="minorHAnsi"/>
          <w:sz w:val="24"/>
          <w:szCs w:val="24"/>
        </w:rPr>
        <w:t>.</w:t>
      </w:r>
    </w:p>
    <w:p w14:paraId="28E877B7" w14:textId="40DA167F" w:rsidR="00533DEF" w:rsidRDefault="002E302E" w:rsidP="009949DD">
      <w:pPr>
        <w:pStyle w:val="Titolo3"/>
      </w:pPr>
      <w:bookmarkStart w:id="33" w:name="_Toc15482844"/>
      <w:r>
        <w:t>Specifiche</w:t>
      </w:r>
      <w:bookmarkEnd w:id="33"/>
    </w:p>
    <w:p w14:paraId="0B2D2776" w14:textId="4F266E48" w:rsidR="000D7D87" w:rsidRPr="006715FA" w:rsidRDefault="0063681F" w:rsidP="0063681F">
      <w:pPr>
        <w:jc w:val="left"/>
        <w:rPr>
          <w:rFonts w:asciiTheme="minorHAnsi" w:hAnsiTheme="minorHAnsi" w:cstheme="minorHAnsi"/>
          <w:sz w:val="24"/>
          <w:szCs w:val="24"/>
        </w:rPr>
      </w:pPr>
      <w:r w:rsidRPr="006715FA">
        <w:rPr>
          <w:rFonts w:asciiTheme="minorHAnsi" w:hAnsiTheme="minorHAnsi" w:cstheme="minorHAnsi"/>
          <w:sz w:val="24"/>
          <w:szCs w:val="24"/>
        </w:rPr>
        <w:t xml:space="preserve">Di seguito </w:t>
      </w:r>
      <w:r w:rsidR="00AD0676" w:rsidRPr="006715FA">
        <w:rPr>
          <w:rFonts w:asciiTheme="minorHAnsi" w:hAnsiTheme="minorHAnsi" w:cstheme="minorHAnsi"/>
          <w:sz w:val="24"/>
          <w:szCs w:val="24"/>
        </w:rPr>
        <w:t>è dettagliata l’interfaccia esposta dal sistema per</w:t>
      </w:r>
      <w:r w:rsidR="001C68A9" w:rsidRPr="006715FA">
        <w:rPr>
          <w:rFonts w:asciiTheme="minorHAnsi" w:hAnsiTheme="minorHAnsi" w:cstheme="minorHAnsi"/>
          <w:sz w:val="24"/>
          <w:szCs w:val="24"/>
        </w:rPr>
        <w:t xml:space="preserve"> il recupero del conteggio delle</w:t>
      </w:r>
      <w:r w:rsidR="00AD0676" w:rsidRPr="006715FA">
        <w:rPr>
          <w:rFonts w:asciiTheme="minorHAnsi" w:hAnsiTheme="minorHAnsi" w:cstheme="minorHAnsi"/>
          <w:sz w:val="24"/>
          <w:szCs w:val="24"/>
        </w:rPr>
        <w:t xml:space="preserve"> UO</w:t>
      </w:r>
      <w:r w:rsidR="001C68A9" w:rsidRPr="006715FA">
        <w:rPr>
          <w:rFonts w:asciiTheme="minorHAnsi" w:hAnsiTheme="minorHAnsi" w:cstheme="minorHAnsi"/>
          <w:sz w:val="24"/>
          <w:szCs w:val="24"/>
        </w:rPr>
        <w:t xml:space="preserve"> o</w:t>
      </w:r>
      <w:r w:rsidR="0008117D" w:rsidRPr="006715FA">
        <w:rPr>
          <w:rFonts w:asciiTheme="minorHAnsi" w:hAnsiTheme="minorHAnsi" w:cstheme="minorHAnsi"/>
          <w:sz w:val="24"/>
          <w:szCs w:val="24"/>
        </w:rPr>
        <w:t xml:space="preserve"> dei </w:t>
      </w:r>
      <w:proofErr w:type="spellStart"/>
      <w:r w:rsidR="0008117D" w:rsidRPr="006715FA">
        <w:rPr>
          <w:rFonts w:asciiTheme="minorHAnsi" w:hAnsiTheme="minorHAnsi" w:cstheme="minorHAnsi"/>
          <w:sz w:val="24"/>
          <w:szCs w:val="24"/>
        </w:rPr>
        <w:t>CdC</w:t>
      </w:r>
      <w:proofErr w:type="spellEnd"/>
      <w:r w:rsidR="0008117D" w:rsidRPr="006715FA">
        <w:rPr>
          <w:rFonts w:asciiTheme="minorHAnsi" w:hAnsiTheme="minorHAnsi" w:cstheme="minorHAnsi"/>
          <w:sz w:val="24"/>
          <w:szCs w:val="24"/>
        </w:rPr>
        <w:t>:</w:t>
      </w:r>
    </w:p>
    <w:p w14:paraId="099DDA82" w14:textId="77777777" w:rsidR="009949DD" w:rsidRPr="009949DD" w:rsidRDefault="009949DD" w:rsidP="009949DD"/>
    <w:tbl>
      <w:tblPr>
        <w:tblStyle w:val="Elencochiaro-Colore1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9"/>
        <w:gridCol w:w="7472"/>
      </w:tblGrid>
      <w:tr w:rsidR="00626AEC" w:rsidRPr="00FE3D9E" w14:paraId="43CDBA57" w14:textId="77777777" w:rsidTr="007335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pct"/>
            <w:shd w:val="clear" w:color="auto" w:fill="DBE5F1" w:themeFill="accent1" w:themeFillTint="33"/>
          </w:tcPr>
          <w:p w14:paraId="129FD0BE" w14:textId="1835AC35" w:rsidR="00626AEC" w:rsidRPr="003B1021" w:rsidRDefault="000D7D87" w:rsidP="00C85405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 w:rsidRPr="003B1021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HTTP </w:t>
            </w:r>
            <w:proofErr w:type="spellStart"/>
            <w:r w:rsidR="00626AEC" w:rsidRPr="003B1021">
              <w:rPr>
                <w:rFonts w:asciiTheme="minorHAnsi" w:hAnsiTheme="minorHAnsi" w:cstheme="minorHAnsi"/>
                <w:color w:val="000000" w:themeColor="text1"/>
                <w:sz w:val="20"/>
              </w:rPr>
              <w:t>method</w:t>
            </w:r>
            <w:proofErr w:type="spellEnd"/>
          </w:p>
        </w:tc>
        <w:tc>
          <w:tcPr>
            <w:tcW w:w="3974" w:type="pct"/>
            <w:shd w:val="clear" w:color="auto" w:fill="FFFFFF" w:themeFill="background1"/>
          </w:tcPr>
          <w:p w14:paraId="1817C86A" w14:textId="05FDE2AB" w:rsidR="00626AEC" w:rsidRPr="0063618E" w:rsidRDefault="00626AEC" w:rsidP="00C854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  <w:szCs w:val="22"/>
              </w:rPr>
            </w:pPr>
            <w:r w:rsidRPr="0063618E">
              <w:rPr>
                <w:b w:val="0"/>
                <w:color w:val="auto"/>
                <w:szCs w:val="22"/>
              </w:rPr>
              <w:t>GET</w:t>
            </w:r>
          </w:p>
        </w:tc>
      </w:tr>
      <w:tr w:rsidR="00626AEC" w:rsidRPr="00BB315D" w14:paraId="73E6DAD3" w14:textId="77777777" w:rsidTr="00733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DBE5F1" w:themeFill="accent1" w:themeFillTint="33"/>
          </w:tcPr>
          <w:p w14:paraId="08683272" w14:textId="1641A2B5" w:rsidR="00626AEC" w:rsidRPr="003B1021" w:rsidRDefault="00626AEC" w:rsidP="00C85405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proofErr w:type="spellStart"/>
            <w:r w:rsidRPr="003B1021">
              <w:rPr>
                <w:rFonts w:asciiTheme="minorHAnsi" w:hAnsiTheme="minorHAnsi" w:cstheme="minorHAnsi"/>
                <w:color w:val="000000" w:themeColor="text1"/>
                <w:sz w:val="20"/>
              </w:rPr>
              <w:t>Endpoint</w:t>
            </w:r>
            <w:proofErr w:type="spellEnd"/>
          </w:p>
        </w:tc>
        <w:tc>
          <w:tcPr>
            <w:tcW w:w="3974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063E75A" w14:textId="6E2C0476" w:rsidR="00626AEC" w:rsidRPr="00F2422F" w:rsidRDefault="0006020D" w:rsidP="001956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  <w:lang w:val="en-US"/>
              </w:rPr>
            </w:pPr>
            <w:r w:rsidRPr="00527FED">
              <w:rPr>
                <w:lang w:val="en-US"/>
              </w:rPr>
              <w:t>&lt;</w:t>
            </w:r>
            <w:proofErr w:type="spellStart"/>
            <w:r w:rsidRPr="00527FED">
              <w:rPr>
                <w:lang w:val="en-US"/>
              </w:rPr>
              <w:t>production_endpoint</w:t>
            </w:r>
            <w:proofErr w:type="spellEnd"/>
            <w:r>
              <w:rPr>
                <w:lang w:val="en-US"/>
              </w:rPr>
              <w:t>&gt;:</w:t>
            </w:r>
            <w:r w:rsidRPr="00485BA3">
              <w:rPr>
                <w:lang w:val="en-US"/>
              </w:rPr>
              <w:t>5005</w:t>
            </w:r>
            <w:r>
              <w:rPr>
                <w:lang w:val="en-US"/>
              </w:rPr>
              <w:t>/</w:t>
            </w:r>
            <w:proofErr w:type="spellStart"/>
            <w:r w:rsidR="000E7EAB">
              <w:rPr>
                <w:lang w:val="en-US"/>
              </w:rPr>
              <w:t>masterdata</w:t>
            </w:r>
            <w:proofErr w:type="spellEnd"/>
            <w:r w:rsidR="000E7EAB">
              <w:rPr>
                <w:lang w:val="en-US"/>
              </w:rPr>
              <w:t>/v2</w:t>
            </w:r>
            <w:r w:rsidR="00626AEC" w:rsidRPr="00F2422F">
              <w:rPr>
                <w:lang w:val="en-US"/>
              </w:rPr>
              <w:t>/</w:t>
            </w:r>
            <w:r w:rsidR="00DF706C" w:rsidRPr="00F2422F">
              <w:rPr>
                <w:lang w:val="en-US"/>
              </w:rPr>
              <w:t>association</w:t>
            </w:r>
            <w:r w:rsidR="000E7EAB">
              <w:rPr>
                <w:lang w:val="en-US"/>
              </w:rPr>
              <w:t>s</w:t>
            </w:r>
            <w:r w:rsidR="00DF706C" w:rsidRPr="00F2422F">
              <w:rPr>
                <w:lang w:val="en-US"/>
              </w:rPr>
              <w:t>/</w:t>
            </w:r>
            <w:r w:rsidR="00195608" w:rsidRPr="00F2422F">
              <w:rPr>
                <w:lang w:val="en-US"/>
              </w:rPr>
              <w:t>total</w:t>
            </w:r>
            <w:r w:rsidR="00626AEC" w:rsidRPr="00F2422F">
              <w:rPr>
                <w:lang w:val="en-US"/>
              </w:rPr>
              <w:t>/q</w:t>
            </w:r>
          </w:p>
        </w:tc>
      </w:tr>
      <w:tr w:rsidR="000D7D87" w:rsidRPr="000D6ABE" w14:paraId="39C6B213" w14:textId="77777777" w:rsidTr="00733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pct"/>
            <w:shd w:val="clear" w:color="auto" w:fill="DBE5F1" w:themeFill="accent1" w:themeFillTint="33"/>
          </w:tcPr>
          <w:p w14:paraId="59A4C569" w14:textId="4F104517" w:rsidR="000D7D87" w:rsidRPr="003B1021" w:rsidRDefault="000D7D87" w:rsidP="00C85405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 w:rsidRPr="003B1021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HTTP </w:t>
            </w:r>
            <w:proofErr w:type="spellStart"/>
            <w:r w:rsidRPr="003B1021">
              <w:rPr>
                <w:rFonts w:asciiTheme="minorHAnsi" w:hAnsiTheme="minorHAnsi" w:cstheme="minorHAnsi"/>
                <w:color w:val="000000" w:themeColor="text1"/>
                <w:sz w:val="20"/>
              </w:rPr>
              <w:t>header</w:t>
            </w:r>
            <w:proofErr w:type="spellEnd"/>
          </w:p>
        </w:tc>
        <w:tc>
          <w:tcPr>
            <w:tcW w:w="3974" w:type="pct"/>
          </w:tcPr>
          <w:p w14:paraId="21364375" w14:textId="3E376224" w:rsidR="000D7D87" w:rsidRPr="00527FED" w:rsidRDefault="000D7D87" w:rsidP="00195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Auhtorization</w:t>
            </w:r>
            <w:proofErr w:type="spellEnd"/>
          </w:p>
        </w:tc>
      </w:tr>
      <w:tr w:rsidR="00626AEC" w:rsidRPr="003B1021" w14:paraId="78CB630A" w14:textId="77777777" w:rsidTr="00733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DBE5F1" w:themeFill="accent1" w:themeFillTint="33"/>
          </w:tcPr>
          <w:p w14:paraId="7A65C803" w14:textId="52C7426F" w:rsidR="00626AEC" w:rsidRPr="003B1021" w:rsidRDefault="006715FA" w:rsidP="00C85405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proofErr w:type="spellStart"/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Mandatory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input</w:t>
            </w:r>
          </w:p>
        </w:tc>
        <w:tc>
          <w:tcPr>
            <w:tcW w:w="3974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4EC4B29" w14:textId="52E0D0C7" w:rsidR="00626AEC" w:rsidRPr="003B1021" w:rsidRDefault="00626AEC" w:rsidP="003B1021">
            <w:pPr>
              <w:pStyle w:val="Paragrafoelenco"/>
              <w:numPr>
                <w:ilvl w:val="0"/>
                <w:numId w:val="4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B1021">
              <w:rPr>
                <w:lang w:val="en-US"/>
              </w:rPr>
              <w:t>date</w:t>
            </w:r>
            <w:r w:rsidR="002E302E" w:rsidRPr="003B1021">
              <w:rPr>
                <w:lang w:val="en-US"/>
              </w:rPr>
              <w:t>=</w:t>
            </w:r>
            <w:proofErr w:type="spellStart"/>
            <w:r w:rsidR="002E302E" w:rsidRPr="003B1021">
              <w:rPr>
                <w:lang w:val="en-US"/>
              </w:rPr>
              <w:t>yyyy</w:t>
            </w:r>
            <w:proofErr w:type="spellEnd"/>
            <w:r w:rsidR="002E302E" w:rsidRPr="003B1021">
              <w:rPr>
                <w:lang w:val="en-US"/>
              </w:rPr>
              <w:t>-MM-</w:t>
            </w:r>
            <w:proofErr w:type="spellStart"/>
            <w:r w:rsidR="002E302E" w:rsidRPr="003B1021">
              <w:rPr>
                <w:lang w:val="en-US"/>
              </w:rPr>
              <w:t>dd</w:t>
            </w:r>
            <w:proofErr w:type="spellEnd"/>
            <w:r w:rsidR="00136452" w:rsidRPr="003B1021">
              <w:rPr>
                <w:lang w:val="en-US"/>
              </w:rPr>
              <w:t xml:space="preserve"> </w:t>
            </w:r>
          </w:p>
          <w:p w14:paraId="2DB70291" w14:textId="1F68E56E" w:rsidR="00626AEC" w:rsidRPr="003B1021" w:rsidRDefault="00626AEC" w:rsidP="003B1021">
            <w:pPr>
              <w:pStyle w:val="Paragrafoelenco"/>
              <w:numPr>
                <w:ilvl w:val="0"/>
                <w:numId w:val="4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B1021">
              <w:rPr>
                <w:lang w:val="en-US"/>
              </w:rPr>
              <w:t>type</w:t>
            </w:r>
            <w:r w:rsidR="002E302E" w:rsidRPr="003B1021">
              <w:rPr>
                <w:lang w:val="en-US"/>
              </w:rPr>
              <w:t>=</w:t>
            </w:r>
            <w:r w:rsidR="003B1021" w:rsidRPr="003B1021">
              <w:rPr>
                <w:lang w:val="en-US"/>
              </w:rPr>
              <w:t>[OU, CC]</w:t>
            </w:r>
          </w:p>
        </w:tc>
      </w:tr>
      <w:tr w:rsidR="00626AEC" w:rsidRPr="00FE3D9E" w14:paraId="2A7AA994" w14:textId="77777777" w:rsidTr="00733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pct"/>
            <w:shd w:val="clear" w:color="auto" w:fill="DBE5F1" w:themeFill="accent1" w:themeFillTint="33"/>
          </w:tcPr>
          <w:p w14:paraId="17D0B81C" w14:textId="3EC84EEF" w:rsidR="00626AEC" w:rsidRPr="003B1021" w:rsidRDefault="00626AEC" w:rsidP="00C85405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 w:rsidRPr="003B1021">
              <w:rPr>
                <w:rFonts w:asciiTheme="minorHAnsi" w:hAnsiTheme="minorHAnsi" w:cstheme="minorHAnsi"/>
                <w:color w:val="000000" w:themeColor="text1"/>
                <w:sz w:val="20"/>
              </w:rPr>
              <w:t>Output</w:t>
            </w:r>
          </w:p>
        </w:tc>
        <w:tc>
          <w:tcPr>
            <w:tcW w:w="3974" w:type="pct"/>
          </w:tcPr>
          <w:p w14:paraId="3D33C13F" w14:textId="6493347D" w:rsidR="00626AEC" w:rsidRPr="0063618E" w:rsidRDefault="00FC45AE" w:rsidP="00626A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63618E">
              <w:rPr>
                <w:szCs w:val="22"/>
              </w:rPr>
              <w:t>JSON</w:t>
            </w:r>
          </w:p>
        </w:tc>
      </w:tr>
    </w:tbl>
    <w:p w14:paraId="5832AED8" w14:textId="11CACA6D" w:rsidR="00930F20" w:rsidRPr="008D5D09" w:rsidRDefault="009949DD" w:rsidP="009949DD">
      <w:pPr>
        <w:jc w:val="center"/>
        <w:rPr>
          <w:b/>
        </w:rPr>
      </w:pPr>
      <w:bookmarkStart w:id="34" w:name="_Toc14363334"/>
      <w:bookmarkStart w:id="35" w:name="_Toc15482894"/>
      <w:r w:rsidRPr="008D5D09">
        <w:rPr>
          <w:b/>
          <w:sz w:val="18"/>
        </w:rPr>
        <w:t xml:space="preserve">Tabella </w:t>
      </w:r>
      <w:r w:rsidRPr="008D5D09">
        <w:rPr>
          <w:b/>
          <w:sz w:val="18"/>
        </w:rPr>
        <w:fldChar w:fldCharType="begin"/>
      </w:r>
      <w:r w:rsidRPr="008D5D09">
        <w:rPr>
          <w:b/>
          <w:sz w:val="18"/>
        </w:rPr>
        <w:instrText xml:space="preserve"> SEQ Tabella \* ARABIC </w:instrText>
      </w:r>
      <w:r w:rsidRPr="008D5D09">
        <w:rPr>
          <w:b/>
          <w:sz w:val="18"/>
        </w:rPr>
        <w:fldChar w:fldCharType="separate"/>
      </w:r>
      <w:r w:rsidR="0052257A">
        <w:rPr>
          <w:b/>
          <w:noProof/>
          <w:sz w:val="18"/>
        </w:rPr>
        <w:t>1</w:t>
      </w:r>
      <w:r w:rsidRPr="008D5D09">
        <w:rPr>
          <w:b/>
          <w:sz w:val="18"/>
        </w:rPr>
        <w:fldChar w:fldCharType="end"/>
      </w:r>
      <w:r w:rsidRPr="008D5D09">
        <w:rPr>
          <w:b/>
          <w:sz w:val="18"/>
        </w:rPr>
        <w:t xml:space="preserve"> – </w:t>
      </w:r>
      <w:bookmarkEnd w:id="34"/>
      <w:r w:rsidR="00654813">
        <w:rPr>
          <w:b/>
          <w:sz w:val="18"/>
        </w:rPr>
        <w:t>Specifica API</w:t>
      </w:r>
      <w:r w:rsidRPr="008D5D09">
        <w:rPr>
          <w:b/>
          <w:sz w:val="18"/>
        </w:rPr>
        <w:t xml:space="preserve"> </w:t>
      </w:r>
      <w:r w:rsidR="0063681F" w:rsidRPr="008D5D09">
        <w:rPr>
          <w:b/>
          <w:sz w:val="18"/>
        </w:rPr>
        <w:t>per</w:t>
      </w:r>
      <w:r w:rsidRPr="008D5D09">
        <w:rPr>
          <w:b/>
          <w:sz w:val="18"/>
        </w:rPr>
        <w:t xml:space="preserve"> recupero </w:t>
      </w:r>
      <w:r w:rsidR="003B1021">
        <w:rPr>
          <w:b/>
          <w:sz w:val="18"/>
        </w:rPr>
        <w:t>del numero totale</w:t>
      </w:r>
      <w:r w:rsidR="0063681F" w:rsidRPr="008D5D09">
        <w:rPr>
          <w:b/>
          <w:sz w:val="18"/>
        </w:rPr>
        <w:t xml:space="preserve"> delle </w:t>
      </w:r>
      <w:r w:rsidRPr="008D5D09">
        <w:rPr>
          <w:b/>
          <w:sz w:val="18"/>
        </w:rPr>
        <w:t>UO</w:t>
      </w:r>
      <w:bookmarkEnd w:id="35"/>
    </w:p>
    <w:p w14:paraId="4E06DFEE" w14:textId="56C0E8D1" w:rsidR="00845F5D" w:rsidRDefault="000D7D87" w:rsidP="002E302E">
      <w:pPr>
        <w:pStyle w:val="Titolo3"/>
      </w:pPr>
      <w:bookmarkStart w:id="36" w:name="_Toc15482845"/>
      <w:r>
        <w:t>Input</w:t>
      </w:r>
      <w:bookmarkEnd w:id="36"/>
    </w:p>
    <w:p w14:paraId="17D52207" w14:textId="77777777" w:rsidR="003B1021" w:rsidRPr="006715FA" w:rsidRDefault="003B1021" w:rsidP="0069323E">
      <w:pPr>
        <w:rPr>
          <w:rFonts w:asciiTheme="minorHAnsi" w:hAnsiTheme="minorHAnsi" w:cstheme="minorHAnsi"/>
          <w:sz w:val="24"/>
          <w:szCs w:val="24"/>
          <w:lang w:eastAsia="en-US"/>
        </w:rPr>
      </w:pPr>
      <w:r w:rsidRPr="006715FA">
        <w:rPr>
          <w:rFonts w:asciiTheme="minorHAnsi" w:hAnsiTheme="minorHAnsi" w:cstheme="minorHAnsi"/>
          <w:sz w:val="24"/>
          <w:szCs w:val="24"/>
          <w:lang w:eastAsia="en-US"/>
        </w:rPr>
        <w:t>Per il corretto recupero delle informazioni richieste, sarà necessaria la seguente parametrizzazione della chiamata.</w:t>
      </w:r>
    </w:p>
    <w:p w14:paraId="5FB6EDF9" w14:textId="2D530BD2" w:rsidR="0069323E" w:rsidRPr="003B1021" w:rsidRDefault="003B1021" w:rsidP="003B1021">
      <w:pPr>
        <w:pStyle w:val="Titolo4"/>
        <w:rPr>
          <w:lang w:eastAsia="en-US"/>
        </w:rPr>
      </w:pPr>
      <w:bookmarkStart w:id="37" w:name="_Toc15482846"/>
      <w:proofErr w:type="spellStart"/>
      <w:r>
        <w:rPr>
          <w:lang w:eastAsia="en-US"/>
        </w:rPr>
        <w:t>Header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parameters</w:t>
      </w:r>
      <w:bookmarkEnd w:id="37"/>
      <w:proofErr w:type="spellEnd"/>
    </w:p>
    <w:tbl>
      <w:tblPr>
        <w:tblStyle w:val="Tabellagriglia4-colore1"/>
        <w:tblW w:w="5000" w:type="pct"/>
        <w:tblLook w:val="04A0" w:firstRow="1" w:lastRow="0" w:firstColumn="1" w:lastColumn="0" w:noHBand="0" w:noVBand="1"/>
      </w:tblPr>
      <w:tblGrid>
        <w:gridCol w:w="1881"/>
        <w:gridCol w:w="1880"/>
        <w:gridCol w:w="1880"/>
        <w:gridCol w:w="1880"/>
        <w:gridCol w:w="1880"/>
      </w:tblGrid>
      <w:tr w:rsidR="00927A43" w:rsidRPr="00527FED" w14:paraId="4652A7F3" w14:textId="77777777" w:rsidTr="007335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0E6E4DB9" w14:textId="77777777" w:rsidR="00927A43" w:rsidRPr="00527FED" w:rsidRDefault="00927A43" w:rsidP="00E71C50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Name</w:t>
            </w:r>
          </w:p>
        </w:tc>
        <w:tc>
          <w:tcPr>
            <w:tcW w:w="1000" w:type="pct"/>
            <w:hideMark/>
          </w:tcPr>
          <w:p w14:paraId="38A85F64" w14:textId="77777777" w:rsidR="00927A43" w:rsidRPr="00527FED" w:rsidRDefault="00927A43" w:rsidP="00E71C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1000" w:type="pct"/>
            <w:hideMark/>
          </w:tcPr>
          <w:p w14:paraId="2E60471C" w14:textId="77777777" w:rsidR="00927A43" w:rsidRPr="00527FED" w:rsidRDefault="00927A43" w:rsidP="00E71C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Format</w:t>
            </w:r>
          </w:p>
        </w:tc>
        <w:tc>
          <w:tcPr>
            <w:tcW w:w="1000" w:type="pct"/>
            <w:hideMark/>
          </w:tcPr>
          <w:p w14:paraId="3E94D776" w14:textId="77777777" w:rsidR="00927A43" w:rsidRPr="00527FED" w:rsidRDefault="00927A43" w:rsidP="00E71C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Mandatory</w:t>
            </w:r>
          </w:p>
        </w:tc>
        <w:tc>
          <w:tcPr>
            <w:tcW w:w="1000" w:type="pct"/>
            <w:hideMark/>
          </w:tcPr>
          <w:p w14:paraId="6F1A9EFC" w14:textId="77777777" w:rsidR="00927A43" w:rsidRPr="00527FED" w:rsidRDefault="00927A43" w:rsidP="00E71C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Default value</w:t>
            </w:r>
          </w:p>
        </w:tc>
      </w:tr>
      <w:tr w:rsidR="00927A43" w:rsidRPr="00927A43" w14:paraId="5D2985EB" w14:textId="77777777" w:rsidTr="00733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6C01F94E" w14:textId="77777777" w:rsidR="00927A43" w:rsidRPr="00527FED" w:rsidRDefault="00927A43" w:rsidP="00E71C50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Authorization</w:t>
            </w:r>
          </w:p>
        </w:tc>
        <w:tc>
          <w:tcPr>
            <w:tcW w:w="1000" w:type="pct"/>
          </w:tcPr>
          <w:p w14:paraId="22C611FC" w14:textId="05369A36" w:rsidR="00927A43" w:rsidRPr="0008117D" w:rsidRDefault="00927A43" w:rsidP="00CA131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US"/>
              </w:rPr>
            </w:pPr>
            <w:r w:rsidRPr="0008117D">
              <w:rPr>
                <w:lang w:eastAsia="en-US"/>
              </w:rPr>
              <w:t xml:space="preserve">HTTP Basic </w:t>
            </w:r>
            <w:proofErr w:type="spellStart"/>
            <w:r w:rsidRPr="0008117D">
              <w:rPr>
                <w:lang w:eastAsia="en-US"/>
              </w:rPr>
              <w:t>Authentication</w:t>
            </w:r>
            <w:proofErr w:type="spellEnd"/>
            <w:r w:rsidR="0008117D" w:rsidRPr="0008117D">
              <w:rPr>
                <w:lang w:eastAsia="en-US"/>
              </w:rPr>
              <w:t xml:space="preserve">. </w:t>
            </w:r>
          </w:p>
        </w:tc>
        <w:tc>
          <w:tcPr>
            <w:tcW w:w="1000" w:type="pct"/>
          </w:tcPr>
          <w:p w14:paraId="23ACB2B6" w14:textId="77777777" w:rsidR="00927A43" w:rsidRPr="0008117D" w:rsidRDefault="00927A43" w:rsidP="00E71C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US"/>
              </w:rPr>
            </w:pPr>
            <w:proofErr w:type="spellStart"/>
            <w:r w:rsidRPr="0008117D">
              <w:rPr>
                <w:lang w:eastAsia="en-US"/>
              </w:rPr>
              <w:t>string</w:t>
            </w:r>
            <w:proofErr w:type="spellEnd"/>
          </w:p>
        </w:tc>
        <w:tc>
          <w:tcPr>
            <w:tcW w:w="1000" w:type="pct"/>
          </w:tcPr>
          <w:p w14:paraId="3350B281" w14:textId="77777777" w:rsidR="00927A43" w:rsidRPr="0008117D" w:rsidRDefault="00927A43" w:rsidP="00E71C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US"/>
              </w:rPr>
            </w:pPr>
            <w:r w:rsidRPr="0008117D">
              <w:rPr>
                <w:lang w:eastAsia="en-US"/>
              </w:rPr>
              <w:t>Yes</w:t>
            </w:r>
          </w:p>
        </w:tc>
        <w:tc>
          <w:tcPr>
            <w:tcW w:w="1000" w:type="pct"/>
          </w:tcPr>
          <w:p w14:paraId="39DCD628" w14:textId="7FFC932A" w:rsidR="00927A43" w:rsidRPr="0008117D" w:rsidRDefault="0008117D" w:rsidP="000811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US"/>
              </w:rPr>
            </w:pPr>
            <w:r w:rsidRPr="0008117D">
              <w:rPr>
                <w:lang w:eastAsia="en-US"/>
              </w:rPr>
              <w:t>-</w:t>
            </w:r>
          </w:p>
        </w:tc>
      </w:tr>
    </w:tbl>
    <w:p w14:paraId="70070669" w14:textId="427F859B" w:rsidR="00927A43" w:rsidRPr="008D5D09" w:rsidRDefault="00927A43" w:rsidP="00927A43">
      <w:pPr>
        <w:jc w:val="center"/>
        <w:rPr>
          <w:b/>
        </w:rPr>
      </w:pPr>
      <w:bookmarkStart w:id="38" w:name="_Toc15482895"/>
      <w:r w:rsidRPr="008D5D09">
        <w:rPr>
          <w:b/>
          <w:sz w:val="18"/>
        </w:rPr>
        <w:t xml:space="preserve">Tabella </w:t>
      </w:r>
      <w:r w:rsidRPr="008D5D09">
        <w:rPr>
          <w:b/>
          <w:sz w:val="18"/>
        </w:rPr>
        <w:fldChar w:fldCharType="begin"/>
      </w:r>
      <w:r w:rsidRPr="008D5D09">
        <w:rPr>
          <w:b/>
          <w:sz w:val="18"/>
        </w:rPr>
        <w:instrText xml:space="preserve"> SEQ Tabella \* ARABIC </w:instrText>
      </w:r>
      <w:r w:rsidRPr="008D5D09">
        <w:rPr>
          <w:b/>
          <w:sz w:val="18"/>
        </w:rPr>
        <w:fldChar w:fldCharType="separate"/>
      </w:r>
      <w:r w:rsidR="0052257A">
        <w:rPr>
          <w:b/>
          <w:noProof/>
          <w:sz w:val="18"/>
        </w:rPr>
        <w:t>2</w:t>
      </w:r>
      <w:r w:rsidRPr="008D5D09">
        <w:rPr>
          <w:b/>
          <w:sz w:val="18"/>
        </w:rPr>
        <w:fldChar w:fldCharType="end"/>
      </w:r>
      <w:r w:rsidRPr="008D5D09">
        <w:rPr>
          <w:b/>
          <w:sz w:val="18"/>
        </w:rPr>
        <w:t xml:space="preserve"> –</w:t>
      </w:r>
      <w:proofErr w:type="spellStart"/>
      <w:r w:rsidR="00700076">
        <w:rPr>
          <w:b/>
          <w:sz w:val="18"/>
        </w:rPr>
        <w:t>H</w:t>
      </w:r>
      <w:r w:rsidR="003B1021">
        <w:rPr>
          <w:b/>
          <w:sz w:val="18"/>
        </w:rPr>
        <w:t>eader</w:t>
      </w:r>
      <w:proofErr w:type="spellEnd"/>
      <w:r w:rsidR="003B1021">
        <w:rPr>
          <w:b/>
          <w:sz w:val="18"/>
        </w:rPr>
        <w:t xml:space="preserve"> </w:t>
      </w:r>
      <w:proofErr w:type="spellStart"/>
      <w:r w:rsidR="003B1021">
        <w:rPr>
          <w:b/>
          <w:sz w:val="18"/>
        </w:rPr>
        <w:t>parameters</w:t>
      </w:r>
      <w:proofErr w:type="spellEnd"/>
      <w:r w:rsidR="00700076">
        <w:rPr>
          <w:b/>
          <w:sz w:val="18"/>
        </w:rPr>
        <w:t xml:space="preserve"> per chi</w:t>
      </w:r>
      <w:r w:rsidR="001B5BDE">
        <w:rPr>
          <w:b/>
          <w:sz w:val="18"/>
        </w:rPr>
        <w:t>a</w:t>
      </w:r>
      <w:r w:rsidR="00700076">
        <w:rPr>
          <w:b/>
          <w:sz w:val="18"/>
        </w:rPr>
        <w:t>mata numero totale di elaborazioni</w:t>
      </w:r>
      <w:bookmarkEnd w:id="38"/>
    </w:p>
    <w:p w14:paraId="7EB7E0D3" w14:textId="76735988" w:rsidR="00927A43" w:rsidRPr="0069323E" w:rsidRDefault="003B1021" w:rsidP="003B1021">
      <w:pPr>
        <w:pStyle w:val="Titolo4"/>
        <w:rPr>
          <w:lang w:eastAsia="en-US"/>
        </w:rPr>
      </w:pPr>
      <w:bookmarkStart w:id="39" w:name="_Toc15482847"/>
      <w:r>
        <w:rPr>
          <w:lang w:eastAsia="en-US"/>
        </w:rPr>
        <w:t xml:space="preserve">Query </w:t>
      </w:r>
      <w:proofErr w:type="spellStart"/>
      <w:r>
        <w:rPr>
          <w:lang w:eastAsia="en-US"/>
        </w:rPr>
        <w:t>parameters</w:t>
      </w:r>
      <w:bookmarkEnd w:id="39"/>
      <w:proofErr w:type="spellEnd"/>
    </w:p>
    <w:tbl>
      <w:tblPr>
        <w:tblStyle w:val="Tabellagriglia4-colore1"/>
        <w:tblW w:w="5000" w:type="pct"/>
        <w:tblLook w:val="04A0" w:firstRow="1" w:lastRow="0" w:firstColumn="1" w:lastColumn="0" w:noHBand="0" w:noVBand="1"/>
      </w:tblPr>
      <w:tblGrid>
        <w:gridCol w:w="1881"/>
        <w:gridCol w:w="1880"/>
        <w:gridCol w:w="1880"/>
        <w:gridCol w:w="1880"/>
        <w:gridCol w:w="1880"/>
      </w:tblGrid>
      <w:tr w:rsidR="00927A43" w:rsidRPr="00527FED" w14:paraId="45C9206C" w14:textId="77777777" w:rsidTr="007335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6F38EC92" w14:textId="77777777" w:rsidR="00927A43" w:rsidRPr="00527FED" w:rsidRDefault="00927A43" w:rsidP="00E71C50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Name</w:t>
            </w:r>
          </w:p>
        </w:tc>
        <w:tc>
          <w:tcPr>
            <w:tcW w:w="1000" w:type="pct"/>
            <w:hideMark/>
          </w:tcPr>
          <w:p w14:paraId="75D888DC" w14:textId="77777777" w:rsidR="00927A43" w:rsidRPr="00527FED" w:rsidRDefault="00927A43" w:rsidP="00E71C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1000" w:type="pct"/>
            <w:hideMark/>
          </w:tcPr>
          <w:p w14:paraId="0F074873" w14:textId="77777777" w:rsidR="00927A43" w:rsidRPr="00527FED" w:rsidRDefault="00927A43" w:rsidP="00E71C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Format</w:t>
            </w:r>
          </w:p>
        </w:tc>
        <w:tc>
          <w:tcPr>
            <w:tcW w:w="1000" w:type="pct"/>
            <w:hideMark/>
          </w:tcPr>
          <w:p w14:paraId="2573263E" w14:textId="77777777" w:rsidR="00927A43" w:rsidRPr="00527FED" w:rsidRDefault="00927A43" w:rsidP="00E71C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Mandatory</w:t>
            </w:r>
          </w:p>
        </w:tc>
        <w:tc>
          <w:tcPr>
            <w:tcW w:w="1000" w:type="pct"/>
            <w:hideMark/>
          </w:tcPr>
          <w:p w14:paraId="4D8ED06B" w14:textId="77777777" w:rsidR="00927A43" w:rsidRPr="00527FED" w:rsidRDefault="00927A43" w:rsidP="00E71C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Default value</w:t>
            </w:r>
          </w:p>
        </w:tc>
      </w:tr>
      <w:tr w:rsidR="00927A43" w:rsidRPr="00A42850" w14:paraId="674F5191" w14:textId="77777777" w:rsidTr="00733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4FEDB390" w14:textId="18738240" w:rsidR="00927A43" w:rsidRPr="00527FED" w:rsidRDefault="00927A43" w:rsidP="00E71C50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Date</w:t>
            </w:r>
          </w:p>
        </w:tc>
        <w:tc>
          <w:tcPr>
            <w:tcW w:w="1000" w:type="pct"/>
          </w:tcPr>
          <w:p w14:paraId="6D0E7D77" w14:textId="328747A2" w:rsidR="00927A43" w:rsidRPr="00C14028" w:rsidRDefault="00C14028" w:rsidP="0045071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US"/>
              </w:rPr>
            </w:pPr>
            <w:r w:rsidRPr="00C14028">
              <w:rPr>
                <w:lang w:eastAsia="en-US"/>
              </w:rPr>
              <w:t xml:space="preserve">Indica </w:t>
            </w:r>
            <w:r w:rsidR="0045071F">
              <w:rPr>
                <w:lang w:eastAsia="en-US"/>
              </w:rPr>
              <w:t xml:space="preserve">le Associazioni UO-CC da considerare per il conteggio, ovvero  </w:t>
            </w:r>
            <w:r w:rsidRPr="00C14028">
              <w:rPr>
                <w:lang w:eastAsia="en-US"/>
              </w:rPr>
              <w:t xml:space="preserve"> </w:t>
            </w:r>
            <w:r w:rsidR="0045071F">
              <w:rPr>
                <w:lang w:eastAsia="en-US"/>
              </w:rPr>
              <w:t xml:space="preserve">quelle </w:t>
            </w:r>
            <w:r>
              <w:rPr>
                <w:lang w:eastAsia="en-US"/>
              </w:rPr>
              <w:t>elaborate</w:t>
            </w:r>
            <w:r w:rsidR="0045071F">
              <w:rPr>
                <w:lang w:eastAsia="en-US"/>
              </w:rPr>
              <w:t xml:space="preserve"> dalla data in input</w:t>
            </w:r>
          </w:p>
        </w:tc>
        <w:tc>
          <w:tcPr>
            <w:tcW w:w="1000" w:type="pct"/>
          </w:tcPr>
          <w:p w14:paraId="5FF03C7C" w14:textId="49CE98A9" w:rsidR="00927A43" w:rsidRPr="00527FED" w:rsidRDefault="0008117D" w:rsidP="00E71C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string </w:t>
            </w:r>
            <w:proofErr w:type="spellStart"/>
            <w:r w:rsidR="00C14028" w:rsidRPr="0008117D">
              <w:rPr>
                <w:i/>
                <w:lang w:val="en-US" w:eastAsia="en-US"/>
              </w:rPr>
              <w:t>yy</w:t>
            </w:r>
            <w:r w:rsidR="00854CA0" w:rsidRPr="0008117D">
              <w:rPr>
                <w:i/>
                <w:lang w:val="en-US" w:eastAsia="en-US"/>
              </w:rPr>
              <w:t>y</w:t>
            </w:r>
            <w:r w:rsidR="00C14028" w:rsidRPr="0008117D">
              <w:rPr>
                <w:i/>
                <w:lang w:val="en-US" w:eastAsia="en-US"/>
              </w:rPr>
              <w:t>y</w:t>
            </w:r>
            <w:proofErr w:type="spellEnd"/>
            <w:r w:rsidR="00C14028" w:rsidRPr="0008117D">
              <w:rPr>
                <w:i/>
                <w:lang w:val="en-US" w:eastAsia="en-US"/>
              </w:rPr>
              <w:t>-MM-</w:t>
            </w:r>
            <w:proofErr w:type="spellStart"/>
            <w:r w:rsidR="00C14028" w:rsidRPr="0008117D">
              <w:rPr>
                <w:i/>
                <w:lang w:val="en-US" w:eastAsia="en-US"/>
              </w:rPr>
              <w:t>dd</w:t>
            </w:r>
            <w:proofErr w:type="spellEnd"/>
          </w:p>
        </w:tc>
        <w:tc>
          <w:tcPr>
            <w:tcW w:w="1000" w:type="pct"/>
          </w:tcPr>
          <w:p w14:paraId="143AA3BE" w14:textId="644163BA" w:rsidR="00927A43" w:rsidRPr="005B10B4" w:rsidRDefault="00C14028" w:rsidP="00C140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Yes</w:t>
            </w:r>
          </w:p>
        </w:tc>
        <w:tc>
          <w:tcPr>
            <w:tcW w:w="1000" w:type="pct"/>
          </w:tcPr>
          <w:p w14:paraId="28A87063" w14:textId="41866174" w:rsidR="00927A43" w:rsidRPr="003B1021" w:rsidRDefault="003B1021" w:rsidP="003B10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eastAsia="en-US"/>
              </w:rPr>
              <w:t>.</w:t>
            </w:r>
          </w:p>
        </w:tc>
      </w:tr>
      <w:tr w:rsidR="00C14028" w:rsidRPr="00A42850" w14:paraId="2F08D4EC" w14:textId="77777777" w:rsidTr="00733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759027EE" w14:textId="00DD33A3" w:rsidR="00C14028" w:rsidRPr="003B1021" w:rsidRDefault="00C14028" w:rsidP="00E71C50">
            <w:pPr>
              <w:rPr>
                <w:lang w:eastAsia="en-US"/>
              </w:rPr>
            </w:pPr>
            <w:proofErr w:type="spellStart"/>
            <w:r w:rsidRPr="003B1021">
              <w:rPr>
                <w:lang w:eastAsia="en-US"/>
              </w:rPr>
              <w:t>Type</w:t>
            </w:r>
            <w:proofErr w:type="spellEnd"/>
          </w:p>
        </w:tc>
        <w:tc>
          <w:tcPr>
            <w:tcW w:w="1000" w:type="pct"/>
          </w:tcPr>
          <w:p w14:paraId="3658BCF0" w14:textId="60288922" w:rsidR="00C14028" w:rsidRPr="0045071F" w:rsidRDefault="0045071F" w:rsidP="004507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 w:rsidRPr="0045071F">
              <w:rPr>
                <w:lang w:eastAsia="en-US"/>
              </w:rPr>
              <w:t xml:space="preserve">Indica </w:t>
            </w:r>
            <w:r>
              <w:rPr>
                <w:lang w:eastAsia="en-US"/>
              </w:rPr>
              <w:t xml:space="preserve">il tipo degli elementi da considerare per il conteggio, se UO oppure </w:t>
            </w:r>
            <w:proofErr w:type="spellStart"/>
            <w:r>
              <w:rPr>
                <w:lang w:eastAsia="en-US"/>
              </w:rPr>
              <w:t>CdC</w:t>
            </w:r>
            <w:proofErr w:type="spellEnd"/>
            <w:r w:rsidR="0008117D">
              <w:rPr>
                <w:lang w:eastAsia="en-US"/>
              </w:rPr>
              <w:t>. Sono ammessi esclusivamente i valori “OU” o “CC”.</w:t>
            </w:r>
          </w:p>
        </w:tc>
        <w:tc>
          <w:tcPr>
            <w:tcW w:w="1000" w:type="pct"/>
          </w:tcPr>
          <w:p w14:paraId="05551730" w14:textId="403658E1" w:rsidR="00C14028" w:rsidRPr="003B1021" w:rsidRDefault="0008117D" w:rsidP="00E71C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proofErr w:type="spellStart"/>
            <w:r>
              <w:rPr>
                <w:lang w:eastAsia="en-US"/>
              </w:rPr>
              <w:t>string</w:t>
            </w:r>
            <w:proofErr w:type="spellEnd"/>
            <w:r>
              <w:rPr>
                <w:lang w:eastAsia="en-US"/>
              </w:rPr>
              <w:t xml:space="preserve"> </w:t>
            </w:r>
            <w:r w:rsidRPr="0008117D">
              <w:rPr>
                <w:i/>
                <w:lang w:eastAsia="en-US"/>
              </w:rPr>
              <w:t>[CC, OU]</w:t>
            </w:r>
          </w:p>
        </w:tc>
        <w:tc>
          <w:tcPr>
            <w:tcW w:w="1000" w:type="pct"/>
          </w:tcPr>
          <w:p w14:paraId="2C67314E" w14:textId="766154DA" w:rsidR="00C14028" w:rsidRPr="003B1021" w:rsidRDefault="00C14028" w:rsidP="00C14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 w:rsidRPr="003B1021">
              <w:rPr>
                <w:lang w:eastAsia="en-US"/>
              </w:rPr>
              <w:t>Yes</w:t>
            </w:r>
          </w:p>
        </w:tc>
        <w:tc>
          <w:tcPr>
            <w:tcW w:w="1000" w:type="pct"/>
          </w:tcPr>
          <w:p w14:paraId="0DDB3EE7" w14:textId="5B5582A5" w:rsidR="00C14028" w:rsidRPr="003B1021" w:rsidRDefault="003B1021" w:rsidP="003B10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</w:tr>
    </w:tbl>
    <w:p w14:paraId="1E7D2F77" w14:textId="313560A7" w:rsidR="00927A43" w:rsidRPr="008D5D09" w:rsidRDefault="00927A43" w:rsidP="00927A43">
      <w:pPr>
        <w:jc w:val="center"/>
        <w:rPr>
          <w:b/>
        </w:rPr>
      </w:pPr>
      <w:bookmarkStart w:id="40" w:name="_Toc15482896"/>
      <w:r w:rsidRPr="008D5D09">
        <w:rPr>
          <w:b/>
          <w:sz w:val="18"/>
        </w:rPr>
        <w:t xml:space="preserve">Tabella </w:t>
      </w:r>
      <w:r w:rsidRPr="008D5D09">
        <w:rPr>
          <w:b/>
          <w:sz w:val="18"/>
        </w:rPr>
        <w:fldChar w:fldCharType="begin"/>
      </w:r>
      <w:r w:rsidRPr="008D5D09">
        <w:rPr>
          <w:b/>
          <w:sz w:val="18"/>
        </w:rPr>
        <w:instrText xml:space="preserve"> SEQ Tabella \* ARABIC </w:instrText>
      </w:r>
      <w:r w:rsidRPr="008D5D09">
        <w:rPr>
          <w:b/>
          <w:sz w:val="18"/>
        </w:rPr>
        <w:fldChar w:fldCharType="separate"/>
      </w:r>
      <w:r w:rsidR="0052257A">
        <w:rPr>
          <w:b/>
          <w:noProof/>
          <w:sz w:val="18"/>
        </w:rPr>
        <w:t>3</w:t>
      </w:r>
      <w:r w:rsidRPr="008D5D09">
        <w:rPr>
          <w:b/>
          <w:sz w:val="18"/>
        </w:rPr>
        <w:fldChar w:fldCharType="end"/>
      </w:r>
      <w:r w:rsidRPr="008D5D09">
        <w:rPr>
          <w:b/>
          <w:sz w:val="18"/>
        </w:rPr>
        <w:t xml:space="preserve"> – </w:t>
      </w:r>
      <w:r w:rsidR="00700076">
        <w:rPr>
          <w:b/>
          <w:sz w:val="18"/>
        </w:rPr>
        <w:t>Q</w:t>
      </w:r>
      <w:r w:rsidR="0008117D">
        <w:rPr>
          <w:b/>
          <w:sz w:val="18"/>
        </w:rPr>
        <w:t xml:space="preserve">uery </w:t>
      </w:r>
      <w:proofErr w:type="spellStart"/>
      <w:r w:rsidR="0008117D">
        <w:rPr>
          <w:b/>
          <w:sz w:val="18"/>
        </w:rPr>
        <w:t>parameters</w:t>
      </w:r>
      <w:proofErr w:type="spellEnd"/>
      <w:r w:rsidR="00700076">
        <w:rPr>
          <w:b/>
          <w:sz w:val="18"/>
        </w:rPr>
        <w:t xml:space="preserve"> per chi</w:t>
      </w:r>
      <w:r w:rsidR="001B5BDE">
        <w:rPr>
          <w:b/>
          <w:sz w:val="18"/>
        </w:rPr>
        <w:t>a</w:t>
      </w:r>
      <w:r w:rsidR="00700076">
        <w:rPr>
          <w:b/>
          <w:sz w:val="18"/>
        </w:rPr>
        <w:t>mata numero totale di elaborazioni</w:t>
      </w:r>
      <w:bookmarkEnd w:id="40"/>
    </w:p>
    <w:p w14:paraId="4FF3CB09" w14:textId="395F6DD5" w:rsidR="000D7D87" w:rsidRDefault="000D7D87" w:rsidP="000D7D87">
      <w:pPr>
        <w:pStyle w:val="Titolo3"/>
      </w:pPr>
      <w:bookmarkStart w:id="41" w:name="_Toc15482848"/>
      <w:r>
        <w:t>Output</w:t>
      </w:r>
      <w:bookmarkEnd w:id="41"/>
    </w:p>
    <w:p w14:paraId="131744A4" w14:textId="7C3F70AD" w:rsidR="0069323E" w:rsidRPr="006715FA" w:rsidRDefault="0069323E" w:rsidP="0008117D">
      <w:pPr>
        <w:rPr>
          <w:rFonts w:asciiTheme="minorHAnsi" w:hAnsiTheme="minorHAnsi" w:cstheme="minorHAnsi"/>
          <w:sz w:val="24"/>
          <w:szCs w:val="22"/>
          <w:lang w:eastAsia="en-US"/>
        </w:rPr>
      </w:pPr>
      <w:r w:rsidRPr="006715FA">
        <w:rPr>
          <w:rFonts w:asciiTheme="minorHAnsi" w:hAnsiTheme="minorHAnsi" w:cstheme="minorHAnsi"/>
          <w:sz w:val="24"/>
          <w:szCs w:val="22"/>
          <w:lang w:eastAsia="en-US"/>
        </w:rPr>
        <w:t xml:space="preserve">La risposta del Sistema prevede un body contenente il </w:t>
      </w:r>
      <w:r w:rsidR="0008117D" w:rsidRPr="006715FA">
        <w:rPr>
          <w:rFonts w:asciiTheme="minorHAnsi" w:hAnsiTheme="minorHAnsi" w:cstheme="minorHAnsi"/>
          <w:sz w:val="24"/>
          <w:szCs w:val="22"/>
          <w:lang w:eastAsia="en-US"/>
        </w:rPr>
        <w:t>numero totale</w:t>
      </w:r>
      <w:r w:rsidRPr="006715FA">
        <w:rPr>
          <w:rFonts w:asciiTheme="minorHAnsi" w:hAnsiTheme="minorHAnsi" w:cstheme="minorHAnsi"/>
          <w:sz w:val="24"/>
          <w:szCs w:val="22"/>
          <w:lang w:eastAsia="en-US"/>
        </w:rPr>
        <w:t xml:space="preserve"> degli elementi richiesti.</w:t>
      </w:r>
      <w:r w:rsidR="0008117D" w:rsidRPr="006715FA">
        <w:rPr>
          <w:rFonts w:asciiTheme="minorHAnsi" w:hAnsiTheme="minorHAnsi" w:cstheme="minorHAnsi"/>
          <w:sz w:val="24"/>
          <w:szCs w:val="22"/>
          <w:lang w:eastAsia="en-US"/>
        </w:rPr>
        <w:t xml:space="preserve"> </w:t>
      </w:r>
      <w:r w:rsidRPr="006715FA">
        <w:rPr>
          <w:rFonts w:asciiTheme="minorHAnsi" w:hAnsiTheme="minorHAnsi" w:cstheme="minorHAnsi"/>
          <w:sz w:val="24"/>
          <w:szCs w:val="22"/>
          <w:lang w:eastAsia="en-US"/>
        </w:rPr>
        <w:t>Nel dettaglio:</w:t>
      </w:r>
    </w:p>
    <w:p w14:paraId="322A7FB0" w14:textId="77777777" w:rsidR="0008117D" w:rsidRPr="0008117D" w:rsidRDefault="0008117D" w:rsidP="0008117D">
      <w:pPr>
        <w:rPr>
          <w:rFonts w:asciiTheme="minorHAnsi" w:hAnsiTheme="minorHAnsi" w:cstheme="minorHAnsi"/>
          <w:sz w:val="24"/>
          <w:szCs w:val="24"/>
          <w:lang w:eastAsia="en-US"/>
        </w:rPr>
      </w:pPr>
    </w:p>
    <w:tbl>
      <w:tblPr>
        <w:tblStyle w:val="Tabellagriglia4-colore1"/>
        <w:tblW w:w="5000" w:type="pct"/>
        <w:tblLook w:val="04A0" w:firstRow="1" w:lastRow="0" w:firstColumn="1" w:lastColumn="0" w:noHBand="0" w:noVBand="1"/>
      </w:tblPr>
      <w:tblGrid>
        <w:gridCol w:w="2351"/>
        <w:gridCol w:w="2350"/>
        <w:gridCol w:w="2350"/>
        <w:gridCol w:w="2350"/>
      </w:tblGrid>
      <w:tr w:rsidR="0069323E" w:rsidRPr="00161CA2" w14:paraId="48F999C7" w14:textId="77777777" w:rsidTr="007335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hideMark/>
          </w:tcPr>
          <w:p w14:paraId="5E1497F5" w14:textId="77777777" w:rsidR="0069323E" w:rsidRPr="0008117D" w:rsidRDefault="0069323E" w:rsidP="00E71C50">
            <w:pPr>
              <w:jc w:val="center"/>
              <w:rPr>
                <w:b w:val="0"/>
                <w:bCs w:val="0"/>
                <w:lang w:eastAsia="en-US"/>
              </w:rPr>
            </w:pPr>
            <w:proofErr w:type="spellStart"/>
            <w:r w:rsidRPr="0008117D">
              <w:rPr>
                <w:b w:val="0"/>
                <w:bCs w:val="0"/>
                <w:lang w:eastAsia="en-US"/>
              </w:rPr>
              <w:t>Name</w:t>
            </w:r>
            <w:proofErr w:type="spellEnd"/>
          </w:p>
        </w:tc>
        <w:tc>
          <w:tcPr>
            <w:tcW w:w="1250" w:type="pct"/>
            <w:hideMark/>
          </w:tcPr>
          <w:p w14:paraId="571680D2" w14:textId="77777777" w:rsidR="0069323E" w:rsidRPr="0008117D" w:rsidRDefault="0069323E" w:rsidP="00E71C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n-US"/>
              </w:rPr>
            </w:pPr>
            <w:proofErr w:type="spellStart"/>
            <w:r w:rsidRPr="0008117D">
              <w:rPr>
                <w:b w:val="0"/>
                <w:bCs w:val="0"/>
                <w:lang w:eastAsia="en-US"/>
              </w:rPr>
              <w:t>Description</w:t>
            </w:r>
            <w:proofErr w:type="spellEnd"/>
          </w:p>
        </w:tc>
        <w:tc>
          <w:tcPr>
            <w:tcW w:w="1250" w:type="pct"/>
            <w:hideMark/>
          </w:tcPr>
          <w:p w14:paraId="1558EAEF" w14:textId="77777777" w:rsidR="0069323E" w:rsidRPr="0008117D" w:rsidRDefault="0069323E" w:rsidP="00E71C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n-US"/>
              </w:rPr>
            </w:pPr>
            <w:r w:rsidRPr="0008117D">
              <w:rPr>
                <w:b w:val="0"/>
                <w:bCs w:val="0"/>
                <w:lang w:eastAsia="en-US"/>
              </w:rPr>
              <w:t>Format</w:t>
            </w:r>
          </w:p>
        </w:tc>
        <w:tc>
          <w:tcPr>
            <w:tcW w:w="1250" w:type="pct"/>
            <w:hideMark/>
          </w:tcPr>
          <w:p w14:paraId="0F3982DB" w14:textId="77777777" w:rsidR="0069323E" w:rsidRPr="0008117D" w:rsidRDefault="0069323E" w:rsidP="00E71C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n-US"/>
              </w:rPr>
            </w:pPr>
            <w:proofErr w:type="spellStart"/>
            <w:r w:rsidRPr="0008117D">
              <w:rPr>
                <w:b w:val="0"/>
                <w:bCs w:val="0"/>
                <w:lang w:eastAsia="en-US"/>
              </w:rPr>
              <w:t>Multiplicity</w:t>
            </w:r>
            <w:proofErr w:type="spellEnd"/>
          </w:p>
        </w:tc>
      </w:tr>
      <w:tr w:rsidR="0069323E" w:rsidRPr="00161CA2" w14:paraId="73347922" w14:textId="77777777" w:rsidTr="00733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2A8D3B97" w14:textId="22DBF946" w:rsidR="0069323E" w:rsidRPr="0008117D" w:rsidRDefault="0069323E" w:rsidP="00E71C50">
            <w:pPr>
              <w:rPr>
                <w:lang w:eastAsia="en-US"/>
              </w:rPr>
            </w:pPr>
            <w:proofErr w:type="spellStart"/>
            <w:r w:rsidRPr="0008117D">
              <w:rPr>
                <w:lang w:eastAsia="en-US"/>
              </w:rPr>
              <w:t>total_count</w:t>
            </w:r>
            <w:proofErr w:type="spellEnd"/>
          </w:p>
        </w:tc>
        <w:tc>
          <w:tcPr>
            <w:tcW w:w="1250" w:type="pct"/>
          </w:tcPr>
          <w:p w14:paraId="0733D099" w14:textId="5D899556" w:rsidR="0069323E" w:rsidRPr="0008117D" w:rsidRDefault="0008117D" w:rsidP="00E71C5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eastAsia="en-US"/>
              </w:rPr>
              <w:t xml:space="preserve">Numero totale degli elementi (UO oppure </w:t>
            </w:r>
            <w:proofErr w:type="spellStart"/>
            <w:r>
              <w:rPr>
                <w:lang w:eastAsia="en-US"/>
              </w:rPr>
              <w:t>CdC</w:t>
            </w:r>
            <w:proofErr w:type="spellEnd"/>
            <w:r>
              <w:rPr>
                <w:lang w:eastAsia="en-US"/>
              </w:rPr>
              <w:t>) restituiti</w:t>
            </w:r>
          </w:p>
        </w:tc>
        <w:tc>
          <w:tcPr>
            <w:tcW w:w="1250" w:type="pct"/>
          </w:tcPr>
          <w:p w14:paraId="69D62EA8" w14:textId="731066E1" w:rsidR="0069323E" w:rsidRPr="0008117D" w:rsidRDefault="0069323E" w:rsidP="00E71C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US"/>
              </w:rPr>
            </w:pPr>
            <w:proofErr w:type="spellStart"/>
            <w:r w:rsidRPr="0008117D">
              <w:rPr>
                <w:lang w:eastAsia="en-US"/>
              </w:rPr>
              <w:t>string</w:t>
            </w:r>
            <w:proofErr w:type="spellEnd"/>
          </w:p>
        </w:tc>
        <w:tc>
          <w:tcPr>
            <w:tcW w:w="1250" w:type="pct"/>
          </w:tcPr>
          <w:p w14:paraId="58C8E242" w14:textId="77777777" w:rsidR="0069323E" w:rsidRPr="0008117D" w:rsidRDefault="0069323E" w:rsidP="00E71C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US"/>
              </w:rPr>
            </w:pPr>
            <w:r w:rsidRPr="0008117D">
              <w:rPr>
                <w:lang w:eastAsia="en-US"/>
              </w:rPr>
              <w:t>[1]</w:t>
            </w:r>
          </w:p>
        </w:tc>
      </w:tr>
    </w:tbl>
    <w:p w14:paraId="14F3DCE4" w14:textId="212B9ED0" w:rsidR="0069323E" w:rsidRPr="008D5D09" w:rsidRDefault="0069323E" w:rsidP="0069323E">
      <w:pPr>
        <w:jc w:val="center"/>
        <w:rPr>
          <w:b/>
        </w:rPr>
      </w:pPr>
      <w:bookmarkStart w:id="42" w:name="_Toc15482897"/>
      <w:r w:rsidRPr="008D5D09">
        <w:rPr>
          <w:b/>
          <w:sz w:val="18"/>
        </w:rPr>
        <w:t xml:space="preserve">Tabella </w:t>
      </w:r>
      <w:r w:rsidRPr="008D5D09">
        <w:rPr>
          <w:b/>
          <w:sz w:val="18"/>
        </w:rPr>
        <w:fldChar w:fldCharType="begin"/>
      </w:r>
      <w:r w:rsidRPr="008D5D09">
        <w:rPr>
          <w:b/>
          <w:sz w:val="18"/>
        </w:rPr>
        <w:instrText xml:space="preserve"> SEQ Tabella \* ARABIC </w:instrText>
      </w:r>
      <w:r w:rsidRPr="008D5D09">
        <w:rPr>
          <w:b/>
          <w:sz w:val="18"/>
        </w:rPr>
        <w:fldChar w:fldCharType="separate"/>
      </w:r>
      <w:r w:rsidR="0052257A">
        <w:rPr>
          <w:b/>
          <w:noProof/>
          <w:sz w:val="18"/>
        </w:rPr>
        <w:t>4</w:t>
      </w:r>
      <w:r w:rsidRPr="008D5D09">
        <w:rPr>
          <w:b/>
          <w:sz w:val="18"/>
        </w:rPr>
        <w:fldChar w:fldCharType="end"/>
      </w:r>
      <w:r w:rsidRPr="008D5D09">
        <w:rPr>
          <w:b/>
          <w:sz w:val="18"/>
        </w:rPr>
        <w:t xml:space="preserve"> – </w:t>
      </w:r>
      <w:r w:rsidR="0008117D" w:rsidRPr="003B1021">
        <w:rPr>
          <w:b/>
          <w:sz w:val="18"/>
        </w:rPr>
        <w:t>API per il recupero del numero totale di UO/CC</w:t>
      </w:r>
      <w:r w:rsidR="0008117D">
        <w:rPr>
          <w:b/>
          <w:sz w:val="18"/>
        </w:rPr>
        <w:t>: risultato</w:t>
      </w:r>
      <w:bookmarkEnd w:id="42"/>
    </w:p>
    <w:p w14:paraId="66539BE4" w14:textId="43DA3F56" w:rsidR="00533DEF" w:rsidRDefault="002E302E" w:rsidP="0008117D">
      <w:pPr>
        <w:pStyle w:val="Titolo3"/>
      </w:pPr>
      <w:bookmarkStart w:id="43" w:name="_Toc15482849"/>
      <w:r>
        <w:t>Esempi</w:t>
      </w:r>
      <w:bookmarkEnd w:id="43"/>
    </w:p>
    <w:p w14:paraId="4FDD5173" w14:textId="52788F3D" w:rsidR="0008117D" w:rsidRPr="006715FA" w:rsidRDefault="0008117D" w:rsidP="0008117D">
      <w:pPr>
        <w:rPr>
          <w:rFonts w:asciiTheme="minorHAnsi" w:hAnsiTheme="minorHAnsi" w:cstheme="minorHAnsi"/>
          <w:sz w:val="24"/>
        </w:rPr>
      </w:pPr>
      <w:r w:rsidRPr="006715FA">
        <w:rPr>
          <w:rFonts w:asciiTheme="minorHAnsi" w:hAnsiTheme="minorHAnsi" w:cstheme="minorHAnsi"/>
          <w:sz w:val="24"/>
        </w:rPr>
        <w:t>Nel caso in cui il chiamante abbia interrogato l’</w:t>
      </w:r>
      <w:proofErr w:type="spellStart"/>
      <w:r w:rsidRPr="006715FA">
        <w:rPr>
          <w:rFonts w:asciiTheme="minorHAnsi" w:hAnsiTheme="minorHAnsi" w:cstheme="minorHAnsi"/>
          <w:sz w:val="24"/>
        </w:rPr>
        <w:t>endpoint</w:t>
      </w:r>
      <w:proofErr w:type="spellEnd"/>
      <w:r w:rsidRPr="006715FA">
        <w:rPr>
          <w:rFonts w:asciiTheme="minorHAnsi" w:hAnsiTheme="minorHAnsi" w:cstheme="minorHAnsi"/>
          <w:sz w:val="24"/>
        </w:rPr>
        <w:t xml:space="preserve"> circa il numero totale delle unità organizzative elaborate, a partire dalla data in input, si avrà il seguente risultato:</w:t>
      </w:r>
    </w:p>
    <w:p w14:paraId="7BE99CF4" w14:textId="77777777" w:rsidR="007335B4" w:rsidRPr="0008117D" w:rsidRDefault="007335B4" w:rsidP="0008117D"/>
    <w:tbl>
      <w:tblPr>
        <w:tblStyle w:val="Elencochiaro-Colore1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9"/>
        <w:gridCol w:w="7472"/>
      </w:tblGrid>
      <w:tr w:rsidR="00195608" w:rsidRPr="00FE3D9E" w14:paraId="1EE5A01A" w14:textId="77777777" w:rsidTr="009609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pct"/>
            <w:shd w:val="clear" w:color="auto" w:fill="auto"/>
          </w:tcPr>
          <w:p w14:paraId="78AD83BA" w14:textId="709FD516" w:rsidR="00195608" w:rsidRPr="0008117D" w:rsidRDefault="00195608" w:rsidP="00C85405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 w:rsidRPr="0008117D">
              <w:rPr>
                <w:rFonts w:asciiTheme="minorHAnsi" w:hAnsiTheme="minorHAnsi" w:cstheme="minorHAnsi"/>
                <w:color w:val="000000" w:themeColor="text1"/>
                <w:sz w:val="20"/>
              </w:rPr>
              <w:t>Richiesta</w:t>
            </w:r>
          </w:p>
        </w:tc>
        <w:tc>
          <w:tcPr>
            <w:tcW w:w="3974" w:type="pct"/>
            <w:shd w:val="clear" w:color="auto" w:fill="FFFFFF" w:themeFill="background1"/>
          </w:tcPr>
          <w:p w14:paraId="33A36850" w14:textId="5F1E2887" w:rsidR="00195608" w:rsidRPr="0008117D" w:rsidRDefault="00547A60" w:rsidP="00C854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i/>
                <w:color w:val="auto"/>
                <w:szCs w:val="22"/>
              </w:rPr>
            </w:pPr>
            <w:r w:rsidRPr="0008117D">
              <w:rPr>
                <w:b w:val="0"/>
                <w:i/>
                <w:color w:val="auto"/>
                <w:szCs w:val="22"/>
              </w:rPr>
              <w:t>http://&lt;host&gt;</w:t>
            </w:r>
            <w:r w:rsidR="0006020D" w:rsidRPr="0008117D">
              <w:rPr>
                <w:b w:val="0"/>
                <w:i/>
                <w:color w:val="auto"/>
                <w:szCs w:val="22"/>
              </w:rPr>
              <w:t>:&lt;port&gt;</w:t>
            </w:r>
            <w:r w:rsidR="000E7EAB">
              <w:rPr>
                <w:b w:val="0"/>
                <w:i/>
                <w:color w:val="auto"/>
                <w:szCs w:val="22"/>
              </w:rPr>
              <w:t>/masterdata/v2</w:t>
            </w:r>
            <w:r w:rsidRPr="0008117D">
              <w:rPr>
                <w:b w:val="0"/>
                <w:i/>
                <w:color w:val="auto"/>
                <w:szCs w:val="22"/>
              </w:rPr>
              <w:t>/</w:t>
            </w:r>
            <w:r w:rsidR="009D7361" w:rsidRPr="0008117D">
              <w:rPr>
                <w:b w:val="0"/>
                <w:i/>
                <w:color w:val="auto"/>
                <w:szCs w:val="22"/>
              </w:rPr>
              <w:t>association</w:t>
            </w:r>
            <w:r w:rsidR="000E7EAB">
              <w:rPr>
                <w:b w:val="0"/>
                <w:i/>
                <w:color w:val="auto"/>
                <w:szCs w:val="22"/>
              </w:rPr>
              <w:t>s</w:t>
            </w:r>
            <w:r w:rsidR="009D7361" w:rsidRPr="0008117D">
              <w:rPr>
                <w:b w:val="0"/>
                <w:i/>
                <w:color w:val="auto"/>
                <w:szCs w:val="22"/>
              </w:rPr>
              <w:t>/</w:t>
            </w:r>
            <w:r w:rsidRPr="0008117D">
              <w:rPr>
                <w:b w:val="0"/>
                <w:i/>
                <w:color w:val="auto"/>
                <w:szCs w:val="22"/>
              </w:rPr>
              <w:t>total/q?date=2019-07-17</w:t>
            </w:r>
            <w:r w:rsidR="00C85405" w:rsidRPr="0008117D">
              <w:rPr>
                <w:b w:val="0"/>
                <w:i/>
                <w:color w:val="auto"/>
                <w:szCs w:val="22"/>
              </w:rPr>
              <w:t>&amp;type=OU</w:t>
            </w:r>
          </w:p>
        </w:tc>
      </w:tr>
      <w:tr w:rsidR="00195608" w:rsidRPr="00FE3D9E" w14:paraId="55F7D15B" w14:textId="77777777" w:rsidTr="00960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auto"/>
          </w:tcPr>
          <w:p w14:paraId="6A3BD385" w14:textId="34BF20A3" w:rsidR="00195608" w:rsidRPr="0008117D" w:rsidRDefault="00195608" w:rsidP="00C85405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 w:rsidRPr="0008117D">
              <w:rPr>
                <w:rFonts w:asciiTheme="minorHAnsi" w:hAnsiTheme="minorHAnsi" w:cstheme="minorHAnsi"/>
                <w:color w:val="000000" w:themeColor="text1"/>
                <w:sz w:val="20"/>
              </w:rPr>
              <w:t>Risposta</w:t>
            </w:r>
          </w:p>
        </w:tc>
        <w:tc>
          <w:tcPr>
            <w:tcW w:w="3974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42E7980" w14:textId="31623261" w:rsidR="00195608" w:rsidRPr="0008117D" w:rsidRDefault="00136452" w:rsidP="00C854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</w:rPr>
            </w:pPr>
            <w:r w:rsidRPr="0008117D">
              <w:rPr>
                <w:i/>
              </w:rPr>
              <w:t>200 OK</w:t>
            </w:r>
          </w:p>
        </w:tc>
      </w:tr>
      <w:tr w:rsidR="00195608" w:rsidRPr="00EE1815" w14:paraId="624A4E1F" w14:textId="77777777" w:rsidTr="009609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pct"/>
            <w:shd w:val="clear" w:color="auto" w:fill="auto"/>
          </w:tcPr>
          <w:p w14:paraId="1F277032" w14:textId="2353CC02" w:rsidR="00195608" w:rsidRPr="0008117D" w:rsidRDefault="00195608" w:rsidP="00C85405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</w:p>
        </w:tc>
        <w:tc>
          <w:tcPr>
            <w:tcW w:w="3974" w:type="pct"/>
          </w:tcPr>
          <w:p w14:paraId="263674BD" w14:textId="77777777" w:rsidR="00AD643B" w:rsidRPr="0008117D" w:rsidRDefault="00AD643B" w:rsidP="00AD643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08117D">
              <w:rPr>
                <w:i/>
              </w:rPr>
              <w:t>{</w:t>
            </w:r>
          </w:p>
          <w:p w14:paraId="12293394" w14:textId="7432B220" w:rsidR="00AD643B" w:rsidRPr="0008117D" w:rsidRDefault="00AD643B" w:rsidP="00AD643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08117D">
              <w:rPr>
                <w:i/>
              </w:rPr>
              <w:t xml:space="preserve">  "</w:t>
            </w:r>
            <w:proofErr w:type="spellStart"/>
            <w:r w:rsidR="002B2F6D" w:rsidRPr="0008117D">
              <w:rPr>
                <w:i/>
              </w:rPr>
              <w:t>total_</w:t>
            </w:r>
            <w:r w:rsidRPr="0008117D">
              <w:rPr>
                <w:i/>
              </w:rPr>
              <w:t>count</w:t>
            </w:r>
            <w:proofErr w:type="spellEnd"/>
            <w:r w:rsidRPr="0008117D">
              <w:rPr>
                <w:i/>
              </w:rPr>
              <w:t>": "</w:t>
            </w:r>
            <w:r w:rsidR="00E6407A" w:rsidRPr="0008117D">
              <w:rPr>
                <w:i/>
              </w:rPr>
              <w:t>692</w:t>
            </w:r>
            <w:r w:rsidRPr="0008117D">
              <w:rPr>
                <w:i/>
              </w:rPr>
              <w:t>",</w:t>
            </w:r>
          </w:p>
          <w:p w14:paraId="14AA3F47" w14:textId="765FE6F6" w:rsidR="00195608" w:rsidRPr="0008117D" w:rsidRDefault="00AD643B" w:rsidP="00AD643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08117D">
              <w:rPr>
                <w:i/>
              </w:rPr>
              <w:t xml:space="preserve"> }</w:t>
            </w:r>
          </w:p>
        </w:tc>
      </w:tr>
    </w:tbl>
    <w:p w14:paraId="5A79EAC1" w14:textId="2BF5FC46" w:rsidR="00F939FE" w:rsidRDefault="00AD0676" w:rsidP="0008117D">
      <w:pPr>
        <w:jc w:val="center"/>
        <w:rPr>
          <w:b/>
          <w:sz w:val="18"/>
        </w:rPr>
      </w:pPr>
      <w:bookmarkStart w:id="44" w:name="_Toc14363335"/>
      <w:bookmarkStart w:id="45" w:name="_Toc15482898"/>
      <w:r w:rsidRPr="008D5D09">
        <w:rPr>
          <w:b/>
          <w:sz w:val="18"/>
        </w:rPr>
        <w:t xml:space="preserve">Tabella </w:t>
      </w:r>
      <w:r w:rsidRPr="008D5D09">
        <w:rPr>
          <w:b/>
          <w:sz w:val="18"/>
        </w:rPr>
        <w:fldChar w:fldCharType="begin"/>
      </w:r>
      <w:r w:rsidRPr="008D5D09">
        <w:rPr>
          <w:b/>
          <w:sz w:val="18"/>
        </w:rPr>
        <w:instrText xml:space="preserve"> SEQ Tabella \* ARABIC </w:instrText>
      </w:r>
      <w:r w:rsidRPr="008D5D09">
        <w:rPr>
          <w:b/>
          <w:sz w:val="18"/>
        </w:rPr>
        <w:fldChar w:fldCharType="separate"/>
      </w:r>
      <w:r w:rsidR="0052257A">
        <w:rPr>
          <w:b/>
          <w:noProof/>
          <w:sz w:val="18"/>
        </w:rPr>
        <w:t>5</w:t>
      </w:r>
      <w:r w:rsidRPr="008D5D09">
        <w:rPr>
          <w:b/>
          <w:sz w:val="18"/>
        </w:rPr>
        <w:fldChar w:fldCharType="end"/>
      </w:r>
      <w:r w:rsidRPr="008D5D09">
        <w:rPr>
          <w:b/>
          <w:sz w:val="18"/>
        </w:rPr>
        <w:t xml:space="preserve"> – </w:t>
      </w:r>
      <w:bookmarkEnd w:id="44"/>
      <w:r w:rsidRPr="008D5D09">
        <w:rPr>
          <w:b/>
          <w:sz w:val="18"/>
        </w:rPr>
        <w:t>Esempio API recupero numero totale di UO</w:t>
      </w:r>
      <w:bookmarkEnd w:id="45"/>
    </w:p>
    <w:p w14:paraId="3AEC59E8" w14:textId="77777777" w:rsidR="0008117D" w:rsidRDefault="0008117D" w:rsidP="0008117D"/>
    <w:p w14:paraId="094C468A" w14:textId="237E2F61" w:rsidR="0008117D" w:rsidRPr="006715FA" w:rsidRDefault="0008117D" w:rsidP="0008117D">
      <w:pPr>
        <w:rPr>
          <w:rFonts w:asciiTheme="minorHAnsi" w:hAnsiTheme="minorHAnsi" w:cstheme="minorHAnsi"/>
          <w:sz w:val="24"/>
        </w:rPr>
      </w:pPr>
      <w:r w:rsidRPr="006715FA">
        <w:rPr>
          <w:rFonts w:asciiTheme="minorHAnsi" w:hAnsiTheme="minorHAnsi" w:cstheme="minorHAnsi"/>
          <w:sz w:val="24"/>
        </w:rPr>
        <w:t>Qualora l’</w:t>
      </w:r>
      <w:proofErr w:type="spellStart"/>
      <w:r w:rsidRPr="006715FA">
        <w:rPr>
          <w:rFonts w:asciiTheme="minorHAnsi" w:hAnsiTheme="minorHAnsi" w:cstheme="minorHAnsi"/>
          <w:sz w:val="24"/>
        </w:rPr>
        <w:t>endpoint</w:t>
      </w:r>
      <w:proofErr w:type="spellEnd"/>
      <w:r w:rsidRPr="006715FA">
        <w:rPr>
          <w:rFonts w:asciiTheme="minorHAnsi" w:hAnsiTheme="minorHAnsi" w:cstheme="minorHAnsi"/>
          <w:sz w:val="24"/>
        </w:rPr>
        <w:t xml:space="preserve"> fosse stato interrogato in merito al numero totale dei centri di costo elaborati a partire dalla data in input, si avrà, in caso di successo, il seguente risultato:</w:t>
      </w:r>
    </w:p>
    <w:p w14:paraId="1841DF91" w14:textId="77777777" w:rsidR="0008117D" w:rsidRPr="0008117D" w:rsidRDefault="0008117D" w:rsidP="0008117D"/>
    <w:tbl>
      <w:tblPr>
        <w:tblStyle w:val="Elencochiaro-Colore1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9"/>
        <w:gridCol w:w="7472"/>
      </w:tblGrid>
      <w:tr w:rsidR="00E6407A" w:rsidRPr="00FE3D9E" w14:paraId="6165A3E2" w14:textId="77777777" w:rsidTr="009609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pct"/>
            <w:shd w:val="clear" w:color="auto" w:fill="auto"/>
          </w:tcPr>
          <w:p w14:paraId="636E399E" w14:textId="77777777" w:rsidR="00E6407A" w:rsidRPr="0008117D" w:rsidRDefault="00E6407A" w:rsidP="00504308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 w:rsidRPr="0008117D">
              <w:rPr>
                <w:rFonts w:asciiTheme="minorHAnsi" w:hAnsiTheme="minorHAnsi" w:cstheme="minorHAnsi"/>
                <w:color w:val="000000" w:themeColor="text1"/>
                <w:sz w:val="20"/>
              </w:rPr>
              <w:t>Richiesta</w:t>
            </w:r>
          </w:p>
        </w:tc>
        <w:tc>
          <w:tcPr>
            <w:tcW w:w="3974" w:type="pct"/>
            <w:shd w:val="clear" w:color="auto" w:fill="FFFFFF" w:themeFill="background1"/>
          </w:tcPr>
          <w:p w14:paraId="16A56022" w14:textId="50721DCB" w:rsidR="00E6407A" w:rsidRPr="0008117D" w:rsidRDefault="00E6407A" w:rsidP="005043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i/>
                <w:color w:val="auto"/>
                <w:szCs w:val="22"/>
              </w:rPr>
            </w:pPr>
            <w:r w:rsidRPr="0008117D">
              <w:rPr>
                <w:b w:val="0"/>
                <w:i/>
                <w:color w:val="auto"/>
                <w:szCs w:val="22"/>
              </w:rPr>
              <w:t>http://&lt;host&gt;</w:t>
            </w:r>
            <w:r w:rsidR="0006020D" w:rsidRPr="0008117D">
              <w:rPr>
                <w:b w:val="0"/>
                <w:i/>
                <w:color w:val="auto"/>
                <w:szCs w:val="22"/>
              </w:rPr>
              <w:t>:&lt;port&gt;</w:t>
            </w:r>
            <w:r w:rsidR="003451FE">
              <w:rPr>
                <w:b w:val="0"/>
                <w:i/>
                <w:color w:val="auto"/>
                <w:szCs w:val="22"/>
              </w:rPr>
              <w:t>/masterdata/v2</w:t>
            </w:r>
            <w:r w:rsidRPr="0008117D">
              <w:rPr>
                <w:b w:val="0"/>
                <w:i/>
                <w:color w:val="auto"/>
                <w:szCs w:val="22"/>
              </w:rPr>
              <w:t>/</w:t>
            </w:r>
            <w:r w:rsidR="009D7361" w:rsidRPr="0008117D">
              <w:rPr>
                <w:b w:val="0"/>
                <w:i/>
                <w:color w:val="auto"/>
                <w:szCs w:val="22"/>
              </w:rPr>
              <w:t>association</w:t>
            </w:r>
            <w:r w:rsidR="003451FE">
              <w:rPr>
                <w:b w:val="0"/>
                <w:i/>
                <w:color w:val="auto"/>
                <w:szCs w:val="22"/>
              </w:rPr>
              <w:t>s</w:t>
            </w:r>
            <w:r w:rsidR="009D7361" w:rsidRPr="0008117D">
              <w:rPr>
                <w:b w:val="0"/>
                <w:i/>
                <w:color w:val="auto"/>
                <w:szCs w:val="22"/>
              </w:rPr>
              <w:t>/</w:t>
            </w:r>
            <w:r w:rsidRPr="0008117D">
              <w:rPr>
                <w:b w:val="0"/>
                <w:i/>
                <w:color w:val="auto"/>
                <w:szCs w:val="22"/>
              </w:rPr>
              <w:t>total/q?date=2019-07-17&amp;type=CC</w:t>
            </w:r>
          </w:p>
        </w:tc>
      </w:tr>
      <w:tr w:rsidR="00E6407A" w:rsidRPr="00FE3D9E" w14:paraId="5D8A013F" w14:textId="77777777" w:rsidTr="00960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auto"/>
          </w:tcPr>
          <w:p w14:paraId="134D0366" w14:textId="77777777" w:rsidR="00E6407A" w:rsidRPr="0008117D" w:rsidRDefault="00E6407A" w:rsidP="00504308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 w:rsidRPr="0008117D">
              <w:rPr>
                <w:rFonts w:asciiTheme="minorHAnsi" w:hAnsiTheme="minorHAnsi" w:cstheme="minorHAnsi"/>
                <w:color w:val="000000" w:themeColor="text1"/>
                <w:sz w:val="20"/>
              </w:rPr>
              <w:t>Risposta</w:t>
            </w:r>
          </w:p>
        </w:tc>
        <w:tc>
          <w:tcPr>
            <w:tcW w:w="3974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C8821EC" w14:textId="77777777" w:rsidR="00E6407A" w:rsidRPr="0008117D" w:rsidRDefault="00E6407A" w:rsidP="005043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</w:rPr>
            </w:pPr>
            <w:r w:rsidRPr="0008117D">
              <w:rPr>
                <w:i/>
              </w:rPr>
              <w:t>200 OK</w:t>
            </w:r>
          </w:p>
        </w:tc>
      </w:tr>
      <w:tr w:rsidR="00E6407A" w:rsidRPr="00EE1815" w14:paraId="4A338E2F" w14:textId="77777777" w:rsidTr="009609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pct"/>
            <w:shd w:val="clear" w:color="auto" w:fill="auto"/>
          </w:tcPr>
          <w:p w14:paraId="125EB5AA" w14:textId="77777777" w:rsidR="00E6407A" w:rsidRPr="0008117D" w:rsidRDefault="00E6407A" w:rsidP="00504308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</w:p>
        </w:tc>
        <w:tc>
          <w:tcPr>
            <w:tcW w:w="3974" w:type="pct"/>
          </w:tcPr>
          <w:p w14:paraId="566C0430" w14:textId="77777777" w:rsidR="00E6407A" w:rsidRPr="0008117D" w:rsidRDefault="00E6407A" w:rsidP="0050430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08117D">
              <w:rPr>
                <w:i/>
              </w:rPr>
              <w:t>{</w:t>
            </w:r>
          </w:p>
          <w:p w14:paraId="08E97F94" w14:textId="73E35B4E" w:rsidR="00E6407A" w:rsidRPr="0008117D" w:rsidRDefault="00E6407A" w:rsidP="0050430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08117D">
              <w:rPr>
                <w:i/>
              </w:rPr>
              <w:t xml:space="preserve">  "</w:t>
            </w:r>
            <w:proofErr w:type="spellStart"/>
            <w:r w:rsidR="002B2F6D" w:rsidRPr="0008117D">
              <w:rPr>
                <w:i/>
              </w:rPr>
              <w:t>total_</w:t>
            </w:r>
            <w:r w:rsidRPr="0008117D">
              <w:rPr>
                <w:i/>
              </w:rPr>
              <w:t>count</w:t>
            </w:r>
            <w:proofErr w:type="spellEnd"/>
            <w:r w:rsidRPr="0008117D">
              <w:rPr>
                <w:i/>
              </w:rPr>
              <w:t>": "43741",</w:t>
            </w:r>
          </w:p>
          <w:p w14:paraId="00D017F4" w14:textId="77777777" w:rsidR="00E6407A" w:rsidRPr="0008117D" w:rsidRDefault="00E6407A" w:rsidP="0050430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08117D">
              <w:rPr>
                <w:i/>
              </w:rPr>
              <w:t xml:space="preserve"> }</w:t>
            </w:r>
          </w:p>
        </w:tc>
      </w:tr>
    </w:tbl>
    <w:p w14:paraId="39330C29" w14:textId="276CEED9" w:rsidR="00E6407A" w:rsidRDefault="00AD0676" w:rsidP="00AD0676">
      <w:pPr>
        <w:jc w:val="center"/>
        <w:rPr>
          <w:b/>
          <w:sz w:val="18"/>
        </w:rPr>
      </w:pPr>
      <w:bookmarkStart w:id="46" w:name="_Toc14363336"/>
      <w:bookmarkStart w:id="47" w:name="_Toc15482899"/>
      <w:r w:rsidRPr="00AD0676">
        <w:rPr>
          <w:b/>
          <w:sz w:val="18"/>
        </w:rPr>
        <w:t xml:space="preserve">Tabella </w:t>
      </w:r>
      <w:r w:rsidRPr="00AD0676">
        <w:rPr>
          <w:b/>
          <w:sz w:val="18"/>
        </w:rPr>
        <w:fldChar w:fldCharType="begin"/>
      </w:r>
      <w:r w:rsidRPr="00AD0676">
        <w:rPr>
          <w:b/>
          <w:sz w:val="18"/>
        </w:rPr>
        <w:instrText xml:space="preserve"> SEQ Tabella \* ARABIC </w:instrText>
      </w:r>
      <w:r w:rsidRPr="00AD0676">
        <w:rPr>
          <w:b/>
          <w:sz w:val="18"/>
        </w:rPr>
        <w:fldChar w:fldCharType="separate"/>
      </w:r>
      <w:r w:rsidR="0052257A">
        <w:rPr>
          <w:b/>
          <w:noProof/>
          <w:sz w:val="18"/>
        </w:rPr>
        <w:t>6</w:t>
      </w:r>
      <w:r w:rsidRPr="00AD0676">
        <w:rPr>
          <w:b/>
          <w:sz w:val="18"/>
        </w:rPr>
        <w:fldChar w:fldCharType="end"/>
      </w:r>
      <w:r w:rsidRPr="00AD0676">
        <w:rPr>
          <w:b/>
          <w:sz w:val="18"/>
        </w:rPr>
        <w:t xml:space="preserve"> – </w:t>
      </w:r>
      <w:bookmarkEnd w:id="46"/>
      <w:r w:rsidRPr="00AD0676">
        <w:rPr>
          <w:b/>
          <w:sz w:val="18"/>
        </w:rPr>
        <w:t>Esempio API recupero</w:t>
      </w:r>
      <w:r w:rsidR="00C21DD5">
        <w:rPr>
          <w:b/>
          <w:sz w:val="18"/>
        </w:rPr>
        <w:t xml:space="preserve"> numero</w:t>
      </w:r>
      <w:r w:rsidRPr="00AD0676">
        <w:rPr>
          <w:b/>
          <w:sz w:val="18"/>
        </w:rPr>
        <w:t xml:space="preserve"> totale di CC</w:t>
      </w:r>
      <w:bookmarkEnd w:id="47"/>
    </w:p>
    <w:p w14:paraId="432D54BF" w14:textId="3E458C39" w:rsidR="00845F5D" w:rsidRDefault="00845F5D" w:rsidP="00845F5D">
      <w:pPr>
        <w:pStyle w:val="Titolo3"/>
      </w:pPr>
      <w:bookmarkStart w:id="48" w:name="_Toc15482850"/>
      <w:r>
        <w:t>Errori</w:t>
      </w:r>
      <w:bookmarkEnd w:id="48"/>
    </w:p>
    <w:p w14:paraId="7AF99D33" w14:textId="526965A3" w:rsidR="0061330B" w:rsidRPr="00405DB9" w:rsidRDefault="00854CA0" w:rsidP="0061330B">
      <w:pPr>
        <w:jc w:val="left"/>
        <w:rPr>
          <w:rFonts w:asciiTheme="minorHAnsi" w:hAnsiTheme="minorHAnsi" w:cstheme="minorHAnsi"/>
          <w:sz w:val="24"/>
          <w:szCs w:val="24"/>
        </w:rPr>
      </w:pPr>
      <w:r w:rsidRPr="00405DB9">
        <w:rPr>
          <w:rFonts w:asciiTheme="minorHAnsi" w:hAnsiTheme="minorHAnsi" w:cstheme="minorHAnsi"/>
          <w:sz w:val="24"/>
          <w:szCs w:val="24"/>
        </w:rPr>
        <w:t xml:space="preserve">La seguente tabella descrive i possibili errori </w:t>
      </w:r>
      <w:r w:rsidR="0008117D">
        <w:rPr>
          <w:rFonts w:asciiTheme="minorHAnsi" w:hAnsiTheme="minorHAnsi" w:cstheme="minorHAnsi"/>
          <w:sz w:val="24"/>
          <w:szCs w:val="24"/>
        </w:rPr>
        <w:t>restituiti dall’API:</w:t>
      </w:r>
    </w:p>
    <w:p w14:paraId="5510AB8E" w14:textId="77777777" w:rsidR="0061330B" w:rsidRPr="00854CA0" w:rsidRDefault="0061330B" w:rsidP="0061330B">
      <w:pPr>
        <w:jc w:val="left"/>
        <w:rPr>
          <w:lang w:eastAsia="en-US"/>
        </w:rPr>
      </w:pPr>
    </w:p>
    <w:tbl>
      <w:tblPr>
        <w:tblStyle w:val="Tabellagriglia4-colore1"/>
        <w:tblW w:w="5000" w:type="pct"/>
        <w:tblLook w:val="04A0" w:firstRow="1" w:lastRow="0" w:firstColumn="1" w:lastColumn="0" w:noHBand="0" w:noVBand="1"/>
      </w:tblPr>
      <w:tblGrid>
        <w:gridCol w:w="1415"/>
        <w:gridCol w:w="1700"/>
        <w:gridCol w:w="1841"/>
        <w:gridCol w:w="2127"/>
        <w:gridCol w:w="2318"/>
      </w:tblGrid>
      <w:tr w:rsidR="0061330B" w:rsidRPr="00912ECE" w14:paraId="73D410FC" w14:textId="77777777" w:rsidTr="007335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3" w:type="pct"/>
            <w:hideMark/>
          </w:tcPr>
          <w:p w14:paraId="7B925481" w14:textId="77777777" w:rsidR="0061330B" w:rsidRPr="00527FED" w:rsidRDefault="0061330B" w:rsidP="00E71C50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HTTP Status Code</w:t>
            </w:r>
          </w:p>
        </w:tc>
        <w:tc>
          <w:tcPr>
            <w:tcW w:w="904" w:type="pct"/>
          </w:tcPr>
          <w:p w14:paraId="37C0C49C" w14:textId="77777777" w:rsidR="0061330B" w:rsidRPr="00527FED" w:rsidRDefault="0061330B" w:rsidP="00E71C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Code</w:t>
            </w:r>
          </w:p>
        </w:tc>
        <w:tc>
          <w:tcPr>
            <w:tcW w:w="979" w:type="pct"/>
            <w:hideMark/>
          </w:tcPr>
          <w:p w14:paraId="7943764D" w14:textId="77777777" w:rsidR="0061330B" w:rsidRPr="00527FED" w:rsidRDefault="0061330B" w:rsidP="00E71C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Message</w:t>
            </w:r>
          </w:p>
        </w:tc>
        <w:tc>
          <w:tcPr>
            <w:tcW w:w="1131" w:type="pct"/>
            <w:hideMark/>
          </w:tcPr>
          <w:p w14:paraId="2C1E5BD0" w14:textId="77777777" w:rsidR="0061330B" w:rsidRPr="00527FED" w:rsidRDefault="0061330B" w:rsidP="00E71C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1233" w:type="pct"/>
            <w:hideMark/>
          </w:tcPr>
          <w:p w14:paraId="23B50D83" w14:textId="77777777" w:rsidR="0061330B" w:rsidRPr="00527FED" w:rsidRDefault="0061330B" w:rsidP="00E71C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Notes</w:t>
            </w:r>
          </w:p>
        </w:tc>
      </w:tr>
      <w:tr w:rsidR="0061330B" w:rsidRPr="0061330B" w14:paraId="2D317DBF" w14:textId="77777777" w:rsidTr="00733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3" w:type="pct"/>
          </w:tcPr>
          <w:p w14:paraId="38D6C999" w14:textId="5EB1D9AF" w:rsidR="0061330B" w:rsidRDefault="0061330B" w:rsidP="00E71C50">
            <w:pPr>
              <w:jc w:val="left"/>
              <w:rPr>
                <w:lang w:val="en-US" w:eastAsia="en-US"/>
              </w:rPr>
            </w:pPr>
            <w:r>
              <w:rPr>
                <w:lang w:val="en-US" w:eastAsia="en-US"/>
              </w:rPr>
              <w:t>400</w:t>
            </w:r>
          </w:p>
        </w:tc>
        <w:tc>
          <w:tcPr>
            <w:tcW w:w="904" w:type="pct"/>
          </w:tcPr>
          <w:p w14:paraId="2300C30F" w14:textId="67F8EB7C" w:rsidR="0061330B" w:rsidRDefault="0061330B" w:rsidP="00E71C5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400</w:t>
            </w:r>
          </w:p>
        </w:tc>
        <w:tc>
          <w:tcPr>
            <w:tcW w:w="979" w:type="pct"/>
          </w:tcPr>
          <w:p w14:paraId="6F47CD12" w14:textId="536ED6E0" w:rsidR="0061330B" w:rsidRDefault="0061330B" w:rsidP="00E71C5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Bad Request</w:t>
            </w:r>
          </w:p>
        </w:tc>
        <w:tc>
          <w:tcPr>
            <w:tcW w:w="1131" w:type="pct"/>
          </w:tcPr>
          <w:p w14:paraId="30931557" w14:textId="4F562DAF" w:rsidR="0061330B" w:rsidRPr="0061330B" w:rsidRDefault="0061330B" w:rsidP="00E71C5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 w:rsidRPr="0061330B">
              <w:rPr>
                <w:lang w:val="en-US" w:eastAsia="en-US"/>
              </w:rPr>
              <w:t>The request cannot be fulfilled</w:t>
            </w:r>
            <w:r>
              <w:rPr>
                <w:lang w:val="en-US" w:eastAsia="en-US"/>
              </w:rPr>
              <w:t xml:space="preserve"> due to bad syntax</w:t>
            </w:r>
          </w:p>
        </w:tc>
        <w:tc>
          <w:tcPr>
            <w:tcW w:w="1233" w:type="pct"/>
          </w:tcPr>
          <w:p w14:paraId="15A6705E" w14:textId="53F237A2" w:rsidR="0061330B" w:rsidRPr="0061330B" w:rsidRDefault="0061330B" w:rsidP="007335B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eastAsia="en-US"/>
              </w:rPr>
              <w:t xml:space="preserve">La </w:t>
            </w:r>
            <w:r w:rsidRPr="0061330B">
              <w:rPr>
                <w:lang w:eastAsia="en-US"/>
              </w:rPr>
              <w:t>data in input non ri</w:t>
            </w:r>
            <w:r>
              <w:rPr>
                <w:lang w:eastAsia="en-US"/>
              </w:rPr>
              <w:t xml:space="preserve">spetta la sintassi </w:t>
            </w:r>
            <w:r w:rsidR="0008117D">
              <w:rPr>
                <w:lang w:eastAsia="en-US"/>
              </w:rPr>
              <w:t>prestabilita o il tipo è differente da quelli accettati dall’</w:t>
            </w:r>
            <w:proofErr w:type="spellStart"/>
            <w:r w:rsidR="0008117D">
              <w:rPr>
                <w:lang w:eastAsia="en-US"/>
              </w:rPr>
              <w:t>endpoint</w:t>
            </w:r>
            <w:proofErr w:type="spellEnd"/>
            <w:r w:rsidR="0008117D">
              <w:rPr>
                <w:lang w:eastAsia="en-US"/>
              </w:rPr>
              <w:t>.</w:t>
            </w:r>
          </w:p>
        </w:tc>
      </w:tr>
      <w:tr w:rsidR="0061330B" w:rsidRPr="0008117D" w14:paraId="6895554C" w14:textId="77777777" w:rsidTr="00733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3" w:type="pct"/>
          </w:tcPr>
          <w:p w14:paraId="299C8ECE" w14:textId="77777777" w:rsidR="0061330B" w:rsidRPr="00527FED" w:rsidRDefault="0061330B" w:rsidP="00E71C50">
            <w:pPr>
              <w:jc w:val="left"/>
              <w:rPr>
                <w:lang w:val="en-US" w:eastAsia="en-US"/>
              </w:rPr>
            </w:pPr>
            <w:r>
              <w:rPr>
                <w:lang w:val="en-US" w:eastAsia="en-US"/>
              </w:rPr>
              <w:t>401</w:t>
            </w:r>
          </w:p>
        </w:tc>
        <w:tc>
          <w:tcPr>
            <w:tcW w:w="904" w:type="pct"/>
          </w:tcPr>
          <w:p w14:paraId="761F4708" w14:textId="77777777" w:rsidR="0061330B" w:rsidRPr="00527FED" w:rsidRDefault="0061330B" w:rsidP="00E71C5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401</w:t>
            </w:r>
          </w:p>
        </w:tc>
        <w:tc>
          <w:tcPr>
            <w:tcW w:w="979" w:type="pct"/>
          </w:tcPr>
          <w:p w14:paraId="28F4E1B6" w14:textId="77777777" w:rsidR="0061330B" w:rsidRPr="00527FED" w:rsidRDefault="0061330B" w:rsidP="00E71C5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Unauthorized</w:t>
            </w:r>
          </w:p>
        </w:tc>
        <w:tc>
          <w:tcPr>
            <w:tcW w:w="1131" w:type="pct"/>
          </w:tcPr>
          <w:p w14:paraId="5583DADB" w14:textId="77777777" w:rsidR="0061330B" w:rsidRPr="00527FED" w:rsidRDefault="0061330B" w:rsidP="00E71C5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User is not authorized to the resource.</w:t>
            </w:r>
          </w:p>
        </w:tc>
        <w:tc>
          <w:tcPr>
            <w:tcW w:w="1233" w:type="pct"/>
          </w:tcPr>
          <w:p w14:paraId="3E6FF84C" w14:textId="080586C8" w:rsidR="0061330B" w:rsidRPr="0008117D" w:rsidRDefault="0008117D" w:rsidP="007335B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 w:rsidRPr="0008117D">
              <w:rPr>
                <w:lang w:eastAsia="en-US"/>
              </w:rPr>
              <w:t>Username e/o password non sono stati correttamente inseriti.</w:t>
            </w:r>
          </w:p>
        </w:tc>
      </w:tr>
      <w:tr w:rsidR="0061330B" w:rsidRPr="0008117D" w14:paraId="4A6B502B" w14:textId="77777777" w:rsidTr="00733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3" w:type="pct"/>
          </w:tcPr>
          <w:p w14:paraId="43F62EB5" w14:textId="77777777" w:rsidR="0061330B" w:rsidRDefault="0061330B" w:rsidP="00E71C50">
            <w:pPr>
              <w:jc w:val="left"/>
              <w:rPr>
                <w:lang w:val="en-US" w:eastAsia="en-US"/>
              </w:rPr>
            </w:pPr>
            <w:r>
              <w:rPr>
                <w:lang w:val="en-US" w:eastAsia="en-US"/>
              </w:rPr>
              <w:t>404</w:t>
            </w:r>
          </w:p>
        </w:tc>
        <w:tc>
          <w:tcPr>
            <w:tcW w:w="904" w:type="pct"/>
          </w:tcPr>
          <w:p w14:paraId="566AB762" w14:textId="77777777" w:rsidR="0061330B" w:rsidRDefault="0061330B" w:rsidP="00E71C5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404</w:t>
            </w:r>
          </w:p>
        </w:tc>
        <w:tc>
          <w:tcPr>
            <w:tcW w:w="979" w:type="pct"/>
          </w:tcPr>
          <w:p w14:paraId="570A1E71" w14:textId="77777777" w:rsidR="0061330B" w:rsidRDefault="0061330B" w:rsidP="00E71C5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Not Found</w:t>
            </w:r>
          </w:p>
        </w:tc>
        <w:tc>
          <w:tcPr>
            <w:tcW w:w="1131" w:type="pct"/>
          </w:tcPr>
          <w:p w14:paraId="3A3EA7D9" w14:textId="77777777" w:rsidR="0061330B" w:rsidRDefault="0061330B" w:rsidP="00E71C5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The resource has not been found.</w:t>
            </w:r>
          </w:p>
        </w:tc>
        <w:tc>
          <w:tcPr>
            <w:tcW w:w="1233" w:type="pct"/>
          </w:tcPr>
          <w:p w14:paraId="10B9FEA9" w14:textId="6458226D" w:rsidR="0061330B" w:rsidRPr="0008117D" w:rsidRDefault="0008117D" w:rsidP="007335B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US"/>
              </w:rPr>
            </w:pPr>
            <w:r w:rsidRPr="0008117D">
              <w:rPr>
                <w:lang w:eastAsia="en-US"/>
              </w:rPr>
              <w:t xml:space="preserve">Questo errore è il risultato di una interrogazione ad un </w:t>
            </w:r>
            <w:proofErr w:type="spellStart"/>
            <w:r w:rsidRPr="0008117D">
              <w:rPr>
                <w:lang w:eastAsia="en-US"/>
              </w:rPr>
              <w:t>endpoint</w:t>
            </w:r>
            <w:proofErr w:type="spellEnd"/>
            <w:r w:rsidRPr="0008117D">
              <w:rPr>
                <w:lang w:eastAsia="en-US"/>
              </w:rPr>
              <w:t xml:space="preserve"> non corretto.</w:t>
            </w:r>
          </w:p>
        </w:tc>
      </w:tr>
      <w:tr w:rsidR="0061330B" w:rsidRPr="0008117D" w14:paraId="6A31A0B0" w14:textId="77777777" w:rsidTr="00733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3" w:type="pct"/>
          </w:tcPr>
          <w:p w14:paraId="11EF52FF" w14:textId="77777777" w:rsidR="0061330B" w:rsidRDefault="0061330B" w:rsidP="00E71C50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500</w:t>
            </w:r>
          </w:p>
        </w:tc>
        <w:tc>
          <w:tcPr>
            <w:tcW w:w="904" w:type="pct"/>
          </w:tcPr>
          <w:p w14:paraId="254FBE28" w14:textId="77777777" w:rsidR="0061330B" w:rsidRPr="00527FED" w:rsidRDefault="0061330B" w:rsidP="00E71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500</w:t>
            </w:r>
          </w:p>
        </w:tc>
        <w:tc>
          <w:tcPr>
            <w:tcW w:w="979" w:type="pct"/>
          </w:tcPr>
          <w:p w14:paraId="7F3EBCE0" w14:textId="77777777" w:rsidR="0061330B" w:rsidRPr="00527FED" w:rsidRDefault="0061330B" w:rsidP="00E71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Internal Server Error</w:t>
            </w:r>
          </w:p>
        </w:tc>
        <w:tc>
          <w:tcPr>
            <w:tcW w:w="1131" w:type="pct"/>
          </w:tcPr>
          <w:p w14:paraId="24E0CDFF" w14:textId="77777777" w:rsidR="0061330B" w:rsidRPr="00527FED" w:rsidRDefault="0061330B" w:rsidP="00E71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The resource generate an internal error.</w:t>
            </w:r>
          </w:p>
        </w:tc>
        <w:tc>
          <w:tcPr>
            <w:tcW w:w="1233" w:type="pct"/>
          </w:tcPr>
          <w:p w14:paraId="5F4B6369" w14:textId="31A1E86F" w:rsidR="0061330B" w:rsidRPr="0008117D" w:rsidRDefault="0008117D" w:rsidP="007335B4">
            <w:pPr>
              <w:keepNext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 w:rsidRPr="0008117D">
              <w:rPr>
                <w:lang w:eastAsia="en-US"/>
              </w:rPr>
              <w:t>Questo errore potrebbe essere dipendente dal sistema</w:t>
            </w:r>
            <w:r w:rsidR="0061330B" w:rsidRPr="0008117D">
              <w:rPr>
                <w:lang w:eastAsia="en-US"/>
              </w:rPr>
              <w:t>.</w:t>
            </w:r>
            <w:r>
              <w:rPr>
                <w:lang w:eastAsia="en-US"/>
              </w:rPr>
              <w:t xml:space="preserve"> In tal caso sarà necessario contattare l’amministratore del sistema.</w:t>
            </w:r>
          </w:p>
        </w:tc>
      </w:tr>
    </w:tbl>
    <w:p w14:paraId="74CEF127" w14:textId="2E8AA00A" w:rsidR="00845F5D" w:rsidRPr="000B274B" w:rsidRDefault="0061330B" w:rsidP="000B274B">
      <w:pPr>
        <w:jc w:val="center"/>
        <w:rPr>
          <w:b/>
          <w:sz w:val="18"/>
        </w:rPr>
      </w:pPr>
      <w:bookmarkStart w:id="49" w:name="_Toc15482900"/>
      <w:r w:rsidRPr="00AD0676">
        <w:rPr>
          <w:b/>
          <w:sz w:val="18"/>
        </w:rPr>
        <w:t xml:space="preserve">Tabella </w:t>
      </w:r>
      <w:r w:rsidRPr="00AD0676">
        <w:rPr>
          <w:b/>
          <w:sz w:val="18"/>
        </w:rPr>
        <w:fldChar w:fldCharType="begin"/>
      </w:r>
      <w:r w:rsidRPr="00AD0676">
        <w:rPr>
          <w:b/>
          <w:sz w:val="18"/>
        </w:rPr>
        <w:instrText xml:space="preserve"> SEQ Tabella \* ARABIC </w:instrText>
      </w:r>
      <w:r w:rsidRPr="00AD0676">
        <w:rPr>
          <w:b/>
          <w:sz w:val="18"/>
        </w:rPr>
        <w:fldChar w:fldCharType="separate"/>
      </w:r>
      <w:r w:rsidR="0052257A">
        <w:rPr>
          <w:b/>
          <w:noProof/>
          <w:sz w:val="18"/>
        </w:rPr>
        <w:t>7</w:t>
      </w:r>
      <w:r w:rsidRPr="00AD0676">
        <w:rPr>
          <w:b/>
          <w:sz w:val="18"/>
        </w:rPr>
        <w:fldChar w:fldCharType="end"/>
      </w:r>
      <w:r w:rsidRPr="00AD0676">
        <w:rPr>
          <w:b/>
          <w:sz w:val="18"/>
        </w:rPr>
        <w:t xml:space="preserve"> – </w:t>
      </w:r>
      <w:r>
        <w:rPr>
          <w:b/>
          <w:sz w:val="18"/>
        </w:rPr>
        <w:t>Lista degli errori</w:t>
      </w:r>
      <w:bookmarkEnd w:id="49"/>
    </w:p>
    <w:p w14:paraId="5332E419" w14:textId="6F432578" w:rsidR="00136452" w:rsidRDefault="00136452" w:rsidP="00136452">
      <w:pPr>
        <w:pStyle w:val="Titolo2"/>
      </w:pPr>
      <w:bookmarkStart w:id="50" w:name="_Toc15482851"/>
      <w:r>
        <w:t>API per il recupero delle UO</w:t>
      </w:r>
      <w:bookmarkEnd w:id="50"/>
    </w:p>
    <w:p w14:paraId="408F3284" w14:textId="54DCC2F8" w:rsidR="00136452" w:rsidRDefault="00136452" w:rsidP="0008117D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L’</w:t>
      </w:r>
      <w:r w:rsidR="000D6ABE">
        <w:rPr>
          <w:rFonts w:asciiTheme="minorHAnsi" w:hAnsiTheme="minorHAnsi" w:cstheme="minorHAnsi"/>
          <w:sz w:val="24"/>
          <w:szCs w:val="24"/>
        </w:rPr>
        <w:t>API</w:t>
      </w:r>
      <w:r>
        <w:rPr>
          <w:rFonts w:asciiTheme="minorHAnsi" w:hAnsiTheme="minorHAnsi" w:cstheme="minorHAnsi"/>
          <w:sz w:val="24"/>
          <w:szCs w:val="24"/>
        </w:rPr>
        <w:t xml:space="preserve"> restituisce </w:t>
      </w:r>
      <w:r w:rsidR="00E71C50">
        <w:rPr>
          <w:rFonts w:asciiTheme="minorHAnsi" w:hAnsiTheme="minorHAnsi" w:cstheme="minorHAnsi"/>
          <w:sz w:val="24"/>
          <w:szCs w:val="24"/>
        </w:rPr>
        <w:t xml:space="preserve">una lista </w:t>
      </w:r>
      <w:r w:rsidR="00CA2981">
        <w:rPr>
          <w:rFonts w:asciiTheme="minorHAnsi" w:hAnsiTheme="minorHAnsi" w:cstheme="minorHAnsi"/>
          <w:sz w:val="24"/>
          <w:szCs w:val="24"/>
        </w:rPr>
        <w:t xml:space="preserve">di </w:t>
      </w:r>
      <w:r w:rsidR="007335B4">
        <w:rPr>
          <w:rFonts w:asciiTheme="minorHAnsi" w:hAnsiTheme="minorHAnsi" w:cstheme="minorHAnsi"/>
          <w:sz w:val="24"/>
          <w:szCs w:val="24"/>
        </w:rPr>
        <w:t>unità organizzative</w:t>
      </w:r>
      <w:r w:rsidR="00CA2981" w:rsidRPr="00CA2981">
        <w:rPr>
          <w:rFonts w:asciiTheme="minorHAnsi" w:hAnsiTheme="minorHAnsi" w:cstheme="minorHAnsi"/>
          <w:sz w:val="24"/>
          <w:szCs w:val="24"/>
        </w:rPr>
        <w:t xml:space="preserve"> </w:t>
      </w:r>
      <w:r w:rsidR="00CA2981">
        <w:rPr>
          <w:rFonts w:asciiTheme="minorHAnsi" w:hAnsiTheme="minorHAnsi" w:cstheme="minorHAnsi"/>
          <w:sz w:val="24"/>
          <w:szCs w:val="24"/>
        </w:rPr>
        <w:t xml:space="preserve">considerando solamente </w:t>
      </w:r>
      <w:r w:rsidR="00E71C50">
        <w:rPr>
          <w:rFonts w:asciiTheme="minorHAnsi" w:hAnsiTheme="minorHAnsi" w:cstheme="minorHAnsi"/>
          <w:sz w:val="24"/>
          <w:szCs w:val="24"/>
        </w:rPr>
        <w:t xml:space="preserve">quelle </w:t>
      </w:r>
      <w:r w:rsidR="00CA2981" w:rsidRPr="00CA2981">
        <w:rPr>
          <w:rFonts w:asciiTheme="minorHAnsi" w:hAnsiTheme="minorHAnsi" w:cstheme="minorHAnsi"/>
          <w:sz w:val="24"/>
          <w:szCs w:val="24"/>
        </w:rPr>
        <w:t xml:space="preserve">con data di associazione </w:t>
      </w:r>
      <w:r w:rsidR="007335B4">
        <w:rPr>
          <w:rFonts w:asciiTheme="minorHAnsi" w:hAnsiTheme="minorHAnsi" w:cstheme="minorHAnsi"/>
          <w:sz w:val="24"/>
          <w:szCs w:val="24"/>
        </w:rPr>
        <w:t>(</w:t>
      </w:r>
      <w:r w:rsidR="007335B4" w:rsidRPr="007335B4">
        <w:rPr>
          <w:rFonts w:asciiTheme="minorHAnsi" w:hAnsiTheme="minorHAnsi" w:cstheme="minorHAnsi"/>
          <w:i/>
          <w:sz w:val="24"/>
          <w:szCs w:val="24"/>
        </w:rPr>
        <w:t>generazione dell’associazione OU-CC</w:t>
      </w:r>
      <w:r w:rsidR="007335B4">
        <w:rPr>
          <w:rFonts w:asciiTheme="minorHAnsi" w:hAnsiTheme="minorHAnsi" w:cstheme="minorHAnsi"/>
          <w:sz w:val="24"/>
          <w:szCs w:val="24"/>
        </w:rPr>
        <w:t xml:space="preserve">) </w:t>
      </w:r>
      <w:r w:rsidR="00CA2981" w:rsidRPr="00CA2981">
        <w:rPr>
          <w:rFonts w:asciiTheme="minorHAnsi" w:hAnsiTheme="minorHAnsi" w:cstheme="minorHAnsi"/>
          <w:sz w:val="24"/>
          <w:szCs w:val="24"/>
        </w:rPr>
        <w:t>maggiore o uguale</w:t>
      </w:r>
      <w:r w:rsidR="00CA2981">
        <w:rPr>
          <w:rFonts w:asciiTheme="minorHAnsi" w:hAnsiTheme="minorHAnsi" w:cstheme="minorHAnsi"/>
          <w:sz w:val="24"/>
          <w:szCs w:val="24"/>
        </w:rPr>
        <w:t xml:space="preserve"> alla data in input</w:t>
      </w:r>
      <w:r w:rsidR="008B2DC0">
        <w:rPr>
          <w:rFonts w:asciiTheme="minorHAnsi" w:hAnsiTheme="minorHAnsi" w:cstheme="minorHAnsi"/>
          <w:sz w:val="24"/>
          <w:szCs w:val="24"/>
        </w:rPr>
        <w:t>.</w:t>
      </w:r>
    </w:p>
    <w:p w14:paraId="37A4DBDE" w14:textId="42539765" w:rsidR="0059162F" w:rsidRDefault="00197501" w:rsidP="0008117D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Tale </w:t>
      </w:r>
      <w:r w:rsidR="00E71C50">
        <w:rPr>
          <w:rFonts w:asciiTheme="minorHAnsi" w:hAnsiTheme="minorHAnsi" w:cstheme="minorHAnsi"/>
          <w:sz w:val="24"/>
          <w:szCs w:val="24"/>
        </w:rPr>
        <w:t>lista</w:t>
      </w:r>
      <w:r>
        <w:rPr>
          <w:rFonts w:asciiTheme="minorHAnsi" w:hAnsiTheme="minorHAnsi" w:cstheme="minorHAnsi"/>
          <w:sz w:val="24"/>
          <w:szCs w:val="24"/>
        </w:rPr>
        <w:t xml:space="preserve"> può essere ulteriormente</w:t>
      </w:r>
      <w:r w:rsidR="00E71C50">
        <w:rPr>
          <w:rFonts w:asciiTheme="minorHAnsi" w:hAnsiTheme="minorHAnsi" w:cstheme="minorHAnsi"/>
          <w:sz w:val="24"/>
          <w:szCs w:val="24"/>
        </w:rPr>
        <w:t xml:space="preserve"> filtrata</w:t>
      </w:r>
      <w:r w:rsidR="009D44B8">
        <w:rPr>
          <w:rFonts w:asciiTheme="minorHAnsi" w:hAnsiTheme="minorHAnsi" w:cstheme="minorHAnsi"/>
          <w:sz w:val="24"/>
          <w:szCs w:val="24"/>
        </w:rPr>
        <w:t xml:space="preserve"> indicando l’identificativo della prima </w:t>
      </w:r>
      <w:r w:rsidR="007335B4">
        <w:rPr>
          <w:rFonts w:asciiTheme="minorHAnsi" w:hAnsiTheme="minorHAnsi" w:cstheme="minorHAnsi"/>
          <w:sz w:val="24"/>
          <w:szCs w:val="24"/>
        </w:rPr>
        <w:t>unità organizzativa</w:t>
      </w:r>
      <w:r w:rsidR="009D44B8">
        <w:rPr>
          <w:rFonts w:asciiTheme="minorHAnsi" w:hAnsiTheme="minorHAnsi" w:cstheme="minorHAnsi"/>
          <w:sz w:val="24"/>
          <w:szCs w:val="24"/>
        </w:rPr>
        <w:t xml:space="preserve"> della </w:t>
      </w:r>
      <w:r w:rsidR="00E71C50">
        <w:rPr>
          <w:rFonts w:asciiTheme="minorHAnsi" w:hAnsiTheme="minorHAnsi" w:cstheme="minorHAnsi"/>
          <w:sz w:val="24"/>
          <w:szCs w:val="24"/>
        </w:rPr>
        <w:t>collezione</w:t>
      </w:r>
      <w:r w:rsidR="009D44B8">
        <w:rPr>
          <w:rFonts w:asciiTheme="minorHAnsi" w:hAnsiTheme="minorHAnsi" w:cstheme="minorHAnsi"/>
          <w:sz w:val="24"/>
          <w:szCs w:val="24"/>
        </w:rPr>
        <w:t xml:space="preserve"> in output e/o il num</w:t>
      </w:r>
      <w:r w:rsidR="00E71C50">
        <w:rPr>
          <w:rFonts w:asciiTheme="minorHAnsi" w:hAnsiTheme="minorHAnsi" w:cstheme="minorHAnsi"/>
          <w:sz w:val="24"/>
          <w:szCs w:val="24"/>
        </w:rPr>
        <w:t>ero massimo di UO incluse nella stessa</w:t>
      </w:r>
      <w:r w:rsidR="009D44B8">
        <w:rPr>
          <w:rFonts w:asciiTheme="minorHAnsi" w:hAnsiTheme="minorHAnsi" w:cstheme="minorHAnsi"/>
          <w:sz w:val="24"/>
          <w:szCs w:val="24"/>
        </w:rPr>
        <w:t xml:space="preserve">.  </w:t>
      </w:r>
    </w:p>
    <w:p w14:paraId="0D328D58" w14:textId="7A28E1DE" w:rsidR="002002D1" w:rsidRDefault="00197501" w:rsidP="0008117D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Nel caso entrambi i parametri opzionali di input </w:t>
      </w:r>
      <w:r w:rsidRPr="007335B4">
        <w:rPr>
          <w:rFonts w:asciiTheme="minorHAnsi" w:hAnsiTheme="minorHAnsi" w:cstheme="minorHAnsi"/>
          <w:sz w:val="24"/>
          <w:szCs w:val="24"/>
        </w:rPr>
        <w:t>non</w:t>
      </w:r>
      <w:r>
        <w:rPr>
          <w:rFonts w:asciiTheme="minorHAnsi" w:hAnsiTheme="minorHAnsi" w:cstheme="minorHAnsi"/>
          <w:sz w:val="24"/>
          <w:szCs w:val="24"/>
        </w:rPr>
        <w:t xml:space="preserve"> fossero valorizzati, sarà resti</w:t>
      </w:r>
      <w:r w:rsidR="00E71C50">
        <w:rPr>
          <w:rFonts w:asciiTheme="minorHAnsi" w:hAnsiTheme="minorHAnsi" w:cstheme="minorHAnsi"/>
          <w:sz w:val="24"/>
          <w:szCs w:val="24"/>
        </w:rPr>
        <w:t>tuita la lista completa</w:t>
      </w:r>
      <w:r>
        <w:rPr>
          <w:rFonts w:asciiTheme="minorHAnsi" w:hAnsiTheme="minorHAnsi" w:cstheme="minorHAnsi"/>
          <w:sz w:val="24"/>
          <w:szCs w:val="24"/>
        </w:rPr>
        <w:t xml:space="preserve"> delle </w:t>
      </w:r>
      <w:r w:rsidR="007335B4">
        <w:rPr>
          <w:rFonts w:asciiTheme="minorHAnsi" w:hAnsiTheme="minorHAnsi" w:cstheme="minorHAnsi"/>
          <w:sz w:val="24"/>
          <w:szCs w:val="24"/>
        </w:rPr>
        <w:t>unità organizzative</w:t>
      </w:r>
      <w:r>
        <w:rPr>
          <w:rFonts w:asciiTheme="minorHAnsi" w:hAnsiTheme="minorHAnsi" w:cstheme="minorHAnsi"/>
          <w:sz w:val="24"/>
          <w:szCs w:val="24"/>
        </w:rPr>
        <w:t xml:space="preserve"> elaborate </w:t>
      </w:r>
      <w:r w:rsidR="007335B4">
        <w:rPr>
          <w:rFonts w:asciiTheme="minorHAnsi" w:hAnsiTheme="minorHAnsi" w:cstheme="minorHAnsi"/>
          <w:sz w:val="24"/>
          <w:szCs w:val="24"/>
        </w:rPr>
        <w:t xml:space="preserve">a partire </w:t>
      </w:r>
      <w:r>
        <w:rPr>
          <w:rFonts w:asciiTheme="minorHAnsi" w:hAnsiTheme="minorHAnsi" w:cstheme="minorHAnsi"/>
          <w:sz w:val="24"/>
          <w:szCs w:val="24"/>
        </w:rPr>
        <w:t>dalla data indicata.</w:t>
      </w:r>
    </w:p>
    <w:p w14:paraId="5091B9F5" w14:textId="77777777" w:rsidR="00136452" w:rsidRDefault="00136452" w:rsidP="00136452">
      <w:pPr>
        <w:pStyle w:val="Titolo3"/>
      </w:pPr>
      <w:bookmarkStart w:id="51" w:name="_Toc15482852"/>
      <w:r>
        <w:t>Specifiche</w:t>
      </w:r>
      <w:bookmarkEnd w:id="51"/>
    </w:p>
    <w:p w14:paraId="351FAEAD" w14:textId="5CDA9ED3" w:rsidR="00533DEF" w:rsidRDefault="00570581" w:rsidP="00405DB9">
      <w:pPr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Di seguito è dettagliata l’interfaccia esposta dal sistema per il recupero delle UO.</w:t>
      </w:r>
    </w:p>
    <w:p w14:paraId="4A0BE48F" w14:textId="77777777" w:rsidR="00405DB9" w:rsidRPr="00405DB9" w:rsidRDefault="00405DB9" w:rsidP="00405DB9">
      <w:pPr>
        <w:jc w:val="left"/>
        <w:rPr>
          <w:rFonts w:asciiTheme="minorHAnsi" w:hAnsiTheme="minorHAnsi" w:cstheme="minorHAnsi"/>
          <w:sz w:val="24"/>
          <w:szCs w:val="24"/>
        </w:rPr>
      </w:pPr>
    </w:p>
    <w:tbl>
      <w:tblPr>
        <w:tblStyle w:val="Elencochiaro-Colore1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2"/>
        <w:gridCol w:w="7609"/>
      </w:tblGrid>
      <w:tr w:rsidR="00570581" w:rsidRPr="007335B4" w14:paraId="4DB22E12" w14:textId="007C7222" w:rsidTr="00F068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pct"/>
            <w:shd w:val="clear" w:color="auto" w:fill="DBE5F1" w:themeFill="accent1" w:themeFillTint="33"/>
          </w:tcPr>
          <w:p w14:paraId="39C0FC49" w14:textId="77777777" w:rsidR="00570581" w:rsidRPr="007335B4" w:rsidRDefault="00570581" w:rsidP="00C85405">
            <w:pPr>
              <w:rPr>
                <w:rFonts w:asciiTheme="minorHAnsi" w:hAnsiTheme="minorHAnsi" w:cstheme="minorHAnsi"/>
                <w:color w:val="000000" w:themeColor="text1"/>
                <w:sz w:val="20"/>
                <w:lang w:val="en-GB"/>
              </w:rPr>
            </w:pPr>
            <w:proofErr w:type="spellStart"/>
            <w:r w:rsidRPr="007335B4">
              <w:rPr>
                <w:rFonts w:asciiTheme="minorHAnsi" w:hAnsiTheme="minorHAnsi" w:cstheme="minorHAnsi"/>
                <w:color w:val="000000" w:themeColor="text1"/>
                <w:sz w:val="20"/>
                <w:lang w:val="en-GB"/>
              </w:rPr>
              <w:t>HTTPmethod</w:t>
            </w:r>
            <w:proofErr w:type="spellEnd"/>
          </w:p>
        </w:tc>
        <w:tc>
          <w:tcPr>
            <w:tcW w:w="4047" w:type="pct"/>
            <w:shd w:val="clear" w:color="auto" w:fill="FFFFFF" w:themeFill="background1"/>
          </w:tcPr>
          <w:p w14:paraId="3B9B3E4F" w14:textId="77777777" w:rsidR="00570581" w:rsidRPr="007335B4" w:rsidRDefault="00570581" w:rsidP="00C854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  <w:szCs w:val="22"/>
                <w:lang w:val="en-GB"/>
              </w:rPr>
            </w:pPr>
            <w:r w:rsidRPr="007335B4">
              <w:rPr>
                <w:b w:val="0"/>
                <w:color w:val="auto"/>
                <w:szCs w:val="22"/>
                <w:lang w:val="en-GB"/>
              </w:rPr>
              <w:t>GET</w:t>
            </w:r>
          </w:p>
        </w:tc>
      </w:tr>
      <w:tr w:rsidR="00570581" w:rsidRPr="00BB315D" w14:paraId="0C52B563" w14:textId="635486D1" w:rsidTr="00F068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pct"/>
            <w:shd w:val="clear" w:color="auto" w:fill="DBE5F1" w:themeFill="accent1" w:themeFillTint="33"/>
          </w:tcPr>
          <w:p w14:paraId="479E4C6B" w14:textId="77777777" w:rsidR="00570581" w:rsidRPr="007335B4" w:rsidRDefault="00570581" w:rsidP="00C85405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  <w:lang w:val="en-GB"/>
              </w:rPr>
            </w:pPr>
            <w:r w:rsidRPr="007335B4">
              <w:rPr>
                <w:rFonts w:asciiTheme="minorHAnsi" w:hAnsiTheme="minorHAnsi" w:cstheme="minorHAnsi"/>
                <w:color w:val="000000" w:themeColor="text1"/>
                <w:sz w:val="20"/>
                <w:lang w:val="en-GB"/>
              </w:rPr>
              <w:t>Endpoint</w:t>
            </w:r>
          </w:p>
        </w:tc>
        <w:tc>
          <w:tcPr>
            <w:tcW w:w="4047" w:type="pct"/>
          </w:tcPr>
          <w:p w14:paraId="1EE68395" w14:textId="29B40420" w:rsidR="00570581" w:rsidRPr="007335B4" w:rsidRDefault="00570581" w:rsidP="00C854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  <w:lang w:val="en-GB"/>
              </w:rPr>
            </w:pPr>
            <w:r w:rsidRPr="007335B4">
              <w:rPr>
                <w:lang w:val="en-GB"/>
              </w:rPr>
              <w:t>&lt;</w:t>
            </w:r>
            <w:proofErr w:type="spellStart"/>
            <w:r w:rsidRPr="007335B4">
              <w:rPr>
                <w:lang w:val="en-GB"/>
              </w:rPr>
              <w:t>product</w:t>
            </w:r>
            <w:r w:rsidR="000E7EAB">
              <w:rPr>
                <w:lang w:val="en-GB"/>
              </w:rPr>
              <w:t>ion_endpoint</w:t>
            </w:r>
            <w:proofErr w:type="spellEnd"/>
            <w:r w:rsidR="000E7EAB">
              <w:rPr>
                <w:lang w:val="en-GB"/>
              </w:rPr>
              <w:t>&gt;:5005/</w:t>
            </w:r>
            <w:proofErr w:type="spellStart"/>
            <w:r w:rsidR="000E7EAB">
              <w:rPr>
                <w:lang w:val="en-GB"/>
              </w:rPr>
              <w:t>masterdata</w:t>
            </w:r>
            <w:proofErr w:type="spellEnd"/>
            <w:r w:rsidR="000E7EAB">
              <w:rPr>
                <w:lang w:val="en-GB"/>
              </w:rPr>
              <w:t>/v2</w:t>
            </w:r>
            <w:r w:rsidRPr="007335B4">
              <w:rPr>
                <w:lang w:val="en-GB"/>
              </w:rPr>
              <w:t>/association</w:t>
            </w:r>
            <w:r w:rsidR="000E7EAB">
              <w:rPr>
                <w:lang w:val="en-GB"/>
              </w:rPr>
              <w:t>s</w:t>
            </w:r>
            <w:r w:rsidRPr="007335B4">
              <w:rPr>
                <w:lang w:val="en-GB"/>
              </w:rPr>
              <w:t>/</w:t>
            </w:r>
            <w:proofErr w:type="spellStart"/>
            <w:r w:rsidRPr="007335B4">
              <w:rPr>
                <w:lang w:val="en-GB"/>
              </w:rPr>
              <w:t>ou</w:t>
            </w:r>
            <w:proofErr w:type="spellEnd"/>
            <w:r w:rsidRPr="007335B4">
              <w:rPr>
                <w:lang w:val="en-GB"/>
              </w:rPr>
              <w:t>/q</w:t>
            </w:r>
          </w:p>
        </w:tc>
      </w:tr>
      <w:tr w:rsidR="00570581" w:rsidRPr="007335B4" w14:paraId="7577E86A" w14:textId="6BCE0D3A" w:rsidTr="00F068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pct"/>
            <w:shd w:val="clear" w:color="auto" w:fill="DBE5F1" w:themeFill="accent1" w:themeFillTint="33"/>
          </w:tcPr>
          <w:p w14:paraId="5C054AAA" w14:textId="2415F75F" w:rsidR="00570581" w:rsidRPr="007335B4" w:rsidRDefault="007335B4" w:rsidP="007335B4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  <w:lang w:val="en-GB"/>
              </w:rPr>
            </w:pPr>
            <w:r w:rsidRPr="007335B4">
              <w:rPr>
                <w:rFonts w:asciiTheme="minorHAnsi" w:hAnsiTheme="minorHAnsi" w:cstheme="minorHAnsi"/>
                <w:color w:val="000000" w:themeColor="text1"/>
                <w:sz w:val="20"/>
                <w:lang w:val="en-GB"/>
              </w:rPr>
              <w:t>Mandatory input</w:t>
            </w:r>
          </w:p>
        </w:tc>
        <w:tc>
          <w:tcPr>
            <w:tcW w:w="4047" w:type="pct"/>
          </w:tcPr>
          <w:p w14:paraId="0813AA46" w14:textId="52E82B5B" w:rsidR="00570581" w:rsidRPr="007335B4" w:rsidRDefault="00570581" w:rsidP="007B53D2">
            <w:pPr>
              <w:pStyle w:val="Paragrafoelenco"/>
              <w:numPr>
                <w:ilvl w:val="0"/>
                <w:numId w:val="3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7335B4">
              <w:rPr>
                <w:lang w:val="en-GB"/>
              </w:rPr>
              <w:t>date=</w:t>
            </w:r>
            <w:proofErr w:type="spellStart"/>
            <w:r w:rsidRPr="007335B4">
              <w:rPr>
                <w:lang w:val="en-GB"/>
              </w:rPr>
              <w:t>yyyy</w:t>
            </w:r>
            <w:proofErr w:type="spellEnd"/>
            <w:r w:rsidRPr="007335B4">
              <w:rPr>
                <w:lang w:val="en-GB"/>
              </w:rPr>
              <w:t>-MM-</w:t>
            </w:r>
            <w:proofErr w:type="spellStart"/>
            <w:r w:rsidRPr="007335B4">
              <w:rPr>
                <w:lang w:val="en-GB"/>
              </w:rPr>
              <w:t>dd</w:t>
            </w:r>
            <w:proofErr w:type="spellEnd"/>
            <w:r w:rsidRPr="007335B4">
              <w:rPr>
                <w:lang w:val="en-GB"/>
              </w:rPr>
              <w:t xml:space="preserve"> </w:t>
            </w:r>
          </w:p>
        </w:tc>
      </w:tr>
      <w:tr w:rsidR="00570581" w:rsidRPr="007335B4" w14:paraId="1ECC1D7D" w14:textId="2143D551" w:rsidTr="00F068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pct"/>
            <w:shd w:val="clear" w:color="auto" w:fill="DBE5F1" w:themeFill="accent1" w:themeFillTint="33"/>
          </w:tcPr>
          <w:p w14:paraId="141C1210" w14:textId="617FBE76" w:rsidR="00570581" w:rsidRPr="007335B4" w:rsidRDefault="007335B4" w:rsidP="00C85405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  <w:lang w:val="en-GB"/>
              </w:rPr>
            </w:pPr>
            <w:r w:rsidRPr="007335B4">
              <w:rPr>
                <w:rFonts w:asciiTheme="minorHAnsi" w:hAnsiTheme="minorHAnsi" w:cstheme="minorHAnsi"/>
                <w:color w:val="000000" w:themeColor="text1"/>
                <w:sz w:val="20"/>
                <w:lang w:val="en-GB"/>
              </w:rPr>
              <w:t>Optional input</w:t>
            </w:r>
          </w:p>
        </w:tc>
        <w:tc>
          <w:tcPr>
            <w:tcW w:w="4047" w:type="pct"/>
          </w:tcPr>
          <w:p w14:paraId="0B564C60" w14:textId="592B1FE2" w:rsidR="00570581" w:rsidRPr="007335B4" w:rsidRDefault="00570581" w:rsidP="00C17A4C">
            <w:pPr>
              <w:pStyle w:val="Paragrafoelenco"/>
              <w:numPr>
                <w:ilvl w:val="0"/>
                <w:numId w:val="3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7335B4">
              <w:rPr>
                <w:lang w:val="en-GB"/>
              </w:rPr>
              <w:t>offset=o</w:t>
            </w:r>
          </w:p>
          <w:p w14:paraId="13EDA47D" w14:textId="4E03F8FD" w:rsidR="00570581" w:rsidRPr="007335B4" w:rsidRDefault="00570581" w:rsidP="007B53D2">
            <w:pPr>
              <w:pStyle w:val="Paragrafoelenco"/>
              <w:numPr>
                <w:ilvl w:val="0"/>
                <w:numId w:val="3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val="en-GB"/>
              </w:rPr>
            </w:pPr>
            <w:r w:rsidRPr="007335B4">
              <w:rPr>
                <w:lang w:val="en-GB"/>
              </w:rPr>
              <w:t>limit=l</w:t>
            </w:r>
          </w:p>
        </w:tc>
      </w:tr>
      <w:tr w:rsidR="00570581" w:rsidRPr="007335B4" w14:paraId="2160B444" w14:textId="43FA625F" w:rsidTr="00F068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pct"/>
            <w:shd w:val="clear" w:color="auto" w:fill="DBE5F1" w:themeFill="accent1" w:themeFillTint="33"/>
          </w:tcPr>
          <w:p w14:paraId="4EC5A182" w14:textId="2FCA32B9" w:rsidR="00570581" w:rsidRPr="007335B4" w:rsidRDefault="00570581" w:rsidP="00C85405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  <w:lang w:val="en-GB"/>
              </w:rPr>
            </w:pPr>
            <w:r w:rsidRPr="007335B4">
              <w:rPr>
                <w:rFonts w:asciiTheme="minorHAnsi" w:hAnsiTheme="minorHAnsi" w:cstheme="minorHAnsi"/>
                <w:color w:val="000000" w:themeColor="text1"/>
                <w:sz w:val="20"/>
                <w:lang w:val="en-GB"/>
              </w:rPr>
              <w:t>Output</w:t>
            </w:r>
          </w:p>
        </w:tc>
        <w:tc>
          <w:tcPr>
            <w:tcW w:w="4047" w:type="pct"/>
          </w:tcPr>
          <w:p w14:paraId="0ED1CAE0" w14:textId="7E517B0B" w:rsidR="00570581" w:rsidRPr="007335B4" w:rsidRDefault="00570581" w:rsidP="00C854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  <w:lang w:val="en-GB"/>
              </w:rPr>
            </w:pPr>
            <w:r w:rsidRPr="007335B4">
              <w:rPr>
                <w:szCs w:val="22"/>
                <w:lang w:val="en-GB"/>
              </w:rPr>
              <w:t>JSON</w:t>
            </w:r>
          </w:p>
        </w:tc>
      </w:tr>
    </w:tbl>
    <w:p w14:paraId="47BD5FE1" w14:textId="1CE81FA3" w:rsidR="00654813" w:rsidRPr="008D5D09" w:rsidRDefault="00654813" w:rsidP="00654813">
      <w:pPr>
        <w:jc w:val="center"/>
        <w:rPr>
          <w:b/>
        </w:rPr>
      </w:pPr>
      <w:bookmarkStart w:id="52" w:name="_Toc15482901"/>
      <w:r w:rsidRPr="008D5D09">
        <w:rPr>
          <w:b/>
          <w:sz w:val="18"/>
        </w:rPr>
        <w:t xml:space="preserve">Tabella </w:t>
      </w:r>
      <w:r w:rsidRPr="008D5D09">
        <w:rPr>
          <w:b/>
          <w:sz w:val="18"/>
        </w:rPr>
        <w:fldChar w:fldCharType="begin"/>
      </w:r>
      <w:r w:rsidRPr="008D5D09">
        <w:rPr>
          <w:b/>
          <w:sz w:val="18"/>
        </w:rPr>
        <w:instrText xml:space="preserve"> SEQ Tabella \* ARABIC </w:instrText>
      </w:r>
      <w:r w:rsidRPr="008D5D09">
        <w:rPr>
          <w:b/>
          <w:sz w:val="18"/>
        </w:rPr>
        <w:fldChar w:fldCharType="separate"/>
      </w:r>
      <w:r w:rsidR="0052257A">
        <w:rPr>
          <w:b/>
          <w:noProof/>
          <w:sz w:val="18"/>
        </w:rPr>
        <w:t>8</w:t>
      </w:r>
      <w:r w:rsidRPr="008D5D09">
        <w:rPr>
          <w:b/>
          <w:sz w:val="18"/>
        </w:rPr>
        <w:fldChar w:fldCharType="end"/>
      </w:r>
      <w:r w:rsidRPr="008D5D09">
        <w:rPr>
          <w:b/>
          <w:sz w:val="18"/>
        </w:rPr>
        <w:t xml:space="preserve"> – </w:t>
      </w:r>
      <w:r>
        <w:rPr>
          <w:b/>
          <w:sz w:val="18"/>
        </w:rPr>
        <w:t>Specifica API</w:t>
      </w:r>
      <w:r w:rsidRPr="008D5D09">
        <w:rPr>
          <w:b/>
          <w:sz w:val="18"/>
        </w:rPr>
        <w:t xml:space="preserve"> per recupero delle UO</w:t>
      </w:r>
      <w:bookmarkEnd w:id="52"/>
    </w:p>
    <w:p w14:paraId="2DE2F803" w14:textId="0CBD26CF" w:rsidR="00E46FEE" w:rsidRDefault="00E46FEE" w:rsidP="00E46FEE">
      <w:pPr>
        <w:pStyle w:val="Titolo3"/>
      </w:pPr>
      <w:bookmarkStart w:id="53" w:name="_Toc15482853"/>
      <w:r>
        <w:t>Input</w:t>
      </w:r>
      <w:bookmarkEnd w:id="53"/>
    </w:p>
    <w:p w14:paraId="5F0B73A7" w14:textId="5F000832" w:rsidR="00E46FEE" w:rsidRPr="00405DB9" w:rsidRDefault="007335B4" w:rsidP="00E46FEE">
      <w:pPr>
        <w:rPr>
          <w:rFonts w:asciiTheme="minorHAnsi" w:hAnsiTheme="minorHAnsi" w:cstheme="minorHAnsi"/>
          <w:sz w:val="24"/>
          <w:szCs w:val="24"/>
          <w:lang w:eastAsia="en-US"/>
        </w:rPr>
      </w:pPr>
      <w:r>
        <w:rPr>
          <w:rFonts w:asciiTheme="minorHAnsi" w:hAnsiTheme="minorHAnsi" w:cstheme="minorHAnsi"/>
          <w:sz w:val="24"/>
          <w:szCs w:val="24"/>
          <w:lang w:eastAsia="en-US"/>
        </w:rPr>
        <w:t>Per il corretto recupero delle informazioni richieste, sarà necessaria la seguente parametrizzazione della chiamata.</w:t>
      </w:r>
    </w:p>
    <w:p w14:paraId="78A510C8" w14:textId="782BE48E" w:rsidR="00E46FEE" w:rsidRPr="0069323E" w:rsidRDefault="007335B4" w:rsidP="00E46FEE">
      <w:pPr>
        <w:pStyle w:val="Titolo4"/>
        <w:rPr>
          <w:lang w:eastAsia="en-US"/>
        </w:rPr>
      </w:pPr>
      <w:bookmarkStart w:id="54" w:name="_Toc15482854"/>
      <w:proofErr w:type="spellStart"/>
      <w:r>
        <w:rPr>
          <w:lang w:eastAsia="en-US"/>
        </w:rPr>
        <w:t>Header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parameters</w:t>
      </w:r>
      <w:bookmarkEnd w:id="54"/>
      <w:proofErr w:type="spellEnd"/>
    </w:p>
    <w:tbl>
      <w:tblPr>
        <w:tblStyle w:val="Tabellagriglia4-colore1"/>
        <w:tblW w:w="5000" w:type="pct"/>
        <w:tblLook w:val="04A0" w:firstRow="1" w:lastRow="0" w:firstColumn="1" w:lastColumn="0" w:noHBand="0" w:noVBand="1"/>
      </w:tblPr>
      <w:tblGrid>
        <w:gridCol w:w="1881"/>
        <w:gridCol w:w="1880"/>
        <w:gridCol w:w="1880"/>
        <w:gridCol w:w="1880"/>
        <w:gridCol w:w="1880"/>
      </w:tblGrid>
      <w:tr w:rsidR="00E46FEE" w:rsidRPr="00527FED" w14:paraId="6539800B" w14:textId="77777777" w:rsidTr="007335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6F81CBEE" w14:textId="77777777" w:rsidR="00E46FEE" w:rsidRPr="00527FED" w:rsidRDefault="00E46FEE" w:rsidP="00E71C50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Name</w:t>
            </w:r>
          </w:p>
        </w:tc>
        <w:tc>
          <w:tcPr>
            <w:tcW w:w="1000" w:type="pct"/>
            <w:hideMark/>
          </w:tcPr>
          <w:p w14:paraId="61794C4A" w14:textId="77777777" w:rsidR="00E46FEE" w:rsidRPr="00527FED" w:rsidRDefault="00E46FEE" w:rsidP="00E71C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1000" w:type="pct"/>
            <w:hideMark/>
          </w:tcPr>
          <w:p w14:paraId="0570A334" w14:textId="77777777" w:rsidR="00E46FEE" w:rsidRPr="00527FED" w:rsidRDefault="00E46FEE" w:rsidP="00E71C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Format</w:t>
            </w:r>
          </w:p>
        </w:tc>
        <w:tc>
          <w:tcPr>
            <w:tcW w:w="1000" w:type="pct"/>
            <w:hideMark/>
          </w:tcPr>
          <w:p w14:paraId="4D31C015" w14:textId="77777777" w:rsidR="00E46FEE" w:rsidRPr="00527FED" w:rsidRDefault="00E46FEE" w:rsidP="00E71C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Mandatory</w:t>
            </w:r>
          </w:p>
        </w:tc>
        <w:tc>
          <w:tcPr>
            <w:tcW w:w="1000" w:type="pct"/>
            <w:hideMark/>
          </w:tcPr>
          <w:p w14:paraId="08A2B655" w14:textId="77777777" w:rsidR="00E46FEE" w:rsidRPr="00527FED" w:rsidRDefault="00E46FEE" w:rsidP="00E71C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Default value</w:t>
            </w:r>
          </w:p>
        </w:tc>
      </w:tr>
      <w:tr w:rsidR="00E46FEE" w:rsidRPr="00927A43" w14:paraId="76E781B4" w14:textId="77777777" w:rsidTr="00733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69F2036E" w14:textId="77777777" w:rsidR="00E46FEE" w:rsidRPr="00527FED" w:rsidRDefault="00E46FEE" w:rsidP="00E71C50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Authorization</w:t>
            </w:r>
          </w:p>
        </w:tc>
        <w:tc>
          <w:tcPr>
            <w:tcW w:w="1000" w:type="pct"/>
          </w:tcPr>
          <w:p w14:paraId="047A8036" w14:textId="77777777" w:rsidR="00E46FEE" w:rsidRPr="00527FED" w:rsidRDefault="00E46FEE" w:rsidP="00E71C5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HTTP Basic Authentication </w:t>
            </w:r>
          </w:p>
        </w:tc>
        <w:tc>
          <w:tcPr>
            <w:tcW w:w="1000" w:type="pct"/>
          </w:tcPr>
          <w:p w14:paraId="6A9544A6" w14:textId="77777777" w:rsidR="00E46FEE" w:rsidRPr="00527FED" w:rsidRDefault="00E46FEE" w:rsidP="00E71C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000" w:type="pct"/>
          </w:tcPr>
          <w:p w14:paraId="7B777482" w14:textId="77777777" w:rsidR="00E46FEE" w:rsidRPr="00527FED" w:rsidRDefault="00E46FEE" w:rsidP="00E71C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Yes</w:t>
            </w:r>
          </w:p>
        </w:tc>
        <w:tc>
          <w:tcPr>
            <w:tcW w:w="1000" w:type="pct"/>
          </w:tcPr>
          <w:p w14:paraId="30BDA81F" w14:textId="77777777" w:rsidR="00E46FEE" w:rsidRPr="00527FED" w:rsidRDefault="00E46FEE" w:rsidP="00E71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</w:tbl>
    <w:p w14:paraId="2A67CB6E" w14:textId="77777777" w:rsidR="00E46FEE" w:rsidRPr="008D5D09" w:rsidRDefault="00E46FEE" w:rsidP="00E46FEE">
      <w:pPr>
        <w:jc w:val="center"/>
        <w:rPr>
          <w:b/>
        </w:rPr>
      </w:pPr>
      <w:bookmarkStart w:id="55" w:name="_Toc15482902"/>
      <w:r w:rsidRPr="008D5D09">
        <w:rPr>
          <w:b/>
          <w:sz w:val="18"/>
        </w:rPr>
        <w:t xml:space="preserve">Tabella </w:t>
      </w:r>
      <w:r w:rsidRPr="008D5D09">
        <w:rPr>
          <w:b/>
          <w:sz w:val="18"/>
        </w:rPr>
        <w:fldChar w:fldCharType="begin"/>
      </w:r>
      <w:r w:rsidRPr="008D5D09">
        <w:rPr>
          <w:b/>
          <w:sz w:val="18"/>
        </w:rPr>
        <w:instrText xml:space="preserve"> SEQ Tabella \* ARABIC </w:instrText>
      </w:r>
      <w:r w:rsidRPr="008D5D09">
        <w:rPr>
          <w:b/>
          <w:sz w:val="18"/>
        </w:rPr>
        <w:fldChar w:fldCharType="separate"/>
      </w:r>
      <w:r w:rsidR="0052257A">
        <w:rPr>
          <w:b/>
          <w:noProof/>
          <w:sz w:val="18"/>
        </w:rPr>
        <w:t>9</w:t>
      </w:r>
      <w:r w:rsidRPr="008D5D09">
        <w:rPr>
          <w:b/>
          <w:sz w:val="18"/>
        </w:rPr>
        <w:fldChar w:fldCharType="end"/>
      </w:r>
      <w:r w:rsidRPr="008D5D09">
        <w:rPr>
          <w:b/>
          <w:sz w:val="18"/>
        </w:rPr>
        <w:t xml:space="preserve"> – </w:t>
      </w:r>
      <w:r>
        <w:rPr>
          <w:b/>
          <w:sz w:val="18"/>
        </w:rPr>
        <w:t>Parametri dell’</w:t>
      </w:r>
      <w:proofErr w:type="spellStart"/>
      <w:r>
        <w:rPr>
          <w:b/>
          <w:sz w:val="18"/>
        </w:rPr>
        <w:t>header</w:t>
      </w:r>
      <w:proofErr w:type="spellEnd"/>
      <w:r>
        <w:rPr>
          <w:b/>
          <w:sz w:val="18"/>
        </w:rPr>
        <w:t xml:space="preserve"> della richiesta</w:t>
      </w:r>
      <w:bookmarkEnd w:id="55"/>
    </w:p>
    <w:p w14:paraId="2F3C6040" w14:textId="6AC9F926" w:rsidR="00E46FEE" w:rsidRPr="0069323E" w:rsidRDefault="007335B4" w:rsidP="00E46FEE">
      <w:pPr>
        <w:pStyle w:val="Titolo4"/>
        <w:rPr>
          <w:lang w:eastAsia="en-US"/>
        </w:rPr>
      </w:pPr>
      <w:bookmarkStart w:id="56" w:name="_Toc15482855"/>
      <w:r>
        <w:rPr>
          <w:lang w:eastAsia="en-US"/>
        </w:rPr>
        <w:t xml:space="preserve">Query </w:t>
      </w:r>
      <w:proofErr w:type="spellStart"/>
      <w:r>
        <w:rPr>
          <w:lang w:eastAsia="en-US"/>
        </w:rPr>
        <w:t>parameters</w:t>
      </w:r>
      <w:bookmarkEnd w:id="56"/>
      <w:proofErr w:type="spellEnd"/>
    </w:p>
    <w:tbl>
      <w:tblPr>
        <w:tblStyle w:val="Tabellagriglia4-colore1"/>
        <w:tblW w:w="5000" w:type="pct"/>
        <w:tblLayout w:type="fixed"/>
        <w:tblLook w:val="04A0" w:firstRow="1" w:lastRow="0" w:firstColumn="1" w:lastColumn="0" w:noHBand="0" w:noVBand="1"/>
      </w:tblPr>
      <w:tblGrid>
        <w:gridCol w:w="1881"/>
        <w:gridCol w:w="1880"/>
        <w:gridCol w:w="1880"/>
        <w:gridCol w:w="1880"/>
        <w:gridCol w:w="1880"/>
      </w:tblGrid>
      <w:tr w:rsidR="00E46FEE" w:rsidRPr="00527FED" w14:paraId="321B19CD" w14:textId="77777777" w:rsidTr="007335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3A45524A" w14:textId="77777777" w:rsidR="00E46FEE" w:rsidRPr="00527FED" w:rsidRDefault="00E46FEE" w:rsidP="00E71C50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Name</w:t>
            </w:r>
          </w:p>
        </w:tc>
        <w:tc>
          <w:tcPr>
            <w:tcW w:w="1000" w:type="pct"/>
            <w:hideMark/>
          </w:tcPr>
          <w:p w14:paraId="1072AEF6" w14:textId="77777777" w:rsidR="00E46FEE" w:rsidRPr="00527FED" w:rsidRDefault="00E46FEE" w:rsidP="00E71C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1000" w:type="pct"/>
            <w:hideMark/>
          </w:tcPr>
          <w:p w14:paraId="1AAED130" w14:textId="77777777" w:rsidR="00E46FEE" w:rsidRPr="00527FED" w:rsidRDefault="00E46FEE" w:rsidP="00E71C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Format</w:t>
            </w:r>
          </w:p>
        </w:tc>
        <w:tc>
          <w:tcPr>
            <w:tcW w:w="1000" w:type="pct"/>
            <w:hideMark/>
          </w:tcPr>
          <w:p w14:paraId="3F9BCC4B" w14:textId="77777777" w:rsidR="00E46FEE" w:rsidRPr="00527FED" w:rsidRDefault="00E46FEE" w:rsidP="00E71C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Mandatory</w:t>
            </w:r>
          </w:p>
        </w:tc>
        <w:tc>
          <w:tcPr>
            <w:tcW w:w="1000" w:type="pct"/>
            <w:hideMark/>
          </w:tcPr>
          <w:p w14:paraId="56F93961" w14:textId="77777777" w:rsidR="00E46FEE" w:rsidRPr="00527FED" w:rsidRDefault="00E46FEE" w:rsidP="00E71C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Default value</w:t>
            </w:r>
          </w:p>
        </w:tc>
      </w:tr>
      <w:tr w:rsidR="00E46FEE" w:rsidRPr="00A42850" w14:paraId="03904FCC" w14:textId="77777777" w:rsidTr="00733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54B9A5F6" w14:textId="7EB13933" w:rsidR="00E46FEE" w:rsidRPr="00527FED" w:rsidRDefault="0059162F" w:rsidP="00E71C50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d</w:t>
            </w:r>
            <w:r w:rsidR="00E46FEE">
              <w:rPr>
                <w:lang w:val="en-US" w:eastAsia="en-US"/>
              </w:rPr>
              <w:t>ate</w:t>
            </w:r>
          </w:p>
        </w:tc>
        <w:tc>
          <w:tcPr>
            <w:tcW w:w="1000" w:type="pct"/>
          </w:tcPr>
          <w:p w14:paraId="7120BC0F" w14:textId="22024943" w:rsidR="00E46FEE" w:rsidRPr="00C14028" w:rsidRDefault="00570581" w:rsidP="00E46FE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US"/>
              </w:rPr>
            </w:pPr>
            <w:r w:rsidRPr="00DF706C">
              <w:t xml:space="preserve">Vengono restituite le UO con </w:t>
            </w:r>
            <w:r w:rsidR="007335B4">
              <w:t>una data di elaborazione sul sistema (</w:t>
            </w:r>
            <w:proofErr w:type="spellStart"/>
            <w:r w:rsidRPr="007335B4">
              <w:rPr>
                <w:i/>
              </w:rPr>
              <w:t>sync_date_time</w:t>
            </w:r>
            <w:proofErr w:type="spellEnd"/>
            <w:r w:rsidR="007335B4">
              <w:t>)</w:t>
            </w:r>
            <w:r w:rsidRPr="00DF706C">
              <w:t xml:space="preserve"> maggiore o u</w:t>
            </w:r>
            <w:r w:rsidR="007335B4">
              <w:t>guale al valore in input</w:t>
            </w:r>
          </w:p>
        </w:tc>
        <w:tc>
          <w:tcPr>
            <w:tcW w:w="1000" w:type="pct"/>
          </w:tcPr>
          <w:p w14:paraId="0FDB88A8" w14:textId="25D19DE0" w:rsidR="00E46FEE" w:rsidRPr="00527FED" w:rsidRDefault="00E46FEE" w:rsidP="00E71C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 (</w:t>
            </w:r>
            <w:proofErr w:type="spellStart"/>
            <w:r>
              <w:rPr>
                <w:lang w:val="en-US" w:eastAsia="en-US"/>
              </w:rPr>
              <w:t>yy</w:t>
            </w:r>
            <w:r w:rsidR="000F018D">
              <w:rPr>
                <w:lang w:val="en-US" w:eastAsia="en-US"/>
              </w:rPr>
              <w:t>y</w:t>
            </w:r>
            <w:r>
              <w:rPr>
                <w:lang w:val="en-US" w:eastAsia="en-US"/>
              </w:rPr>
              <w:t>y</w:t>
            </w:r>
            <w:proofErr w:type="spellEnd"/>
            <w:r>
              <w:rPr>
                <w:lang w:val="en-US" w:eastAsia="en-US"/>
              </w:rPr>
              <w:t>-MM-</w:t>
            </w:r>
            <w:proofErr w:type="spellStart"/>
            <w:r>
              <w:rPr>
                <w:lang w:val="en-US" w:eastAsia="en-US"/>
              </w:rPr>
              <w:t>dd</w:t>
            </w:r>
            <w:proofErr w:type="spellEnd"/>
            <w:r>
              <w:rPr>
                <w:lang w:val="en-US" w:eastAsia="en-US"/>
              </w:rPr>
              <w:t>)</w:t>
            </w:r>
          </w:p>
        </w:tc>
        <w:tc>
          <w:tcPr>
            <w:tcW w:w="1000" w:type="pct"/>
          </w:tcPr>
          <w:p w14:paraId="74165C96" w14:textId="77777777" w:rsidR="00E46FEE" w:rsidRPr="005B10B4" w:rsidRDefault="00E46FEE" w:rsidP="00E71C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Yes</w:t>
            </w:r>
          </w:p>
        </w:tc>
        <w:tc>
          <w:tcPr>
            <w:tcW w:w="1000" w:type="pct"/>
          </w:tcPr>
          <w:p w14:paraId="18EAD23E" w14:textId="77777777" w:rsidR="00E46FEE" w:rsidRPr="00527FED" w:rsidRDefault="00E46FEE" w:rsidP="00E71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E46FEE" w:rsidRPr="00A42850" w14:paraId="27D82050" w14:textId="77777777" w:rsidTr="00733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5251EC39" w14:textId="593E0C7A" w:rsidR="00E46FEE" w:rsidRDefault="0059162F" w:rsidP="00E71C50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o</w:t>
            </w:r>
            <w:r w:rsidR="00E46FEE">
              <w:rPr>
                <w:lang w:val="en-US" w:eastAsia="en-US"/>
              </w:rPr>
              <w:t>ffset</w:t>
            </w:r>
          </w:p>
        </w:tc>
        <w:tc>
          <w:tcPr>
            <w:tcW w:w="1000" w:type="pct"/>
          </w:tcPr>
          <w:p w14:paraId="2BE01981" w14:textId="601C457D" w:rsidR="00E46FEE" w:rsidRPr="0045071F" w:rsidRDefault="00E71C50" w:rsidP="00E71C5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eastAsia="en-US"/>
              </w:rPr>
              <w:t xml:space="preserve">Corrisponde all’identificativo </w:t>
            </w:r>
            <w:r w:rsidR="00570581">
              <w:t>(</w:t>
            </w:r>
            <w:proofErr w:type="spellStart"/>
            <w:r w:rsidR="007335B4" w:rsidRPr="007335B4">
              <w:rPr>
                <w:i/>
              </w:rPr>
              <w:t>organization_unit_id</w:t>
            </w:r>
            <w:proofErr w:type="spellEnd"/>
            <w:r w:rsidR="00570581">
              <w:t xml:space="preserve">) </w:t>
            </w:r>
            <w:r>
              <w:rPr>
                <w:lang w:eastAsia="en-US"/>
              </w:rPr>
              <w:t xml:space="preserve">della prima UO della lista restituita </w:t>
            </w:r>
          </w:p>
        </w:tc>
        <w:tc>
          <w:tcPr>
            <w:tcW w:w="1000" w:type="pct"/>
          </w:tcPr>
          <w:p w14:paraId="4F3F38B0" w14:textId="3798DDAD" w:rsidR="00E46FEE" w:rsidRDefault="00E46FEE" w:rsidP="00E46F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string </w:t>
            </w:r>
          </w:p>
        </w:tc>
        <w:tc>
          <w:tcPr>
            <w:tcW w:w="1000" w:type="pct"/>
          </w:tcPr>
          <w:p w14:paraId="476E9513" w14:textId="4826A9F9" w:rsidR="00E46FEE" w:rsidRDefault="00E46FEE" w:rsidP="00E71C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No</w:t>
            </w:r>
          </w:p>
        </w:tc>
        <w:tc>
          <w:tcPr>
            <w:tcW w:w="1000" w:type="pct"/>
          </w:tcPr>
          <w:p w14:paraId="7859CB45" w14:textId="7BB54508" w:rsidR="00E46FEE" w:rsidRPr="0059162F" w:rsidRDefault="00E71C50" w:rsidP="007335B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 w:rsidRPr="0059162F">
              <w:rPr>
                <w:lang w:eastAsia="en-US"/>
              </w:rPr>
              <w:t>0</w:t>
            </w:r>
            <w:r w:rsidR="0059162F" w:rsidRPr="0059162F">
              <w:rPr>
                <w:lang w:eastAsia="en-US"/>
              </w:rPr>
              <w:t xml:space="preserve"> (prima UO per cui è avvenuta l’elaborazione nel Sistema</w:t>
            </w:r>
            <w:r w:rsidR="00E92DA1">
              <w:rPr>
                <w:lang w:eastAsia="en-US"/>
              </w:rPr>
              <w:t>, dalla data in input</w:t>
            </w:r>
            <w:r w:rsidR="0059162F" w:rsidRPr="0059162F">
              <w:rPr>
                <w:lang w:eastAsia="en-US"/>
              </w:rPr>
              <w:t>)</w:t>
            </w:r>
          </w:p>
        </w:tc>
      </w:tr>
      <w:tr w:rsidR="00E46FEE" w:rsidRPr="00A42850" w14:paraId="15E9E63A" w14:textId="77777777" w:rsidTr="00733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6195DAD6" w14:textId="68554453" w:rsidR="00E46FEE" w:rsidRDefault="0059162F" w:rsidP="00E71C50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l</w:t>
            </w:r>
            <w:r w:rsidR="00E46FEE">
              <w:rPr>
                <w:lang w:val="en-US" w:eastAsia="en-US"/>
              </w:rPr>
              <w:t>imit</w:t>
            </w:r>
          </w:p>
        </w:tc>
        <w:tc>
          <w:tcPr>
            <w:tcW w:w="1000" w:type="pct"/>
          </w:tcPr>
          <w:p w14:paraId="4CF91BEF" w14:textId="41B7D181" w:rsidR="00E46FEE" w:rsidRPr="0045071F" w:rsidRDefault="00E71C50" w:rsidP="00E71C5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eastAsia="en-US"/>
              </w:rPr>
              <w:t>Corrisponde al numero massimo di elementi della lista in output</w:t>
            </w:r>
          </w:p>
        </w:tc>
        <w:tc>
          <w:tcPr>
            <w:tcW w:w="1000" w:type="pct"/>
          </w:tcPr>
          <w:p w14:paraId="0BB171A6" w14:textId="7E7D1694" w:rsidR="00E46FEE" w:rsidRDefault="00E46FEE" w:rsidP="00E71C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000" w:type="pct"/>
          </w:tcPr>
          <w:p w14:paraId="3161AE45" w14:textId="0E539572" w:rsidR="00E46FEE" w:rsidRDefault="00E46FEE" w:rsidP="00E71C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No</w:t>
            </w:r>
          </w:p>
        </w:tc>
        <w:tc>
          <w:tcPr>
            <w:tcW w:w="1000" w:type="pct"/>
          </w:tcPr>
          <w:p w14:paraId="0B67530E" w14:textId="62CA09DF" w:rsidR="00E46FEE" w:rsidRPr="0059162F" w:rsidRDefault="007335B4" w:rsidP="007335B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US"/>
              </w:rPr>
            </w:pPr>
            <w:proofErr w:type="spellStart"/>
            <w:r w:rsidRPr="007335B4">
              <w:rPr>
                <w:b/>
                <w:shd w:val="clear" w:color="auto" w:fill="DBE5F1" w:themeFill="accent1" w:themeFillTint="33"/>
                <w:lang w:eastAsia="en-US"/>
              </w:rPr>
              <w:t>T</w:t>
            </w:r>
            <w:r w:rsidR="00E71C50" w:rsidRPr="007335B4">
              <w:rPr>
                <w:b/>
                <w:shd w:val="clear" w:color="auto" w:fill="DBE5F1" w:themeFill="accent1" w:themeFillTint="33"/>
                <w:lang w:eastAsia="en-US"/>
              </w:rPr>
              <w:t>otal_count</w:t>
            </w:r>
            <w:proofErr w:type="spellEnd"/>
            <w:r>
              <w:rPr>
                <w:b/>
                <w:shd w:val="clear" w:color="auto" w:fill="DBE5F1" w:themeFill="accent1" w:themeFillTint="33"/>
                <w:lang w:eastAsia="en-US"/>
              </w:rPr>
              <w:t xml:space="preserve"> OU</w:t>
            </w:r>
            <w:r w:rsidR="0059162F" w:rsidRPr="0059162F">
              <w:rPr>
                <w:lang w:eastAsia="en-US"/>
              </w:rPr>
              <w:t xml:space="preserve"> (numero totale di UO per cui è avvenuta l’elaborazione nel </w:t>
            </w:r>
            <w:r w:rsidR="0059162F">
              <w:rPr>
                <w:lang w:eastAsia="en-US"/>
              </w:rPr>
              <w:t>s</w:t>
            </w:r>
            <w:r w:rsidR="0059162F" w:rsidRPr="0059162F">
              <w:rPr>
                <w:lang w:eastAsia="en-US"/>
              </w:rPr>
              <w:t>istema</w:t>
            </w:r>
            <w:r w:rsidR="00E92DA1">
              <w:rPr>
                <w:lang w:eastAsia="en-US"/>
              </w:rPr>
              <w:t>, dalla data in input</w:t>
            </w:r>
            <w:r w:rsidR="0059162F" w:rsidRPr="0059162F">
              <w:rPr>
                <w:lang w:eastAsia="en-US"/>
              </w:rPr>
              <w:t>)</w:t>
            </w:r>
          </w:p>
        </w:tc>
      </w:tr>
    </w:tbl>
    <w:p w14:paraId="295C557C" w14:textId="77777777" w:rsidR="00E46FEE" w:rsidRPr="008D5D09" w:rsidRDefault="00E46FEE" w:rsidP="00E46FEE">
      <w:pPr>
        <w:jc w:val="center"/>
        <w:rPr>
          <w:b/>
        </w:rPr>
      </w:pPr>
      <w:bookmarkStart w:id="57" w:name="_Toc15482903"/>
      <w:r w:rsidRPr="008D5D09">
        <w:rPr>
          <w:b/>
          <w:sz w:val="18"/>
        </w:rPr>
        <w:t xml:space="preserve">Tabella </w:t>
      </w:r>
      <w:r w:rsidRPr="008D5D09">
        <w:rPr>
          <w:b/>
          <w:sz w:val="18"/>
        </w:rPr>
        <w:fldChar w:fldCharType="begin"/>
      </w:r>
      <w:r w:rsidRPr="008D5D09">
        <w:rPr>
          <w:b/>
          <w:sz w:val="18"/>
        </w:rPr>
        <w:instrText xml:space="preserve"> SEQ Tabella \* ARABIC </w:instrText>
      </w:r>
      <w:r w:rsidRPr="008D5D09">
        <w:rPr>
          <w:b/>
          <w:sz w:val="18"/>
        </w:rPr>
        <w:fldChar w:fldCharType="separate"/>
      </w:r>
      <w:r w:rsidR="0052257A">
        <w:rPr>
          <w:b/>
          <w:noProof/>
          <w:sz w:val="18"/>
        </w:rPr>
        <w:t>10</w:t>
      </w:r>
      <w:r w:rsidRPr="008D5D09">
        <w:rPr>
          <w:b/>
          <w:sz w:val="18"/>
        </w:rPr>
        <w:fldChar w:fldCharType="end"/>
      </w:r>
      <w:r w:rsidRPr="008D5D09">
        <w:rPr>
          <w:b/>
          <w:sz w:val="18"/>
        </w:rPr>
        <w:t xml:space="preserve"> – </w:t>
      </w:r>
      <w:r>
        <w:rPr>
          <w:b/>
          <w:sz w:val="18"/>
        </w:rPr>
        <w:t>Parametri dell’URL</w:t>
      </w:r>
      <w:bookmarkEnd w:id="57"/>
    </w:p>
    <w:p w14:paraId="2A2B0EA1" w14:textId="77777777" w:rsidR="0059162F" w:rsidRDefault="0059162F" w:rsidP="00136452">
      <w:pPr>
        <w:rPr>
          <w:rFonts w:asciiTheme="minorHAnsi" w:hAnsiTheme="minorHAnsi" w:cstheme="minorHAnsi"/>
          <w:sz w:val="24"/>
          <w:szCs w:val="24"/>
        </w:rPr>
      </w:pPr>
    </w:p>
    <w:p w14:paraId="5DDEC429" w14:textId="2C8F2440" w:rsidR="00632914" w:rsidRPr="00405DB9" w:rsidRDefault="0059162F" w:rsidP="0059162F">
      <w:pPr>
        <w:rPr>
          <w:rFonts w:asciiTheme="minorHAnsi" w:hAnsiTheme="minorHAnsi" w:cstheme="minorHAnsi"/>
          <w:sz w:val="24"/>
          <w:szCs w:val="24"/>
        </w:rPr>
      </w:pPr>
      <w:r w:rsidRPr="00405DB9">
        <w:rPr>
          <w:rFonts w:asciiTheme="minorHAnsi" w:hAnsiTheme="minorHAnsi" w:cstheme="minorHAnsi"/>
          <w:sz w:val="24"/>
          <w:szCs w:val="24"/>
        </w:rPr>
        <w:t>Da notare che, se il valore dell’offset inserito</w:t>
      </w:r>
      <w:r w:rsidR="009B666F">
        <w:rPr>
          <w:rFonts w:asciiTheme="minorHAnsi" w:hAnsiTheme="minorHAnsi" w:cstheme="minorHAnsi"/>
          <w:sz w:val="24"/>
          <w:szCs w:val="24"/>
        </w:rPr>
        <w:t xml:space="preserve"> </w:t>
      </w:r>
      <w:r w:rsidRPr="00405DB9">
        <w:rPr>
          <w:rFonts w:asciiTheme="minorHAnsi" w:hAnsiTheme="minorHAnsi" w:cstheme="minorHAnsi"/>
          <w:sz w:val="24"/>
          <w:szCs w:val="24"/>
        </w:rPr>
        <w:t xml:space="preserve">non corrisponde ad alcun identificativo univoco di </w:t>
      </w:r>
      <w:r w:rsidR="007335B4">
        <w:rPr>
          <w:rFonts w:asciiTheme="minorHAnsi" w:hAnsiTheme="minorHAnsi" w:cstheme="minorHAnsi"/>
          <w:sz w:val="24"/>
          <w:szCs w:val="24"/>
        </w:rPr>
        <w:t>unità organizzativa</w:t>
      </w:r>
      <w:r w:rsidR="009B666F">
        <w:rPr>
          <w:rFonts w:asciiTheme="minorHAnsi" w:hAnsiTheme="minorHAnsi" w:cstheme="minorHAnsi"/>
          <w:sz w:val="24"/>
          <w:szCs w:val="24"/>
        </w:rPr>
        <w:t xml:space="preserve"> (ad eccezione del valore 0)</w:t>
      </w:r>
      <w:r w:rsidRPr="00405DB9">
        <w:rPr>
          <w:rFonts w:asciiTheme="minorHAnsi" w:hAnsiTheme="minorHAnsi" w:cstheme="minorHAnsi"/>
          <w:sz w:val="24"/>
          <w:szCs w:val="24"/>
        </w:rPr>
        <w:t>, la lista restituita sarà vuota.</w:t>
      </w:r>
    </w:p>
    <w:p w14:paraId="380280E9" w14:textId="0A6E6E64" w:rsidR="0059162F" w:rsidRDefault="0059162F" w:rsidP="0059162F">
      <w:pPr>
        <w:rPr>
          <w:rFonts w:asciiTheme="minorHAnsi" w:hAnsiTheme="minorHAnsi" w:cstheme="minorHAnsi"/>
          <w:sz w:val="24"/>
          <w:szCs w:val="24"/>
        </w:rPr>
      </w:pPr>
      <w:r w:rsidRPr="00405DB9">
        <w:rPr>
          <w:rFonts w:asciiTheme="minorHAnsi" w:hAnsiTheme="minorHAnsi" w:cstheme="minorHAnsi"/>
          <w:sz w:val="24"/>
          <w:szCs w:val="24"/>
        </w:rPr>
        <w:t>Inoltre, nel caso si desi</w:t>
      </w:r>
      <w:r w:rsidR="007335B4">
        <w:rPr>
          <w:rFonts w:asciiTheme="minorHAnsi" w:hAnsiTheme="minorHAnsi" w:cstheme="minorHAnsi"/>
          <w:sz w:val="24"/>
          <w:szCs w:val="24"/>
        </w:rPr>
        <w:t>deri il recupero totale delle OU</w:t>
      </w:r>
      <w:r w:rsidR="000F018D" w:rsidRPr="00405DB9">
        <w:rPr>
          <w:rFonts w:asciiTheme="minorHAnsi" w:hAnsiTheme="minorHAnsi" w:cstheme="minorHAnsi"/>
          <w:sz w:val="24"/>
          <w:szCs w:val="24"/>
        </w:rPr>
        <w:t>, elaborate</w:t>
      </w:r>
      <w:r w:rsidRPr="00405DB9">
        <w:rPr>
          <w:rFonts w:asciiTheme="minorHAnsi" w:hAnsiTheme="minorHAnsi" w:cstheme="minorHAnsi"/>
          <w:sz w:val="24"/>
          <w:szCs w:val="24"/>
        </w:rPr>
        <w:t xml:space="preserve"> a partire da una certa data in input, è </w:t>
      </w:r>
      <w:r w:rsidR="007335B4">
        <w:rPr>
          <w:rFonts w:asciiTheme="minorHAnsi" w:hAnsiTheme="minorHAnsi" w:cstheme="minorHAnsi"/>
          <w:sz w:val="24"/>
          <w:szCs w:val="24"/>
        </w:rPr>
        <w:t>consigliato</w:t>
      </w:r>
      <w:r w:rsidRPr="00405DB9">
        <w:rPr>
          <w:rFonts w:asciiTheme="minorHAnsi" w:hAnsiTheme="minorHAnsi" w:cstheme="minorHAnsi"/>
          <w:sz w:val="24"/>
          <w:szCs w:val="24"/>
        </w:rPr>
        <w:t xml:space="preserve"> l’utilizzo del valore d</w:t>
      </w:r>
      <w:r w:rsidR="00187AC7">
        <w:rPr>
          <w:rFonts w:asciiTheme="minorHAnsi" w:hAnsiTheme="minorHAnsi" w:cstheme="minorHAnsi"/>
          <w:sz w:val="24"/>
          <w:szCs w:val="24"/>
        </w:rPr>
        <w:t>i default per la prima chiamata.</w:t>
      </w:r>
      <w:r w:rsidRPr="00405DB9">
        <w:rPr>
          <w:rFonts w:asciiTheme="minorHAnsi" w:hAnsiTheme="minorHAnsi" w:cstheme="minorHAnsi"/>
          <w:sz w:val="24"/>
          <w:szCs w:val="24"/>
        </w:rPr>
        <w:t xml:space="preserve"> </w:t>
      </w:r>
      <w:r w:rsidR="00187AC7">
        <w:rPr>
          <w:rFonts w:asciiTheme="minorHAnsi" w:hAnsiTheme="minorHAnsi" w:cstheme="minorHAnsi"/>
          <w:sz w:val="24"/>
          <w:szCs w:val="24"/>
        </w:rPr>
        <w:t>Per le chiamate, successive alla prima, incrementali</w:t>
      </w:r>
      <w:r w:rsidR="009B666F">
        <w:rPr>
          <w:rFonts w:asciiTheme="minorHAnsi" w:hAnsiTheme="minorHAnsi" w:cstheme="minorHAnsi"/>
          <w:sz w:val="24"/>
          <w:szCs w:val="24"/>
        </w:rPr>
        <w:t>,</w:t>
      </w:r>
      <w:r w:rsidR="00187AC7">
        <w:rPr>
          <w:rFonts w:asciiTheme="minorHAnsi" w:hAnsiTheme="minorHAnsi" w:cstheme="minorHAnsi"/>
          <w:sz w:val="24"/>
          <w:szCs w:val="24"/>
        </w:rPr>
        <w:t xml:space="preserve"> </w:t>
      </w:r>
      <w:r w:rsidRPr="00405DB9">
        <w:rPr>
          <w:rFonts w:asciiTheme="minorHAnsi" w:hAnsiTheme="minorHAnsi" w:cstheme="minorHAnsi"/>
          <w:sz w:val="24"/>
          <w:szCs w:val="24"/>
        </w:rPr>
        <w:t xml:space="preserve">si </w:t>
      </w:r>
      <w:r w:rsidR="007335B4">
        <w:rPr>
          <w:rFonts w:asciiTheme="minorHAnsi" w:hAnsiTheme="minorHAnsi" w:cstheme="minorHAnsi"/>
          <w:sz w:val="24"/>
          <w:szCs w:val="24"/>
        </w:rPr>
        <w:t>richiede</w:t>
      </w:r>
      <w:r w:rsidR="00187AC7">
        <w:rPr>
          <w:rFonts w:asciiTheme="minorHAnsi" w:hAnsiTheme="minorHAnsi" w:cstheme="minorHAnsi"/>
          <w:sz w:val="24"/>
          <w:szCs w:val="24"/>
        </w:rPr>
        <w:t xml:space="preserve"> invece</w:t>
      </w:r>
      <w:r w:rsidRPr="00405DB9">
        <w:rPr>
          <w:rFonts w:asciiTheme="minorHAnsi" w:hAnsiTheme="minorHAnsi" w:cstheme="minorHAnsi"/>
          <w:sz w:val="24"/>
          <w:szCs w:val="24"/>
        </w:rPr>
        <w:t xml:space="preserve"> </w:t>
      </w:r>
      <w:r w:rsidR="00187AC7">
        <w:rPr>
          <w:rFonts w:asciiTheme="minorHAnsi" w:hAnsiTheme="minorHAnsi" w:cstheme="minorHAnsi"/>
          <w:sz w:val="24"/>
          <w:szCs w:val="24"/>
        </w:rPr>
        <w:t xml:space="preserve">la presenza del </w:t>
      </w:r>
      <w:r w:rsidRPr="00405DB9">
        <w:rPr>
          <w:rFonts w:asciiTheme="minorHAnsi" w:hAnsiTheme="minorHAnsi" w:cstheme="minorHAnsi"/>
          <w:sz w:val="24"/>
          <w:szCs w:val="24"/>
        </w:rPr>
        <w:t>parametro</w:t>
      </w:r>
      <w:r w:rsidR="00187AC7">
        <w:rPr>
          <w:rFonts w:asciiTheme="minorHAnsi" w:hAnsiTheme="minorHAnsi" w:cstheme="minorHAnsi"/>
          <w:sz w:val="24"/>
          <w:szCs w:val="24"/>
        </w:rPr>
        <w:t xml:space="preserve"> di offset</w:t>
      </w:r>
      <w:r w:rsidR="00E92DA1" w:rsidRPr="00405DB9">
        <w:rPr>
          <w:rFonts w:asciiTheme="minorHAnsi" w:hAnsiTheme="minorHAnsi" w:cstheme="minorHAnsi"/>
          <w:sz w:val="24"/>
          <w:szCs w:val="24"/>
        </w:rPr>
        <w:t xml:space="preserve"> valorizzato con l’identificativo dell’ultima </w:t>
      </w:r>
      <w:r w:rsidR="007335B4">
        <w:rPr>
          <w:rFonts w:asciiTheme="minorHAnsi" w:hAnsiTheme="minorHAnsi" w:cstheme="minorHAnsi"/>
          <w:sz w:val="24"/>
          <w:szCs w:val="24"/>
        </w:rPr>
        <w:t>unità organizzativa</w:t>
      </w:r>
      <w:r w:rsidR="00E92DA1" w:rsidRPr="00405DB9">
        <w:rPr>
          <w:rFonts w:asciiTheme="minorHAnsi" w:hAnsiTheme="minorHAnsi" w:cstheme="minorHAnsi"/>
          <w:sz w:val="24"/>
          <w:szCs w:val="24"/>
        </w:rPr>
        <w:t xml:space="preserve"> (dell’elenco precedentemente restituito) incrementato di 1, ovvero:</w:t>
      </w:r>
    </w:p>
    <w:p w14:paraId="46EC200F" w14:textId="77777777" w:rsidR="007335B4" w:rsidRPr="00405DB9" w:rsidRDefault="007335B4" w:rsidP="0059162F">
      <w:pPr>
        <w:rPr>
          <w:rFonts w:asciiTheme="minorHAnsi" w:hAnsiTheme="minorHAnsi" w:cstheme="minorHAnsi"/>
          <w:sz w:val="24"/>
          <w:szCs w:val="24"/>
        </w:rPr>
      </w:pPr>
    </w:p>
    <w:p w14:paraId="498D9C36" w14:textId="58AEB20F" w:rsidR="009B666F" w:rsidRDefault="00E92DA1" w:rsidP="009B666F">
      <w:pPr>
        <w:jc w:val="center"/>
        <w:rPr>
          <w:rFonts w:asciiTheme="minorHAnsi" w:hAnsiTheme="minorHAnsi" w:cstheme="minorHAnsi"/>
          <w:i/>
          <w:sz w:val="24"/>
          <w:szCs w:val="24"/>
        </w:rPr>
      </w:pPr>
      <w:r w:rsidRPr="00405DB9">
        <w:rPr>
          <w:rFonts w:asciiTheme="minorHAnsi" w:hAnsiTheme="minorHAnsi" w:cstheme="minorHAnsi"/>
          <w:i/>
          <w:sz w:val="24"/>
          <w:szCs w:val="24"/>
        </w:rPr>
        <w:t>“</w:t>
      </w:r>
      <w:proofErr w:type="spellStart"/>
      <w:r w:rsidRPr="00405DB9">
        <w:rPr>
          <w:rFonts w:asciiTheme="minorHAnsi" w:hAnsiTheme="minorHAnsi" w:cstheme="minorHAnsi"/>
          <w:i/>
          <w:sz w:val="24"/>
          <w:szCs w:val="24"/>
        </w:rPr>
        <w:t>organization_unit_id</w:t>
      </w:r>
      <w:proofErr w:type="spellEnd"/>
      <w:r w:rsidRPr="00405DB9">
        <w:rPr>
          <w:rFonts w:asciiTheme="minorHAnsi" w:hAnsiTheme="minorHAnsi" w:cstheme="minorHAnsi"/>
          <w:i/>
          <w:sz w:val="24"/>
          <w:szCs w:val="24"/>
        </w:rPr>
        <w:t xml:space="preserve">” </w:t>
      </w:r>
      <w:r w:rsidR="0059162F" w:rsidRPr="00405DB9">
        <w:rPr>
          <w:rFonts w:asciiTheme="minorHAnsi" w:hAnsiTheme="minorHAnsi" w:cstheme="minorHAnsi"/>
          <w:i/>
          <w:sz w:val="24"/>
          <w:szCs w:val="24"/>
        </w:rPr>
        <w:t>+ 1</w:t>
      </w:r>
    </w:p>
    <w:p w14:paraId="31C02864" w14:textId="77777777" w:rsidR="009B666F" w:rsidRDefault="009B666F" w:rsidP="009B666F">
      <w:pPr>
        <w:rPr>
          <w:rFonts w:asciiTheme="minorHAnsi" w:hAnsiTheme="minorHAnsi" w:cstheme="minorHAnsi"/>
          <w:sz w:val="24"/>
          <w:szCs w:val="24"/>
        </w:rPr>
      </w:pPr>
    </w:p>
    <w:p w14:paraId="22A4F6CB" w14:textId="0A803006" w:rsidR="00165BC3" w:rsidRPr="009B666F" w:rsidRDefault="00165BC3" w:rsidP="00165BC3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Nel caso in cui il parametro </w:t>
      </w:r>
      <w:r w:rsidRPr="009B666F">
        <w:rPr>
          <w:rFonts w:asciiTheme="minorHAnsi" w:hAnsiTheme="minorHAnsi" w:cstheme="minorHAnsi"/>
          <w:i/>
          <w:sz w:val="24"/>
          <w:szCs w:val="24"/>
        </w:rPr>
        <w:t>offset</w:t>
      </w:r>
      <w:r>
        <w:rPr>
          <w:rFonts w:asciiTheme="minorHAnsi" w:hAnsiTheme="minorHAnsi" w:cstheme="minorHAnsi"/>
          <w:i/>
          <w:sz w:val="24"/>
          <w:szCs w:val="24"/>
        </w:rPr>
        <w:t xml:space="preserve"> della chiamata</w:t>
      </w:r>
      <w:r>
        <w:rPr>
          <w:rFonts w:asciiTheme="minorHAnsi" w:hAnsiTheme="minorHAnsi" w:cstheme="minorHAnsi"/>
          <w:sz w:val="24"/>
          <w:szCs w:val="24"/>
        </w:rPr>
        <w:t xml:space="preserve"> sia correttamente valorizzato e il parametro </w:t>
      </w:r>
      <w:proofErr w:type="spellStart"/>
      <w:r w:rsidRPr="009B666F">
        <w:rPr>
          <w:rFonts w:asciiTheme="minorHAnsi" w:hAnsiTheme="minorHAnsi" w:cstheme="minorHAnsi"/>
          <w:i/>
          <w:sz w:val="24"/>
          <w:szCs w:val="24"/>
        </w:rPr>
        <w:t>limit</w:t>
      </w:r>
      <w:proofErr w:type="spellEnd"/>
      <w:r>
        <w:rPr>
          <w:rFonts w:asciiTheme="minorHAnsi" w:hAnsiTheme="minorHAnsi" w:cstheme="minorHAnsi"/>
          <w:i/>
          <w:sz w:val="24"/>
          <w:szCs w:val="24"/>
        </w:rPr>
        <w:t xml:space="preserve"> non sia valorizzato</w:t>
      </w:r>
      <w:r>
        <w:rPr>
          <w:rFonts w:asciiTheme="minorHAnsi" w:hAnsiTheme="minorHAnsi" w:cstheme="minorHAnsi"/>
          <w:sz w:val="24"/>
          <w:szCs w:val="24"/>
        </w:rPr>
        <w:t xml:space="preserve">, il sistema restituirà al chiamante tutte le UO elaborate, a partire dalla data in input, con id maggiore del valore di </w:t>
      </w:r>
      <w:r w:rsidRPr="007D4DD4">
        <w:rPr>
          <w:rFonts w:asciiTheme="minorHAnsi" w:hAnsiTheme="minorHAnsi" w:cstheme="minorHAnsi"/>
          <w:i/>
          <w:sz w:val="24"/>
          <w:szCs w:val="24"/>
        </w:rPr>
        <w:t>offset</w:t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052E5FB1" w14:textId="77777777" w:rsidR="00E92DA1" w:rsidRDefault="00E92DA1" w:rsidP="00E92DA1">
      <w:pPr>
        <w:pStyle w:val="Titolo3"/>
      </w:pPr>
      <w:bookmarkStart w:id="58" w:name="_Toc15482856"/>
      <w:r>
        <w:t>Output</w:t>
      </w:r>
      <w:bookmarkEnd w:id="58"/>
    </w:p>
    <w:p w14:paraId="3A4A9914" w14:textId="07EBF0D8" w:rsidR="00854CA0" w:rsidRPr="00405DB9" w:rsidRDefault="00E92DA1" w:rsidP="00E92DA1">
      <w:pPr>
        <w:rPr>
          <w:rFonts w:asciiTheme="minorHAnsi" w:hAnsiTheme="minorHAnsi" w:cstheme="minorHAnsi"/>
          <w:sz w:val="24"/>
          <w:szCs w:val="24"/>
          <w:lang w:eastAsia="en-US"/>
        </w:rPr>
      </w:pPr>
      <w:r w:rsidRPr="00405DB9">
        <w:rPr>
          <w:rFonts w:asciiTheme="minorHAnsi" w:hAnsiTheme="minorHAnsi" w:cstheme="minorHAnsi"/>
          <w:sz w:val="24"/>
          <w:szCs w:val="24"/>
          <w:lang w:eastAsia="en-US"/>
        </w:rPr>
        <w:t xml:space="preserve">La risposta del Sistema prevede un body contenente </w:t>
      </w:r>
      <w:r w:rsidR="00814158" w:rsidRPr="00405DB9">
        <w:rPr>
          <w:rFonts w:asciiTheme="minorHAnsi" w:hAnsiTheme="minorHAnsi" w:cstheme="minorHAnsi"/>
          <w:sz w:val="24"/>
          <w:szCs w:val="24"/>
          <w:lang w:eastAsia="en-US"/>
        </w:rPr>
        <w:t>una lista di</w:t>
      </w:r>
      <w:r w:rsidR="00854CA0" w:rsidRPr="00405DB9">
        <w:rPr>
          <w:rFonts w:asciiTheme="minorHAnsi" w:hAnsiTheme="minorHAnsi" w:cstheme="minorHAnsi"/>
          <w:sz w:val="24"/>
          <w:szCs w:val="24"/>
          <w:lang w:eastAsia="en-US"/>
        </w:rPr>
        <w:t xml:space="preserve"> UO</w:t>
      </w:r>
      <w:r w:rsidRPr="00405DB9">
        <w:rPr>
          <w:rFonts w:asciiTheme="minorHAnsi" w:hAnsiTheme="minorHAnsi" w:cstheme="minorHAnsi"/>
          <w:sz w:val="24"/>
          <w:szCs w:val="24"/>
          <w:lang w:eastAsia="en-US"/>
        </w:rPr>
        <w:t xml:space="preserve">. </w:t>
      </w:r>
      <w:r w:rsidR="007335B4">
        <w:rPr>
          <w:rFonts w:asciiTheme="minorHAnsi" w:hAnsiTheme="minorHAnsi" w:cstheme="minorHAnsi"/>
          <w:sz w:val="24"/>
          <w:szCs w:val="24"/>
          <w:lang w:eastAsia="en-US"/>
        </w:rPr>
        <w:t xml:space="preserve"> </w:t>
      </w:r>
      <w:r w:rsidR="00854CA0" w:rsidRPr="00405DB9">
        <w:rPr>
          <w:rFonts w:asciiTheme="minorHAnsi" w:hAnsiTheme="minorHAnsi" w:cstheme="minorHAnsi"/>
          <w:sz w:val="24"/>
          <w:szCs w:val="24"/>
          <w:lang w:eastAsia="en-US"/>
        </w:rPr>
        <w:t>Ogni UO in output fornirà le seguenti informazioni:</w:t>
      </w:r>
    </w:p>
    <w:p w14:paraId="781CC485" w14:textId="77777777" w:rsidR="00315D6C" w:rsidRPr="00570581" w:rsidRDefault="00315D6C" w:rsidP="00315D6C">
      <w:pPr>
        <w:jc w:val="left"/>
        <w:rPr>
          <w:bCs/>
          <w:lang w:eastAsia="en-US"/>
        </w:rPr>
      </w:pPr>
    </w:p>
    <w:tbl>
      <w:tblPr>
        <w:tblStyle w:val="Tabellagriglia4-colore1"/>
        <w:tblW w:w="5000" w:type="pct"/>
        <w:tblLayout w:type="fixed"/>
        <w:tblLook w:val="04A0" w:firstRow="1" w:lastRow="0" w:firstColumn="1" w:lastColumn="0" w:noHBand="0" w:noVBand="1"/>
      </w:tblPr>
      <w:tblGrid>
        <w:gridCol w:w="1567"/>
        <w:gridCol w:w="1567"/>
        <w:gridCol w:w="1567"/>
        <w:gridCol w:w="1567"/>
        <w:gridCol w:w="1567"/>
        <w:gridCol w:w="1566"/>
      </w:tblGrid>
      <w:tr w:rsidR="00315D6C" w:rsidRPr="00161CA2" w14:paraId="047843C9" w14:textId="77777777" w:rsidTr="007335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  <w:hideMark/>
          </w:tcPr>
          <w:p w14:paraId="75B2C380" w14:textId="77777777" w:rsidR="00315D6C" w:rsidRPr="007335B4" w:rsidRDefault="00315D6C" w:rsidP="00315D6C">
            <w:pPr>
              <w:jc w:val="center"/>
              <w:rPr>
                <w:b w:val="0"/>
                <w:bCs w:val="0"/>
                <w:lang w:eastAsia="en-US"/>
              </w:rPr>
            </w:pPr>
            <w:proofErr w:type="spellStart"/>
            <w:r w:rsidRPr="007335B4">
              <w:rPr>
                <w:b w:val="0"/>
                <w:bCs w:val="0"/>
                <w:lang w:eastAsia="en-US"/>
              </w:rPr>
              <w:t>Name</w:t>
            </w:r>
            <w:proofErr w:type="spellEnd"/>
          </w:p>
        </w:tc>
        <w:tc>
          <w:tcPr>
            <w:tcW w:w="833" w:type="pct"/>
            <w:hideMark/>
          </w:tcPr>
          <w:p w14:paraId="66030C4B" w14:textId="77777777" w:rsidR="00315D6C" w:rsidRPr="007335B4" w:rsidRDefault="00315D6C" w:rsidP="00315D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n-US"/>
              </w:rPr>
            </w:pPr>
            <w:proofErr w:type="spellStart"/>
            <w:r w:rsidRPr="007335B4">
              <w:rPr>
                <w:b w:val="0"/>
                <w:bCs w:val="0"/>
                <w:lang w:eastAsia="en-US"/>
              </w:rPr>
              <w:t>Description</w:t>
            </w:r>
            <w:proofErr w:type="spellEnd"/>
          </w:p>
        </w:tc>
        <w:tc>
          <w:tcPr>
            <w:tcW w:w="833" w:type="pct"/>
            <w:hideMark/>
          </w:tcPr>
          <w:p w14:paraId="1DFB90C2" w14:textId="77777777" w:rsidR="00315D6C" w:rsidRPr="007335B4" w:rsidRDefault="00315D6C" w:rsidP="00315D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n-US"/>
              </w:rPr>
            </w:pPr>
            <w:r w:rsidRPr="007335B4">
              <w:rPr>
                <w:b w:val="0"/>
                <w:bCs w:val="0"/>
                <w:lang w:eastAsia="en-US"/>
              </w:rPr>
              <w:t>Format</w:t>
            </w:r>
          </w:p>
        </w:tc>
        <w:tc>
          <w:tcPr>
            <w:tcW w:w="833" w:type="pct"/>
            <w:hideMark/>
          </w:tcPr>
          <w:p w14:paraId="56ED3173" w14:textId="77777777" w:rsidR="00315D6C" w:rsidRPr="007335B4" w:rsidRDefault="00315D6C" w:rsidP="00315D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n-US"/>
              </w:rPr>
            </w:pPr>
            <w:proofErr w:type="spellStart"/>
            <w:r w:rsidRPr="007335B4">
              <w:rPr>
                <w:b w:val="0"/>
                <w:bCs w:val="0"/>
                <w:lang w:eastAsia="en-US"/>
              </w:rPr>
              <w:t>Multiplicity</w:t>
            </w:r>
            <w:proofErr w:type="spellEnd"/>
          </w:p>
        </w:tc>
        <w:tc>
          <w:tcPr>
            <w:tcW w:w="833" w:type="pct"/>
            <w:hideMark/>
          </w:tcPr>
          <w:p w14:paraId="648EF3D9" w14:textId="77777777" w:rsidR="00315D6C" w:rsidRPr="007335B4" w:rsidRDefault="00315D6C" w:rsidP="00315D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n-US"/>
              </w:rPr>
            </w:pPr>
            <w:proofErr w:type="spellStart"/>
            <w:r w:rsidRPr="007335B4">
              <w:rPr>
                <w:b w:val="0"/>
                <w:bCs w:val="0"/>
                <w:lang w:eastAsia="en-US"/>
              </w:rPr>
              <w:t>Allowed</w:t>
            </w:r>
            <w:proofErr w:type="spellEnd"/>
            <w:r w:rsidRPr="007335B4">
              <w:rPr>
                <w:b w:val="0"/>
                <w:bCs w:val="0"/>
                <w:lang w:eastAsia="en-US"/>
              </w:rPr>
              <w:t xml:space="preserve"> </w:t>
            </w:r>
            <w:proofErr w:type="spellStart"/>
            <w:r w:rsidRPr="007335B4">
              <w:rPr>
                <w:b w:val="0"/>
                <w:bCs w:val="0"/>
                <w:lang w:eastAsia="en-US"/>
              </w:rPr>
              <w:t>values</w:t>
            </w:r>
            <w:proofErr w:type="spellEnd"/>
          </w:p>
        </w:tc>
        <w:tc>
          <w:tcPr>
            <w:tcW w:w="833" w:type="pct"/>
            <w:hideMark/>
          </w:tcPr>
          <w:p w14:paraId="5B2DBB53" w14:textId="77777777" w:rsidR="00315D6C" w:rsidRPr="007335B4" w:rsidRDefault="00315D6C" w:rsidP="00315D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n-US"/>
              </w:rPr>
            </w:pPr>
            <w:r w:rsidRPr="007335B4">
              <w:rPr>
                <w:b w:val="0"/>
                <w:bCs w:val="0"/>
                <w:lang w:eastAsia="en-US"/>
              </w:rPr>
              <w:t>Notes</w:t>
            </w:r>
          </w:p>
        </w:tc>
      </w:tr>
      <w:tr w:rsidR="00315D6C" w:rsidRPr="00161CA2" w14:paraId="496CA2A6" w14:textId="77777777" w:rsidTr="00733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1DC3A073" w14:textId="7FA4E03D" w:rsidR="00315D6C" w:rsidRPr="007335B4" w:rsidRDefault="00315D6C" w:rsidP="00315D6C">
            <w:pPr>
              <w:rPr>
                <w:lang w:eastAsia="en-US"/>
              </w:rPr>
            </w:pPr>
            <w:proofErr w:type="spellStart"/>
            <w:r w:rsidRPr="007335B4">
              <w:rPr>
                <w:lang w:eastAsia="en-US"/>
              </w:rPr>
              <w:t>organization_unit_id</w:t>
            </w:r>
            <w:proofErr w:type="spellEnd"/>
          </w:p>
        </w:tc>
        <w:tc>
          <w:tcPr>
            <w:tcW w:w="833" w:type="pct"/>
          </w:tcPr>
          <w:p w14:paraId="74EF2175" w14:textId="733B839C" w:rsidR="00315D6C" w:rsidRPr="007335B4" w:rsidRDefault="00315D6C" w:rsidP="00315D6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US"/>
              </w:rPr>
            </w:pPr>
            <w:r w:rsidRPr="007335B4">
              <w:rPr>
                <w:lang w:eastAsia="en-US"/>
              </w:rPr>
              <w:t>ID</w:t>
            </w:r>
          </w:p>
        </w:tc>
        <w:tc>
          <w:tcPr>
            <w:tcW w:w="833" w:type="pct"/>
          </w:tcPr>
          <w:p w14:paraId="14E382DD" w14:textId="28B71E0F" w:rsidR="00315D6C" w:rsidRPr="007335B4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US"/>
              </w:rPr>
            </w:pPr>
            <w:proofErr w:type="spellStart"/>
            <w:r w:rsidRPr="007335B4">
              <w:rPr>
                <w:lang w:eastAsia="en-US"/>
              </w:rPr>
              <w:t>string</w:t>
            </w:r>
            <w:proofErr w:type="spellEnd"/>
          </w:p>
        </w:tc>
        <w:tc>
          <w:tcPr>
            <w:tcW w:w="833" w:type="pct"/>
          </w:tcPr>
          <w:p w14:paraId="77200769" w14:textId="37FFEE03" w:rsidR="00315D6C" w:rsidRPr="007335B4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US"/>
              </w:rPr>
            </w:pPr>
            <w:r w:rsidRPr="007335B4">
              <w:rPr>
                <w:lang w:eastAsia="en-US"/>
              </w:rPr>
              <w:t>[1]</w:t>
            </w:r>
          </w:p>
        </w:tc>
        <w:tc>
          <w:tcPr>
            <w:tcW w:w="833" w:type="pct"/>
          </w:tcPr>
          <w:p w14:paraId="22C95104" w14:textId="77777777" w:rsidR="00315D6C" w:rsidRPr="007335B4" w:rsidRDefault="00315D6C" w:rsidP="00315D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US"/>
              </w:rPr>
            </w:pPr>
          </w:p>
        </w:tc>
        <w:tc>
          <w:tcPr>
            <w:tcW w:w="833" w:type="pct"/>
          </w:tcPr>
          <w:p w14:paraId="2035C253" w14:textId="77777777" w:rsidR="00315D6C" w:rsidRPr="007335B4" w:rsidRDefault="00315D6C" w:rsidP="00315D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US"/>
              </w:rPr>
            </w:pPr>
          </w:p>
        </w:tc>
      </w:tr>
      <w:tr w:rsidR="00BB315D" w:rsidRPr="00161CA2" w14:paraId="27BF2697" w14:textId="77777777" w:rsidTr="00733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0CE732BA" w14:textId="0FA00375" w:rsidR="00BB315D" w:rsidRPr="007335B4" w:rsidRDefault="00BB315D" w:rsidP="00315D6C">
            <w:pPr>
              <w:rPr>
                <w:lang w:eastAsia="en-US"/>
              </w:rPr>
            </w:pPr>
            <w:proofErr w:type="spellStart"/>
            <w:r>
              <w:rPr>
                <w:lang w:eastAsia="en-US"/>
              </w:rPr>
              <w:t>typology_association</w:t>
            </w:r>
            <w:proofErr w:type="spellEnd"/>
          </w:p>
        </w:tc>
        <w:tc>
          <w:tcPr>
            <w:tcW w:w="833" w:type="pct"/>
          </w:tcPr>
          <w:p w14:paraId="1C91B242" w14:textId="77777777" w:rsidR="00BB315D" w:rsidRPr="007335B4" w:rsidRDefault="00BB315D" w:rsidP="00315D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</w:p>
        </w:tc>
        <w:tc>
          <w:tcPr>
            <w:tcW w:w="833" w:type="pct"/>
          </w:tcPr>
          <w:p w14:paraId="1C7059A8" w14:textId="08B167F7" w:rsidR="00BB315D" w:rsidRPr="007335B4" w:rsidRDefault="00BB315D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proofErr w:type="spellStart"/>
            <w:r>
              <w:rPr>
                <w:lang w:eastAsia="en-US"/>
              </w:rPr>
              <w:t>string</w:t>
            </w:r>
            <w:proofErr w:type="spellEnd"/>
          </w:p>
        </w:tc>
        <w:tc>
          <w:tcPr>
            <w:tcW w:w="833" w:type="pct"/>
          </w:tcPr>
          <w:p w14:paraId="1D2C470B" w14:textId="70E9B405" w:rsidR="00BB315D" w:rsidRPr="007335B4" w:rsidRDefault="00BB315D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eastAsia="en-US"/>
              </w:rPr>
              <w:t>[1]</w:t>
            </w:r>
          </w:p>
        </w:tc>
        <w:tc>
          <w:tcPr>
            <w:tcW w:w="833" w:type="pct"/>
          </w:tcPr>
          <w:p w14:paraId="46AE2FA3" w14:textId="77777777" w:rsidR="00BB315D" w:rsidRPr="007335B4" w:rsidRDefault="00BB315D" w:rsidP="0031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</w:p>
        </w:tc>
        <w:tc>
          <w:tcPr>
            <w:tcW w:w="833" w:type="pct"/>
          </w:tcPr>
          <w:p w14:paraId="2366545D" w14:textId="77777777" w:rsidR="00BB315D" w:rsidRPr="007335B4" w:rsidRDefault="00BB315D" w:rsidP="0031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</w:p>
        </w:tc>
      </w:tr>
      <w:tr w:rsidR="00315D6C" w:rsidRPr="00161CA2" w14:paraId="3734812B" w14:textId="77777777" w:rsidTr="00733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14CD2753" w14:textId="77777777" w:rsidR="00315D6C" w:rsidRPr="007335B4" w:rsidRDefault="00315D6C" w:rsidP="00315D6C">
            <w:pPr>
              <w:rPr>
                <w:lang w:eastAsia="en-US"/>
              </w:rPr>
            </w:pPr>
            <w:proofErr w:type="spellStart"/>
            <w:r w:rsidRPr="007335B4">
              <w:rPr>
                <w:lang w:eastAsia="en-US"/>
              </w:rPr>
              <w:t>u_org</w:t>
            </w:r>
            <w:proofErr w:type="spellEnd"/>
          </w:p>
        </w:tc>
        <w:tc>
          <w:tcPr>
            <w:tcW w:w="833" w:type="pct"/>
          </w:tcPr>
          <w:p w14:paraId="1D6A6290" w14:textId="77777777" w:rsidR="00315D6C" w:rsidRPr="00527FED" w:rsidRDefault="00315D6C" w:rsidP="00315D6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 w:rsidRPr="00700076">
              <w:rPr>
                <w:lang w:val="en-GB" w:eastAsia="en-US"/>
              </w:rPr>
              <w:t xml:space="preserve">Code of the </w:t>
            </w:r>
            <w:proofErr w:type="spellStart"/>
            <w:r w:rsidRPr="00700076">
              <w:rPr>
                <w:lang w:val="en-GB" w:eastAsia="en-US"/>
              </w:rPr>
              <w:t>Organizatio</w:t>
            </w:r>
            <w:r>
              <w:rPr>
                <w:lang w:val="en-US" w:eastAsia="en-US"/>
              </w:rPr>
              <w:t>nal</w:t>
            </w:r>
            <w:proofErr w:type="spellEnd"/>
            <w:r>
              <w:rPr>
                <w:lang w:val="en-US" w:eastAsia="en-US"/>
              </w:rPr>
              <w:t xml:space="preserve"> Unit.</w:t>
            </w:r>
          </w:p>
        </w:tc>
        <w:tc>
          <w:tcPr>
            <w:tcW w:w="833" w:type="pct"/>
          </w:tcPr>
          <w:p w14:paraId="1553E5C3" w14:textId="77777777" w:rsidR="00315D6C" w:rsidRPr="00527FED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4EA22D33" w14:textId="77777777" w:rsidR="00315D6C" w:rsidRPr="00527FED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33" w:type="pct"/>
          </w:tcPr>
          <w:p w14:paraId="3EACE2AE" w14:textId="77777777" w:rsidR="00315D6C" w:rsidRPr="00527FED" w:rsidRDefault="00315D6C" w:rsidP="00315D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09810F4C" w14:textId="77777777" w:rsidR="00315D6C" w:rsidRPr="00527FED" w:rsidRDefault="00315D6C" w:rsidP="00315D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315D6C" w:rsidRPr="00161CA2" w14:paraId="51D49819" w14:textId="77777777" w:rsidTr="00733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744C2F0D" w14:textId="77777777" w:rsidR="00315D6C" w:rsidRPr="00161CA2" w:rsidRDefault="00315D6C" w:rsidP="00315D6C">
            <w:pPr>
              <w:rPr>
                <w:lang w:val="en-US" w:eastAsia="en-US"/>
              </w:rPr>
            </w:pPr>
            <w:proofErr w:type="spellStart"/>
            <w:r w:rsidRPr="00721EF1">
              <w:rPr>
                <w:lang w:val="en-US" w:eastAsia="en-US"/>
              </w:rPr>
              <w:t>u_org_desc</w:t>
            </w:r>
            <w:proofErr w:type="spellEnd"/>
          </w:p>
        </w:tc>
        <w:tc>
          <w:tcPr>
            <w:tcW w:w="833" w:type="pct"/>
          </w:tcPr>
          <w:p w14:paraId="29B5FD29" w14:textId="77777777" w:rsidR="00315D6C" w:rsidRPr="00527FED" w:rsidRDefault="00315D6C" w:rsidP="00315D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Organizational Unit.</w:t>
            </w:r>
          </w:p>
        </w:tc>
        <w:tc>
          <w:tcPr>
            <w:tcW w:w="833" w:type="pct"/>
          </w:tcPr>
          <w:p w14:paraId="45BDD60D" w14:textId="77777777" w:rsidR="00315D6C" w:rsidRPr="00161CA2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1EC9877E" w14:textId="77777777" w:rsidR="00315D6C" w:rsidRPr="00527FED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33" w:type="pct"/>
          </w:tcPr>
          <w:p w14:paraId="345FAD4A" w14:textId="77777777" w:rsidR="00315D6C" w:rsidRPr="00527FED" w:rsidRDefault="00315D6C" w:rsidP="0031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5587B26B" w14:textId="77777777" w:rsidR="00315D6C" w:rsidRPr="00161CA2" w:rsidRDefault="00315D6C" w:rsidP="0031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2860F88A" w14:textId="77777777" w:rsidTr="00733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63DBE021" w14:textId="77777777" w:rsidR="00315D6C" w:rsidRPr="00161CA2" w:rsidRDefault="00315D6C" w:rsidP="00315D6C">
            <w:pPr>
              <w:rPr>
                <w:lang w:val="en-US" w:eastAsia="en-US"/>
              </w:rPr>
            </w:pPr>
            <w:proofErr w:type="spellStart"/>
            <w:r w:rsidRPr="00721EF1">
              <w:rPr>
                <w:lang w:val="en-US" w:eastAsia="en-US"/>
              </w:rPr>
              <w:t>start_date</w:t>
            </w:r>
            <w:proofErr w:type="spellEnd"/>
          </w:p>
        </w:tc>
        <w:tc>
          <w:tcPr>
            <w:tcW w:w="833" w:type="pct"/>
          </w:tcPr>
          <w:p w14:paraId="05324528" w14:textId="77777777" w:rsidR="00315D6C" w:rsidRPr="00527FED" w:rsidRDefault="00315D6C" w:rsidP="00315D6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Validity start date</w:t>
            </w:r>
          </w:p>
        </w:tc>
        <w:tc>
          <w:tcPr>
            <w:tcW w:w="833" w:type="pct"/>
          </w:tcPr>
          <w:p w14:paraId="7493C9F9" w14:textId="77777777" w:rsidR="00315D6C" w:rsidRPr="00527FED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64B8495F" w14:textId="77777777" w:rsidR="00315D6C" w:rsidRPr="00527FED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33" w:type="pct"/>
          </w:tcPr>
          <w:p w14:paraId="0CE39B5B" w14:textId="77777777" w:rsidR="00315D6C" w:rsidRPr="00527FED" w:rsidRDefault="00315D6C" w:rsidP="00315D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12CB9D5F" w14:textId="77777777" w:rsidR="00315D6C" w:rsidRPr="00161CA2" w:rsidRDefault="00315D6C" w:rsidP="00315D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57DC9F9F" w14:textId="77777777" w:rsidTr="00733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2B2B945C" w14:textId="77777777" w:rsidR="00315D6C" w:rsidRPr="00161CA2" w:rsidRDefault="00315D6C" w:rsidP="00315D6C">
            <w:pPr>
              <w:rPr>
                <w:lang w:val="en-US" w:eastAsia="en-US"/>
              </w:rPr>
            </w:pPr>
            <w:proofErr w:type="spellStart"/>
            <w:r w:rsidRPr="00721EF1">
              <w:rPr>
                <w:lang w:val="en-US" w:eastAsia="en-US"/>
              </w:rPr>
              <w:t>end_date</w:t>
            </w:r>
            <w:proofErr w:type="spellEnd"/>
          </w:p>
        </w:tc>
        <w:tc>
          <w:tcPr>
            <w:tcW w:w="833" w:type="pct"/>
          </w:tcPr>
          <w:p w14:paraId="41E7592D" w14:textId="77777777" w:rsidR="00315D6C" w:rsidRPr="00527FED" w:rsidRDefault="00315D6C" w:rsidP="00315D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Validity end date</w:t>
            </w:r>
          </w:p>
        </w:tc>
        <w:tc>
          <w:tcPr>
            <w:tcW w:w="833" w:type="pct"/>
          </w:tcPr>
          <w:p w14:paraId="6354DF53" w14:textId="77777777" w:rsidR="00315D6C" w:rsidRPr="00527FED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4A085409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33" w:type="pct"/>
          </w:tcPr>
          <w:p w14:paraId="3C8CB1CA" w14:textId="77777777" w:rsidR="00315D6C" w:rsidRPr="00527FED" w:rsidRDefault="00315D6C" w:rsidP="0031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7C8D6806" w14:textId="77777777" w:rsidR="00315D6C" w:rsidRDefault="00315D6C" w:rsidP="0031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814158" w14:paraId="3E425738" w14:textId="77777777" w:rsidTr="00733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0D926B0C" w14:textId="1218C568" w:rsidR="00315D6C" w:rsidRPr="00721EF1" w:rsidRDefault="00315D6C" w:rsidP="00315D6C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country</w:t>
            </w:r>
          </w:p>
        </w:tc>
        <w:tc>
          <w:tcPr>
            <w:tcW w:w="833" w:type="pct"/>
          </w:tcPr>
          <w:p w14:paraId="45216B93" w14:textId="7CBB450E" w:rsidR="00315D6C" w:rsidRDefault="00315D6C" w:rsidP="00315D6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Code of the country </w:t>
            </w:r>
            <w:r w:rsidR="00814158">
              <w:rPr>
                <w:lang w:val="en-US" w:eastAsia="en-US"/>
              </w:rPr>
              <w:t>of the Organizational Unit</w:t>
            </w:r>
          </w:p>
        </w:tc>
        <w:tc>
          <w:tcPr>
            <w:tcW w:w="833" w:type="pct"/>
          </w:tcPr>
          <w:p w14:paraId="2E28B36E" w14:textId="37552B90" w:rsidR="00315D6C" w:rsidRDefault="00814158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6A78524F" w14:textId="79CE6B1D" w:rsidR="00315D6C" w:rsidRDefault="00814158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33" w:type="pct"/>
          </w:tcPr>
          <w:p w14:paraId="24FA8841" w14:textId="77777777" w:rsidR="00315D6C" w:rsidRPr="00527FED" w:rsidRDefault="00315D6C" w:rsidP="00315D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3A49DA24" w14:textId="77777777" w:rsidR="00315D6C" w:rsidRDefault="00315D6C" w:rsidP="00315D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3EF427E7" w14:textId="77777777" w:rsidTr="00733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45E470E7" w14:textId="77777777" w:rsidR="00315D6C" w:rsidRPr="00161CA2" w:rsidRDefault="00315D6C" w:rsidP="00315D6C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company</w:t>
            </w:r>
          </w:p>
        </w:tc>
        <w:tc>
          <w:tcPr>
            <w:tcW w:w="833" w:type="pct"/>
          </w:tcPr>
          <w:p w14:paraId="67CC1519" w14:textId="77777777" w:rsidR="00315D6C" w:rsidRPr="00527FED" w:rsidRDefault="00315D6C" w:rsidP="00315D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company of the Organizational Unit</w:t>
            </w:r>
          </w:p>
        </w:tc>
        <w:tc>
          <w:tcPr>
            <w:tcW w:w="833" w:type="pct"/>
          </w:tcPr>
          <w:p w14:paraId="1B524F5A" w14:textId="77777777" w:rsidR="00315D6C" w:rsidRPr="00527FED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3FBAFF6B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33" w:type="pct"/>
          </w:tcPr>
          <w:p w14:paraId="03E58FE8" w14:textId="77777777" w:rsidR="00315D6C" w:rsidRPr="00527FED" w:rsidRDefault="00315D6C" w:rsidP="0031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18CE5734" w14:textId="77777777" w:rsidR="00315D6C" w:rsidRDefault="00315D6C" w:rsidP="0031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76AB4F32" w14:textId="77777777" w:rsidTr="00733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37ABA3BB" w14:textId="77777777" w:rsidR="00315D6C" w:rsidRPr="00161CA2" w:rsidRDefault="00315D6C" w:rsidP="00315D6C">
            <w:pPr>
              <w:rPr>
                <w:lang w:val="en-US" w:eastAsia="en-US"/>
              </w:rPr>
            </w:pPr>
            <w:proofErr w:type="spellStart"/>
            <w:r w:rsidRPr="00721EF1">
              <w:rPr>
                <w:lang w:val="en-US" w:eastAsia="en-US"/>
              </w:rPr>
              <w:t>company_desc</w:t>
            </w:r>
            <w:proofErr w:type="spellEnd"/>
          </w:p>
        </w:tc>
        <w:tc>
          <w:tcPr>
            <w:tcW w:w="833" w:type="pct"/>
          </w:tcPr>
          <w:p w14:paraId="4EB51C77" w14:textId="77777777" w:rsidR="00315D6C" w:rsidRPr="00527FED" w:rsidRDefault="00315D6C" w:rsidP="00315D6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company of the Organizational Unit.</w:t>
            </w:r>
          </w:p>
        </w:tc>
        <w:tc>
          <w:tcPr>
            <w:tcW w:w="833" w:type="pct"/>
          </w:tcPr>
          <w:p w14:paraId="1511F1C7" w14:textId="77777777" w:rsidR="00315D6C" w:rsidRPr="00527FED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6C750C06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33" w:type="pct"/>
          </w:tcPr>
          <w:p w14:paraId="615B2CE0" w14:textId="77777777" w:rsidR="00315D6C" w:rsidRPr="00527FED" w:rsidRDefault="00315D6C" w:rsidP="00315D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01D58065" w14:textId="77777777" w:rsidR="00315D6C" w:rsidRDefault="00315D6C" w:rsidP="00315D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7C05EE5C" w14:textId="77777777" w:rsidTr="00733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250A2D53" w14:textId="77777777" w:rsidR="00315D6C" w:rsidRPr="00161CA2" w:rsidRDefault="00315D6C" w:rsidP="00315D6C">
            <w:pPr>
              <w:rPr>
                <w:lang w:val="en-US" w:eastAsia="en-US"/>
              </w:rPr>
            </w:pPr>
            <w:proofErr w:type="spellStart"/>
            <w:r w:rsidRPr="00721EF1">
              <w:rPr>
                <w:lang w:val="en-US" w:eastAsia="en-US"/>
              </w:rPr>
              <w:t>cost_center</w:t>
            </w:r>
            <w:proofErr w:type="spellEnd"/>
          </w:p>
        </w:tc>
        <w:tc>
          <w:tcPr>
            <w:tcW w:w="833" w:type="pct"/>
          </w:tcPr>
          <w:p w14:paraId="127992CF" w14:textId="77777777" w:rsidR="00315D6C" w:rsidRPr="00527FED" w:rsidRDefault="00315D6C" w:rsidP="00315D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Cost center</w:t>
            </w:r>
          </w:p>
        </w:tc>
        <w:tc>
          <w:tcPr>
            <w:tcW w:w="833" w:type="pct"/>
          </w:tcPr>
          <w:p w14:paraId="5D01D7E1" w14:textId="77777777" w:rsidR="00315D6C" w:rsidRPr="00527FED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2AC3B3EC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33" w:type="pct"/>
          </w:tcPr>
          <w:p w14:paraId="30DA2EC4" w14:textId="77777777" w:rsidR="00315D6C" w:rsidRPr="00527FED" w:rsidRDefault="00315D6C" w:rsidP="0031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3D40DA5D" w14:textId="77777777" w:rsidR="00315D6C" w:rsidRDefault="00315D6C" w:rsidP="0031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31A3E50D" w14:textId="77777777" w:rsidTr="00733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0A9631B1" w14:textId="77777777" w:rsidR="00315D6C" w:rsidRPr="00161CA2" w:rsidRDefault="00315D6C" w:rsidP="00315D6C">
            <w:pPr>
              <w:rPr>
                <w:lang w:val="en-US" w:eastAsia="en-US"/>
              </w:rPr>
            </w:pPr>
            <w:proofErr w:type="spellStart"/>
            <w:r w:rsidRPr="00721EF1">
              <w:rPr>
                <w:lang w:val="en-US" w:eastAsia="en-US"/>
              </w:rPr>
              <w:t>pred_attr</w:t>
            </w:r>
            <w:proofErr w:type="spellEnd"/>
          </w:p>
        </w:tc>
        <w:tc>
          <w:tcPr>
            <w:tcW w:w="833" w:type="pct"/>
          </w:tcPr>
          <w:p w14:paraId="3EFD06ED" w14:textId="77777777" w:rsidR="00315D6C" w:rsidRPr="00527FED" w:rsidRDefault="00315D6C" w:rsidP="00315D6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-</w:t>
            </w:r>
          </w:p>
        </w:tc>
        <w:tc>
          <w:tcPr>
            <w:tcW w:w="833" w:type="pct"/>
          </w:tcPr>
          <w:p w14:paraId="0BFF91B6" w14:textId="77777777" w:rsidR="00315D6C" w:rsidRPr="00527FED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66859DE6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33" w:type="pct"/>
          </w:tcPr>
          <w:p w14:paraId="2F0775E5" w14:textId="77777777" w:rsidR="00315D6C" w:rsidRPr="00527FED" w:rsidRDefault="00315D6C" w:rsidP="00315D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4C4296E6" w14:textId="77777777" w:rsidR="00315D6C" w:rsidRDefault="00315D6C" w:rsidP="00315D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26209169" w14:textId="77777777" w:rsidTr="00733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7796E1FC" w14:textId="77777777" w:rsidR="00315D6C" w:rsidRPr="00161CA2" w:rsidRDefault="00315D6C" w:rsidP="00315D6C">
            <w:pPr>
              <w:rPr>
                <w:lang w:val="en-US" w:eastAsia="en-US"/>
              </w:rPr>
            </w:pPr>
            <w:proofErr w:type="spellStart"/>
            <w:r w:rsidRPr="00721EF1">
              <w:rPr>
                <w:lang w:val="en-US" w:eastAsia="en-US"/>
              </w:rPr>
              <w:t>pred_attr_desc</w:t>
            </w:r>
            <w:proofErr w:type="spellEnd"/>
          </w:p>
        </w:tc>
        <w:tc>
          <w:tcPr>
            <w:tcW w:w="833" w:type="pct"/>
          </w:tcPr>
          <w:p w14:paraId="72687E93" w14:textId="77777777" w:rsidR="00315D6C" w:rsidRPr="00527FED" w:rsidRDefault="00315D6C" w:rsidP="00315D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-</w:t>
            </w:r>
          </w:p>
        </w:tc>
        <w:tc>
          <w:tcPr>
            <w:tcW w:w="833" w:type="pct"/>
          </w:tcPr>
          <w:p w14:paraId="2DCCBB53" w14:textId="77777777" w:rsidR="00315D6C" w:rsidRPr="00527FED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223B249D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33" w:type="pct"/>
          </w:tcPr>
          <w:p w14:paraId="51F85D1F" w14:textId="77777777" w:rsidR="00315D6C" w:rsidRPr="00527FED" w:rsidRDefault="00315D6C" w:rsidP="0031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4019500B" w14:textId="77777777" w:rsidR="00315D6C" w:rsidRDefault="00315D6C" w:rsidP="0031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60483358" w14:textId="77777777" w:rsidTr="00733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4A7733B3" w14:textId="77777777" w:rsidR="00315D6C" w:rsidRPr="00161CA2" w:rsidRDefault="00315D6C" w:rsidP="00315D6C">
            <w:pPr>
              <w:rPr>
                <w:lang w:val="en-US" w:eastAsia="en-US"/>
              </w:rPr>
            </w:pPr>
            <w:proofErr w:type="spellStart"/>
            <w:r w:rsidRPr="00721EF1">
              <w:rPr>
                <w:lang w:val="en-US" w:eastAsia="en-US"/>
              </w:rPr>
              <w:t>attr_prev_cod</w:t>
            </w:r>
            <w:proofErr w:type="spellEnd"/>
          </w:p>
        </w:tc>
        <w:tc>
          <w:tcPr>
            <w:tcW w:w="833" w:type="pct"/>
          </w:tcPr>
          <w:p w14:paraId="5A07299A" w14:textId="77777777" w:rsidR="00315D6C" w:rsidRPr="00527FED" w:rsidRDefault="00315D6C" w:rsidP="00315D6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Prevalent activity type</w:t>
            </w:r>
          </w:p>
        </w:tc>
        <w:tc>
          <w:tcPr>
            <w:tcW w:w="833" w:type="pct"/>
          </w:tcPr>
          <w:p w14:paraId="5FD3CF09" w14:textId="77777777" w:rsidR="00315D6C" w:rsidRPr="00527FED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integer</w:t>
            </w:r>
          </w:p>
        </w:tc>
        <w:tc>
          <w:tcPr>
            <w:tcW w:w="833" w:type="pct"/>
          </w:tcPr>
          <w:p w14:paraId="5BBA8128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33" w:type="pct"/>
          </w:tcPr>
          <w:p w14:paraId="1CF9C329" w14:textId="77777777" w:rsidR="00315D6C" w:rsidRPr="00527FED" w:rsidRDefault="00315D6C" w:rsidP="00315D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34C0B763" w14:textId="77777777" w:rsidR="00315D6C" w:rsidRDefault="00315D6C" w:rsidP="00315D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58C40FC0" w14:textId="77777777" w:rsidTr="00733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4CE6A3C4" w14:textId="77777777" w:rsidR="00315D6C" w:rsidRPr="00161CA2" w:rsidRDefault="00315D6C" w:rsidP="00315D6C">
            <w:pPr>
              <w:rPr>
                <w:lang w:val="en-US" w:eastAsia="en-US"/>
              </w:rPr>
            </w:pPr>
            <w:proofErr w:type="spellStart"/>
            <w:r w:rsidRPr="00721EF1">
              <w:rPr>
                <w:lang w:val="en-US" w:eastAsia="en-US"/>
              </w:rPr>
              <w:t>attr_prev_desc</w:t>
            </w:r>
            <w:proofErr w:type="spellEnd"/>
          </w:p>
        </w:tc>
        <w:tc>
          <w:tcPr>
            <w:tcW w:w="833" w:type="pct"/>
          </w:tcPr>
          <w:p w14:paraId="47256627" w14:textId="77777777" w:rsidR="00315D6C" w:rsidRPr="00527FED" w:rsidRDefault="00315D6C" w:rsidP="00315D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Prevalent activity type (usually the PA name)</w:t>
            </w:r>
          </w:p>
        </w:tc>
        <w:tc>
          <w:tcPr>
            <w:tcW w:w="833" w:type="pct"/>
          </w:tcPr>
          <w:p w14:paraId="00CCB8BE" w14:textId="77777777" w:rsidR="00315D6C" w:rsidRPr="00527FED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48D80AF1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33" w:type="pct"/>
          </w:tcPr>
          <w:p w14:paraId="2328A90E" w14:textId="77777777" w:rsidR="00315D6C" w:rsidRPr="00527FED" w:rsidRDefault="00315D6C" w:rsidP="0031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69EA336F" w14:textId="77777777" w:rsidR="00315D6C" w:rsidRDefault="00315D6C" w:rsidP="0031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36E8B84D" w14:textId="77777777" w:rsidTr="00733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749D1E33" w14:textId="77777777" w:rsidR="00315D6C" w:rsidRPr="00161CA2" w:rsidRDefault="00315D6C" w:rsidP="00315D6C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perimeter</w:t>
            </w:r>
          </w:p>
        </w:tc>
        <w:tc>
          <w:tcPr>
            <w:tcW w:w="833" w:type="pct"/>
          </w:tcPr>
          <w:p w14:paraId="4A9C887B" w14:textId="77777777" w:rsidR="00315D6C" w:rsidRPr="00527FED" w:rsidRDefault="00315D6C" w:rsidP="00315D6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Perimeter code</w:t>
            </w:r>
          </w:p>
        </w:tc>
        <w:tc>
          <w:tcPr>
            <w:tcW w:w="833" w:type="pct"/>
          </w:tcPr>
          <w:p w14:paraId="722CBD8F" w14:textId="77777777" w:rsidR="00315D6C" w:rsidRPr="00527FED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integer</w:t>
            </w:r>
          </w:p>
        </w:tc>
        <w:tc>
          <w:tcPr>
            <w:tcW w:w="833" w:type="pct"/>
          </w:tcPr>
          <w:p w14:paraId="3970FFD9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33" w:type="pct"/>
          </w:tcPr>
          <w:p w14:paraId="3F140D0F" w14:textId="77777777" w:rsidR="00315D6C" w:rsidRPr="00527FED" w:rsidRDefault="00315D6C" w:rsidP="00315D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7F45E17F" w14:textId="77777777" w:rsidR="00315D6C" w:rsidRDefault="00315D6C" w:rsidP="00315D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40DB6E14" w14:textId="77777777" w:rsidTr="00733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18F342DC" w14:textId="77777777" w:rsidR="00315D6C" w:rsidRPr="00161CA2" w:rsidRDefault="00315D6C" w:rsidP="00315D6C">
            <w:pPr>
              <w:rPr>
                <w:lang w:val="en-US" w:eastAsia="en-US"/>
              </w:rPr>
            </w:pPr>
            <w:proofErr w:type="spellStart"/>
            <w:r w:rsidRPr="00721EF1">
              <w:rPr>
                <w:lang w:val="en-US" w:eastAsia="en-US"/>
              </w:rPr>
              <w:t>perimeter_desc</w:t>
            </w:r>
            <w:proofErr w:type="spellEnd"/>
          </w:p>
        </w:tc>
        <w:tc>
          <w:tcPr>
            <w:tcW w:w="833" w:type="pct"/>
          </w:tcPr>
          <w:p w14:paraId="4758A014" w14:textId="77777777" w:rsidR="00315D6C" w:rsidRPr="00527FED" w:rsidRDefault="00315D6C" w:rsidP="00315D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Perimeter description</w:t>
            </w:r>
          </w:p>
        </w:tc>
        <w:tc>
          <w:tcPr>
            <w:tcW w:w="833" w:type="pct"/>
          </w:tcPr>
          <w:p w14:paraId="2E01F4E9" w14:textId="77777777" w:rsidR="00315D6C" w:rsidRPr="00527FED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integer</w:t>
            </w:r>
          </w:p>
        </w:tc>
        <w:tc>
          <w:tcPr>
            <w:tcW w:w="833" w:type="pct"/>
          </w:tcPr>
          <w:p w14:paraId="1C1D59BA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33" w:type="pct"/>
          </w:tcPr>
          <w:p w14:paraId="2D07E833" w14:textId="77777777" w:rsidR="00315D6C" w:rsidRPr="00527FED" w:rsidRDefault="00315D6C" w:rsidP="0031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2363A5C6" w14:textId="77777777" w:rsidR="00315D6C" w:rsidRDefault="00315D6C" w:rsidP="0031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A74D09" w14:paraId="51FD5B7C" w14:textId="77777777" w:rsidTr="00733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3D1AC43E" w14:textId="77777777" w:rsidR="00315D6C" w:rsidRPr="00161CA2" w:rsidRDefault="00315D6C" w:rsidP="00315D6C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bus_line_cod_1</w:t>
            </w:r>
          </w:p>
        </w:tc>
        <w:tc>
          <w:tcPr>
            <w:tcW w:w="833" w:type="pct"/>
          </w:tcPr>
          <w:p w14:paraId="46E7433C" w14:textId="77777777" w:rsidR="00315D6C" w:rsidRPr="00527FED" w:rsidRDefault="00315D6C" w:rsidP="00315D6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business line</w:t>
            </w:r>
          </w:p>
        </w:tc>
        <w:tc>
          <w:tcPr>
            <w:tcW w:w="833" w:type="pct"/>
          </w:tcPr>
          <w:p w14:paraId="310B1DEE" w14:textId="77777777" w:rsidR="00315D6C" w:rsidRPr="00527FED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1287F1BB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[0..1]</w:t>
            </w:r>
          </w:p>
        </w:tc>
        <w:tc>
          <w:tcPr>
            <w:tcW w:w="833" w:type="pct"/>
          </w:tcPr>
          <w:p w14:paraId="0451443E" w14:textId="77777777" w:rsidR="00315D6C" w:rsidRPr="00527FED" w:rsidRDefault="00315D6C" w:rsidP="00315D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3CB39F91" w14:textId="77777777" w:rsidR="00315D6C" w:rsidRDefault="00315D6C" w:rsidP="00315D6C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A74D09" w14:paraId="428CA2D7" w14:textId="77777777" w:rsidTr="00733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7FAB8DC4" w14:textId="77777777" w:rsidR="00315D6C" w:rsidRPr="00721EF1" w:rsidRDefault="00315D6C" w:rsidP="00315D6C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bus_line_desc_1</w:t>
            </w:r>
          </w:p>
        </w:tc>
        <w:tc>
          <w:tcPr>
            <w:tcW w:w="833" w:type="pct"/>
          </w:tcPr>
          <w:p w14:paraId="736AA3B8" w14:textId="77777777" w:rsidR="00315D6C" w:rsidRDefault="00315D6C" w:rsidP="00315D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business line</w:t>
            </w:r>
          </w:p>
        </w:tc>
        <w:tc>
          <w:tcPr>
            <w:tcW w:w="833" w:type="pct"/>
          </w:tcPr>
          <w:p w14:paraId="5D17AC13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703133D5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2A9E77E7" w14:textId="77777777" w:rsidR="00315D6C" w:rsidRPr="00527FED" w:rsidRDefault="00315D6C" w:rsidP="0031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1C6AA6C5" w14:textId="77777777" w:rsidR="00315D6C" w:rsidRDefault="00315D6C" w:rsidP="00315D6C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A74D09" w14:paraId="3D5B40C8" w14:textId="77777777" w:rsidTr="00733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284FF2B1" w14:textId="77777777" w:rsidR="00315D6C" w:rsidRPr="00721EF1" w:rsidRDefault="00315D6C" w:rsidP="00315D6C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bus_line_cod_2</w:t>
            </w:r>
          </w:p>
        </w:tc>
        <w:tc>
          <w:tcPr>
            <w:tcW w:w="833" w:type="pct"/>
          </w:tcPr>
          <w:p w14:paraId="1E1E28F3" w14:textId="77777777" w:rsidR="00315D6C" w:rsidRDefault="00315D6C" w:rsidP="00315D6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business line</w:t>
            </w:r>
          </w:p>
        </w:tc>
        <w:tc>
          <w:tcPr>
            <w:tcW w:w="833" w:type="pct"/>
          </w:tcPr>
          <w:p w14:paraId="0615B20C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095C1994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2D4E047B" w14:textId="77777777" w:rsidR="00315D6C" w:rsidRPr="00527FED" w:rsidRDefault="00315D6C" w:rsidP="00315D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250EA1A0" w14:textId="77777777" w:rsidR="00315D6C" w:rsidRDefault="00315D6C" w:rsidP="00315D6C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A74D09" w14:paraId="4C50FAA5" w14:textId="77777777" w:rsidTr="00733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70D10156" w14:textId="77777777" w:rsidR="00315D6C" w:rsidRPr="00721EF1" w:rsidRDefault="00315D6C" w:rsidP="00315D6C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bus_line_desc_2</w:t>
            </w:r>
          </w:p>
        </w:tc>
        <w:tc>
          <w:tcPr>
            <w:tcW w:w="833" w:type="pct"/>
          </w:tcPr>
          <w:p w14:paraId="1D2D216D" w14:textId="77777777" w:rsidR="00315D6C" w:rsidRDefault="00315D6C" w:rsidP="00315D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business line</w:t>
            </w:r>
          </w:p>
        </w:tc>
        <w:tc>
          <w:tcPr>
            <w:tcW w:w="833" w:type="pct"/>
          </w:tcPr>
          <w:p w14:paraId="67681CB3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2021F185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513B43C5" w14:textId="77777777" w:rsidR="00315D6C" w:rsidRPr="00527FED" w:rsidRDefault="00315D6C" w:rsidP="0031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69A3CF34" w14:textId="77777777" w:rsidR="00315D6C" w:rsidRDefault="00315D6C" w:rsidP="00315D6C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A74D09" w14:paraId="022D5AEA" w14:textId="77777777" w:rsidTr="00733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59AC7657" w14:textId="77777777" w:rsidR="00315D6C" w:rsidRPr="00721EF1" w:rsidRDefault="00315D6C" w:rsidP="00315D6C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bus_line_cod_3</w:t>
            </w:r>
          </w:p>
        </w:tc>
        <w:tc>
          <w:tcPr>
            <w:tcW w:w="833" w:type="pct"/>
          </w:tcPr>
          <w:p w14:paraId="4844BEBF" w14:textId="77777777" w:rsidR="00315D6C" w:rsidRDefault="00315D6C" w:rsidP="00315D6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business line</w:t>
            </w:r>
          </w:p>
        </w:tc>
        <w:tc>
          <w:tcPr>
            <w:tcW w:w="833" w:type="pct"/>
          </w:tcPr>
          <w:p w14:paraId="105688BF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62C8B551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48E0CB87" w14:textId="77777777" w:rsidR="00315D6C" w:rsidRPr="00527FED" w:rsidRDefault="00315D6C" w:rsidP="00315D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72ECD17B" w14:textId="77777777" w:rsidR="00315D6C" w:rsidRDefault="00315D6C" w:rsidP="00315D6C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6CC3C29D" w14:textId="77777777" w:rsidTr="00733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210586F8" w14:textId="77777777" w:rsidR="00315D6C" w:rsidRPr="00721EF1" w:rsidRDefault="00315D6C" w:rsidP="00315D6C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bus_line_desc_3</w:t>
            </w:r>
          </w:p>
        </w:tc>
        <w:tc>
          <w:tcPr>
            <w:tcW w:w="833" w:type="pct"/>
          </w:tcPr>
          <w:p w14:paraId="6C17A844" w14:textId="77777777" w:rsidR="00315D6C" w:rsidRDefault="00315D6C" w:rsidP="00315D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business line</w:t>
            </w:r>
          </w:p>
        </w:tc>
        <w:tc>
          <w:tcPr>
            <w:tcW w:w="833" w:type="pct"/>
          </w:tcPr>
          <w:p w14:paraId="629F372E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1114D0EE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669FFF8B" w14:textId="77777777" w:rsidR="00315D6C" w:rsidRPr="00527FED" w:rsidRDefault="00315D6C" w:rsidP="0031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231B6378" w14:textId="77777777" w:rsidR="00315D6C" w:rsidRDefault="00315D6C" w:rsidP="00315D6C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7E404353" w14:textId="77777777" w:rsidTr="00733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2D0E00F0" w14:textId="77777777" w:rsidR="00315D6C" w:rsidRPr="00721EF1" w:rsidRDefault="00315D6C" w:rsidP="00315D6C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bus_line_cod_4</w:t>
            </w:r>
          </w:p>
        </w:tc>
        <w:tc>
          <w:tcPr>
            <w:tcW w:w="833" w:type="pct"/>
          </w:tcPr>
          <w:p w14:paraId="0D46D36D" w14:textId="77777777" w:rsidR="00315D6C" w:rsidRDefault="00315D6C" w:rsidP="00315D6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business line</w:t>
            </w:r>
          </w:p>
        </w:tc>
        <w:tc>
          <w:tcPr>
            <w:tcW w:w="833" w:type="pct"/>
          </w:tcPr>
          <w:p w14:paraId="7129C713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6AC712DE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722BCF4C" w14:textId="77777777" w:rsidR="00315D6C" w:rsidRPr="00527FED" w:rsidRDefault="00315D6C" w:rsidP="00315D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15BC922B" w14:textId="77777777" w:rsidR="00315D6C" w:rsidRDefault="00315D6C" w:rsidP="00315D6C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304950F2" w14:textId="77777777" w:rsidTr="00733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0263C0D7" w14:textId="77777777" w:rsidR="00315D6C" w:rsidRPr="00721EF1" w:rsidRDefault="00315D6C" w:rsidP="00315D6C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bus_line_desc_4</w:t>
            </w:r>
          </w:p>
        </w:tc>
        <w:tc>
          <w:tcPr>
            <w:tcW w:w="833" w:type="pct"/>
          </w:tcPr>
          <w:p w14:paraId="47E9AAFB" w14:textId="77777777" w:rsidR="00315D6C" w:rsidRDefault="00315D6C" w:rsidP="00315D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business line</w:t>
            </w:r>
          </w:p>
        </w:tc>
        <w:tc>
          <w:tcPr>
            <w:tcW w:w="833" w:type="pct"/>
          </w:tcPr>
          <w:p w14:paraId="6A5145D6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4AF10DBD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1CA8F430" w14:textId="77777777" w:rsidR="00315D6C" w:rsidRPr="00527FED" w:rsidRDefault="00315D6C" w:rsidP="0031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18AC97D4" w14:textId="77777777" w:rsidR="00315D6C" w:rsidRDefault="00315D6C" w:rsidP="00315D6C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6C3B91C2" w14:textId="77777777" w:rsidTr="00733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07B31ED9" w14:textId="77777777" w:rsidR="00315D6C" w:rsidRPr="00721EF1" w:rsidRDefault="00315D6C" w:rsidP="00315D6C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bus_line_cod_5</w:t>
            </w:r>
          </w:p>
        </w:tc>
        <w:tc>
          <w:tcPr>
            <w:tcW w:w="833" w:type="pct"/>
          </w:tcPr>
          <w:p w14:paraId="7DB31084" w14:textId="77777777" w:rsidR="00315D6C" w:rsidRDefault="00315D6C" w:rsidP="00315D6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business line</w:t>
            </w:r>
          </w:p>
        </w:tc>
        <w:tc>
          <w:tcPr>
            <w:tcW w:w="833" w:type="pct"/>
          </w:tcPr>
          <w:p w14:paraId="598DA62A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2A2C902C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0AA3A594" w14:textId="77777777" w:rsidR="00315D6C" w:rsidRPr="00527FED" w:rsidRDefault="00315D6C" w:rsidP="00315D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4313DE15" w14:textId="77777777" w:rsidR="00315D6C" w:rsidRDefault="00315D6C" w:rsidP="00315D6C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42306474" w14:textId="77777777" w:rsidTr="00733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4453C047" w14:textId="77777777" w:rsidR="00315D6C" w:rsidRPr="00721EF1" w:rsidRDefault="00315D6C" w:rsidP="00315D6C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bus_line_desc_5</w:t>
            </w:r>
          </w:p>
        </w:tc>
        <w:tc>
          <w:tcPr>
            <w:tcW w:w="833" w:type="pct"/>
          </w:tcPr>
          <w:p w14:paraId="5C0446EC" w14:textId="77777777" w:rsidR="00315D6C" w:rsidRDefault="00315D6C" w:rsidP="00315D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business line</w:t>
            </w:r>
          </w:p>
        </w:tc>
        <w:tc>
          <w:tcPr>
            <w:tcW w:w="833" w:type="pct"/>
          </w:tcPr>
          <w:p w14:paraId="2B21B17D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46A2D583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6FE5D8E8" w14:textId="77777777" w:rsidR="00315D6C" w:rsidRPr="00527FED" w:rsidRDefault="00315D6C" w:rsidP="0031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5FBF1FB6" w14:textId="77777777" w:rsidR="00315D6C" w:rsidRDefault="00315D6C" w:rsidP="00315D6C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4B3128B5" w14:textId="77777777" w:rsidTr="00733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558AA017" w14:textId="77777777" w:rsidR="00315D6C" w:rsidRPr="00721EF1" w:rsidRDefault="00315D6C" w:rsidP="00315D6C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serv_cod_1</w:t>
            </w:r>
          </w:p>
        </w:tc>
        <w:tc>
          <w:tcPr>
            <w:tcW w:w="833" w:type="pct"/>
          </w:tcPr>
          <w:p w14:paraId="422C660D" w14:textId="77777777" w:rsidR="00315D6C" w:rsidRDefault="00315D6C" w:rsidP="00315D6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service line</w:t>
            </w:r>
          </w:p>
        </w:tc>
        <w:tc>
          <w:tcPr>
            <w:tcW w:w="833" w:type="pct"/>
          </w:tcPr>
          <w:p w14:paraId="3C53D671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77567F18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4C56B7F3" w14:textId="77777777" w:rsidR="00315D6C" w:rsidRPr="00527FED" w:rsidRDefault="00315D6C" w:rsidP="00315D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35DBC569" w14:textId="77777777" w:rsidR="00315D6C" w:rsidRDefault="00315D6C" w:rsidP="00315D6C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24F58118" w14:textId="77777777" w:rsidTr="00733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37F3803F" w14:textId="77777777" w:rsidR="00315D6C" w:rsidRPr="00721EF1" w:rsidRDefault="00315D6C" w:rsidP="00315D6C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serv_desc_1</w:t>
            </w:r>
          </w:p>
        </w:tc>
        <w:tc>
          <w:tcPr>
            <w:tcW w:w="833" w:type="pct"/>
          </w:tcPr>
          <w:p w14:paraId="138BB839" w14:textId="77777777" w:rsidR="00315D6C" w:rsidRDefault="00315D6C" w:rsidP="00315D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service line</w:t>
            </w:r>
          </w:p>
        </w:tc>
        <w:tc>
          <w:tcPr>
            <w:tcW w:w="833" w:type="pct"/>
          </w:tcPr>
          <w:p w14:paraId="7227132F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6017DFEB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0EF61F4E" w14:textId="77777777" w:rsidR="00315D6C" w:rsidRPr="00527FED" w:rsidRDefault="00315D6C" w:rsidP="0031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131B9A27" w14:textId="77777777" w:rsidR="00315D6C" w:rsidRDefault="00315D6C" w:rsidP="00315D6C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66CB50C5" w14:textId="77777777" w:rsidTr="00733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79662EA9" w14:textId="77777777" w:rsidR="00315D6C" w:rsidRPr="00721EF1" w:rsidRDefault="00315D6C" w:rsidP="00315D6C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serv_cod_2</w:t>
            </w:r>
          </w:p>
        </w:tc>
        <w:tc>
          <w:tcPr>
            <w:tcW w:w="833" w:type="pct"/>
          </w:tcPr>
          <w:p w14:paraId="60190B65" w14:textId="77777777" w:rsidR="00315D6C" w:rsidRDefault="00315D6C" w:rsidP="00315D6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service line</w:t>
            </w:r>
          </w:p>
        </w:tc>
        <w:tc>
          <w:tcPr>
            <w:tcW w:w="833" w:type="pct"/>
          </w:tcPr>
          <w:p w14:paraId="3BD7013A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4256D840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18B2E259" w14:textId="77777777" w:rsidR="00315D6C" w:rsidRPr="00527FED" w:rsidRDefault="00315D6C" w:rsidP="00315D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21A234AB" w14:textId="77777777" w:rsidR="00315D6C" w:rsidRDefault="00315D6C" w:rsidP="00315D6C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3F1D5429" w14:textId="77777777" w:rsidTr="00733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20E68ECD" w14:textId="77777777" w:rsidR="00315D6C" w:rsidRPr="00721EF1" w:rsidRDefault="00315D6C" w:rsidP="00315D6C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serv_desc_2</w:t>
            </w:r>
          </w:p>
        </w:tc>
        <w:tc>
          <w:tcPr>
            <w:tcW w:w="833" w:type="pct"/>
          </w:tcPr>
          <w:p w14:paraId="48012444" w14:textId="77777777" w:rsidR="00315D6C" w:rsidRDefault="00315D6C" w:rsidP="00315D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service line</w:t>
            </w:r>
          </w:p>
        </w:tc>
        <w:tc>
          <w:tcPr>
            <w:tcW w:w="833" w:type="pct"/>
          </w:tcPr>
          <w:p w14:paraId="6ED91DB7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1A55ED98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6D889A49" w14:textId="77777777" w:rsidR="00315D6C" w:rsidRPr="00527FED" w:rsidRDefault="00315D6C" w:rsidP="0031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2C93D9F5" w14:textId="77777777" w:rsidR="00315D6C" w:rsidRDefault="00315D6C" w:rsidP="00315D6C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6B53C645" w14:textId="77777777" w:rsidTr="00733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63327FA9" w14:textId="77777777" w:rsidR="00315D6C" w:rsidRPr="00721EF1" w:rsidRDefault="00315D6C" w:rsidP="00315D6C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serv_cod_3</w:t>
            </w:r>
          </w:p>
        </w:tc>
        <w:tc>
          <w:tcPr>
            <w:tcW w:w="833" w:type="pct"/>
          </w:tcPr>
          <w:p w14:paraId="23585D46" w14:textId="77777777" w:rsidR="00315D6C" w:rsidRDefault="00315D6C" w:rsidP="00315D6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service line</w:t>
            </w:r>
          </w:p>
        </w:tc>
        <w:tc>
          <w:tcPr>
            <w:tcW w:w="833" w:type="pct"/>
          </w:tcPr>
          <w:p w14:paraId="0FFF08F8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4607D0F5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34E8300E" w14:textId="77777777" w:rsidR="00315D6C" w:rsidRPr="00527FED" w:rsidRDefault="00315D6C" w:rsidP="00315D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4A8855E3" w14:textId="77777777" w:rsidR="00315D6C" w:rsidRDefault="00315D6C" w:rsidP="00315D6C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31F0058F" w14:textId="77777777" w:rsidTr="00733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07EA38FC" w14:textId="77777777" w:rsidR="00315D6C" w:rsidRPr="00721EF1" w:rsidRDefault="00315D6C" w:rsidP="00315D6C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serv_desc_3</w:t>
            </w:r>
          </w:p>
        </w:tc>
        <w:tc>
          <w:tcPr>
            <w:tcW w:w="833" w:type="pct"/>
          </w:tcPr>
          <w:p w14:paraId="3F98CF06" w14:textId="77777777" w:rsidR="00315D6C" w:rsidRDefault="00315D6C" w:rsidP="00315D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service line</w:t>
            </w:r>
          </w:p>
        </w:tc>
        <w:tc>
          <w:tcPr>
            <w:tcW w:w="833" w:type="pct"/>
          </w:tcPr>
          <w:p w14:paraId="644AEADA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29208696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5FD7F6B7" w14:textId="77777777" w:rsidR="00315D6C" w:rsidRPr="00527FED" w:rsidRDefault="00315D6C" w:rsidP="0031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7B20BC98" w14:textId="77777777" w:rsidR="00315D6C" w:rsidRDefault="00315D6C" w:rsidP="00315D6C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427882AC" w14:textId="77777777" w:rsidTr="00733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60121FFB" w14:textId="77777777" w:rsidR="00315D6C" w:rsidRPr="00721EF1" w:rsidRDefault="00315D6C" w:rsidP="00315D6C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serv_cod_4</w:t>
            </w:r>
          </w:p>
        </w:tc>
        <w:tc>
          <w:tcPr>
            <w:tcW w:w="833" w:type="pct"/>
          </w:tcPr>
          <w:p w14:paraId="3261C2A4" w14:textId="77777777" w:rsidR="00315D6C" w:rsidRDefault="00315D6C" w:rsidP="00315D6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service line</w:t>
            </w:r>
          </w:p>
        </w:tc>
        <w:tc>
          <w:tcPr>
            <w:tcW w:w="833" w:type="pct"/>
          </w:tcPr>
          <w:p w14:paraId="6B74DAFA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7D019B02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41A49509" w14:textId="77777777" w:rsidR="00315D6C" w:rsidRPr="00527FED" w:rsidRDefault="00315D6C" w:rsidP="00315D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61F6571B" w14:textId="77777777" w:rsidR="00315D6C" w:rsidRDefault="00315D6C" w:rsidP="00315D6C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2DBA05BB" w14:textId="77777777" w:rsidTr="00733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2439CE7D" w14:textId="77777777" w:rsidR="00315D6C" w:rsidRPr="00721EF1" w:rsidRDefault="00315D6C" w:rsidP="00315D6C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serv_desc_4</w:t>
            </w:r>
          </w:p>
        </w:tc>
        <w:tc>
          <w:tcPr>
            <w:tcW w:w="833" w:type="pct"/>
          </w:tcPr>
          <w:p w14:paraId="58B34842" w14:textId="77777777" w:rsidR="00315D6C" w:rsidRDefault="00315D6C" w:rsidP="00315D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service line</w:t>
            </w:r>
          </w:p>
        </w:tc>
        <w:tc>
          <w:tcPr>
            <w:tcW w:w="833" w:type="pct"/>
          </w:tcPr>
          <w:p w14:paraId="70E7E450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0B2ED730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1F02054F" w14:textId="77777777" w:rsidR="00315D6C" w:rsidRPr="00527FED" w:rsidRDefault="00315D6C" w:rsidP="0031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2B927C5F" w14:textId="77777777" w:rsidR="00315D6C" w:rsidRDefault="00315D6C" w:rsidP="00315D6C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27035C92" w14:textId="77777777" w:rsidTr="00733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547A99C5" w14:textId="77777777" w:rsidR="00315D6C" w:rsidRPr="00721EF1" w:rsidRDefault="00315D6C" w:rsidP="00315D6C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serv_cod_5</w:t>
            </w:r>
          </w:p>
        </w:tc>
        <w:tc>
          <w:tcPr>
            <w:tcW w:w="833" w:type="pct"/>
          </w:tcPr>
          <w:p w14:paraId="7E69F54D" w14:textId="77777777" w:rsidR="00315D6C" w:rsidRDefault="00315D6C" w:rsidP="00315D6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service line</w:t>
            </w:r>
          </w:p>
        </w:tc>
        <w:tc>
          <w:tcPr>
            <w:tcW w:w="833" w:type="pct"/>
          </w:tcPr>
          <w:p w14:paraId="41F489E7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5D5B315E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0E81C3CF" w14:textId="77777777" w:rsidR="00315D6C" w:rsidRPr="00527FED" w:rsidRDefault="00315D6C" w:rsidP="00315D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23419BD1" w14:textId="77777777" w:rsidR="00315D6C" w:rsidRDefault="00315D6C" w:rsidP="00315D6C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3C6E8379" w14:textId="77777777" w:rsidTr="00733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470316FE" w14:textId="77777777" w:rsidR="00315D6C" w:rsidRPr="00721EF1" w:rsidRDefault="00315D6C" w:rsidP="00315D6C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serv_desc_5</w:t>
            </w:r>
          </w:p>
        </w:tc>
        <w:tc>
          <w:tcPr>
            <w:tcW w:w="833" w:type="pct"/>
          </w:tcPr>
          <w:p w14:paraId="5C95F2D3" w14:textId="77777777" w:rsidR="00315D6C" w:rsidRDefault="00315D6C" w:rsidP="00315D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service line</w:t>
            </w:r>
          </w:p>
        </w:tc>
        <w:tc>
          <w:tcPr>
            <w:tcW w:w="833" w:type="pct"/>
          </w:tcPr>
          <w:p w14:paraId="7F917FB6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0BDD5B03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45F93929" w14:textId="77777777" w:rsidR="00315D6C" w:rsidRPr="00527FED" w:rsidRDefault="00315D6C" w:rsidP="0031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0512C725" w14:textId="77777777" w:rsidR="00315D6C" w:rsidRDefault="00315D6C" w:rsidP="00315D6C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2FFD7652" w14:textId="77777777" w:rsidTr="00733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76B69929" w14:textId="77777777" w:rsidR="00315D6C" w:rsidRPr="00721EF1" w:rsidRDefault="00315D6C" w:rsidP="00315D6C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staff_cod_1</w:t>
            </w:r>
          </w:p>
        </w:tc>
        <w:tc>
          <w:tcPr>
            <w:tcW w:w="833" w:type="pct"/>
          </w:tcPr>
          <w:p w14:paraId="561EC2CA" w14:textId="77777777" w:rsidR="00315D6C" w:rsidRDefault="00315D6C" w:rsidP="00315D6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staff line</w:t>
            </w:r>
          </w:p>
        </w:tc>
        <w:tc>
          <w:tcPr>
            <w:tcW w:w="833" w:type="pct"/>
          </w:tcPr>
          <w:p w14:paraId="752393D3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70EAFAB0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01A027A7" w14:textId="77777777" w:rsidR="00315D6C" w:rsidRPr="00527FED" w:rsidRDefault="00315D6C" w:rsidP="00315D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781DF2ED" w14:textId="77777777" w:rsidR="00315D6C" w:rsidRDefault="00315D6C" w:rsidP="00315D6C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6606176D" w14:textId="77777777" w:rsidTr="00733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29B0EF59" w14:textId="77777777" w:rsidR="00315D6C" w:rsidRPr="00721EF1" w:rsidRDefault="00315D6C" w:rsidP="00315D6C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staff_desc_1</w:t>
            </w:r>
          </w:p>
        </w:tc>
        <w:tc>
          <w:tcPr>
            <w:tcW w:w="833" w:type="pct"/>
          </w:tcPr>
          <w:p w14:paraId="03DAEEB8" w14:textId="77777777" w:rsidR="00315D6C" w:rsidRDefault="00315D6C" w:rsidP="00315D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staff line</w:t>
            </w:r>
          </w:p>
        </w:tc>
        <w:tc>
          <w:tcPr>
            <w:tcW w:w="833" w:type="pct"/>
          </w:tcPr>
          <w:p w14:paraId="0104C3F7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2EDE9A45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2CD1241B" w14:textId="77777777" w:rsidR="00315D6C" w:rsidRPr="00527FED" w:rsidRDefault="00315D6C" w:rsidP="0031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6E62F962" w14:textId="77777777" w:rsidR="00315D6C" w:rsidRDefault="00315D6C" w:rsidP="00315D6C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24FDD1C4" w14:textId="77777777" w:rsidTr="00733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12BDABB5" w14:textId="77777777" w:rsidR="00315D6C" w:rsidRPr="00721EF1" w:rsidRDefault="00315D6C" w:rsidP="00315D6C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staff_cod_2</w:t>
            </w:r>
          </w:p>
        </w:tc>
        <w:tc>
          <w:tcPr>
            <w:tcW w:w="833" w:type="pct"/>
          </w:tcPr>
          <w:p w14:paraId="117102F1" w14:textId="77777777" w:rsidR="00315D6C" w:rsidRDefault="00315D6C" w:rsidP="00315D6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staff line</w:t>
            </w:r>
          </w:p>
        </w:tc>
        <w:tc>
          <w:tcPr>
            <w:tcW w:w="833" w:type="pct"/>
          </w:tcPr>
          <w:p w14:paraId="378A9644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5AB389D1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34BAEBF8" w14:textId="77777777" w:rsidR="00315D6C" w:rsidRPr="00527FED" w:rsidRDefault="00315D6C" w:rsidP="00315D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01FB6928" w14:textId="77777777" w:rsidR="00315D6C" w:rsidRDefault="00315D6C" w:rsidP="00315D6C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57784219" w14:textId="77777777" w:rsidTr="00733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38650274" w14:textId="77777777" w:rsidR="00315D6C" w:rsidRPr="00721EF1" w:rsidRDefault="00315D6C" w:rsidP="00315D6C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staff_desc_2</w:t>
            </w:r>
          </w:p>
        </w:tc>
        <w:tc>
          <w:tcPr>
            <w:tcW w:w="833" w:type="pct"/>
          </w:tcPr>
          <w:p w14:paraId="161BFA1B" w14:textId="77777777" w:rsidR="00315D6C" w:rsidRDefault="00315D6C" w:rsidP="00315D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staff line</w:t>
            </w:r>
          </w:p>
        </w:tc>
        <w:tc>
          <w:tcPr>
            <w:tcW w:w="833" w:type="pct"/>
          </w:tcPr>
          <w:p w14:paraId="4A5688BE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74C8BDEE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542B5CA7" w14:textId="77777777" w:rsidR="00315D6C" w:rsidRPr="00527FED" w:rsidRDefault="00315D6C" w:rsidP="0031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1E8E62FD" w14:textId="77777777" w:rsidR="00315D6C" w:rsidRDefault="00315D6C" w:rsidP="00315D6C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1A25E8FF" w14:textId="77777777" w:rsidTr="00733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3B8CB025" w14:textId="77777777" w:rsidR="00315D6C" w:rsidRPr="00721EF1" w:rsidRDefault="00315D6C" w:rsidP="00315D6C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staff_cod_3</w:t>
            </w:r>
          </w:p>
        </w:tc>
        <w:tc>
          <w:tcPr>
            <w:tcW w:w="833" w:type="pct"/>
          </w:tcPr>
          <w:p w14:paraId="1F4E46F9" w14:textId="77777777" w:rsidR="00315D6C" w:rsidRDefault="00315D6C" w:rsidP="00315D6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staff line</w:t>
            </w:r>
          </w:p>
        </w:tc>
        <w:tc>
          <w:tcPr>
            <w:tcW w:w="833" w:type="pct"/>
          </w:tcPr>
          <w:p w14:paraId="19057588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017AA94B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59BD4F47" w14:textId="77777777" w:rsidR="00315D6C" w:rsidRPr="00527FED" w:rsidRDefault="00315D6C" w:rsidP="00315D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4E973700" w14:textId="77777777" w:rsidR="00315D6C" w:rsidRDefault="00315D6C" w:rsidP="00315D6C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65B1B05B" w14:textId="77777777" w:rsidTr="00733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3B684AFD" w14:textId="77777777" w:rsidR="00315D6C" w:rsidRPr="00721EF1" w:rsidRDefault="00315D6C" w:rsidP="00315D6C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staff_desc_3</w:t>
            </w:r>
          </w:p>
        </w:tc>
        <w:tc>
          <w:tcPr>
            <w:tcW w:w="833" w:type="pct"/>
          </w:tcPr>
          <w:p w14:paraId="2B11A946" w14:textId="77777777" w:rsidR="00315D6C" w:rsidRDefault="00315D6C" w:rsidP="00315D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staff line</w:t>
            </w:r>
          </w:p>
        </w:tc>
        <w:tc>
          <w:tcPr>
            <w:tcW w:w="833" w:type="pct"/>
          </w:tcPr>
          <w:p w14:paraId="5F97A258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573BE17C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2F4631E2" w14:textId="77777777" w:rsidR="00315D6C" w:rsidRPr="00527FED" w:rsidRDefault="00315D6C" w:rsidP="0031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32F46ACB" w14:textId="77777777" w:rsidR="00315D6C" w:rsidRDefault="00315D6C" w:rsidP="00315D6C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00C527CB" w14:textId="77777777" w:rsidTr="00733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6CC77F41" w14:textId="77777777" w:rsidR="00315D6C" w:rsidRPr="00721EF1" w:rsidRDefault="00315D6C" w:rsidP="00315D6C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staff_cod_4</w:t>
            </w:r>
          </w:p>
        </w:tc>
        <w:tc>
          <w:tcPr>
            <w:tcW w:w="833" w:type="pct"/>
          </w:tcPr>
          <w:p w14:paraId="3C69C58B" w14:textId="77777777" w:rsidR="00315D6C" w:rsidRDefault="00315D6C" w:rsidP="00315D6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staff line</w:t>
            </w:r>
          </w:p>
        </w:tc>
        <w:tc>
          <w:tcPr>
            <w:tcW w:w="833" w:type="pct"/>
          </w:tcPr>
          <w:p w14:paraId="40CC32BF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74C3ADA3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11E947C5" w14:textId="77777777" w:rsidR="00315D6C" w:rsidRPr="00527FED" w:rsidRDefault="00315D6C" w:rsidP="00315D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3D73064A" w14:textId="77777777" w:rsidR="00315D6C" w:rsidRDefault="00315D6C" w:rsidP="00315D6C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78CD7378" w14:textId="77777777" w:rsidTr="00733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2694413B" w14:textId="77777777" w:rsidR="00315D6C" w:rsidRPr="00721EF1" w:rsidRDefault="00315D6C" w:rsidP="00315D6C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staff_desc_4</w:t>
            </w:r>
          </w:p>
        </w:tc>
        <w:tc>
          <w:tcPr>
            <w:tcW w:w="833" w:type="pct"/>
          </w:tcPr>
          <w:p w14:paraId="20974DE7" w14:textId="77777777" w:rsidR="00315D6C" w:rsidRDefault="00315D6C" w:rsidP="00315D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staff line</w:t>
            </w:r>
          </w:p>
        </w:tc>
        <w:tc>
          <w:tcPr>
            <w:tcW w:w="833" w:type="pct"/>
          </w:tcPr>
          <w:p w14:paraId="6794513F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3FFDDA88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08B56023" w14:textId="77777777" w:rsidR="00315D6C" w:rsidRPr="00527FED" w:rsidRDefault="00315D6C" w:rsidP="0031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3135D231" w14:textId="77777777" w:rsidR="00315D6C" w:rsidRDefault="00315D6C" w:rsidP="00315D6C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1B4D6785" w14:textId="77777777" w:rsidTr="00733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7CD3C258" w14:textId="77777777" w:rsidR="00315D6C" w:rsidRPr="00721EF1" w:rsidRDefault="00315D6C" w:rsidP="00315D6C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staff_cod_5</w:t>
            </w:r>
          </w:p>
        </w:tc>
        <w:tc>
          <w:tcPr>
            <w:tcW w:w="833" w:type="pct"/>
          </w:tcPr>
          <w:p w14:paraId="62D39EA1" w14:textId="77777777" w:rsidR="00315D6C" w:rsidRDefault="00315D6C" w:rsidP="00315D6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staff line</w:t>
            </w:r>
          </w:p>
        </w:tc>
        <w:tc>
          <w:tcPr>
            <w:tcW w:w="833" w:type="pct"/>
          </w:tcPr>
          <w:p w14:paraId="6B797FA5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2F22D221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65E4191F" w14:textId="77777777" w:rsidR="00315D6C" w:rsidRPr="00527FED" w:rsidRDefault="00315D6C" w:rsidP="00315D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7AA4B1FE" w14:textId="77777777" w:rsidR="00315D6C" w:rsidRDefault="00315D6C" w:rsidP="00315D6C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036AC245" w14:textId="77777777" w:rsidTr="00733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038911BE" w14:textId="77777777" w:rsidR="00315D6C" w:rsidRPr="00721EF1" w:rsidRDefault="00315D6C" w:rsidP="00315D6C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staff_desc_5</w:t>
            </w:r>
          </w:p>
        </w:tc>
        <w:tc>
          <w:tcPr>
            <w:tcW w:w="833" w:type="pct"/>
          </w:tcPr>
          <w:p w14:paraId="3C7A50E2" w14:textId="77777777" w:rsidR="00315D6C" w:rsidRDefault="00315D6C" w:rsidP="00315D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staff line</w:t>
            </w:r>
          </w:p>
        </w:tc>
        <w:tc>
          <w:tcPr>
            <w:tcW w:w="833" w:type="pct"/>
          </w:tcPr>
          <w:p w14:paraId="3B7DC40B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62D6C0F2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63B4F3C8" w14:textId="77777777" w:rsidR="00315D6C" w:rsidRPr="00527FED" w:rsidRDefault="00315D6C" w:rsidP="0031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2FF920C4" w14:textId="77777777" w:rsidR="00315D6C" w:rsidRDefault="00315D6C" w:rsidP="00315D6C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409107AF" w14:textId="77777777" w:rsidTr="00733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31AB73FC" w14:textId="77777777" w:rsidR="00315D6C" w:rsidRPr="00721EF1" w:rsidRDefault="00315D6C" w:rsidP="00315D6C">
            <w:pPr>
              <w:rPr>
                <w:lang w:val="en-US" w:eastAsia="en-US"/>
              </w:rPr>
            </w:pPr>
            <w:proofErr w:type="spellStart"/>
            <w:r w:rsidRPr="00721EF1">
              <w:rPr>
                <w:lang w:val="en-US" w:eastAsia="en-US"/>
              </w:rPr>
              <w:t>pred_attr_loc</w:t>
            </w:r>
            <w:proofErr w:type="spellEnd"/>
          </w:p>
        </w:tc>
        <w:tc>
          <w:tcPr>
            <w:tcW w:w="833" w:type="pct"/>
          </w:tcPr>
          <w:p w14:paraId="198D56C0" w14:textId="77777777" w:rsidR="00315D6C" w:rsidRDefault="00315D6C" w:rsidP="00315D6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-</w:t>
            </w:r>
          </w:p>
        </w:tc>
        <w:tc>
          <w:tcPr>
            <w:tcW w:w="833" w:type="pct"/>
          </w:tcPr>
          <w:p w14:paraId="5E45D32C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37C32D81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55B584A1" w14:textId="77777777" w:rsidR="00315D6C" w:rsidRPr="00527FED" w:rsidRDefault="00315D6C" w:rsidP="00315D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2FADFB5E" w14:textId="77777777" w:rsidR="00315D6C" w:rsidRDefault="00315D6C" w:rsidP="00315D6C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41DCB813" w14:textId="77777777" w:rsidTr="00733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16E0A9CE" w14:textId="77777777" w:rsidR="00315D6C" w:rsidRPr="00721EF1" w:rsidRDefault="00315D6C" w:rsidP="00315D6C">
            <w:pPr>
              <w:rPr>
                <w:lang w:val="en-US" w:eastAsia="en-US"/>
              </w:rPr>
            </w:pPr>
            <w:proofErr w:type="spellStart"/>
            <w:r w:rsidRPr="00721EF1">
              <w:rPr>
                <w:lang w:val="en-US" w:eastAsia="en-US"/>
              </w:rPr>
              <w:t>pred_attr_desc_loc</w:t>
            </w:r>
            <w:proofErr w:type="spellEnd"/>
          </w:p>
        </w:tc>
        <w:tc>
          <w:tcPr>
            <w:tcW w:w="833" w:type="pct"/>
          </w:tcPr>
          <w:p w14:paraId="43DF0686" w14:textId="77777777" w:rsidR="00315D6C" w:rsidRDefault="00315D6C" w:rsidP="00315D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-</w:t>
            </w:r>
          </w:p>
        </w:tc>
        <w:tc>
          <w:tcPr>
            <w:tcW w:w="833" w:type="pct"/>
          </w:tcPr>
          <w:p w14:paraId="5E0A0F7B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4300C27E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0F322954" w14:textId="77777777" w:rsidR="00315D6C" w:rsidRPr="00527FED" w:rsidRDefault="00315D6C" w:rsidP="0031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12682EEB" w14:textId="77777777" w:rsidR="00315D6C" w:rsidRDefault="00315D6C" w:rsidP="00315D6C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6927BC71" w14:textId="77777777" w:rsidTr="00733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4B8E8E6A" w14:textId="77777777" w:rsidR="00315D6C" w:rsidRPr="00721EF1" w:rsidRDefault="00315D6C" w:rsidP="00315D6C">
            <w:pPr>
              <w:rPr>
                <w:lang w:val="en-US" w:eastAsia="en-US"/>
              </w:rPr>
            </w:pPr>
            <w:proofErr w:type="spellStart"/>
            <w:r w:rsidRPr="00721EF1">
              <w:rPr>
                <w:lang w:val="en-US" w:eastAsia="en-US"/>
              </w:rPr>
              <w:t>attr_prev_cod_loc</w:t>
            </w:r>
            <w:proofErr w:type="spellEnd"/>
          </w:p>
        </w:tc>
        <w:tc>
          <w:tcPr>
            <w:tcW w:w="833" w:type="pct"/>
          </w:tcPr>
          <w:p w14:paraId="36FA465C" w14:textId="77777777" w:rsidR="00315D6C" w:rsidRDefault="00315D6C" w:rsidP="00315D6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Local prevalent attribute</w:t>
            </w:r>
          </w:p>
        </w:tc>
        <w:tc>
          <w:tcPr>
            <w:tcW w:w="833" w:type="pct"/>
          </w:tcPr>
          <w:p w14:paraId="3A6A06B2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108FBB40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750F3EE5" w14:textId="77777777" w:rsidR="00315D6C" w:rsidRPr="00527FED" w:rsidRDefault="00315D6C" w:rsidP="00315D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64ECBD51" w14:textId="77777777" w:rsidR="00315D6C" w:rsidRDefault="00315D6C" w:rsidP="00315D6C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069FBE3A" w14:textId="77777777" w:rsidTr="00733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34752A18" w14:textId="77777777" w:rsidR="00315D6C" w:rsidRPr="00721EF1" w:rsidRDefault="00315D6C" w:rsidP="00315D6C">
            <w:pPr>
              <w:rPr>
                <w:lang w:val="en-US" w:eastAsia="en-US"/>
              </w:rPr>
            </w:pPr>
            <w:proofErr w:type="spellStart"/>
            <w:r w:rsidRPr="00721EF1">
              <w:rPr>
                <w:lang w:val="en-US" w:eastAsia="en-US"/>
              </w:rPr>
              <w:t>attr_prev_desc_loc</w:t>
            </w:r>
            <w:proofErr w:type="spellEnd"/>
          </w:p>
        </w:tc>
        <w:tc>
          <w:tcPr>
            <w:tcW w:w="833" w:type="pct"/>
          </w:tcPr>
          <w:p w14:paraId="0DDCBBE7" w14:textId="77777777" w:rsidR="00315D6C" w:rsidRDefault="00315D6C" w:rsidP="00315D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Local prevalent attribute description</w:t>
            </w:r>
          </w:p>
        </w:tc>
        <w:tc>
          <w:tcPr>
            <w:tcW w:w="833" w:type="pct"/>
          </w:tcPr>
          <w:p w14:paraId="682156F2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62116D6F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51A02E43" w14:textId="77777777" w:rsidR="00315D6C" w:rsidRPr="00527FED" w:rsidRDefault="00315D6C" w:rsidP="0031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091BB29C" w14:textId="77777777" w:rsidR="00315D6C" w:rsidRDefault="00315D6C" w:rsidP="00315D6C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633929F4" w14:textId="77777777" w:rsidTr="00733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39516959" w14:textId="77777777" w:rsidR="00315D6C" w:rsidRPr="00721EF1" w:rsidRDefault="00315D6C" w:rsidP="00315D6C">
            <w:pPr>
              <w:rPr>
                <w:lang w:val="en-US" w:eastAsia="en-US"/>
              </w:rPr>
            </w:pPr>
            <w:proofErr w:type="spellStart"/>
            <w:r w:rsidRPr="00721EF1">
              <w:rPr>
                <w:lang w:val="en-US" w:eastAsia="en-US"/>
              </w:rPr>
              <w:t>perimeter_loc</w:t>
            </w:r>
            <w:proofErr w:type="spellEnd"/>
          </w:p>
        </w:tc>
        <w:tc>
          <w:tcPr>
            <w:tcW w:w="833" w:type="pct"/>
          </w:tcPr>
          <w:p w14:paraId="0343509B" w14:textId="77777777" w:rsidR="00315D6C" w:rsidRDefault="00315D6C" w:rsidP="00315D6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Local perimeter code</w:t>
            </w:r>
          </w:p>
        </w:tc>
        <w:tc>
          <w:tcPr>
            <w:tcW w:w="833" w:type="pct"/>
          </w:tcPr>
          <w:p w14:paraId="4877F28B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3CA0AD18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7B1D4017" w14:textId="77777777" w:rsidR="00315D6C" w:rsidRPr="00527FED" w:rsidRDefault="00315D6C" w:rsidP="00315D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2C30B269" w14:textId="77777777" w:rsidR="00315D6C" w:rsidRDefault="00315D6C" w:rsidP="00315D6C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4E6099AF" w14:textId="77777777" w:rsidTr="00733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230B5E3E" w14:textId="77777777" w:rsidR="00315D6C" w:rsidRPr="00721EF1" w:rsidRDefault="00315D6C" w:rsidP="00315D6C">
            <w:pPr>
              <w:rPr>
                <w:lang w:val="en-US" w:eastAsia="en-US"/>
              </w:rPr>
            </w:pPr>
            <w:proofErr w:type="spellStart"/>
            <w:r w:rsidRPr="00721EF1">
              <w:rPr>
                <w:lang w:val="en-US" w:eastAsia="en-US"/>
              </w:rPr>
              <w:t>perimeter_desc_loc</w:t>
            </w:r>
            <w:proofErr w:type="spellEnd"/>
          </w:p>
        </w:tc>
        <w:tc>
          <w:tcPr>
            <w:tcW w:w="833" w:type="pct"/>
          </w:tcPr>
          <w:p w14:paraId="062B39E2" w14:textId="77777777" w:rsidR="00315D6C" w:rsidRDefault="00315D6C" w:rsidP="00315D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Local perimeter description</w:t>
            </w:r>
          </w:p>
        </w:tc>
        <w:tc>
          <w:tcPr>
            <w:tcW w:w="833" w:type="pct"/>
          </w:tcPr>
          <w:p w14:paraId="43583FE9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2B9898F3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18306AD0" w14:textId="77777777" w:rsidR="00315D6C" w:rsidRPr="00527FED" w:rsidRDefault="00315D6C" w:rsidP="0031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147E5A73" w14:textId="77777777" w:rsidR="00315D6C" w:rsidRDefault="00315D6C" w:rsidP="00315D6C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05F13D82" w14:textId="77777777" w:rsidTr="00733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6AF4B958" w14:textId="77777777" w:rsidR="00315D6C" w:rsidRPr="00721EF1" w:rsidRDefault="00315D6C" w:rsidP="00315D6C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bus_line_cod_1_loc</w:t>
            </w:r>
          </w:p>
        </w:tc>
        <w:tc>
          <w:tcPr>
            <w:tcW w:w="833" w:type="pct"/>
          </w:tcPr>
          <w:p w14:paraId="49775EF4" w14:textId="77777777" w:rsidR="00315D6C" w:rsidRDefault="00315D6C" w:rsidP="00315D6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local business line</w:t>
            </w:r>
          </w:p>
        </w:tc>
        <w:tc>
          <w:tcPr>
            <w:tcW w:w="833" w:type="pct"/>
          </w:tcPr>
          <w:p w14:paraId="03828565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4144237F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6E1294A1" w14:textId="77777777" w:rsidR="00315D6C" w:rsidRPr="00527FED" w:rsidRDefault="00315D6C" w:rsidP="00315D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59DCC7FE" w14:textId="77777777" w:rsidR="00315D6C" w:rsidRDefault="00315D6C" w:rsidP="00315D6C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3EBF8D10" w14:textId="77777777" w:rsidTr="00733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12D15CBA" w14:textId="77777777" w:rsidR="00315D6C" w:rsidRPr="00721EF1" w:rsidRDefault="00315D6C" w:rsidP="00315D6C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bus_line_desc_1_loc</w:t>
            </w:r>
          </w:p>
        </w:tc>
        <w:tc>
          <w:tcPr>
            <w:tcW w:w="833" w:type="pct"/>
          </w:tcPr>
          <w:p w14:paraId="04DEFD67" w14:textId="77777777" w:rsidR="00315D6C" w:rsidRDefault="00315D6C" w:rsidP="00315D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local business line</w:t>
            </w:r>
          </w:p>
        </w:tc>
        <w:tc>
          <w:tcPr>
            <w:tcW w:w="833" w:type="pct"/>
          </w:tcPr>
          <w:p w14:paraId="79AC03E0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571D8FB3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241EB273" w14:textId="77777777" w:rsidR="00315D6C" w:rsidRPr="00527FED" w:rsidRDefault="00315D6C" w:rsidP="0031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48B0B93F" w14:textId="77777777" w:rsidR="00315D6C" w:rsidRDefault="00315D6C" w:rsidP="00315D6C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5E3CB3DD" w14:textId="77777777" w:rsidTr="00733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55937D39" w14:textId="77777777" w:rsidR="00315D6C" w:rsidRPr="00721EF1" w:rsidRDefault="00315D6C" w:rsidP="00315D6C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bus_line_cod_2_loc</w:t>
            </w:r>
          </w:p>
        </w:tc>
        <w:tc>
          <w:tcPr>
            <w:tcW w:w="833" w:type="pct"/>
          </w:tcPr>
          <w:p w14:paraId="1637C874" w14:textId="77777777" w:rsidR="00315D6C" w:rsidRDefault="00315D6C" w:rsidP="00315D6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local business line</w:t>
            </w:r>
          </w:p>
        </w:tc>
        <w:tc>
          <w:tcPr>
            <w:tcW w:w="833" w:type="pct"/>
          </w:tcPr>
          <w:p w14:paraId="7511CE53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47252B3B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77F8519E" w14:textId="77777777" w:rsidR="00315D6C" w:rsidRPr="00527FED" w:rsidRDefault="00315D6C" w:rsidP="00315D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0C601CC7" w14:textId="77777777" w:rsidR="00315D6C" w:rsidRDefault="00315D6C" w:rsidP="00315D6C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74FD777C" w14:textId="77777777" w:rsidTr="00733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59CD209E" w14:textId="77777777" w:rsidR="00315D6C" w:rsidRPr="00721EF1" w:rsidRDefault="00315D6C" w:rsidP="00315D6C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bus_line_desc_2_loc</w:t>
            </w:r>
          </w:p>
        </w:tc>
        <w:tc>
          <w:tcPr>
            <w:tcW w:w="833" w:type="pct"/>
          </w:tcPr>
          <w:p w14:paraId="2D69267D" w14:textId="77777777" w:rsidR="00315D6C" w:rsidRDefault="00315D6C" w:rsidP="00315D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local business line</w:t>
            </w:r>
          </w:p>
        </w:tc>
        <w:tc>
          <w:tcPr>
            <w:tcW w:w="833" w:type="pct"/>
          </w:tcPr>
          <w:p w14:paraId="35F66220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481F41DD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722E85C3" w14:textId="77777777" w:rsidR="00315D6C" w:rsidRPr="00527FED" w:rsidRDefault="00315D6C" w:rsidP="0031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7DCE78CE" w14:textId="77777777" w:rsidR="00315D6C" w:rsidRDefault="00315D6C" w:rsidP="00315D6C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4F5017E6" w14:textId="77777777" w:rsidTr="00733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3ADDCB9B" w14:textId="77777777" w:rsidR="00315D6C" w:rsidRPr="00721EF1" w:rsidRDefault="00315D6C" w:rsidP="00315D6C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bus_line_cod_3_loc</w:t>
            </w:r>
          </w:p>
        </w:tc>
        <w:tc>
          <w:tcPr>
            <w:tcW w:w="833" w:type="pct"/>
          </w:tcPr>
          <w:p w14:paraId="69D8C103" w14:textId="77777777" w:rsidR="00315D6C" w:rsidRDefault="00315D6C" w:rsidP="00315D6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local business line</w:t>
            </w:r>
          </w:p>
        </w:tc>
        <w:tc>
          <w:tcPr>
            <w:tcW w:w="833" w:type="pct"/>
          </w:tcPr>
          <w:p w14:paraId="3B7189C6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0DBF4A2C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7E8D3A45" w14:textId="77777777" w:rsidR="00315D6C" w:rsidRPr="00527FED" w:rsidRDefault="00315D6C" w:rsidP="00315D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0B01636E" w14:textId="77777777" w:rsidR="00315D6C" w:rsidRDefault="00315D6C" w:rsidP="00315D6C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4BC54367" w14:textId="77777777" w:rsidTr="00733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4EB1C173" w14:textId="77777777" w:rsidR="00315D6C" w:rsidRPr="00721EF1" w:rsidRDefault="00315D6C" w:rsidP="00315D6C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bus_line_desc_3_loc</w:t>
            </w:r>
          </w:p>
        </w:tc>
        <w:tc>
          <w:tcPr>
            <w:tcW w:w="833" w:type="pct"/>
          </w:tcPr>
          <w:p w14:paraId="14572C07" w14:textId="77777777" w:rsidR="00315D6C" w:rsidRDefault="00315D6C" w:rsidP="00315D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local business line</w:t>
            </w:r>
          </w:p>
        </w:tc>
        <w:tc>
          <w:tcPr>
            <w:tcW w:w="833" w:type="pct"/>
          </w:tcPr>
          <w:p w14:paraId="6F40B473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20578A8D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596B16EB" w14:textId="77777777" w:rsidR="00315D6C" w:rsidRPr="00527FED" w:rsidRDefault="00315D6C" w:rsidP="0031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7C5B0B16" w14:textId="77777777" w:rsidR="00315D6C" w:rsidRDefault="00315D6C" w:rsidP="00315D6C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0B0A46AA" w14:textId="77777777" w:rsidTr="00733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69B79C5C" w14:textId="77777777" w:rsidR="00315D6C" w:rsidRPr="00721EF1" w:rsidRDefault="00315D6C" w:rsidP="00315D6C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bus_line_cod_4_loc</w:t>
            </w:r>
          </w:p>
        </w:tc>
        <w:tc>
          <w:tcPr>
            <w:tcW w:w="833" w:type="pct"/>
          </w:tcPr>
          <w:p w14:paraId="43F65C60" w14:textId="77777777" w:rsidR="00315D6C" w:rsidRDefault="00315D6C" w:rsidP="00315D6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local business line</w:t>
            </w:r>
          </w:p>
        </w:tc>
        <w:tc>
          <w:tcPr>
            <w:tcW w:w="833" w:type="pct"/>
          </w:tcPr>
          <w:p w14:paraId="5D429861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5EDCA258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514CF364" w14:textId="77777777" w:rsidR="00315D6C" w:rsidRPr="00527FED" w:rsidRDefault="00315D6C" w:rsidP="00315D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102232F9" w14:textId="77777777" w:rsidR="00315D6C" w:rsidRDefault="00315D6C" w:rsidP="00315D6C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66A79BA2" w14:textId="77777777" w:rsidTr="00733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244590D2" w14:textId="77777777" w:rsidR="00315D6C" w:rsidRPr="00721EF1" w:rsidRDefault="00315D6C" w:rsidP="00315D6C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bus_line_desc_4_loc</w:t>
            </w:r>
          </w:p>
        </w:tc>
        <w:tc>
          <w:tcPr>
            <w:tcW w:w="833" w:type="pct"/>
          </w:tcPr>
          <w:p w14:paraId="1BD19073" w14:textId="77777777" w:rsidR="00315D6C" w:rsidRDefault="00315D6C" w:rsidP="00315D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local business line</w:t>
            </w:r>
          </w:p>
        </w:tc>
        <w:tc>
          <w:tcPr>
            <w:tcW w:w="833" w:type="pct"/>
          </w:tcPr>
          <w:p w14:paraId="519F3C2E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64D49796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4AC83E64" w14:textId="77777777" w:rsidR="00315D6C" w:rsidRPr="00527FED" w:rsidRDefault="00315D6C" w:rsidP="0031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7F0E678D" w14:textId="77777777" w:rsidR="00315D6C" w:rsidRDefault="00315D6C" w:rsidP="00315D6C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24684540" w14:textId="77777777" w:rsidTr="00733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470A892B" w14:textId="77777777" w:rsidR="00315D6C" w:rsidRPr="00721EF1" w:rsidRDefault="00315D6C" w:rsidP="00315D6C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bus_line_cod_5_loc</w:t>
            </w:r>
          </w:p>
        </w:tc>
        <w:tc>
          <w:tcPr>
            <w:tcW w:w="833" w:type="pct"/>
          </w:tcPr>
          <w:p w14:paraId="7A3CFF00" w14:textId="77777777" w:rsidR="00315D6C" w:rsidRDefault="00315D6C" w:rsidP="00315D6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local business line</w:t>
            </w:r>
          </w:p>
        </w:tc>
        <w:tc>
          <w:tcPr>
            <w:tcW w:w="833" w:type="pct"/>
          </w:tcPr>
          <w:p w14:paraId="110F8EAD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1CE13713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070A9E89" w14:textId="77777777" w:rsidR="00315D6C" w:rsidRPr="00527FED" w:rsidRDefault="00315D6C" w:rsidP="00315D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3D709DF3" w14:textId="77777777" w:rsidR="00315D6C" w:rsidRDefault="00315D6C" w:rsidP="00315D6C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19DCD5F2" w14:textId="77777777" w:rsidTr="00733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4F357726" w14:textId="77777777" w:rsidR="00315D6C" w:rsidRPr="00721EF1" w:rsidRDefault="00315D6C" w:rsidP="00315D6C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bus_line_desc_5_loc</w:t>
            </w:r>
          </w:p>
        </w:tc>
        <w:tc>
          <w:tcPr>
            <w:tcW w:w="833" w:type="pct"/>
          </w:tcPr>
          <w:p w14:paraId="5128D0E8" w14:textId="77777777" w:rsidR="00315D6C" w:rsidRDefault="00315D6C" w:rsidP="00315D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local business line</w:t>
            </w:r>
          </w:p>
        </w:tc>
        <w:tc>
          <w:tcPr>
            <w:tcW w:w="833" w:type="pct"/>
          </w:tcPr>
          <w:p w14:paraId="25E347E6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1B4A0073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00FFF09B" w14:textId="77777777" w:rsidR="00315D6C" w:rsidRPr="00527FED" w:rsidRDefault="00315D6C" w:rsidP="0031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75BE1FF4" w14:textId="77777777" w:rsidR="00315D6C" w:rsidRDefault="00315D6C" w:rsidP="00315D6C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5DB757C8" w14:textId="77777777" w:rsidTr="00733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48085F22" w14:textId="77777777" w:rsidR="00315D6C" w:rsidRPr="00721EF1" w:rsidRDefault="00315D6C" w:rsidP="00315D6C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serv_cod_1_loc</w:t>
            </w:r>
          </w:p>
        </w:tc>
        <w:tc>
          <w:tcPr>
            <w:tcW w:w="833" w:type="pct"/>
          </w:tcPr>
          <w:p w14:paraId="04367A5D" w14:textId="77777777" w:rsidR="00315D6C" w:rsidRDefault="00315D6C" w:rsidP="00315D6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local service line</w:t>
            </w:r>
          </w:p>
        </w:tc>
        <w:tc>
          <w:tcPr>
            <w:tcW w:w="833" w:type="pct"/>
          </w:tcPr>
          <w:p w14:paraId="3901018D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76A547CD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3DC06B8C" w14:textId="77777777" w:rsidR="00315D6C" w:rsidRPr="00527FED" w:rsidRDefault="00315D6C" w:rsidP="00315D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19EABF3D" w14:textId="77777777" w:rsidR="00315D6C" w:rsidRDefault="00315D6C" w:rsidP="00315D6C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10620D04" w14:textId="77777777" w:rsidTr="00733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5DAF7E94" w14:textId="77777777" w:rsidR="00315D6C" w:rsidRPr="00721EF1" w:rsidRDefault="00315D6C" w:rsidP="00315D6C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serv_desc_1_loc</w:t>
            </w:r>
          </w:p>
        </w:tc>
        <w:tc>
          <w:tcPr>
            <w:tcW w:w="833" w:type="pct"/>
          </w:tcPr>
          <w:p w14:paraId="3097D553" w14:textId="77777777" w:rsidR="00315D6C" w:rsidRDefault="00315D6C" w:rsidP="00315D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local service line</w:t>
            </w:r>
          </w:p>
        </w:tc>
        <w:tc>
          <w:tcPr>
            <w:tcW w:w="833" w:type="pct"/>
          </w:tcPr>
          <w:p w14:paraId="4BDF97A9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5BCA054F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703A9C83" w14:textId="77777777" w:rsidR="00315D6C" w:rsidRPr="00527FED" w:rsidRDefault="00315D6C" w:rsidP="0031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13932E40" w14:textId="77777777" w:rsidR="00315D6C" w:rsidRDefault="00315D6C" w:rsidP="00315D6C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2D3E6A0E" w14:textId="77777777" w:rsidTr="00733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1C9A1C09" w14:textId="77777777" w:rsidR="00315D6C" w:rsidRPr="00721EF1" w:rsidRDefault="00315D6C" w:rsidP="00315D6C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serv_cod_2_loc</w:t>
            </w:r>
          </w:p>
        </w:tc>
        <w:tc>
          <w:tcPr>
            <w:tcW w:w="833" w:type="pct"/>
          </w:tcPr>
          <w:p w14:paraId="5F3246FB" w14:textId="77777777" w:rsidR="00315D6C" w:rsidRDefault="00315D6C" w:rsidP="00315D6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local service line</w:t>
            </w:r>
          </w:p>
        </w:tc>
        <w:tc>
          <w:tcPr>
            <w:tcW w:w="833" w:type="pct"/>
          </w:tcPr>
          <w:p w14:paraId="26D9F07D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11EBB511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1A8E15DC" w14:textId="77777777" w:rsidR="00315D6C" w:rsidRPr="00527FED" w:rsidRDefault="00315D6C" w:rsidP="00315D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57E953BD" w14:textId="77777777" w:rsidR="00315D6C" w:rsidRDefault="00315D6C" w:rsidP="00315D6C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4D3FD8C2" w14:textId="77777777" w:rsidTr="00733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4E77603F" w14:textId="77777777" w:rsidR="00315D6C" w:rsidRPr="00721EF1" w:rsidRDefault="00315D6C" w:rsidP="00315D6C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serv_cod_3_loc</w:t>
            </w:r>
          </w:p>
        </w:tc>
        <w:tc>
          <w:tcPr>
            <w:tcW w:w="833" w:type="pct"/>
          </w:tcPr>
          <w:p w14:paraId="54B41D76" w14:textId="77777777" w:rsidR="00315D6C" w:rsidRDefault="00315D6C" w:rsidP="00315D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local service line</w:t>
            </w:r>
          </w:p>
        </w:tc>
        <w:tc>
          <w:tcPr>
            <w:tcW w:w="833" w:type="pct"/>
          </w:tcPr>
          <w:p w14:paraId="1CDB2A23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1EEC3445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669DED57" w14:textId="77777777" w:rsidR="00315D6C" w:rsidRPr="00527FED" w:rsidRDefault="00315D6C" w:rsidP="0031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53A71E3C" w14:textId="77777777" w:rsidR="00315D6C" w:rsidRDefault="00315D6C" w:rsidP="00315D6C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6C5A8EF0" w14:textId="77777777" w:rsidTr="00733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256B7913" w14:textId="77777777" w:rsidR="00315D6C" w:rsidRPr="00721EF1" w:rsidRDefault="00315D6C" w:rsidP="00315D6C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serv_desc_3_loc</w:t>
            </w:r>
          </w:p>
        </w:tc>
        <w:tc>
          <w:tcPr>
            <w:tcW w:w="833" w:type="pct"/>
          </w:tcPr>
          <w:p w14:paraId="27108547" w14:textId="77777777" w:rsidR="00315D6C" w:rsidRDefault="00315D6C" w:rsidP="00315D6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local service line</w:t>
            </w:r>
          </w:p>
        </w:tc>
        <w:tc>
          <w:tcPr>
            <w:tcW w:w="833" w:type="pct"/>
          </w:tcPr>
          <w:p w14:paraId="3FD5B12F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03FB415A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5906D50A" w14:textId="77777777" w:rsidR="00315D6C" w:rsidRPr="00527FED" w:rsidRDefault="00315D6C" w:rsidP="00315D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7627B513" w14:textId="77777777" w:rsidR="00315D6C" w:rsidRDefault="00315D6C" w:rsidP="00315D6C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10268E0F" w14:textId="77777777" w:rsidTr="00733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692A82E6" w14:textId="77777777" w:rsidR="00315D6C" w:rsidRPr="00721EF1" w:rsidRDefault="00315D6C" w:rsidP="00315D6C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serv_desc_4_loc</w:t>
            </w:r>
          </w:p>
        </w:tc>
        <w:tc>
          <w:tcPr>
            <w:tcW w:w="833" w:type="pct"/>
          </w:tcPr>
          <w:p w14:paraId="1EEC992F" w14:textId="77777777" w:rsidR="00315D6C" w:rsidRDefault="00315D6C" w:rsidP="00315D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local service line</w:t>
            </w:r>
          </w:p>
        </w:tc>
        <w:tc>
          <w:tcPr>
            <w:tcW w:w="833" w:type="pct"/>
          </w:tcPr>
          <w:p w14:paraId="75BD5B90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7C6EAC0E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3CCB81F5" w14:textId="77777777" w:rsidR="00315D6C" w:rsidRPr="00527FED" w:rsidRDefault="00315D6C" w:rsidP="0031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66456AFE" w14:textId="77777777" w:rsidR="00315D6C" w:rsidRDefault="00315D6C" w:rsidP="00315D6C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0EB0FD1B" w14:textId="77777777" w:rsidTr="00733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32248BA0" w14:textId="77777777" w:rsidR="00315D6C" w:rsidRPr="00721EF1" w:rsidRDefault="00315D6C" w:rsidP="00315D6C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serv_cod_5_loc</w:t>
            </w:r>
          </w:p>
        </w:tc>
        <w:tc>
          <w:tcPr>
            <w:tcW w:w="833" w:type="pct"/>
          </w:tcPr>
          <w:p w14:paraId="3F0D391D" w14:textId="77777777" w:rsidR="00315D6C" w:rsidRDefault="00315D6C" w:rsidP="00315D6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local service line</w:t>
            </w:r>
          </w:p>
        </w:tc>
        <w:tc>
          <w:tcPr>
            <w:tcW w:w="833" w:type="pct"/>
          </w:tcPr>
          <w:p w14:paraId="7954EC04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49EF5787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7DFDBC77" w14:textId="77777777" w:rsidR="00315D6C" w:rsidRPr="00527FED" w:rsidRDefault="00315D6C" w:rsidP="00315D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0A342D0D" w14:textId="77777777" w:rsidR="00315D6C" w:rsidRDefault="00315D6C" w:rsidP="00315D6C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3BFEEFD1" w14:textId="77777777" w:rsidTr="00733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36EA9CD2" w14:textId="77777777" w:rsidR="00315D6C" w:rsidRPr="00721EF1" w:rsidRDefault="00315D6C" w:rsidP="00315D6C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serv_desc_5_loc</w:t>
            </w:r>
          </w:p>
        </w:tc>
        <w:tc>
          <w:tcPr>
            <w:tcW w:w="833" w:type="pct"/>
          </w:tcPr>
          <w:p w14:paraId="618EFDFA" w14:textId="77777777" w:rsidR="00315D6C" w:rsidRDefault="00315D6C" w:rsidP="00315D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local service line</w:t>
            </w:r>
          </w:p>
        </w:tc>
        <w:tc>
          <w:tcPr>
            <w:tcW w:w="833" w:type="pct"/>
          </w:tcPr>
          <w:p w14:paraId="45B249EB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63CA9E00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6F1C59D6" w14:textId="77777777" w:rsidR="00315D6C" w:rsidRPr="00527FED" w:rsidRDefault="00315D6C" w:rsidP="0031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2DAF5FE7" w14:textId="77777777" w:rsidR="00315D6C" w:rsidRDefault="00315D6C" w:rsidP="00315D6C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194BFE8D" w14:textId="77777777" w:rsidTr="00733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3E430908" w14:textId="77777777" w:rsidR="00315D6C" w:rsidRPr="00721EF1" w:rsidRDefault="00315D6C" w:rsidP="00315D6C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staff_cod_1_loc</w:t>
            </w:r>
          </w:p>
        </w:tc>
        <w:tc>
          <w:tcPr>
            <w:tcW w:w="833" w:type="pct"/>
          </w:tcPr>
          <w:p w14:paraId="2CBE4529" w14:textId="77777777" w:rsidR="00315D6C" w:rsidRDefault="00315D6C" w:rsidP="00315D6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local staff line</w:t>
            </w:r>
          </w:p>
        </w:tc>
        <w:tc>
          <w:tcPr>
            <w:tcW w:w="833" w:type="pct"/>
          </w:tcPr>
          <w:p w14:paraId="1A6FF3CA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53E84135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101A6A45" w14:textId="77777777" w:rsidR="00315D6C" w:rsidRPr="00527FED" w:rsidRDefault="00315D6C" w:rsidP="00315D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606B8EA3" w14:textId="77777777" w:rsidR="00315D6C" w:rsidRDefault="00315D6C" w:rsidP="00315D6C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2F0BE263" w14:textId="77777777" w:rsidTr="00733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137119F4" w14:textId="77777777" w:rsidR="00315D6C" w:rsidRPr="00721EF1" w:rsidRDefault="00315D6C" w:rsidP="00315D6C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staff_desc_1_loc</w:t>
            </w:r>
          </w:p>
        </w:tc>
        <w:tc>
          <w:tcPr>
            <w:tcW w:w="833" w:type="pct"/>
          </w:tcPr>
          <w:p w14:paraId="74FD57FD" w14:textId="77777777" w:rsidR="00315D6C" w:rsidRDefault="00315D6C" w:rsidP="00315D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local staff line</w:t>
            </w:r>
          </w:p>
        </w:tc>
        <w:tc>
          <w:tcPr>
            <w:tcW w:w="833" w:type="pct"/>
          </w:tcPr>
          <w:p w14:paraId="36258783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58CC7724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37039604" w14:textId="77777777" w:rsidR="00315D6C" w:rsidRPr="00527FED" w:rsidRDefault="00315D6C" w:rsidP="0031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1F9EED8C" w14:textId="77777777" w:rsidR="00315D6C" w:rsidRDefault="00315D6C" w:rsidP="00315D6C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0C546D39" w14:textId="77777777" w:rsidTr="00733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75F8B139" w14:textId="77777777" w:rsidR="00315D6C" w:rsidRPr="00721EF1" w:rsidRDefault="00315D6C" w:rsidP="00315D6C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staff_cod_2_loc</w:t>
            </w:r>
          </w:p>
        </w:tc>
        <w:tc>
          <w:tcPr>
            <w:tcW w:w="833" w:type="pct"/>
          </w:tcPr>
          <w:p w14:paraId="60B3DFED" w14:textId="77777777" w:rsidR="00315D6C" w:rsidRDefault="00315D6C" w:rsidP="00315D6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local staff line</w:t>
            </w:r>
          </w:p>
        </w:tc>
        <w:tc>
          <w:tcPr>
            <w:tcW w:w="833" w:type="pct"/>
          </w:tcPr>
          <w:p w14:paraId="6FA269A0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44BB19DC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58DBD4C7" w14:textId="77777777" w:rsidR="00315D6C" w:rsidRPr="00527FED" w:rsidRDefault="00315D6C" w:rsidP="00315D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047EB78E" w14:textId="77777777" w:rsidR="00315D6C" w:rsidRDefault="00315D6C" w:rsidP="00315D6C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72ABB832" w14:textId="77777777" w:rsidTr="00733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1DEEE4BF" w14:textId="77777777" w:rsidR="00315D6C" w:rsidRPr="00721EF1" w:rsidRDefault="00315D6C" w:rsidP="00315D6C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staff_desc_2_loc</w:t>
            </w:r>
          </w:p>
        </w:tc>
        <w:tc>
          <w:tcPr>
            <w:tcW w:w="833" w:type="pct"/>
          </w:tcPr>
          <w:p w14:paraId="70CA4056" w14:textId="77777777" w:rsidR="00315D6C" w:rsidRDefault="00315D6C" w:rsidP="00315D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local staff line</w:t>
            </w:r>
          </w:p>
        </w:tc>
        <w:tc>
          <w:tcPr>
            <w:tcW w:w="833" w:type="pct"/>
          </w:tcPr>
          <w:p w14:paraId="1A1311FD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68A5DC5E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3E03EA99" w14:textId="77777777" w:rsidR="00315D6C" w:rsidRPr="00527FED" w:rsidRDefault="00315D6C" w:rsidP="0031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374BD15D" w14:textId="77777777" w:rsidR="00315D6C" w:rsidRDefault="00315D6C" w:rsidP="00315D6C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2010FAD3" w14:textId="77777777" w:rsidTr="00733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40C64715" w14:textId="77777777" w:rsidR="00315D6C" w:rsidRPr="00721EF1" w:rsidRDefault="00315D6C" w:rsidP="00315D6C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staff_cod_3_loc</w:t>
            </w:r>
          </w:p>
        </w:tc>
        <w:tc>
          <w:tcPr>
            <w:tcW w:w="833" w:type="pct"/>
          </w:tcPr>
          <w:p w14:paraId="11A1C048" w14:textId="77777777" w:rsidR="00315D6C" w:rsidRDefault="00315D6C" w:rsidP="00315D6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local staff line</w:t>
            </w:r>
          </w:p>
        </w:tc>
        <w:tc>
          <w:tcPr>
            <w:tcW w:w="833" w:type="pct"/>
          </w:tcPr>
          <w:p w14:paraId="055A40DC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7276DBF6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54E1545E" w14:textId="77777777" w:rsidR="00315D6C" w:rsidRPr="00527FED" w:rsidRDefault="00315D6C" w:rsidP="00315D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636E787B" w14:textId="77777777" w:rsidR="00315D6C" w:rsidRDefault="00315D6C" w:rsidP="00315D6C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578C82B4" w14:textId="77777777" w:rsidTr="00733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467338F5" w14:textId="77777777" w:rsidR="00315D6C" w:rsidRPr="00721EF1" w:rsidRDefault="00315D6C" w:rsidP="00315D6C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staff_desc_3_loc</w:t>
            </w:r>
          </w:p>
        </w:tc>
        <w:tc>
          <w:tcPr>
            <w:tcW w:w="833" w:type="pct"/>
          </w:tcPr>
          <w:p w14:paraId="4D5CF3B5" w14:textId="77777777" w:rsidR="00315D6C" w:rsidRDefault="00315D6C" w:rsidP="00315D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local staff line</w:t>
            </w:r>
          </w:p>
        </w:tc>
        <w:tc>
          <w:tcPr>
            <w:tcW w:w="833" w:type="pct"/>
          </w:tcPr>
          <w:p w14:paraId="01FE4564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12B8D09E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5727F539" w14:textId="77777777" w:rsidR="00315D6C" w:rsidRPr="00527FED" w:rsidRDefault="00315D6C" w:rsidP="0031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32F7628D" w14:textId="77777777" w:rsidR="00315D6C" w:rsidRDefault="00315D6C" w:rsidP="00315D6C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2C7AB96E" w14:textId="77777777" w:rsidTr="00733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447F182B" w14:textId="77777777" w:rsidR="00315D6C" w:rsidRPr="00721EF1" w:rsidRDefault="00315D6C" w:rsidP="00315D6C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staff_cod_4_loc</w:t>
            </w:r>
          </w:p>
        </w:tc>
        <w:tc>
          <w:tcPr>
            <w:tcW w:w="833" w:type="pct"/>
          </w:tcPr>
          <w:p w14:paraId="5ACF0F39" w14:textId="77777777" w:rsidR="00315D6C" w:rsidRDefault="00315D6C" w:rsidP="00315D6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local staff line</w:t>
            </w:r>
          </w:p>
        </w:tc>
        <w:tc>
          <w:tcPr>
            <w:tcW w:w="833" w:type="pct"/>
          </w:tcPr>
          <w:p w14:paraId="5487E33C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7C25535A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3EFBACBD" w14:textId="77777777" w:rsidR="00315D6C" w:rsidRPr="00527FED" w:rsidRDefault="00315D6C" w:rsidP="00315D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581EB10A" w14:textId="77777777" w:rsidR="00315D6C" w:rsidRDefault="00315D6C" w:rsidP="00315D6C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329EC09E" w14:textId="77777777" w:rsidTr="00733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7B2880E8" w14:textId="77777777" w:rsidR="00315D6C" w:rsidRPr="00721EF1" w:rsidRDefault="00315D6C" w:rsidP="00315D6C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staff_desc_4_loc</w:t>
            </w:r>
          </w:p>
        </w:tc>
        <w:tc>
          <w:tcPr>
            <w:tcW w:w="833" w:type="pct"/>
          </w:tcPr>
          <w:p w14:paraId="5BE63D37" w14:textId="77777777" w:rsidR="00315D6C" w:rsidRDefault="00315D6C" w:rsidP="00315D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local staff line</w:t>
            </w:r>
          </w:p>
        </w:tc>
        <w:tc>
          <w:tcPr>
            <w:tcW w:w="833" w:type="pct"/>
          </w:tcPr>
          <w:p w14:paraId="2AC7476A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3A0B7E95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6603E222" w14:textId="77777777" w:rsidR="00315D6C" w:rsidRPr="00527FED" w:rsidRDefault="00315D6C" w:rsidP="0031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3E07218C" w14:textId="77777777" w:rsidR="00315D6C" w:rsidRDefault="00315D6C" w:rsidP="00315D6C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2E379BA0" w14:textId="77777777" w:rsidTr="00733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0F502F30" w14:textId="77777777" w:rsidR="00315D6C" w:rsidRPr="00721EF1" w:rsidRDefault="00315D6C" w:rsidP="00315D6C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staff_cod_5_loc</w:t>
            </w:r>
          </w:p>
        </w:tc>
        <w:tc>
          <w:tcPr>
            <w:tcW w:w="833" w:type="pct"/>
          </w:tcPr>
          <w:p w14:paraId="122F0A59" w14:textId="77777777" w:rsidR="00315D6C" w:rsidRDefault="00315D6C" w:rsidP="00315D6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local staff line</w:t>
            </w:r>
          </w:p>
        </w:tc>
        <w:tc>
          <w:tcPr>
            <w:tcW w:w="833" w:type="pct"/>
          </w:tcPr>
          <w:p w14:paraId="31ACBDDE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4AFCB6B4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5BF9F50D" w14:textId="77777777" w:rsidR="00315D6C" w:rsidRPr="00527FED" w:rsidRDefault="00315D6C" w:rsidP="00315D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1F3ACF83" w14:textId="77777777" w:rsidR="00315D6C" w:rsidRDefault="00315D6C" w:rsidP="00315D6C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0FF6E2BC" w14:textId="77777777" w:rsidTr="00733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265A0418" w14:textId="77777777" w:rsidR="00315D6C" w:rsidRPr="00721EF1" w:rsidRDefault="00315D6C" w:rsidP="00315D6C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staff_desc_5_loc</w:t>
            </w:r>
          </w:p>
        </w:tc>
        <w:tc>
          <w:tcPr>
            <w:tcW w:w="833" w:type="pct"/>
          </w:tcPr>
          <w:p w14:paraId="665BE4AF" w14:textId="77777777" w:rsidR="00315D6C" w:rsidRDefault="00315D6C" w:rsidP="00315D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local staff line</w:t>
            </w:r>
          </w:p>
        </w:tc>
        <w:tc>
          <w:tcPr>
            <w:tcW w:w="833" w:type="pct"/>
          </w:tcPr>
          <w:p w14:paraId="6E60F0DA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1804CEE3" w14:textId="77777777" w:rsidR="00315D6C" w:rsidRDefault="00315D6C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0B819F54" w14:textId="77777777" w:rsidR="00315D6C" w:rsidRPr="00527FED" w:rsidRDefault="00315D6C" w:rsidP="0031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06CA0A39" w14:textId="77777777" w:rsidR="00315D6C" w:rsidRDefault="00315D6C" w:rsidP="00315D6C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315D6C" w:rsidRPr="00161CA2" w14:paraId="63D313F1" w14:textId="77777777" w:rsidTr="00733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0D64F85A" w14:textId="77777777" w:rsidR="00315D6C" w:rsidRPr="00721EF1" w:rsidRDefault="00315D6C" w:rsidP="00315D6C">
            <w:pPr>
              <w:rPr>
                <w:lang w:val="en-US" w:eastAsia="en-US"/>
              </w:rPr>
            </w:pPr>
            <w:proofErr w:type="spellStart"/>
            <w:r w:rsidRPr="000E2DCF">
              <w:rPr>
                <w:lang w:val="en-US" w:eastAsia="en-US"/>
              </w:rPr>
              <w:t>u_org_cod</w:t>
            </w:r>
            <w:proofErr w:type="spellEnd"/>
          </w:p>
        </w:tc>
        <w:tc>
          <w:tcPr>
            <w:tcW w:w="833" w:type="pct"/>
          </w:tcPr>
          <w:p w14:paraId="7598550E" w14:textId="77777777" w:rsidR="00315D6C" w:rsidRDefault="00315D6C" w:rsidP="00315D6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organizational unit</w:t>
            </w:r>
          </w:p>
        </w:tc>
        <w:tc>
          <w:tcPr>
            <w:tcW w:w="833" w:type="pct"/>
          </w:tcPr>
          <w:p w14:paraId="7003FB69" w14:textId="5331E71F" w:rsidR="00315D6C" w:rsidRDefault="00814158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63D0D8C3" w14:textId="77777777" w:rsidR="00315D6C" w:rsidRDefault="00315D6C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33" w:type="pct"/>
          </w:tcPr>
          <w:p w14:paraId="5E18A726" w14:textId="77777777" w:rsidR="00315D6C" w:rsidRPr="00527FED" w:rsidRDefault="00315D6C" w:rsidP="00315D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72D155BC" w14:textId="77777777" w:rsidR="00315D6C" w:rsidRDefault="00315D6C" w:rsidP="00315D6C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814158" w:rsidRPr="00161CA2" w14:paraId="7CBA97A7" w14:textId="77777777" w:rsidTr="00733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29D4A94C" w14:textId="1349DFC1" w:rsidR="00814158" w:rsidRPr="000E2DCF" w:rsidRDefault="00814158" w:rsidP="00315D6C">
            <w:pPr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num_hc</w:t>
            </w:r>
            <w:proofErr w:type="spellEnd"/>
          </w:p>
        </w:tc>
        <w:tc>
          <w:tcPr>
            <w:tcW w:w="833" w:type="pct"/>
          </w:tcPr>
          <w:p w14:paraId="5E6F988E" w14:textId="77777777" w:rsidR="00814158" w:rsidRDefault="00814158" w:rsidP="00315D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7A3C7884" w14:textId="3C7C6E26" w:rsidR="00814158" w:rsidRDefault="00814158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7CE86699" w14:textId="2F94F82F" w:rsidR="00814158" w:rsidRDefault="00814158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33" w:type="pct"/>
          </w:tcPr>
          <w:p w14:paraId="7AB4E527" w14:textId="77777777" w:rsidR="00814158" w:rsidRPr="00527FED" w:rsidRDefault="00814158" w:rsidP="0031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08C806D4" w14:textId="77777777" w:rsidR="00814158" w:rsidRDefault="00814158" w:rsidP="00315D6C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814158" w:rsidRPr="00161CA2" w14:paraId="672EC51A" w14:textId="77777777" w:rsidTr="00733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771D992A" w14:textId="5CFE394E" w:rsidR="00814158" w:rsidRPr="000E2DCF" w:rsidRDefault="00814158" w:rsidP="00315D6C">
            <w:pPr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sync_date_time</w:t>
            </w:r>
            <w:proofErr w:type="spellEnd"/>
          </w:p>
        </w:tc>
        <w:tc>
          <w:tcPr>
            <w:tcW w:w="833" w:type="pct"/>
          </w:tcPr>
          <w:p w14:paraId="4589CD5A" w14:textId="418FA5AB" w:rsidR="00814158" w:rsidRDefault="00814158" w:rsidP="00315D6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Association timestamp</w:t>
            </w:r>
          </w:p>
        </w:tc>
        <w:tc>
          <w:tcPr>
            <w:tcW w:w="833" w:type="pct"/>
          </w:tcPr>
          <w:p w14:paraId="5297E184" w14:textId="33C94468" w:rsidR="00814158" w:rsidRDefault="00814158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27B36D68" w14:textId="41AA0D33" w:rsidR="00814158" w:rsidRDefault="00814158" w:rsidP="00315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33" w:type="pct"/>
          </w:tcPr>
          <w:p w14:paraId="2978EA33" w14:textId="77777777" w:rsidR="00814158" w:rsidRPr="00527FED" w:rsidRDefault="00814158" w:rsidP="00315D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1EBD81F1" w14:textId="77777777" w:rsidR="00814158" w:rsidRDefault="00814158" w:rsidP="00315D6C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BB315D" w:rsidRPr="00BB315D" w14:paraId="498A018B" w14:textId="77777777" w:rsidTr="00733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0EA501CE" w14:textId="342B10A8" w:rsidR="00BB315D" w:rsidRDefault="00BB315D" w:rsidP="00315D6C">
            <w:pPr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total_cost_centers</w:t>
            </w:r>
            <w:proofErr w:type="spellEnd"/>
          </w:p>
        </w:tc>
        <w:tc>
          <w:tcPr>
            <w:tcW w:w="833" w:type="pct"/>
          </w:tcPr>
          <w:p w14:paraId="6B42FE25" w14:textId="22EA5E24" w:rsidR="00BB315D" w:rsidRDefault="00BB315D" w:rsidP="00315D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Number of Cost Centers associated</w:t>
            </w:r>
          </w:p>
        </w:tc>
        <w:tc>
          <w:tcPr>
            <w:tcW w:w="833" w:type="pct"/>
          </w:tcPr>
          <w:p w14:paraId="041CC822" w14:textId="142A5BC7" w:rsidR="00BB315D" w:rsidRDefault="00BB315D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5F366909" w14:textId="4C65D1B9" w:rsidR="00BB315D" w:rsidRDefault="00BB315D" w:rsidP="00315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33" w:type="pct"/>
          </w:tcPr>
          <w:p w14:paraId="4568704F" w14:textId="77777777" w:rsidR="00BB315D" w:rsidRPr="00527FED" w:rsidRDefault="00BB315D" w:rsidP="0031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52A97212" w14:textId="77777777" w:rsidR="00BB315D" w:rsidRDefault="00BB315D" w:rsidP="00315D6C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</w:tbl>
    <w:p w14:paraId="751E6F68" w14:textId="18579777" w:rsidR="00E92DA1" w:rsidRPr="00654813" w:rsidRDefault="00654813" w:rsidP="00654813">
      <w:pPr>
        <w:jc w:val="center"/>
        <w:rPr>
          <w:b/>
        </w:rPr>
      </w:pPr>
      <w:bookmarkStart w:id="59" w:name="_Toc15482904"/>
      <w:r w:rsidRPr="008D5D09">
        <w:rPr>
          <w:b/>
          <w:sz w:val="18"/>
        </w:rPr>
        <w:t xml:space="preserve">Tabella </w:t>
      </w:r>
      <w:r w:rsidRPr="008D5D09">
        <w:rPr>
          <w:b/>
          <w:sz w:val="18"/>
        </w:rPr>
        <w:fldChar w:fldCharType="begin"/>
      </w:r>
      <w:r w:rsidRPr="008D5D09">
        <w:rPr>
          <w:b/>
          <w:sz w:val="18"/>
        </w:rPr>
        <w:instrText xml:space="preserve"> SEQ Tabella \* ARABIC </w:instrText>
      </w:r>
      <w:r w:rsidRPr="008D5D09">
        <w:rPr>
          <w:b/>
          <w:sz w:val="18"/>
        </w:rPr>
        <w:fldChar w:fldCharType="separate"/>
      </w:r>
      <w:r w:rsidR="0052257A">
        <w:rPr>
          <w:b/>
          <w:noProof/>
          <w:sz w:val="18"/>
        </w:rPr>
        <w:t>11</w:t>
      </w:r>
      <w:r w:rsidRPr="008D5D09">
        <w:rPr>
          <w:b/>
          <w:sz w:val="18"/>
        </w:rPr>
        <w:fldChar w:fldCharType="end"/>
      </w:r>
      <w:r w:rsidRPr="008D5D09">
        <w:rPr>
          <w:b/>
          <w:sz w:val="18"/>
        </w:rPr>
        <w:t xml:space="preserve"> – </w:t>
      </w:r>
      <w:r>
        <w:rPr>
          <w:b/>
          <w:sz w:val="18"/>
        </w:rPr>
        <w:t>Unità Organizzativa</w:t>
      </w:r>
      <w:bookmarkEnd w:id="59"/>
    </w:p>
    <w:p w14:paraId="6A56DA03" w14:textId="77777777" w:rsidR="00136452" w:rsidRDefault="00136452" w:rsidP="00136452">
      <w:pPr>
        <w:pStyle w:val="Titolo3"/>
      </w:pPr>
      <w:bookmarkStart w:id="60" w:name="_Toc15482857"/>
      <w:r>
        <w:t>Esempio</w:t>
      </w:r>
      <w:bookmarkEnd w:id="60"/>
    </w:p>
    <w:tbl>
      <w:tblPr>
        <w:tblStyle w:val="Elencochiaro-Colore1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49"/>
        <w:gridCol w:w="7652"/>
      </w:tblGrid>
      <w:tr w:rsidR="00136452" w:rsidRPr="00FE3D9E" w14:paraId="38CD42BB" w14:textId="77777777" w:rsidTr="009609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" w:type="pct"/>
            <w:shd w:val="clear" w:color="auto" w:fill="auto"/>
          </w:tcPr>
          <w:p w14:paraId="31721CF2" w14:textId="77777777" w:rsidR="00136452" w:rsidRPr="007335B4" w:rsidRDefault="00136452" w:rsidP="00C85405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 w:rsidRPr="007335B4">
              <w:rPr>
                <w:rFonts w:asciiTheme="minorHAnsi" w:hAnsiTheme="minorHAnsi" w:cstheme="minorHAnsi"/>
                <w:color w:val="000000" w:themeColor="text1"/>
                <w:sz w:val="20"/>
              </w:rPr>
              <w:t>Richiesta</w:t>
            </w:r>
          </w:p>
        </w:tc>
        <w:tc>
          <w:tcPr>
            <w:tcW w:w="4070" w:type="pct"/>
            <w:shd w:val="clear" w:color="auto" w:fill="FFFFFF" w:themeFill="background1"/>
          </w:tcPr>
          <w:p w14:paraId="01CD3740" w14:textId="5EB5C3FF" w:rsidR="00136452" w:rsidRPr="007335B4" w:rsidRDefault="00136452" w:rsidP="00C854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i/>
                <w:color w:val="auto"/>
                <w:szCs w:val="22"/>
              </w:rPr>
            </w:pPr>
            <w:r w:rsidRPr="007335B4">
              <w:rPr>
                <w:b w:val="0"/>
                <w:i/>
                <w:color w:val="auto"/>
                <w:szCs w:val="22"/>
              </w:rPr>
              <w:t>http://&lt;host&gt;</w:t>
            </w:r>
            <w:r w:rsidR="0006020D" w:rsidRPr="007335B4">
              <w:rPr>
                <w:b w:val="0"/>
                <w:i/>
                <w:color w:val="auto"/>
                <w:szCs w:val="22"/>
              </w:rPr>
              <w:t>:&lt;port&gt;</w:t>
            </w:r>
            <w:r w:rsidRPr="007335B4">
              <w:rPr>
                <w:b w:val="0"/>
                <w:i/>
                <w:color w:val="auto"/>
                <w:szCs w:val="22"/>
              </w:rPr>
              <w:t>/maste</w:t>
            </w:r>
            <w:r w:rsidR="000E7EAB">
              <w:rPr>
                <w:b w:val="0"/>
                <w:i/>
                <w:color w:val="auto"/>
                <w:szCs w:val="22"/>
              </w:rPr>
              <w:t>rdata/v2</w:t>
            </w:r>
            <w:r w:rsidR="00FC45AE" w:rsidRPr="007335B4">
              <w:rPr>
                <w:b w:val="0"/>
                <w:i/>
                <w:color w:val="auto"/>
                <w:szCs w:val="22"/>
              </w:rPr>
              <w:t>/associatio</w:t>
            </w:r>
            <w:r w:rsidR="00C5702F" w:rsidRPr="007335B4">
              <w:rPr>
                <w:b w:val="0"/>
                <w:i/>
                <w:color w:val="auto"/>
                <w:szCs w:val="22"/>
              </w:rPr>
              <w:t>n</w:t>
            </w:r>
            <w:r w:rsidR="000E7EAB">
              <w:rPr>
                <w:b w:val="0"/>
                <w:i/>
                <w:color w:val="auto"/>
                <w:szCs w:val="22"/>
              </w:rPr>
              <w:t>s</w:t>
            </w:r>
            <w:r w:rsidR="00C5702F" w:rsidRPr="007335B4">
              <w:rPr>
                <w:b w:val="0"/>
                <w:i/>
                <w:color w:val="auto"/>
                <w:szCs w:val="22"/>
              </w:rPr>
              <w:t>/</w:t>
            </w:r>
            <w:r w:rsidR="00FC45AE" w:rsidRPr="007335B4">
              <w:rPr>
                <w:b w:val="0"/>
                <w:i/>
                <w:color w:val="auto"/>
                <w:szCs w:val="22"/>
              </w:rPr>
              <w:t>ou</w:t>
            </w:r>
            <w:r w:rsidR="00CA2981" w:rsidRPr="007335B4">
              <w:rPr>
                <w:b w:val="0"/>
                <w:i/>
                <w:color w:val="auto"/>
                <w:szCs w:val="22"/>
              </w:rPr>
              <w:t>/q?date=2019-07-16</w:t>
            </w:r>
            <w:r w:rsidR="00FC45AE" w:rsidRPr="007335B4">
              <w:rPr>
                <w:b w:val="0"/>
                <w:i/>
                <w:color w:val="auto"/>
                <w:szCs w:val="22"/>
              </w:rPr>
              <w:t>&amp;offset=</w:t>
            </w:r>
            <w:r w:rsidR="00C85405" w:rsidRPr="007335B4">
              <w:rPr>
                <w:b w:val="0"/>
                <w:i/>
                <w:color w:val="auto"/>
                <w:szCs w:val="22"/>
              </w:rPr>
              <w:t>67545</w:t>
            </w:r>
            <w:r w:rsidR="00FC45AE" w:rsidRPr="007335B4">
              <w:rPr>
                <w:b w:val="0"/>
                <w:i/>
                <w:color w:val="auto"/>
                <w:szCs w:val="22"/>
              </w:rPr>
              <w:t>&amp;limit=2</w:t>
            </w:r>
          </w:p>
        </w:tc>
      </w:tr>
      <w:tr w:rsidR="00136452" w:rsidRPr="00FE3D9E" w14:paraId="007CD86C" w14:textId="77777777" w:rsidTr="00960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auto"/>
          </w:tcPr>
          <w:p w14:paraId="3585C76B" w14:textId="77777777" w:rsidR="00136452" w:rsidRPr="007335B4" w:rsidRDefault="00136452" w:rsidP="00C85405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 w:rsidRPr="007335B4">
              <w:rPr>
                <w:rFonts w:asciiTheme="minorHAnsi" w:hAnsiTheme="minorHAnsi" w:cstheme="minorHAnsi"/>
                <w:color w:val="000000" w:themeColor="text1"/>
                <w:sz w:val="20"/>
              </w:rPr>
              <w:t>Risposta</w:t>
            </w:r>
          </w:p>
        </w:tc>
        <w:tc>
          <w:tcPr>
            <w:tcW w:w="4070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6840294A" w14:textId="77777777" w:rsidR="00136452" w:rsidRPr="007335B4" w:rsidRDefault="00136452" w:rsidP="00C854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</w:rPr>
            </w:pPr>
            <w:r w:rsidRPr="007335B4">
              <w:rPr>
                <w:i/>
              </w:rPr>
              <w:t>200 OK</w:t>
            </w:r>
          </w:p>
        </w:tc>
      </w:tr>
      <w:tr w:rsidR="00136452" w:rsidRPr="002B23CA" w14:paraId="29CC42FB" w14:textId="77777777" w:rsidTr="009609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" w:type="pct"/>
            <w:shd w:val="clear" w:color="auto" w:fill="auto"/>
          </w:tcPr>
          <w:p w14:paraId="50876739" w14:textId="77777777" w:rsidR="00136452" w:rsidRPr="007335B4" w:rsidRDefault="00136452" w:rsidP="00C85405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</w:p>
        </w:tc>
        <w:tc>
          <w:tcPr>
            <w:tcW w:w="4070" w:type="pct"/>
          </w:tcPr>
          <w:p w14:paraId="6DE3AF10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>{</w:t>
            </w:r>
          </w:p>
          <w:p w14:paraId="52BFEE27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 xml:space="preserve">    "</w:t>
            </w:r>
            <w:proofErr w:type="spellStart"/>
            <w:r w:rsidRPr="007335B4">
              <w:rPr>
                <w:i/>
                <w:lang w:val="en-US"/>
              </w:rPr>
              <w:t>organization_units</w:t>
            </w:r>
            <w:proofErr w:type="spellEnd"/>
            <w:r w:rsidRPr="007335B4">
              <w:rPr>
                <w:i/>
                <w:lang w:val="en-US"/>
              </w:rPr>
              <w:t xml:space="preserve">": [      </w:t>
            </w:r>
          </w:p>
          <w:p w14:paraId="282029F5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{</w:t>
            </w:r>
          </w:p>
          <w:p w14:paraId="74F66308" w14:textId="77777777" w:rsidR="00AF6BA1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</w:t>
            </w:r>
            <w:proofErr w:type="spellStart"/>
            <w:r w:rsidRPr="007335B4">
              <w:rPr>
                <w:i/>
                <w:lang w:val="en-US"/>
              </w:rPr>
              <w:t>organization_unit_id</w:t>
            </w:r>
            <w:proofErr w:type="spellEnd"/>
            <w:r w:rsidRPr="007335B4">
              <w:rPr>
                <w:i/>
                <w:lang w:val="en-US"/>
              </w:rPr>
              <w:t>": 67545,</w:t>
            </w:r>
          </w:p>
          <w:p w14:paraId="4D2C80D8" w14:textId="1801D488" w:rsidR="00BB315D" w:rsidRPr="007335B4" w:rsidRDefault="00BB315D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>
              <w:rPr>
                <w:i/>
                <w:lang w:val="en-US"/>
              </w:rPr>
              <w:t xml:space="preserve">                                      “</w:t>
            </w:r>
            <w:proofErr w:type="spellStart"/>
            <w:r>
              <w:rPr>
                <w:i/>
                <w:lang w:val="en-US"/>
              </w:rPr>
              <w:t>typology_association</w:t>
            </w:r>
            <w:proofErr w:type="spellEnd"/>
            <w:r>
              <w:rPr>
                <w:i/>
                <w:lang w:val="en-US"/>
              </w:rPr>
              <w:t>”: “insert”,</w:t>
            </w:r>
          </w:p>
          <w:p w14:paraId="2B42319A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</w:rPr>
              <w:t>"</w:t>
            </w:r>
            <w:proofErr w:type="spellStart"/>
            <w:r w:rsidRPr="007335B4">
              <w:rPr>
                <w:i/>
              </w:rPr>
              <w:t>u_org</w:t>
            </w:r>
            <w:proofErr w:type="spellEnd"/>
            <w:r w:rsidRPr="007335B4">
              <w:rPr>
                <w:i/>
              </w:rPr>
              <w:t>": "03052322",</w:t>
            </w:r>
          </w:p>
          <w:p w14:paraId="2575B8FD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7335B4">
              <w:rPr>
                <w:i/>
              </w:rPr>
              <w:tab/>
            </w:r>
            <w:r w:rsidRPr="007335B4">
              <w:rPr>
                <w:i/>
              </w:rPr>
              <w:tab/>
            </w:r>
            <w:r w:rsidRPr="007335B4">
              <w:rPr>
                <w:i/>
              </w:rPr>
              <w:tab/>
              <w:t>"</w:t>
            </w:r>
            <w:proofErr w:type="spellStart"/>
            <w:r w:rsidRPr="007335B4">
              <w:rPr>
                <w:i/>
              </w:rPr>
              <w:t>u_org_desc</w:t>
            </w:r>
            <w:proofErr w:type="spellEnd"/>
            <w:r w:rsidRPr="007335B4">
              <w:rPr>
                <w:i/>
              </w:rPr>
              <w:t>": "PERSONALE E ORGANIZZAZIONE - RETE",</w:t>
            </w:r>
          </w:p>
          <w:p w14:paraId="304685CC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</w:rPr>
              <w:tab/>
            </w:r>
            <w:r w:rsidRPr="007335B4">
              <w:rPr>
                <w:i/>
              </w:rPr>
              <w:tab/>
            </w:r>
            <w:r w:rsidRPr="007335B4">
              <w:rPr>
                <w:i/>
              </w:rPr>
              <w:tab/>
            </w:r>
            <w:r w:rsidRPr="007335B4">
              <w:rPr>
                <w:i/>
                <w:lang w:val="en-US"/>
              </w:rPr>
              <w:t>"</w:t>
            </w:r>
            <w:proofErr w:type="spellStart"/>
            <w:r w:rsidRPr="007335B4">
              <w:rPr>
                <w:i/>
                <w:lang w:val="en-US"/>
              </w:rPr>
              <w:t>start_date</w:t>
            </w:r>
            <w:proofErr w:type="spellEnd"/>
            <w:r w:rsidRPr="007335B4">
              <w:rPr>
                <w:i/>
                <w:lang w:val="en-US"/>
              </w:rPr>
              <w:t>": "2006-01-11",</w:t>
            </w:r>
          </w:p>
          <w:p w14:paraId="1C87AC51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</w:t>
            </w:r>
            <w:proofErr w:type="spellStart"/>
            <w:r w:rsidRPr="007335B4">
              <w:rPr>
                <w:i/>
                <w:lang w:val="en-US"/>
              </w:rPr>
              <w:t>end_date</w:t>
            </w:r>
            <w:proofErr w:type="spellEnd"/>
            <w:r w:rsidRPr="007335B4">
              <w:rPr>
                <w:i/>
                <w:lang w:val="en-US"/>
              </w:rPr>
              <w:t>": "9999-12-31",</w:t>
            </w:r>
          </w:p>
          <w:p w14:paraId="1BEA64A9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"country": "IT",</w:t>
            </w:r>
          </w:p>
          <w:p w14:paraId="0A247AF1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"company": "SD",</w:t>
            </w:r>
          </w:p>
          <w:p w14:paraId="348D3755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</w:t>
            </w:r>
            <w:proofErr w:type="spellStart"/>
            <w:r w:rsidRPr="007335B4">
              <w:rPr>
                <w:i/>
                <w:lang w:val="en-US"/>
              </w:rPr>
              <w:t>company_desc</w:t>
            </w:r>
            <w:proofErr w:type="spellEnd"/>
            <w:r w:rsidRPr="007335B4">
              <w:rPr>
                <w:i/>
                <w:lang w:val="en-US"/>
              </w:rPr>
              <w:t>": "e-</w:t>
            </w:r>
            <w:proofErr w:type="spellStart"/>
            <w:r w:rsidRPr="007335B4">
              <w:rPr>
                <w:i/>
                <w:lang w:val="en-US"/>
              </w:rPr>
              <w:t>distribuzione</w:t>
            </w:r>
            <w:proofErr w:type="spellEnd"/>
            <w:r w:rsidRPr="007335B4">
              <w:rPr>
                <w:i/>
                <w:lang w:val="en-US"/>
              </w:rPr>
              <w:t xml:space="preserve"> </w:t>
            </w:r>
            <w:proofErr w:type="spellStart"/>
            <w:r w:rsidRPr="007335B4">
              <w:rPr>
                <w:i/>
                <w:lang w:val="en-US"/>
              </w:rPr>
              <w:t>S.p.A</w:t>
            </w:r>
            <w:proofErr w:type="spellEnd"/>
            <w:r w:rsidRPr="007335B4">
              <w:rPr>
                <w:i/>
                <w:lang w:val="en-US"/>
              </w:rPr>
              <w:t>.",</w:t>
            </w:r>
          </w:p>
          <w:p w14:paraId="2890922B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</w:t>
            </w:r>
            <w:proofErr w:type="spellStart"/>
            <w:r w:rsidRPr="007335B4">
              <w:rPr>
                <w:i/>
                <w:lang w:val="en-US"/>
              </w:rPr>
              <w:t>cost_center</w:t>
            </w:r>
            <w:proofErr w:type="spellEnd"/>
            <w:r w:rsidRPr="007335B4">
              <w:rPr>
                <w:i/>
                <w:lang w:val="en-US"/>
              </w:rPr>
              <w:t>": "CSSPO000",</w:t>
            </w:r>
          </w:p>
          <w:p w14:paraId="4D4450BD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</w:t>
            </w:r>
            <w:proofErr w:type="spellStart"/>
            <w:r w:rsidRPr="007335B4">
              <w:rPr>
                <w:i/>
                <w:lang w:val="en-US"/>
              </w:rPr>
              <w:t>pred_attr</w:t>
            </w:r>
            <w:proofErr w:type="spellEnd"/>
            <w:r w:rsidRPr="007335B4">
              <w:rPr>
                <w:i/>
                <w:lang w:val="en-US"/>
              </w:rPr>
              <w:t>": "32",</w:t>
            </w:r>
          </w:p>
          <w:p w14:paraId="50DA49B0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</w:t>
            </w:r>
            <w:proofErr w:type="spellStart"/>
            <w:r w:rsidRPr="007335B4">
              <w:rPr>
                <w:i/>
                <w:lang w:val="en-US"/>
              </w:rPr>
              <w:t>pred_attr_desc</w:t>
            </w:r>
            <w:proofErr w:type="spellEnd"/>
            <w:r w:rsidRPr="007335B4">
              <w:rPr>
                <w:i/>
                <w:lang w:val="en-US"/>
              </w:rPr>
              <w:t>": "Staff",</w:t>
            </w:r>
          </w:p>
          <w:p w14:paraId="6149B569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</w:t>
            </w:r>
            <w:proofErr w:type="spellStart"/>
            <w:r w:rsidRPr="007335B4">
              <w:rPr>
                <w:i/>
                <w:lang w:val="en-US"/>
              </w:rPr>
              <w:t>attr_prev_cod</w:t>
            </w:r>
            <w:proofErr w:type="spellEnd"/>
            <w:r w:rsidRPr="007335B4">
              <w:rPr>
                <w:i/>
                <w:lang w:val="en-US"/>
              </w:rPr>
              <w:t>": "00000003",</w:t>
            </w:r>
          </w:p>
          <w:p w14:paraId="63C15A21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</w:t>
            </w:r>
            <w:proofErr w:type="spellStart"/>
            <w:r w:rsidRPr="007335B4">
              <w:rPr>
                <w:i/>
                <w:lang w:val="en-US"/>
              </w:rPr>
              <w:t>attr_prev_desc</w:t>
            </w:r>
            <w:proofErr w:type="spellEnd"/>
            <w:r w:rsidRPr="007335B4">
              <w:rPr>
                <w:i/>
                <w:lang w:val="en-US"/>
              </w:rPr>
              <w:t>": "HRO",</w:t>
            </w:r>
          </w:p>
          <w:p w14:paraId="0BAB8DCA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"perimeter": "00000007",</w:t>
            </w:r>
          </w:p>
          <w:p w14:paraId="4F6B4424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</w:t>
            </w:r>
            <w:proofErr w:type="spellStart"/>
            <w:r w:rsidRPr="007335B4">
              <w:rPr>
                <w:i/>
                <w:lang w:val="en-US"/>
              </w:rPr>
              <w:t>perimeter_desc</w:t>
            </w:r>
            <w:proofErr w:type="spellEnd"/>
            <w:r w:rsidRPr="007335B4">
              <w:rPr>
                <w:i/>
                <w:lang w:val="en-US"/>
              </w:rPr>
              <w:t>": "Italy",</w:t>
            </w:r>
          </w:p>
          <w:p w14:paraId="6121F709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"bus_line_cod_1": "",</w:t>
            </w:r>
          </w:p>
          <w:p w14:paraId="6F0F0BED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"bus_line_desc_1": "",</w:t>
            </w:r>
          </w:p>
          <w:p w14:paraId="2F498660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"bus_line_cod_2": "",</w:t>
            </w:r>
          </w:p>
          <w:p w14:paraId="32B4CD58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"bus_line_desc_2": "",</w:t>
            </w:r>
          </w:p>
          <w:p w14:paraId="5D3672D9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"bus_line_cod_3": "",</w:t>
            </w:r>
          </w:p>
          <w:p w14:paraId="0CE0CC6C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"bus_line_desc_3": "",</w:t>
            </w:r>
          </w:p>
          <w:p w14:paraId="270EF9B1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"bus_line_cod_4": "",</w:t>
            </w:r>
          </w:p>
          <w:p w14:paraId="048DC675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"bus_line_desc_4": "",</w:t>
            </w:r>
          </w:p>
          <w:p w14:paraId="4E033119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"bus_line_cod_5": "",</w:t>
            </w:r>
          </w:p>
          <w:p w14:paraId="6B7F6791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"bus_line_desc_5": "",</w:t>
            </w:r>
          </w:p>
          <w:p w14:paraId="11B51D90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"serv_cod_1": "",</w:t>
            </w:r>
          </w:p>
          <w:p w14:paraId="6C3BE8C3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"serv_desc_1": "",</w:t>
            </w:r>
          </w:p>
          <w:p w14:paraId="515D7DAB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"serv_cod_2": "",</w:t>
            </w:r>
          </w:p>
          <w:p w14:paraId="0AAAFAA4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"serv_desc_2": "",</w:t>
            </w:r>
          </w:p>
          <w:p w14:paraId="5C5E202C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"serv_cod_3": "",</w:t>
            </w:r>
          </w:p>
          <w:p w14:paraId="22051379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"serv_desc_3": "",</w:t>
            </w:r>
          </w:p>
          <w:p w14:paraId="37C8DA7B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"serv_cod_4": "",</w:t>
            </w:r>
          </w:p>
          <w:p w14:paraId="2F726C23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"serv_desc_4": "",</w:t>
            </w:r>
          </w:p>
          <w:p w14:paraId="53AB512E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"serv_cod_5": "",</w:t>
            </w:r>
          </w:p>
          <w:p w14:paraId="6E564313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"serv_desc_5": "",</w:t>
            </w:r>
          </w:p>
          <w:p w14:paraId="7E582948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"staff_cod_1": "",</w:t>
            </w:r>
          </w:p>
          <w:p w14:paraId="1734B940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"staff_desc_1": "",</w:t>
            </w:r>
          </w:p>
          <w:p w14:paraId="5CB39D19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"staff_cod_2": "",</w:t>
            </w:r>
          </w:p>
          <w:p w14:paraId="719EA18B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"staff_desc_2": "",</w:t>
            </w:r>
          </w:p>
          <w:p w14:paraId="6DA84D0D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"staff_cod_3": "",</w:t>
            </w:r>
          </w:p>
          <w:p w14:paraId="6CA0D9CA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"staff_desc_3": "",</w:t>
            </w:r>
          </w:p>
          <w:p w14:paraId="71D01423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"staff_cod_4": "",</w:t>
            </w:r>
          </w:p>
          <w:p w14:paraId="56A1895C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"staff_desc_4": "",</w:t>
            </w:r>
          </w:p>
          <w:p w14:paraId="0E1F7800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"staff_cod_5": "",</w:t>
            </w:r>
          </w:p>
          <w:p w14:paraId="684B48DA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"staff_desc_5": "",</w:t>
            </w:r>
          </w:p>
          <w:p w14:paraId="2B36BD85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</w:t>
            </w:r>
            <w:proofErr w:type="spellStart"/>
            <w:r w:rsidRPr="007335B4">
              <w:rPr>
                <w:i/>
                <w:lang w:val="en-US"/>
              </w:rPr>
              <w:t>pred_attr_loc</w:t>
            </w:r>
            <w:proofErr w:type="spellEnd"/>
            <w:r w:rsidRPr="007335B4">
              <w:rPr>
                <w:i/>
                <w:lang w:val="en-US"/>
              </w:rPr>
              <w:t>": "",</w:t>
            </w:r>
          </w:p>
          <w:p w14:paraId="6E11677D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</w:t>
            </w:r>
            <w:proofErr w:type="spellStart"/>
            <w:r w:rsidRPr="007335B4">
              <w:rPr>
                <w:i/>
                <w:lang w:val="en-US"/>
              </w:rPr>
              <w:t>pred_attr_desc_loc</w:t>
            </w:r>
            <w:proofErr w:type="spellEnd"/>
            <w:r w:rsidRPr="007335B4">
              <w:rPr>
                <w:i/>
                <w:lang w:val="en-US"/>
              </w:rPr>
              <w:t>": "",</w:t>
            </w:r>
          </w:p>
          <w:p w14:paraId="2CBC0DE3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</w:t>
            </w:r>
            <w:proofErr w:type="spellStart"/>
            <w:r w:rsidRPr="007335B4">
              <w:rPr>
                <w:i/>
                <w:lang w:val="en-US"/>
              </w:rPr>
              <w:t>attr_prev_cod_loc</w:t>
            </w:r>
            <w:proofErr w:type="spellEnd"/>
            <w:r w:rsidRPr="007335B4">
              <w:rPr>
                <w:i/>
                <w:lang w:val="en-US"/>
              </w:rPr>
              <w:t>": "",</w:t>
            </w:r>
          </w:p>
          <w:p w14:paraId="456D9176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</w:t>
            </w:r>
            <w:proofErr w:type="spellStart"/>
            <w:r w:rsidRPr="007335B4">
              <w:rPr>
                <w:i/>
                <w:lang w:val="en-US"/>
              </w:rPr>
              <w:t>attr_prev_desc_loc</w:t>
            </w:r>
            <w:proofErr w:type="spellEnd"/>
            <w:r w:rsidRPr="007335B4">
              <w:rPr>
                <w:i/>
                <w:lang w:val="en-US"/>
              </w:rPr>
              <w:t>": "",</w:t>
            </w:r>
          </w:p>
          <w:p w14:paraId="17722719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</w:t>
            </w:r>
            <w:proofErr w:type="spellStart"/>
            <w:r w:rsidRPr="007335B4">
              <w:rPr>
                <w:i/>
                <w:lang w:val="en-US"/>
              </w:rPr>
              <w:t>perimeter_loc</w:t>
            </w:r>
            <w:proofErr w:type="spellEnd"/>
            <w:r w:rsidRPr="007335B4">
              <w:rPr>
                <w:i/>
                <w:lang w:val="en-US"/>
              </w:rPr>
              <w:t>": "",</w:t>
            </w:r>
          </w:p>
          <w:p w14:paraId="1152ABA6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</w:t>
            </w:r>
            <w:proofErr w:type="spellStart"/>
            <w:r w:rsidRPr="007335B4">
              <w:rPr>
                <w:i/>
                <w:lang w:val="en-US"/>
              </w:rPr>
              <w:t>perimeter_desc_loc</w:t>
            </w:r>
            <w:proofErr w:type="spellEnd"/>
            <w:r w:rsidRPr="007335B4">
              <w:rPr>
                <w:i/>
                <w:lang w:val="en-US"/>
              </w:rPr>
              <w:t>": "",</w:t>
            </w:r>
          </w:p>
          <w:p w14:paraId="2B8FB04F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"bus_line_cod_1_loc": "",</w:t>
            </w:r>
          </w:p>
          <w:p w14:paraId="426B9899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"bus_line_desc_1_loc": "",</w:t>
            </w:r>
          </w:p>
          <w:p w14:paraId="34C9ED84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"bus_line_cod_2_loc": "",</w:t>
            </w:r>
          </w:p>
          <w:p w14:paraId="41A9A2D1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"bus_line_desc_2_loc": "",</w:t>
            </w:r>
          </w:p>
          <w:p w14:paraId="23D7F8CE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"bus_line_cod_3_loc": "",</w:t>
            </w:r>
          </w:p>
          <w:p w14:paraId="2F70B840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"bus_line_desc_3_loc": "",</w:t>
            </w:r>
          </w:p>
          <w:p w14:paraId="125938AF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"bus_line_cod_4_loc": "",</w:t>
            </w:r>
          </w:p>
          <w:p w14:paraId="03E0455B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"bus_line_desc_4_loc": "",</w:t>
            </w:r>
          </w:p>
          <w:p w14:paraId="4DD154E0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"bus_line_cod_5_loc": "",</w:t>
            </w:r>
          </w:p>
          <w:p w14:paraId="72B204A4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"bus_line_desc_5_loc": "",</w:t>
            </w:r>
          </w:p>
          <w:p w14:paraId="3268FDAB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"serv_cod_1_loc": "",</w:t>
            </w:r>
          </w:p>
          <w:p w14:paraId="00D846CB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"serv_desc_1_loc": "",</w:t>
            </w:r>
          </w:p>
          <w:p w14:paraId="042079AB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"serv_cod_2_loc": "",</w:t>
            </w:r>
          </w:p>
          <w:p w14:paraId="6CE85722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"serv_desc_2_loc": "",</w:t>
            </w:r>
          </w:p>
          <w:p w14:paraId="286399AA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"serv_cod_3_loc": "",</w:t>
            </w:r>
          </w:p>
          <w:p w14:paraId="100ACEFA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"serv_desc_3_loc": "",</w:t>
            </w:r>
          </w:p>
          <w:p w14:paraId="09B2F37D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"serv_cod_4_loc": "",</w:t>
            </w:r>
          </w:p>
          <w:p w14:paraId="3133AB66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"serv_desc_4_loc": "",</w:t>
            </w:r>
          </w:p>
          <w:p w14:paraId="2643293F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"serv_cod_5_loc": "",</w:t>
            </w:r>
          </w:p>
          <w:p w14:paraId="79920A69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"serv_desc_5_loc": "",</w:t>
            </w:r>
          </w:p>
          <w:p w14:paraId="72A644A5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"staff_cod_1_loc": "",</w:t>
            </w:r>
          </w:p>
          <w:p w14:paraId="6FA45A5C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"staff_desc_1_loc": "",</w:t>
            </w:r>
          </w:p>
          <w:p w14:paraId="0F2B7555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"staff_cod_2_loc": "",</w:t>
            </w:r>
          </w:p>
          <w:p w14:paraId="114105BD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"staff_desc_2_loc": "",</w:t>
            </w:r>
          </w:p>
          <w:p w14:paraId="0685DE8F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"staff_cod_3_loc": "",</w:t>
            </w:r>
          </w:p>
          <w:p w14:paraId="58B7BE95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"staff_desc_3_loc": "",</w:t>
            </w:r>
          </w:p>
          <w:p w14:paraId="1C174188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"staff_cod_4_loc": "",</w:t>
            </w:r>
          </w:p>
          <w:p w14:paraId="4339CB5C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"staff_desc_4_loc": "",</w:t>
            </w:r>
          </w:p>
          <w:p w14:paraId="1B3B50CE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"staff_cod_5_loc": "",</w:t>
            </w:r>
          </w:p>
          <w:p w14:paraId="4D97B425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"staff_desc_5_loc": "",</w:t>
            </w:r>
          </w:p>
          <w:p w14:paraId="4FE6C9F4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</w:t>
            </w:r>
            <w:proofErr w:type="spellStart"/>
            <w:r w:rsidRPr="007335B4">
              <w:rPr>
                <w:i/>
                <w:lang w:val="en-US"/>
              </w:rPr>
              <w:t>u_org_cod</w:t>
            </w:r>
            <w:proofErr w:type="spellEnd"/>
            <w:r w:rsidRPr="007335B4">
              <w:rPr>
                <w:i/>
                <w:lang w:val="en-US"/>
              </w:rPr>
              <w:t>": "9163200000",</w:t>
            </w:r>
          </w:p>
          <w:p w14:paraId="08F806BC" w14:textId="2AF7BA39" w:rsidR="002B23CA" w:rsidRPr="007335B4" w:rsidRDefault="002B23CA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 xml:space="preserve">                                       "</w:t>
            </w:r>
            <w:proofErr w:type="spellStart"/>
            <w:r w:rsidRPr="007335B4">
              <w:rPr>
                <w:i/>
                <w:lang w:val="en-US"/>
              </w:rPr>
              <w:t>num_hc</w:t>
            </w:r>
            <w:proofErr w:type="spellEnd"/>
            <w:r w:rsidRPr="007335B4">
              <w:rPr>
                <w:i/>
                <w:lang w:val="en-US"/>
              </w:rPr>
              <w:t>": "00000",</w:t>
            </w:r>
          </w:p>
          <w:p w14:paraId="63DE7FAA" w14:textId="2925CDAA" w:rsidR="00AF6BA1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</w:t>
            </w:r>
            <w:proofErr w:type="spellStart"/>
            <w:r w:rsidRPr="007335B4">
              <w:rPr>
                <w:i/>
                <w:lang w:val="en-US"/>
              </w:rPr>
              <w:t>sync_date_time</w:t>
            </w:r>
            <w:proofErr w:type="spellEnd"/>
            <w:r w:rsidRPr="007335B4">
              <w:rPr>
                <w:i/>
                <w:lang w:val="en-US"/>
              </w:rPr>
              <w:t>": "2019-07-16T12:25:39.146155"</w:t>
            </w:r>
            <w:r w:rsidR="00BB315D">
              <w:rPr>
                <w:i/>
                <w:lang w:val="en-US"/>
              </w:rPr>
              <w:t>,</w:t>
            </w:r>
          </w:p>
          <w:p w14:paraId="194324A6" w14:textId="0FBEF61E" w:rsidR="00BB315D" w:rsidRPr="007335B4" w:rsidRDefault="00BB315D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>
              <w:rPr>
                <w:i/>
                <w:lang w:val="en-US"/>
              </w:rPr>
              <w:t xml:space="preserve">                                      “</w:t>
            </w:r>
            <w:proofErr w:type="spellStart"/>
            <w:r>
              <w:rPr>
                <w:i/>
                <w:lang w:val="en-US"/>
              </w:rPr>
              <w:t>total_cost_centers</w:t>
            </w:r>
            <w:proofErr w:type="spellEnd"/>
            <w:r>
              <w:rPr>
                <w:i/>
                <w:lang w:val="en-US"/>
              </w:rPr>
              <w:t>”: 12</w:t>
            </w:r>
          </w:p>
          <w:p w14:paraId="69D4776B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},</w:t>
            </w:r>
          </w:p>
          <w:p w14:paraId="16F63BD6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{</w:t>
            </w:r>
          </w:p>
          <w:p w14:paraId="7F622CCC" w14:textId="77777777" w:rsidR="00AF6BA1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</w:t>
            </w:r>
            <w:proofErr w:type="spellStart"/>
            <w:r w:rsidRPr="007335B4">
              <w:rPr>
                <w:i/>
                <w:lang w:val="en-US"/>
              </w:rPr>
              <w:t>organization_unit_id</w:t>
            </w:r>
            <w:proofErr w:type="spellEnd"/>
            <w:r w:rsidRPr="007335B4">
              <w:rPr>
                <w:i/>
                <w:lang w:val="en-US"/>
              </w:rPr>
              <w:t>": 67546,</w:t>
            </w:r>
          </w:p>
          <w:p w14:paraId="2A4FB9B7" w14:textId="7A119034" w:rsidR="00BB315D" w:rsidRPr="007335B4" w:rsidRDefault="00BB315D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>
              <w:rPr>
                <w:i/>
                <w:lang w:val="en-US"/>
              </w:rPr>
              <w:t xml:space="preserve">                                       “</w:t>
            </w:r>
            <w:proofErr w:type="spellStart"/>
            <w:r>
              <w:rPr>
                <w:i/>
                <w:lang w:val="en-US"/>
              </w:rPr>
              <w:t>typology_association”:”insert</w:t>
            </w:r>
            <w:proofErr w:type="spellEnd"/>
            <w:r>
              <w:rPr>
                <w:i/>
                <w:lang w:val="en-US"/>
              </w:rPr>
              <w:t>”,</w:t>
            </w:r>
          </w:p>
          <w:p w14:paraId="745D86D1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</w:t>
            </w:r>
            <w:proofErr w:type="spellStart"/>
            <w:r w:rsidRPr="007335B4">
              <w:rPr>
                <w:i/>
                <w:lang w:val="en-US"/>
              </w:rPr>
              <w:t>u_org</w:t>
            </w:r>
            <w:proofErr w:type="spellEnd"/>
            <w:r w:rsidRPr="007335B4">
              <w:rPr>
                <w:i/>
                <w:lang w:val="en-US"/>
              </w:rPr>
              <w:t>": "03055647",</w:t>
            </w:r>
          </w:p>
          <w:p w14:paraId="4309F1BE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</w:t>
            </w:r>
            <w:proofErr w:type="spellStart"/>
            <w:r w:rsidRPr="007335B4">
              <w:rPr>
                <w:i/>
                <w:lang w:val="en-US"/>
              </w:rPr>
              <w:t>u_org_desc</w:t>
            </w:r>
            <w:proofErr w:type="spellEnd"/>
            <w:r w:rsidRPr="007335B4">
              <w:rPr>
                <w:i/>
                <w:lang w:val="en-US"/>
              </w:rPr>
              <w:t>": "UB-SP/CONTROLLER",</w:t>
            </w:r>
          </w:p>
          <w:p w14:paraId="6F8BDC90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</w:t>
            </w:r>
            <w:proofErr w:type="spellStart"/>
            <w:r w:rsidRPr="007335B4">
              <w:rPr>
                <w:i/>
                <w:lang w:val="en-US"/>
              </w:rPr>
              <w:t>start_date</w:t>
            </w:r>
            <w:proofErr w:type="spellEnd"/>
            <w:r w:rsidRPr="007335B4">
              <w:rPr>
                <w:i/>
                <w:lang w:val="en-US"/>
              </w:rPr>
              <w:t>": "2007-01-01",</w:t>
            </w:r>
          </w:p>
          <w:p w14:paraId="639978A5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</w:t>
            </w:r>
            <w:proofErr w:type="spellStart"/>
            <w:r w:rsidRPr="007335B4">
              <w:rPr>
                <w:i/>
                <w:lang w:val="en-US"/>
              </w:rPr>
              <w:t>end_date</w:t>
            </w:r>
            <w:proofErr w:type="spellEnd"/>
            <w:r w:rsidRPr="007335B4">
              <w:rPr>
                <w:i/>
                <w:lang w:val="en-US"/>
              </w:rPr>
              <w:t>": "9999-12-31",</w:t>
            </w:r>
          </w:p>
          <w:p w14:paraId="11B6475B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"country": "IT",</w:t>
            </w:r>
          </w:p>
          <w:p w14:paraId="18DC39BD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"company": "SP",</w:t>
            </w:r>
          </w:p>
          <w:p w14:paraId="539FCCAB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</w:rPr>
              <w:t>"</w:t>
            </w:r>
            <w:proofErr w:type="spellStart"/>
            <w:r w:rsidRPr="007335B4">
              <w:rPr>
                <w:i/>
              </w:rPr>
              <w:t>company_desc</w:t>
            </w:r>
            <w:proofErr w:type="spellEnd"/>
            <w:r w:rsidRPr="007335B4">
              <w:rPr>
                <w:i/>
              </w:rPr>
              <w:t>": "Enel Produzione Spa",</w:t>
            </w:r>
          </w:p>
          <w:p w14:paraId="347BA120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</w:rPr>
              <w:tab/>
            </w:r>
            <w:r w:rsidRPr="007335B4">
              <w:rPr>
                <w:i/>
              </w:rPr>
              <w:tab/>
            </w:r>
            <w:r w:rsidRPr="007335B4">
              <w:rPr>
                <w:i/>
              </w:rPr>
              <w:tab/>
            </w:r>
            <w:r w:rsidRPr="007335B4">
              <w:rPr>
                <w:i/>
                <w:lang w:val="en-US"/>
              </w:rPr>
              <w:t>"</w:t>
            </w:r>
            <w:proofErr w:type="spellStart"/>
            <w:r w:rsidRPr="007335B4">
              <w:rPr>
                <w:i/>
                <w:lang w:val="en-US"/>
              </w:rPr>
              <w:t>cost_center</w:t>
            </w:r>
            <w:proofErr w:type="spellEnd"/>
            <w:r w:rsidRPr="007335B4">
              <w:rPr>
                <w:i/>
                <w:lang w:val="en-US"/>
              </w:rPr>
              <w:t>": "IT1BXSPC00",</w:t>
            </w:r>
          </w:p>
          <w:p w14:paraId="05E11CC6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</w:t>
            </w:r>
            <w:proofErr w:type="spellStart"/>
            <w:r w:rsidRPr="007335B4">
              <w:rPr>
                <w:i/>
                <w:lang w:val="en-US"/>
              </w:rPr>
              <w:t>pred_attr</w:t>
            </w:r>
            <w:proofErr w:type="spellEnd"/>
            <w:r w:rsidRPr="007335B4">
              <w:rPr>
                <w:i/>
                <w:lang w:val="en-US"/>
              </w:rPr>
              <w:t>": "32",</w:t>
            </w:r>
          </w:p>
          <w:p w14:paraId="28198ABC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</w:t>
            </w:r>
            <w:proofErr w:type="spellStart"/>
            <w:r w:rsidRPr="007335B4">
              <w:rPr>
                <w:i/>
                <w:lang w:val="en-US"/>
              </w:rPr>
              <w:t>pred_attr_desc</w:t>
            </w:r>
            <w:proofErr w:type="spellEnd"/>
            <w:r w:rsidRPr="007335B4">
              <w:rPr>
                <w:i/>
                <w:lang w:val="en-US"/>
              </w:rPr>
              <w:t>": "Staff",</w:t>
            </w:r>
          </w:p>
          <w:p w14:paraId="76EC079D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</w:t>
            </w:r>
            <w:proofErr w:type="spellStart"/>
            <w:r w:rsidRPr="007335B4">
              <w:rPr>
                <w:i/>
                <w:lang w:val="en-US"/>
              </w:rPr>
              <w:t>attr_prev_cod</w:t>
            </w:r>
            <w:proofErr w:type="spellEnd"/>
            <w:r w:rsidRPr="007335B4">
              <w:rPr>
                <w:i/>
                <w:lang w:val="en-US"/>
              </w:rPr>
              <w:t>": "00000033",</w:t>
            </w:r>
          </w:p>
          <w:p w14:paraId="57ED1083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</w:t>
            </w:r>
            <w:proofErr w:type="spellStart"/>
            <w:r w:rsidRPr="007335B4">
              <w:rPr>
                <w:i/>
                <w:lang w:val="en-US"/>
              </w:rPr>
              <w:t>attr_prev_desc</w:t>
            </w:r>
            <w:proofErr w:type="spellEnd"/>
            <w:r w:rsidRPr="007335B4">
              <w:rPr>
                <w:i/>
                <w:lang w:val="en-US"/>
              </w:rPr>
              <w:t>": "Planning and Control",</w:t>
            </w:r>
          </w:p>
          <w:p w14:paraId="3C9F62CF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"perimeter": "00000007",</w:t>
            </w:r>
          </w:p>
          <w:p w14:paraId="499E6448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</w:t>
            </w:r>
            <w:proofErr w:type="spellStart"/>
            <w:r w:rsidRPr="007335B4">
              <w:rPr>
                <w:i/>
                <w:lang w:val="en-US"/>
              </w:rPr>
              <w:t>perimeter_desc</w:t>
            </w:r>
            <w:proofErr w:type="spellEnd"/>
            <w:r w:rsidRPr="007335B4">
              <w:rPr>
                <w:i/>
                <w:lang w:val="en-US"/>
              </w:rPr>
              <w:t>": "Italy",</w:t>
            </w:r>
          </w:p>
          <w:p w14:paraId="5C7A0A20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"bus_line_cod_1": "00000004",</w:t>
            </w:r>
          </w:p>
          <w:p w14:paraId="50E36403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"bus_line_desc_1": "Coal",</w:t>
            </w:r>
          </w:p>
          <w:p w14:paraId="3E80A0A1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"bus_line_cod_2": "",</w:t>
            </w:r>
          </w:p>
          <w:p w14:paraId="679F1CA6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"bus_line_desc_2": "",</w:t>
            </w:r>
          </w:p>
          <w:p w14:paraId="5E1AF62D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"bus_line_cod_3": "",</w:t>
            </w:r>
          </w:p>
          <w:p w14:paraId="4B630F70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"bus_line_desc_3": "",</w:t>
            </w:r>
          </w:p>
          <w:p w14:paraId="32541587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"bus_line_cod_4": "",</w:t>
            </w:r>
          </w:p>
          <w:p w14:paraId="5ECAADB7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"bus_line_desc_4": "",</w:t>
            </w:r>
          </w:p>
          <w:p w14:paraId="20771EDF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"bus_line_cod_5": "",</w:t>
            </w:r>
          </w:p>
          <w:p w14:paraId="14E81F3D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"bus_line_desc_5": "",</w:t>
            </w:r>
          </w:p>
          <w:p w14:paraId="280332EA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"serv_cod_1": "",</w:t>
            </w:r>
          </w:p>
          <w:p w14:paraId="1DC506FD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"serv_desc_1": "",</w:t>
            </w:r>
          </w:p>
          <w:p w14:paraId="2AA9D26E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"serv_cod_2": "",</w:t>
            </w:r>
          </w:p>
          <w:p w14:paraId="4FFA9A7B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"serv_desc_2": "",</w:t>
            </w:r>
          </w:p>
          <w:p w14:paraId="5C053653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"serv_cod_3": "",</w:t>
            </w:r>
          </w:p>
          <w:p w14:paraId="4F01FF98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"serv_desc_3": "",</w:t>
            </w:r>
          </w:p>
          <w:p w14:paraId="1AB74436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"serv_cod_4": "",</w:t>
            </w:r>
          </w:p>
          <w:p w14:paraId="03C084DE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"serv_desc_4": "",</w:t>
            </w:r>
          </w:p>
          <w:p w14:paraId="0BB5E370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"serv_cod_5": "",</w:t>
            </w:r>
          </w:p>
          <w:p w14:paraId="5BE2E84C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"serv_desc_5": "",</w:t>
            </w:r>
          </w:p>
          <w:p w14:paraId="2AF696AF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"staff_cod_1": "",</w:t>
            </w:r>
          </w:p>
          <w:p w14:paraId="50FF80B4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"staff_desc_1": "",</w:t>
            </w:r>
          </w:p>
          <w:p w14:paraId="74F95E04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"staff_cod_2": "",</w:t>
            </w:r>
          </w:p>
          <w:p w14:paraId="1D98BD7C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"staff_desc_2": "",</w:t>
            </w:r>
          </w:p>
          <w:p w14:paraId="07AA059B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"staff_cod_3": "",</w:t>
            </w:r>
          </w:p>
          <w:p w14:paraId="20A5D0B2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"staff_desc_3": "",</w:t>
            </w:r>
          </w:p>
          <w:p w14:paraId="1443F7C9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"staff_cod_4": "",</w:t>
            </w:r>
          </w:p>
          <w:p w14:paraId="0E859990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"staff_desc_4": "",</w:t>
            </w:r>
          </w:p>
          <w:p w14:paraId="3660DDFD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"staff_cod_5": "",</w:t>
            </w:r>
          </w:p>
          <w:p w14:paraId="3D3100FC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"staff_desc_5": "",</w:t>
            </w:r>
          </w:p>
          <w:p w14:paraId="1BFFA7BB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</w:t>
            </w:r>
            <w:proofErr w:type="spellStart"/>
            <w:r w:rsidRPr="007335B4">
              <w:rPr>
                <w:i/>
                <w:lang w:val="en-US"/>
              </w:rPr>
              <w:t>pred_attr_loc</w:t>
            </w:r>
            <w:proofErr w:type="spellEnd"/>
            <w:r w:rsidRPr="007335B4">
              <w:rPr>
                <w:i/>
                <w:lang w:val="en-US"/>
              </w:rPr>
              <w:t>": "",</w:t>
            </w:r>
          </w:p>
          <w:p w14:paraId="39D25ECA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</w:t>
            </w:r>
            <w:proofErr w:type="spellStart"/>
            <w:r w:rsidRPr="007335B4">
              <w:rPr>
                <w:i/>
                <w:lang w:val="en-US"/>
              </w:rPr>
              <w:t>pred_attr_desc_loc</w:t>
            </w:r>
            <w:proofErr w:type="spellEnd"/>
            <w:r w:rsidRPr="007335B4">
              <w:rPr>
                <w:i/>
                <w:lang w:val="en-US"/>
              </w:rPr>
              <w:t>": "",</w:t>
            </w:r>
          </w:p>
          <w:p w14:paraId="568B4B84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</w:t>
            </w:r>
            <w:proofErr w:type="spellStart"/>
            <w:r w:rsidRPr="007335B4">
              <w:rPr>
                <w:i/>
                <w:lang w:val="en-US"/>
              </w:rPr>
              <w:t>attr_prev_cod_loc</w:t>
            </w:r>
            <w:proofErr w:type="spellEnd"/>
            <w:r w:rsidRPr="007335B4">
              <w:rPr>
                <w:i/>
                <w:lang w:val="en-US"/>
              </w:rPr>
              <w:t>": "",</w:t>
            </w:r>
          </w:p>
          <w:p w14:paraId="38DCE284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</w:t>
            </w:r>
            <w:proofErr w:type="spellStart"/>
            <w:r w:rsidRPr="007335B4">
              <w:rPr>
                <w:i/>
                <w:lang w:val="en-US"/>
              </w:rPr>
              <w:t>attr_prev_desc_loc</w:t>
            </w:r>
            <w:proofErr w:type="spellEnd"/>
            <w:r w:rsidRPr="007335B4">
              <w:rPr>
                <w:i/>
                <w:lang w:val="en-US"/>
              </w:rPr>
              <w:t>": "",</w:t>
            </w:r>
          </w:p>
          <w:p w14:paraId="0CEABA72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</w:t>
            </w:r>
            <w:proofErr w:type="spellStart"/>
            <w:r w:rsidRPr="007335B4">
              <w:rPr>
                <w:i/>
                <w:lang w:val="en-US"/>
              </w:rPr>
              <w:t>perimeter_loc</w:t>
            </w:r>
            <w:proofErr w:type="spellEnd"/>
            <w:r w:rsidRPr="007335B4">
              <w:rPr>
                <w:i/>
                <w:lang w:val="en-US"/>
              </w:rPr>
              <w:t>": "",</w:t>
            </w:r>
          </w:p>
          <w:p w14:paraId="23FF6EBF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</w:t>
            </w:r>
            <w:proofErr w:type="spellStart"/>
            <w:r w:rsidRPr="007335B4">
              <w:rPr>
                <w:i/>
                <w:lang w:val="en-US"/>
              </w:rPr>
              <w:t>perimeter_desc_loc</w:t>
            </w:r>
            <w:proofErr w:type="spellEnd"/>
            <w:r w:rsidRPr="007335B4">
              <w:rPr>
                <w:i/>
                <w:lang w:val="en-US"/>
              </w:rPr>
              <w:t>": "",</w:t>
            </w:r>
          </w:p>
          <w:p w14:paraId="19486C3B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"bus_line_cod_1_loc": "",</w:t>
            </w:r>
          </w:p>
          <w:p w14:paraId="0A6CDAEB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"bus_line_desc_1_loc": "",</w:t>
            </w:r>
          </w:p>
          <w:p w14:paraId="0D1727CA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"bus_line_cod_2_loc": "",</w:t>
            </w:r>
          </w:p>
          <w:p w14:paraId="4C5E2F9F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"bus_line_desc_2_loc": "",</w:t>
            </w:r>
          </w:p>
          <w:p w14:paraId="5455CC4A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"bus_line_cod_3_loc": "",</w:t>
            </w:r>
          </w:p>
          <w:p w14:paraId="7A8B1170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"bus_line_desc_3_loc": "",</w:t>
            </w:r>
          </w:p>
          <w:p w14:paraId="4428FEBB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"bus_line_cod_4_loc": "",</w:t>
            </w:r>
          </w:p>
          <w:p w14:paraId="73C12E50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"bus_line_desc_4_loc": "",</w:t>
            </w:r>
          </w:p>
          <w:p w14:paraId="551A9FDB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"bus_line_cod_5_loc": "",</w:t>
            </w:r>
          </w:p>
          <w:p w14:paraId="79738ADE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"bus_line_desc_5_loc": "",</w:t>
            </w:r>
          </w:p>
          <w:p w14:paraId="60A35F95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"serv_cod_1_loc": "",</w:t>
            </w:r>
          </w:p>
          <w:p w14:paraId="7696B78F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"serv_desc_1_loc": "",</w:t>
            </w:r>
          </w:p>
          <w:p w14:paraId="0F0CE063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"serv_cod_2_loc": "",</w:t>
            </w:r>
          </w:p>
          <w:p w14:paraId="7C08FE1E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"serv_desc_2_loc": "",</w:t>
            </w:r>
          </w:p>
          <w:p w14:paraId="0009C208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"serv_cod_3_loc": "",</w:t>
            </w:r>
          </w:p>
          <w:p w14:paraId="11656D93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"serv_desc_3_loc": "",</w:t>
            </w:r>
          </w:p>
          <w:p w14:paraId="7B294A83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"serv_cod_4_loc": "",</w:t>
            </w:r>
          </w:p>
          <w:p w14:paraId="7A1C6E3A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"serv_desc_4_loc": "",</w:t>
            </w:r>
          </w:p>
          <w:p w14:paraId="2FBDB1C4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"serv_cod_5_loc": "",</w:t>
            </w:r>
          </w:p>
          <w:p w14:paraId="1B596813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"serv_desc_5_loc": "",</w:t>
            </w:r>
          </w:p>
          <w:p w14:paraId="4FFA5966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"staff_cod_1_loc": "",</w:t>
            </w:r>
          </w:p>
          <w:p w14:paraId="5244763F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"staff_desc_1_loc": "",</w:t>
            </w:r>
          </w:p>
          <w:p w14:paraId="277920B6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"staff_cod_2_loc": "",</w:t>
            </w:r>
          </w:p>
          <w:p w14:paraId="6CE8A714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"staff_desc_2_loc": "",</w:t>
            </w:r>
          </w:p>
          <w:p w14:paraId="345E969D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"staff_cod_3_loc": "",</w:t>
            </w:r>
          </w:p>
          <w:p w14:paraId="2BC4D1B0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"staff_desc_3_loc": "",</w:t>
            </w:r>
          </w:p>
          <w:p w14:paraId="38AD1FCF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"staff_cod_4_loc": "",</w:t>
            </w:r>
          </w:p>
          <w:p w14:paraId="64AA1DFD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"staff_desc_4_loc": "",</w:t>
            </w:r>
          </w:p>
          <w:p w14:paraId="6D4D7249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"staff_cod_5_loc": "",</w:t>
            </w:r>
          </w:p>
          <w:p w14:paraId="4F2652A1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"staff_desc_5_loc": "",</w:t>
            </w:r>
          </w:p>
          <w:p w14:paraId="0C3CCAED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</w:t>
            </w:r>
            <w:proofErr w:type="spellStart"/>
            <w:r w:rsidRPr="007335B4">
              <w:rPr>
                <w:i/>
                <w:lang w:val="en-US"/>
              </w:rPr>
              <w:t>u_org_cod</w:t>
            </w:r>
            <w:proofErr w:type="spellEnd"/>
            <w:r w:rsidRPr="007335B4">
              <w:rPr>
                <w:i/>
                <w:lang w:val="en-US"/>
              </w:rPr>
              <w:t>": "1704230010",</w:t>
            </w:r>
          </w:p>
          <w:p w14:paraId="3F926329" w14:textId="722823F3" w:rsidR="002B23CA" w:rsidRPr="007335B4" w:rsidRDefault="002B23CA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 xml:space="preserve">                                       "</w:t>
            </w:r>
            <w:proofErr w:type="spellStart"/>
            <w:r w:rsidRPr="007335B4">
              <w:rPr>
                <w:i/>
                <w:lang w:val="en-US"/>
              </w:rPr>
              <w:t>num_hc</w:t>
            </w:r>
            <w:proofErr w:type="spellEnd"/>
            <w:r w:rsidRPr="007335B4">
              <w:rPr>
                <w:i/>
                <w:lang w:val="en-US"/>
              </w:rPr>
              <w:t>": "00000",</w:t>
            </w:r>
          </w:p>
          <w:p w14:paraId="134190CF" w14:textId="77777777" w:rsidR="00AF6BA1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"</w:t>
            </w:r>
            <w:proofErr w:type="spellStart"/>
            <w:r w:rsidRPr="007335B4">
              <w:rPr>
                <w:i/>
                <w:lang w:val="en-US"/>
              </w:rPr>
              <w:t>sync_date_time</w:t>
            </w:r>
            <w:proofErr w:type="spellEnd"/>
            <w:r w:rsidRPr="007335B4">
              <w:rPr>
                <w:i/>
                <w:lang w:val="en-US"/>
              </w:rPr>
              <w:t>": "2019-07-16T12:25:39.146155"</w:t>
            </w:r>
            <w:r w:rsidR="00BB315D">
              <w:rPr>
                <w:i/>
                <w:lang w:val="en-US"/>
              </w:rPr>
              <w:t>,</w:t>
            </w:r>
          </w:p>
          <w:p w14:paraId="0ED622F7" w14:textId="7B90717A" w:rsidR="00BB315D" w:rsidRPr="007335B4" w:rsidRDefault="00BB315D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>
              <w:rPr>
                <w:i/>
                <w:lang w:val="en-US"/>
              </w:rPr>
              <w:t xml:space="preserve">                                      “</w:t>
            </w:r>
            <w:proofErr w:type="spellStart"/>
            <w:r>
              <w:rPr>
                <w:i/>
                <w:lang w:val="en-US"/>
              </w:rPr>
              <w:t>total_cost_centers</w:t>
            </w:r>
            <w:proofErr w:type="spellEnd"/>
            <w:r>
              <w:rPr>
                <w:i/>
                <w:lang w:val="en-US"/>
              </w:rPr>
              <w:t>”: 12</w:t>
            </w:r>
          </w:p>
          <w:p w14:paraId="555D1D34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  <w:t>}</w:t>
            </w:r>
          </w:p>
          <w:p w14:paraId="70364315" w14:textId="77777777" w:rsidR="00AF6BA1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ab/>
              <w:t>]</w:t>
            </w:r>
          </w:p>
          <w:p w14:paraId="758FD431" w14:textId="6CB86BBF" w:rsidR="00136452" w:rsidRPr="007335B4" w:rsidRDefault="00AF6BA1" w:rsidP="00AF6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7335B4">
              <w:rPr>
                <w:i/>
                <w:lang w:val="en-US"/>
              </w:rPr>
              <w:t>}</w:t>
            </w:r>
            <w:r w:rsidRPr="007335B4">
              <w:rPr>
                <w:i/>
                <w:lang w:val="en-US"/>
              </w:rPr>
              <w:tab/>
            </w:r>
            <w:r w:rsidRPr="007335B4">
              <w:rPr>
                <w:i/>
                <w:lang w:val="en-US"/>
              </w:rPr>
              <w:tab/>
            </w:r>
          </w:p>
        </w:tc>
      </w:tr>
      <w:tr w:rsidR="00BB315D" w:rsidRPr="002B23CA" w14:paraId="430B45B8" w14:textId="77777777" w:rsidTr="00960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" w:type="pct"/>
            <w:shd w:val="clear" w:color="auto" w:fill="auto"/>
          </w:tcPr>
          <w:p w14:paraId="5E50B30A" w14:textId="48080BD0" w:rsidR="00BB315D" w:rsidRPr="007335B4" w:rsidRDefault="00BB315D" w:rsidP="00C85405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</w:p>
        </w:tc>
        <w:tc>
          <w:tcPr>
            <w:tcW w:w="4070" w:type="pct"/>
          </w:tcPr>
          <w:p w14:paraId="58F17B12" w14:textId="77777777" w:rsidR="00BB315D" w:rsidRPr="007335B4" w:rsidRDefault="00BB315D" w:rsidP="00AF6BA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/>
              </w:rPr>
            </w:pPr>
          </w:p>
        </w:tc>
      </w:tr>
    </w:tbl>
    <w:p w14:paraId="6EFBF6AB" w14:textId="73E4744B" w:rsidR="00136452" w:rsidRDefault="00AD0676" w:rsidP="00AD0676">
      <w:pPr>
        <w:jc w:val="center"/>
        <w:rPr>
          <w:b/>
          <w:sz w:val="18"/>
        </w:rPr>
      </w:pPr>
      <w:bookmarkStart w:id="61" w:name="_Toc15482905"/>
      <w:r w:rsidRPr="00AD0676">
        <w:rPr>
          <w:b/>
          <w:sz w:val="18"/>
        </w:rPr>
        <w:t xml:space="preserve">Tabella </w:t>
      </w:r>
      <w:r w:rsidRPr="00AD0676">
        <w:rPr>
          <w:b/>
          <w:sz w:val="18"/>
        </w:rPr>
        <w:fldChar w:fldCharType="begin"/>
      </w:r>
      <w:r w:rsidRPr="00AD0676">
        <w:rPr>
          <w:b/>
          <w:sz w:val="18"/>
        </w:rPr>
        <w:instrText xml:space="preserve"> SEQ Tabella \* ARABIC </w:instrText>
      </w:r>
      <w:r w:rsidRPr="00AD0676">
        <w:rPr>
          <w:b/>
          <w:sz w:val="18"/>
        </w:rPr>
        <w:fldChar w:fldCharType="separate"/>
      </w:r>
      <w:r w:rsidR="0052257A">
        <w:rPr>
          <w:b/>
          <w:noProof/>
          <w:sz w:val="18"/>
        </w:rPr>
        <w:t>12</w:t>
      </w:r>
      <w:r w:rsidRPr="00AD0676">
        <w:rPr>
          <w:b/>
          <w:sz w:val="18"/>
        </w:rPr>
        <w:fldChar w:fldCharType="end"/>
      </w:r>
      <w:r w:rsidRPr="00AD0676">
        <w:rPr>
          <w:b/>
          <w:sz w:val="18"/>
        </w:rPr>
        <w:t xml:space="preserve"> – Esempio E-API recupero U</w:t>
      </w:r>
      <w:r w:rsidR="00654813">
        <w:rPr>
          <w:b/>
          <w:sz w:val="18"/>
        </w:rPr>
        <w:t>nità Organizzative</w:t>
      </w:r>
      <w:bookmarkEnd w:id="61"/>
    </w:p>
    <w:p w14:paraId="6787ECF1" w14:textId="77777777" w:rsidR="00854CA0" w:rsidRDefault="00854CA0" w:rsidP="00AD0676">
      <w:pPr>
        <w:jc w:val="center"/>
        <w:rPr>
          <w:b/>
          <w:sz w:val="18"/>
        </w:rPr>
      </w:pPr>
    </w:p>
    <w:p w14:paraId="3CDEAABB" w14:textId="77777777" w:rsidR="00854CA0" w:rsidRDefault="00854CA0" w:rsidP="00854CA0">
      <w:pPr>
        <w:pStyle w:val="Titolo3"/>
      </w:pPr>
      <w:bookmarkStart w:id="62" w:name="_Toc15482858"/>
      <w:r>
        <w:t>Errori</w:t>
      </w:r>
      <w:bookmarkEnd w:id="62"/>
    </w:p>
    <w:p w14:paraId="454889CC" w14:textId="4F8B1AFB" w:rsidR="00854CA0" w:rsidRDefault="00854CA0" w:rsidP="00854CA0">
      <w:pPr>
        <w:jc w:val="left"/>
        <w:rPr>
          <w:rFonts w:asciiTheme="minorHAnsi" w:hAnsiTheme="minorHAnsi" w:cstheme="minorHAnsi"/>
          <w:sz w:val="24"/>
          <w:szCs w:val="24"/>
        </w:rPr>
      </w:pPr>
      <w:r w:rsidRPr="00405DB9">
        <w:rPr>
          <w:rFonts w:asciiTheme="minorHAnsi" w:hAnsiTheme="minorHAnsi" w:cstheme="minorHAnsi"/>
          <w:sz w:val="24"/>
          <w:szCs w:val="24"/>
        </w:rPr>
        <w:t xml:space="preserve">La seguente tabella descrive i possibili errori </w:t>
      </w:r>
      <w:r w:rsidR="007335B4">
        <w:rPr>
          <w:rFonts w:asciiTheme="minorHAnsi" w:hAnsiTheme="minorHAnsi" w:cstheme="minorHAnsi"/>
          <w:sz w:val="24"/>
          <w:szCs w:val="24"/>
        </w:rPr>
        <w:t>restituiti</w:t>
      </w:r>
      <w:r w:rsidRPr="00405DB9">
        <w:rPr>
          <w:rFonts w:asciiTheme="minorHAnsi" w:hAnsiTheme="minorHAnsi" w:cstheme="minorHAnsi"/>
          <w:sz w:val="24"/>
          <w:szCs w:val="24"/>
        </w:rPr>
        <w:t xml:space="preserve"> dall’API.</w:t>
      </w:r>
    </w:p>
    <w:p w14:paraId="527BEF5A" w14:textId="77777777" w:rsidR="007335B4" w:rsidRPr="00405DB9" w:rsidRDefault="007335B4" w:rsidP="00854CA0">
      <w:pPr>
        <w:jc w:val="left"/>
        <w:rPr>
          <w:rFonts w:asciiTheme="minorHAnsi" w:hAnsiTheme="minorHAnsi" w:cstheme="minorHAnsi"/>
          <w:sz w:val="24"/>
          <w:szCs w:val="24"/>
        </w:rPr>
      </w:pPr>
    </w:p>
    <w:tbl>
      <w:tblPr>
        <w:tblStyle w:val="Tabellagriglia4-colore1"/>
        <w:tblW w:w="5000" w:type="pct"/>
        <w:tblLook w:val="04A0" w:firstRow="1" w:lastRow="0" w:firstColumn="1" w:lastColumn="0" w:noHBand="0" w:noVBand="1"/>
      </w:tblPr>
      <w:tblGrid>
        <w:gridCol w:w="1415"/>
        <w:gridCol w:w="1700"/>
        <w:gridCol w:w="1841"/>
        <w:gridCol w:w="2127"/>
        <w:gridCol w:w="2318"/>
      </w:tblGrid>
      <w:tr w:rsidR="007335B4" w:rsidRPr="00912ECE" w14:paraId="31734B95" w14:textId="77777777" w:rsidTr="007335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3" w:type="pct"/>
            <w:hideMark/>
          </w:tcPr>
          <w:p w14:paraId="1B873D1A" w14:textId="77777777" w:rsidR="007335B4" w:rsidRPr="00527FED" w:rsidRDefault="007335B4" w:rsidP="007335B4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HTTP Status Code</w:t>
            </w:r>
          </w:p>
        </w:tc>
        <w:tc>
          <w:tcPr>
            <w:tcW w:w="904" w:type="pct"/>
          </w:tcPr>
          <w:p w14:paraId="2E3FC8AA" w14:textId="77777777" w:rsidR="007335B4" w:rsidRPr="00527FED" w:rsidRDefault="007335B4" w:rsidP="007335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Code</w:t>
            </w:r>
          </w:p>
        </w:tc>
        <w:tc>
          <w:tcPr>
            <w:tcW w:w="979" w:type="pct"/>
            <w:hideMark/>
          </w:tcPr>
          <w:p w14:paraId="600200C4" w14:textId="77777777" w:rsidR="007335B4" w:rsidRPr="00527FED" w:rsidRDefault="007335B4" w:rsidP="007335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Message</w:t>
            </w:r>
          </w:p>
        </w:tc>
        <w:tc>
          <w:tcPr>
            <w:tcW w:w="1131" w:type="pct"/>
            <w:hideMark/>
          </w:tcPr>
          <w:p w14:paraId="47E44555" w14:textId="77777777" w:rsidR="007335B4" w:rsidRPr="00527FED" w:rsidRDefault="007335B4" w:rsidP="007335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1233" w:type="pct"/>
            <w:hideMark/>
          </w:tcPr>
          <w:p w14:paraId="1B449776" w14:textId="77777777" w:rsidR="007335B4" w:rsidRPr="00527FED" w:rsidRDefault="007335B4" w:rsidP="007335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Notes</w:t>
            </w:r>
          </w:p>
        </w:tc>
      </w:tr>
      <w:tr w:rsidR="007335B4" w:rsidRPr="0061330B" w14:paraId="7A0D030E" w14:textId="77777777" w:rsidTr="00733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3" w:type="pct"/>
          </w:tcPr>
          <w:p w14:paraId="2F275212" w14:textId="77777777" w:rsidR="007335B4" w:rsidRDefault="007335B4" w:rsidP="007335B4">
            <w:pPr>
              <w:jc w:val="left"/>
              <w:rPr>
                <w:lang w:val="en-US" w:eastAsia="en-US"/>
              </w:rPr>
            </w:pPr>
            <w:r>
              <w:rPr>
                <w:lang w:val="en-US" w:eastAsia="en-US"/>
              </w:rPr>
              <w:t>400</w:t>
            </w:r>
          </w:p>
        </w:tc>
        <w:tc>
          <w:tcPr>
            <w:tcW w:w="904" w:type="pct"/>
          </w:tcPr>
          <w:p w14:paraId="12844632" w14:textId="77777777" w:rsidR="007335B4" w:rsidRDefault="007335B4" w:rsidP="007335B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400</w:t>
            </w:r>
          </w:p>
        </w:tc>
        <w:tc>
          <w:tcPr>
            <w:tcW w:w="979" w:type="pct"/>
          </w:tcPr>
          <w:p w14:paraId="7785B4D7" w14:textId="77777777" w:rsidR="007335B4" w:rsidRDefault="007335B4" w:rsidP="007335B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Bad Request</w:t>
            </w:r>
          </w:p>
        </w:tc>
        <w:tc>
          <w:tcPr>
            <w:tcW w:w="1131" w:type="pct"/>
          </w:tcPr>
          <w:p w14:paraId="5F77A3A6" w14:textId="77777777" w:rsidR="007335B4" w:rsidRPr="0061330B" w:rsidRDefault="007335B4" w:rsidP="007335B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 w:rsidRPr="0061330B">
              <w:rPr>
                <w:lang w:val="en-US" w:eastAsia="en-US"/>
              </w:rPr>
              <w:t>The request cannot be fulfilled</w:t>
            </w:r>
            <w:r>
              <w:rPr>
                <w:lang w:val="en-US" w:eastAsia="en-US"/>
              </w:rPr>
              <w:t xml:space="preserve"> due to bad syntax</w:t>
            </w:r>
          </w:p>
        </w:tc>
        <w:tc>
          <w:tcPr>
            <w:tcW w:w="1233" w:type="pct"/>
          </w:tcPr>
          <w:p w14:paraId="0BCE07C7" w14:textId="77777777" w:rsidR="007335B4" w:rsidRPr="0061330B" w:rsidRDefault="007335B4" w:rsidP="007335B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eastAsia="en-US"/>
              </w:rPr>
              <w:t xml:space="preserve">La </w:t>
            </w:r>
            <w:r w:rsidRPr="0061330B">
              <w:rPr>
                <w:lang w:eastAsia="en-US"/>
              </w:rPr>
              <w:t>data in input non ri</w:t>
            </w:r>
            <w:r>
              <w:rPr>
                <w:lang w:eastAsia="en-US"/>
              </w:rPr>
              <w:t>spetta la sintassi prestabilita o il tipo è differente da quelli accettati dall’</w:t>
            </w:r>
            <w:proofErr w:type="spellStart"/>
            <w:r>
              <w:rPr>
                <w:lang w:eastAsia="en-US"/>
              </w:rPr>
              <w:t>endpoint</w:t>
            </w:r>
            <w:proofErr w:type="spellEnd"/>
            <w:r>
              <w:rPr>
                <w:lang w:eastAsia="en-US"/>
              </w:rPr>
              <w:t>.</w:t>
            </w:r>
          </w:p>
        </w:tc>
      </w:tr>
      <w:tr w:rsidR="007335B4" w:rsidRPr="0008117D" w14:paraId="71DE3696" w14:textId="77777777" w:rsidTr="00733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3" w:type="pct"/>
          </w:tcPr>
          <w:p w14:paraId="603B1EE7" w14:textId="77777777" w:rsidR="007335B4" w:rsidRPr="00527FED" w:rsidRDefault="007335B4" w:rsidP="007335B4">
            <w:pPr>
              <w:jc w:val="left"/>
              <w:rPr>
                <w:lang w:val="en-US" w:eastAsia="en-US"/>
              </w:rPr>
            </w:pPr>
            <w:r>
              <w:rPr>
                <w:lang w:val="en-US" w:eastAsia="en-US"/>
              </w:rPr>
              <w:t>401</w:t>
            </w:r>
          </w:p>
        </w:tc>
        <w:tc>
          <w:tcPr>
            <w:tcW w:w="904" w:type="pct"/>
          </w:tcPr>
          <w:p w14:paraId="571D76A2" w14:textId="77777777" w:rsidR="007335B4" w:rsidRPr="00527FED" w:rsidRDefault="007335B4" w:rsidP="007335B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401</w:t>
            </w:r>
          </w:p>
        </w:tc>
        <w:tc>
          <w:tcPr>
            <w:tcW w:w="979" w:type="pct"/>
          </w:tcPr>
          <w:p w14:paraId="205D0237" w14:textId="77777777" w:rsidR="007335B4" w:rsidRPr="00527FED" w:rsidRDefault="007335B4" w:rsidP="007335B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Unauthorized</w:t>
            </w:r>
          </w:p>
        </w:tc>
        <w:tc>
          <w:tcPr>
            <w:tcW w:w="1131" w:type="pct"/>
          </w:tcPr>
          <w:p w14:paraId="2B2AB7E5" w14:textId="77777777" w:rsidR="007335B4" w:rsidRPr="00527FED" w:rsidRDefault="007335B4" w:rsidP="007335B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User is not authorized to the resource.</w:t>
            </w:r>
          </w:p>
        </w:tc>
        <w:tc>
          <w:tcPr>
            <w:tcW w:w="1233" w:type="pct"/>
          </w:tcPr>
          <w:p w14:paraId="20DDA3B6" w14:textId="77777777" w:rsidR="007335B4" w:rsidRPr="0008117D" w:rsidRDefault="007335B4" w:rsidP="007335B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 w:rsidRPr="0008117D">
              <w:rPr>
                <w:lang w:eastAsia="en-US"/>
              </w:rPr>
              <w:t>Username e/o password non sono stati correttamente inseriti.</w:t>
            </w:r>
          </w:p>
        </w:tc>
      </w:tr>
      <w:tr w:rsidR="007335B4" w:rsidRPr="0008117D" w14:paraId="2649BC47" w14:textId="77777777" w:rsidTr="00733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3" w:type="pct"/>
          </w:tcPr>
          <w:p w14:paraId="74E0FE8B" w14:textId="77777777" w:rsidR="007335B4" w:rsidRDefault="007335B4" w:rsidP="007335B4">
            <w:pPr>
              <w:jc w:val="left"/>
              <w:rPr>
                <w:lang w:val="en-US" w:eastAsia="en-US"/>
              </w:rPr>
            </w:pPr>
            <w:r>
              <w:rPr>
                <w:lang w:val="en-US" w:eastAsia="en-US"/>
              </w:rPr>
              <w:t>404</w:t>
            </w:r>
          </w:p>
        </w:tc>
        <w:tc>
          <w:tcPr>
            <w:tcW w:w="904" w:type="pct"/>
          </w:tcPr>
          <w:p w14:paraId="7692039E" w14:textId="77777777" w:rsidR="007335B4" w:rsidRDefault="007335B4" w:rsidP="007335B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404</w:t>
            </w:r>
          </w:p>
        </w:tc>
        <w:tc>
          <w:tcPr>
            <w:tcW w:w="979" w:type="pct"/>
          </w:tcPr>
          <w:p w14:paraId="5AA1BE9B" w14:textId="77777777" w:rsidR="007335B4" w:rsidRDefault="007335B4" w:rsidP="007335B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Not Found</w:t>
            </w:r>
          </w:p>
        </w:tc>
        <w:tc>
          <w:tcPr>
            <w:tcW w:w="1131" w:type="pct"/>
          </w:tcPr>
          <w:p w14:paraId="0A1A240B" w14:textId="77777777" w:rsidR="007335B4" w:rsidRDefault="007335B4" w:rsidP="007335B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The resource has not been found.</w:t>
            </w:r>
          </w:p>
        </w:tc>
        <w:tc>
          <w:tcPr>
            <w:tcW w:w="1233" w:type="pct"/>
          </w:tcPr>
          <w:p w14:paraId="27E56468" w14:textId="77777777" w:rsidR="007335B4" w:rsidRPr="0008117D" w:rsidRDefault="007335B4" w:rsidP="007335B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US"/>
              </w:rPr>
            </w:pPr>
            <w:r w:rsidRPr="0008117D">
              <w:rPr>
                <w:lang w:eastAsia="en-US"/>
              </w:rPr>
              <w:t xml:space="preserve">Questo errore è il risultato di una interrogazione ad un </w:t>
            </w:r>
            <w:proofErr w:type="spellStart"/>
            <w:r w:rsidRPr="0008117D">
              <w:rPr>
                <w:lang w:eastAsia="en-US"/>
              </w:rPr>
              <w:t>endpoint</w:t>
            </w:r>
            <w:proofErr w:type="spellEnd"/>
            <w:r w:rsidRPr="0008117D">
              <w:rPr>
                <w:lang w:eastAsia="en-US"/>
              </w:rPr>
              <w:t xml:space="preserve"> non corretto.</w:t>
            </w:r>
          </w:p>
        </w:tc>
      </w:tr>
      <w:tr w:rsidR="007335B4" w:rsidRPr="0008117D" w14:paraId="12EE13D8" w14:textId="77777777" w:rsidTr="00733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3" w:type="pct"/>
          </w:tcPr>
          <w:p w14:paraId="75C8C91B" w14:textId="77777777" w:rsidR="007335B4" w:rsidRDefault="007335B4" w:rsidP="007335B4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500</w:t>
            </w:r>
          </w:p>
        </w:tc>
        <w:tc>
          <w:tcPr>
            <w:tcW w:w="904" w:type="pct"/>
          </w:tcPr>
          <w:p w14:paraId="32D7FE6E" w14:textId="77777777" w:rsidR="007335B4" w:rsidRPr="00527FED" w:rsidRDefault="007335B4" w:rsidP="00733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500</w:t>
            </w:r>
          </w:p>
        </w:tc>
        <w:tc>
          <w:tcPr>
            <w:tcW w:w="979" w:type="pct"/>
          </w:tcPr>
          <w:p w14:paraId="234891E9" w14:textId="77777777" w:rsidR="007335B4" w:rsidRPr="00527FED" w:rsidRDefault="007335B4" w:rsidP="00733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Internal Server Error</w:t>
            </w:r>
          </w:p>
        </w:tc>
        <w:tc>
          <w:tcPr>
            <w:tcW w:w="1131" w:type="pct"/>
          </w:tcPr>
          <w:p w14:paraId="32126A37" w14:textId="77777777" w:rsidR="007335B4" w:rsidRPr="00527FED" w:rsidRDefault="007335B4" w:rsidP="00733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The resource generate an internal error.</w:t>
            </w:r>
          </w:p>
        </w:tc>
        <w:tc>
          <w:tcPr>
            <w:tcW w:w="1233" w:type="pct"/>
          </w:tcPr>
          <w:p w14:paraId="0781A044" w14:textId="77777777" w:rsidR="007335B4" w:rsidRPr="0008117D" w:rsidRDefault="007335B4" w:rsidP="007335B4">
            <w:pPr>
              <w:keepNext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 w:rsidRPr="0008117D">
              <w:rPr>
                <w:lang w:eastAsia="en-US"/>
              </w:rPr>
              <w:t>Questo errore potrebbe essere dipendente dal sistema.</w:t>
            </w:r>
            <w:r>
              <w:rPr>
                <w:lang w:eastAsia="en-US"/>
              </w:rPr>
              <w:t xml:space="preserve"> In tal caso sarà necessario contattare l’amministratore del sistema.</w:t>
            </w:r>
          </w:p>
        </w:tc>
      </w:tr>
    </w:tbl>
    <w:p w14:paraId="501067E7" w14:textId="77777777" w:rsidR="00854CA0" w:rsidRPr="000B274B" w:rsidRDefault="00854CA0" w:rsidP="00854CA0">
      <w:pPr>
        <w:jc w:val="center"/>
        <w:rPr>
          <w:b/>
          <w:sz w:val="18"/>
        </w:rPr>
      </w:pPr>
      <w:bookmarkStart w:id="63" w:name="_Toc15482906"/>
      <w:r w:rsidRPr="00AD0676">
        <w:rPr>
          <w:b/>
          <w:sz w:val="18"/>
        </w:rPr>
        <w:t xml:space="preserve">Tabella </w:t>
      </w:r>
      <w:r w:rsidRPr="00AD0676">
        <w:rPr>
          <w:b/>
          <w:sz w:val="18"/>
        </w:rPr>
        <w:fldChar w:fldCharType="begin"/>
      </w:r>
      <w:r w:rsidRPr="00AD0676">
        <w:rPr>
          <w:b/>
          <w:sz w:val="18"/>
        </w:rPr>
        <w:instrText xml:space="preserve"> SEQ Tabella \* ARABIC </w:instrText>
      </w:r>
      <w:r w:rsidRPr="00AD0676">
        <w:rPr>
          <w:b/>
          <w:sz w:val="18"/>
        </w:rPr>
        <w:fldChar w:fldCharType="separate"/>
      </w:r>
      <w:r w:rsidR="0052257A">
        <w:rPr>
          <w:b/>
          <w:noProof/>
          <w:sz w:val="18"/>
        </w:rPr>
        <w:t>13</w:t>
      </w:r>
      <w:r w:rsidRPr="00AD0676">
        <w:rPr>
          <w:b/>
          <w:sz w:val="18"/>
        </w:rPr>
        <w:fldChar w:fldCharType="end"/>
      </w:r>
      <w:r w:rsidRPr="00AD0676">
        <w:rPr>
          <w:b/>
          <w:sz w:val="18"/>
        </w:rPr>
        <w:t xml:space="preserve"> – </w:t>
      </w:r>
      <w:r>
        <w:rPr>
          <w:b/>
          <w:sz w:val="18"/>
        </w:rPr>
        <w:t>Lista degli errori</w:t>
      </w:r>
      <w:bookmarkEnd w:id="63"/>
    </w:p>
    <w:p w14:paraId="70473B68" w14:textId="27C3CEB4" w:rsidR="00AD643B" w:rsidRDefault="000D6ABE" w:rsidP="00AD643B">
      <w:pPr>
        <w:pStyle w:val="Titolo2"/>
      </w:pPr>
      <w:bookmarkStart w:id="64" w:name="_Toc15482859"/>
      <w:r>
        <w:t>API</w:t>
      </w:r>
      <w:r w:rsidR="00AD643B">
        <w:t xml:space="preserve"> per il recupero dei CC</w:t>
      </w:r>
      <w:bookmarkEnd w:id="64"/>
    </w:p>
    <w:p w14:paraId="74A25B23" w14:textId="18CF0D95" w:rsidR="00AD643B" w:rsidRDefault="00AD643B" w:rsidP="00F06860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L’</w:t>
      </w:r>
      <w:r w:rsidR="000D6ABE">
        <w:rPr>
          <w:rFonts w:asciiTheme="minorHAnsi" w:hAnsiTheme="minorHAnsi" w:cstheme="minorHAnsi"/>
          <w:sz w:val="24"/>
          <w:szCs w:val="24"/>
        </w:rPr>
        <w:t>e-</w:t>
      </w:r>
      <w:r>
        <w:rPr>
          <w:rFonts w:asciiTheme="minorHAnsi" w:hAnsiTheme="minorHAnsi" w:cstheme="minorHAnsi"/>
          <w:sz w:val="24"/>
          <w:szCs w:val="24"/>
        </w:rPr>
        <w:t>API restituisce un elenco di CC persistiti relativamente alle associazioni elaborate.</w:t>
      </w:r>
      <w:r w:rsidR="00F06860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Le elaborazioni prese in considerazione dal sistema sono quelle avvenute successivamente alla data indicata in input.</w:t>
      </w:r>
    </w:p>
    <w:p w14:paraId="7BA74260" w14:textId="172DBE15" w:rsidR="00AD643B" w:rsidRDefault="00AD643B" w:rsidP="00F06860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L’elenco di CC in output si comporrà dei CC estratti considerando i parametri in input.</w:t>
      </w:r>
    </w:p>
    <w:p w14:paraId="5AAA4579" w14:textId="77777777" w:rsidR="00AD643B" w:rsidRDefault="00AD643B" w:rsidP="00AD643B">
      <w:pPr>
        <w:pStyle w:val="Titolo3"/>
      </w:pPr>
      <w:bookmarkStart w:id="65" w:name="_Toc15482860"/>
      <w:r>
        <w:t>Specifiche</w:t>
      </w:r>
      <w:bookmarkEnd w:id="65"/>
    </w:p>
    <w:p w14:paraId="61A67405" w14:textId="50E1D776" w:rsidR="00632914" w:rsidRDefault="00570581" w:rsidP="00405DB9">
      <w:pPr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Di seguito è dettagliata l’interfaccia esposta dal sistema per il recupero dei CC.</w:t>
      </w:r>
    </w:p>
    <w:p w14:paraId="0313ADAD" w14:textId="77777777" w:rsidR="00405DB9" w:rsidRPr="00405DB9" w:rsidRDefault="00405DB9" w:rsidP="00405DB9">
      <w:pPr>
        <w:jc w:val="left"/>
        <w:rPr>
          <w:rFonts w:asciiTheme="minorHAnsi" w:hAnsiTheme="minorHAnsi" w:cstheme="minorHAnsi"/>
          <w:sz w:val="24"/>
          <w:szCs w:val="24"/>
        </w:rPr>
      </w:pPr>
    </w:p>
    <w:tbl>
      <w:tblPr>
        <w:tblStyle w:val="Elencochiaro-Colore1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7"/>
        <w:gridCol w:w="7594"/>
      </w:tblGrid>
      <w:tr w:rsidR="00570581" w:rsidRPr="00FE3D9E" w14:paraId="157456DF" w14:textId="0C618606" w:rsidTr="00F068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pct"/>
            <w:shd w:val="clear" w:color="auto" w:fill="DBE5F1" w:themeFill="accent1" w:themeFillTint="33"/>
          </w:tcPr>
          <w:p w14:paraId="71971A04" w14:textId="77777777" w:rsidR="00570581" w:rsidRPr="006715FA" w:rsidRDefault="00570581" w:rsidP="00504308">
            <w:pPr>
              <w:rPr>
                <w:rFonts w:asciiTheme="minorHAnsi" w:hAnsiTheme="minorHAnsi" w:cstheme="minorHAnsi"/>
                <w:color w:val="000000" w:themeColor="text1"/>
                <w:sz w:val="20"/>
                <w:lang w:val="en-GB"/>
              </w:rPr>
            </w:pPr>
            <w:proofErr w:type="spellStart"/>
            <w:r w:rsidRPr="006715FA">
              <w:rPr>
                <w:rFonts w:asciiTheme="minorHAnsi" w:hAnsiTheme="minorHAnsi" w:cstheme="minorHAnsi"/>
                <w:color w:val="000000" w:themeColor="text1"/>
                <w:sz w:val="20"/>
                <w:lang w:val="en-GB"/>
              </w:rPr>
              <w:t>HTTPmethod</w:t>
            </w:r>
            <w:proofErr w:type="spellEnd"/>
          </w:p>
        </w:tc>
        <w:tc>
          <w:tcPr>
            <w:tcW w:w="4039" w:type="pct"/>
            <w:shd w:val="clear" w:color="auto" w:fill="FFFFFF" w:themeFill="background1"/>
          </w:tcPr>
          <w:p w14:paraId="4CCDFD1E" w14:textId="77777777" w:rsidR="00570581" w:rsidRPr="0063618E" w:rsidRDefault="00570581" w:rsidP="005043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  <w:szCs w:val="22"/>
              </w:rPr>
            </w:pPr>
            <w:r w:rsidRPr="0063618E">
              <w:rPr>
                <w:b w:val="0"/>
                <w:color w:val="auto"/>
                <w:szCs w:val="22"/>
              </w:rPr>
              <w:t>GET</w:t>
            </w:r>
          </w:p>
        </w:tc>
      </w:tr>
      <w:tr w:rsidR="00570581" w:rsidRPr="00BB315D" w14:paraId="41A58579" w14:textId="26E522DA" w:rsidTr="00F068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pct"/>
            <w:shd w:val="clear" w:color="auto" w:fill="DBE5F1" w:themeFill="accent1" w:themeFillTint="33"/>
          </w:tcPr>
          <w:p w14:paraId="2B355CDD" w14:textId="77777777" w:rsidR="00570581" w:rsidRPr="006715FA" w:rsidRDefault="00570581" w:rsidP="00504308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  <w:lang w:val="en-GB"/>
              </w:rPr>
            </w:pPr>
            <w:r w:rsidRPr="006715FA">
              <w:rPr>
                <w:rFonts w:asciiTheme="minorHAnsi" w:hAnsiTheme="minorHAnsi" w:cstheme="minorHAnsi"/>
                <w:color w:val="000000" w:themeColor="text1"/>
                <w:sz w:val="20"/>
                <w:lang w:val="en-GB"/>
              </w:rPr>
              <w:t>Endpoint</w:t>
            </w:r>
          </w:p>
        </w:tc>
        <w:tc>
          <w:tcPr>
            <w:tcW w:w="4039" w:type="pct"/>
          </w:tcPr>
          <w:p w14:paraId="39385870" w14:textId="2C5D6B24" w:rsidR="00570581" w:rsidRPr="0006020D" w:rsidRDefault="00570581" w:rsidP="005043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  <w:lang w:val="en-US"/>
              </w:rPr>
            </w:pPr>
            <w:r w:rsidRPr="00527FED">
              <w:rPr>
                <w:lang w:val="en-US"/>
              </w:rPr>
              <w:t>&lt;</w:t>
            </w:r>
            <w:proofErr w:type="spellStart"/>
            <w:r w:rsidRPr="00527FED">
              <w:rPr>
                <w:lang w:val="en-US"/>
              </w:rPr>
              <w:t>production_endpoint</w:t>
            </w:r>
            <w:proofErr w:type="spellEnd"/>
            <w:r>
              <w:rPr>
                <w:lang w:val="en-US"/>
              </w:rPr>
              <w:t>&gt;:</w:t>
            </w:r>
            <w:r w:rsidRPr="00485BA3">
              <w:rPr>
                <w:lang w:val="en-US"/>
              </w:rPr>
              <w:t>5005</w:t>
            </w:r>
            <w:r>
              <w:rPr>
                <w:lang w:val="en-US"/>
              </w:rPr>
              <w:t>/</w:t>
            </w:r>
            <w:proofErr w:type="spellStart"/>
            <w:r w:rsidR="000E7EAB">
              <w:rPr>
                <w:lang w:val="en-US"/>
              </w:rPr>
              <w:t>masterdata</w:t>
            </w:r>
            <w:proofErr w:type="spellEnd"/>
            <w:r w:rsidR="000E7EAB">
              <w:rPr>
                <w:lang w:val="en-US"/>
              </w:rPr>
              <w:t>/v2</w:t>
            </w:r>
            <w:r w:rsidRPr="0006020D">
              <w:rPr>
                <w:lang w:val="en-US"/>
              </w:rPr>
              <w:t>/association</w:t>
            </w:r>
            <w:r w:rsidR="000E7EAB">
              <w:rPr>
                <w:lang w:val="en-US"/>
              </w:rPr>
              <w:t>s</w:t>
            </w:r>
            <w:r w:rsidRPr="0006020D">
              <w:rPr>
                <w:lang w:val="en-US"/>
              </w:rPr>
              <w:t>/cc/q</w:t>
            </w:r>
          </w:p>
        </w:tc>
      </w:tr>
      <w:tr w:rsidR="00570581" w:rsidRPr="00626AEC" w14:paraId="11A3AF43" w14:textId="4A497CA1" w:rsidTr="00F068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pct"/>
            <w:shd w:val="clear" w:color="auto" w:fill="DBE5F1" w:themeFill="accent1" w:themeFillTint="33"/>
          </w:tcPr>
          <w:p w14:paraId="05FE430F" w14:textId="35F4CE22" w:rsidR="00570581" w:rsidRPr="006715FA" w:rsidRDefault="006715FA" w:rsidP="00F2422F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  <w:lang w:val="en-GB"/>
              </w:rPr>
            </w:pPr>
            <w:r w:rsidRPr="006715FA">
              <w:rPr>
                <w:rFonts w:asciiTheme="minorHAnsi" w:hAnsiTheme="minorHAnsi" w:cstheme="minorHAnsi"/>
                <w:color w:val="000000" w:themeColor="text1"/>
                <w:sz w:val="20"/>
                <w:lang w:val="en-GB"/>
              </w:rPr>
              <w:t>Mandatory input</w:t>
            </w:r>
          </w:p>
        </w:tc>
        <w:tc>
          <w:tcPr>
            <w:tcW w:w="4039" w:type="pct"/>
          </w:tcPr>
          <w:p w14:paraId="065F5099" w14:textId="77777777" w:rsidR="00570581" w:rsidRPr="00FC45AE" w:rsidRDefault="00570581" w:rsidP="00F2422F">
            <w:pPr>
              <w:pStyle w:val="Paragrafoelenco"/>
              <w:numPr>
                <w:ilvl w:val="0"/>
                <w:numId w:val="3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Pr="00626AEC">
              <w:rPr>
                <w:lang w:val="en-US"/>
              </w:rPr>
              <w:t>ate</w:t>
            </w:r>
            <w:r>
              <w:rPr>
                <w:lang w:val="en-US"/>
              </w:rPr>
              <w:t>=</w:t>
            </w:r>
            <w:proofErr w:type="spellStart"/>
            <w:r>
              <w:rPr>
                <w:lang w:val="en-US"/>
              </w:rPr>
              <w:t>yyyy</w:t>
            </w:r>
            <w:proofErr w:type="spellEnd"/>
            <w:r>
              <w:rPr>
                <w:lang w:val="en-US"/>
              </w:rPr>
              <w:t>-MM-</w:t>
            </w:r>
            <w:proofErr w:type="spellStart"/>
            <w:r>
              <w:rPr>
                <w:lang w:val="en-US"/>
              </w:rPr>
              <w:t>dd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570581" w:rsidRPr="00FE3D9E" w14:paraId="5580B416" w14:textId="0B8C8595" w:rsidTr="00F068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pct"/>
            <w:shd w:val="clear" w:color="auto" w:fill="DBE5F1" w:themeFill="accent1" w:themeFillTint="33"/>
          </w:tcPr>
          <w:p w14:paraId="4F876139" w14:textId="58DE28AD" w:rsidR="00570581" w:rsidRPr="006715FA" w:rsidRDefault="006715FA" w:rsidP="00F2422F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  <w:lang w:val="en-GB"/>
              </w:rPr>
            </w:pPr>
            <w:r w:rsidRPr="006715FA">
              <w:rPr>
                <w:rFonts w:asciiTheme="minorHAnsi" w:hAnsiTheme="minorHAnsi" w:cstheme="minorHAnsi"/>
                <w:color w:val="000000" w:themeColor="text1"/>
                <w:sz w:val="20"/>
                <w:lang w:val="en-GB"/>
              </w:rPr>
              <w:t>Optional input</w:t>
            </w:r>
          </w:p>
        </w:tc>
        <w:tc>
          <w:tcPr>
            <w:tcW w:w="4039" w:type="pct"/>
          </w:tcPr>
          <w:p w14:paraId="17A9B747" w14:textId="77777777" w:rsidR="00570581" w:rsidRDefault="00570581" w:rsidP="00F2422F">
            <w:pPr>
              <w:pStyle w:val="Paragrafoelenco"/>
              <w:numPr>
                <w:ilvl w:val="0"/>
                <w:numId w:val="3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offset=o</w:t>
            </w:r>
          </w:p>
          <w:p w14:paraId="64E8E406" w14:textId="77777777" w:rsidR="00570581" w:rsidRPr="00FC45AE" w:rsidRDefault="00570581" w:rsidP="00F2422F">
            <w:pPr>
              <w:pStyle w:val="Paragrafoelenco"/>
              <w:numPr>
                <w:ilvl w:val="0"/>
                <w:numId w:val="3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FC45AE">
              <w:rPr>
                <w:lang w:val="en-US"/>
              </w:rPr>
              <w:t>limit=l</w:t>
            </w:r>
          </w:p>
        </w:tc>
      </w:tr>
      <w:tr w:rsidR="00570581" w:rsidRPr="00FE3D9E" w14:paraId="35091E7C" w14:textId="331CC17D" w:rsidTr="00F068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pct"/>
            <w:shd w:val="clear" w:color="auto" w:fill="DBE5F1" w:themeFill="accent1" w:themeFillTint="33"/>
          </w:tcPr>
          <w:p w14:paraId="45899E23" w14:textId="77777777" w:rsidR="00570581" w:rsidRPr="006715FA" w:rsidRDefault="00570581" w:rsidP="00F2422F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  <w:lang w:val="en-GB"/>
              </w:rPr>
            </w:pPr>
            <w:r w:rsidRPr="006715FA">
              <w:rPr>
                <w:rFonts w:asciiTheme="minorHAnsi" w:hAnsiTheme="minorHAnsi" w:cstheme="minorHAnsi"/>
                <w:color w:val="000000" w:themeColor="text1"/>
                <w:sz w:val="20"/>
                <w:lang w:val="en-GB"/>
              </w:rPr>
              <w:t>Output</w:t>
            </w:r>
          </w:p>
        </w:tc>
        <w:tc>
          <w:tcPr>
            <w:tcW w:w="4039" w:type="pct"/>
          </w:tcPr>
          <w:p w14:paraId="4B847F01" w14:textId="77777777" w:rsidR="00570581" w:rsidRPr="0063618E" w:rsidRDefault="00570581" w:rsidP="00F242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63618E">
              <w:rPr>
                <w:szCs w:val="22"/>
              </w:rPr>
              <w:t>JSON</w:t>
            </w:r>
          </w:p>
        </w:tc>
      </w:tr>
    </w:tbl>
    <w:p w14:paraId="39E33BB6" w14:textId="57DB7C55" w:rsidR="00AD643B" w:rsidRDefault="00AD0676" w:rsidP="00AD0676">
      <w:pPr>
        <w:jc w:val="center"/>
        <w:rPr>
          <w:b/>
          <w:sz w:val="18"/>
        </w:rPr>
      </w:pPr>
      <w:bookmarkStart w:id="66" w:name="_Toc15482907"/>
      <w:r w:rsidRPr="00AD0676">
        <w:rPr>
          <w:b/>
          <w:sz w:val="18"/>
          <w:szCs w:val="18"/>
        </w:rPr>
        <w:t xml:space="preserve">Tabella </w:t>
      </w:r>
      <w:r w:rsidRPr="00AD0676">
        <w:rPr>
          <w:b/>
          <w:sz w:val="18"/>
          <w:szCs w:val="18"/>
        </w:rPr>
        <w:fldChar w:fldCharType="begin"/>
      </w:r>
      <w:r w:rsidRPr="00AD0676">
        <w:rPr>
          <w:b/>
          <w:sz w:val="18"/>
          <w:szCs w:val="18"/>
        </w:rPr>
        <w:instrText xml:space="preserve"> SEQ Tabella \* ARABIC </w:instrText>
      </w:r>
      <w:r w:rsidRPr="00AD0676">
        <w:rPr>
          <w:b/>
          <w:sz w:val="18"/>
          <w:szCs w:val="18"/>
        </w:rPr>
        <w:fldChar w:fldCharType="separate"/>
      </w:r>
      <w:r w:rsidR="0052257A">
        <w:rPr>
          <w:b/>
          <w:noProof/>
          <w:sz w:val="18"/>
          <w:szCs w:val="18"/>
        </w:rPr>
        <w:t>14</w:t>
      </w:r>
      <w:r w:rsidRPr="00AD0676">
        <w:rPr>
          <w:b/>
          <w:sz w:val="18"/>
          <w:szCs w:val="18"/>
        </w:rPr>
        <w:fldChar w:fldCharType="end"/>
      </w:r>
      <w:r w:rsidRPr="00AD0676">
        <w:rPr>
          <w:b/>
          <w:sz w:val="18"/>
          <w:szCs w:val="18"/>
        </w:rPr>
        <w:t xml:space="preserve"> – </w:t>
      </w:r>
      <w:r w:rsidR="00654813">
        <w:rPr>
          <w:b/>
          <w:sz w:val="18"/>
        </w:rPr>
        <w:t>Specifica</w:t>
      </w:r>
      <w:r w:rsidRPr="00AD0676">
        <w:rPr>
          <w:b/>
          <w:sz w:val="18"/>
        </w:rPr>
        <w:t xml:space="preserve"> API </w:t>
      </w:r>
      <w:r w:rsidR="00654813">
        <w:rPr>
          <w:b/>
          <w:sz w:val="18"/>
        </w:rPr>
        <w:t xml:space="preserve">per </w:t>
      </w:r>
      <w:r w:rsidRPr="00AD0676">
        <w:rPr>
          <w:b/>
          <w:sz w:val="18"/>
        </w:rPr>
        <w:t>recupero CC</w:t>
      </w:r>
      <w:bookmarkEnd w:id="66"/>
    </w:p>
    <w:p w14:paraId="78EC0FFC" w14:textId="77777777" w:rsidR="00AD0676" w:rsidRPr="00AD0676" w:rsidRDefault="00AD0676" w:rsidP="00AD0676">
      <w:pPr>
        <w:jc w:val="center"/>
        <w:rPr>
          <w:b/>
        </w:rPr>
      </w:pPr>
    </w:p>
    <w:p w14:paraId="109CE0CE" w14:textId="53C24DAF" w:rsidR="00637750" w:rsidRDefault="00C5702F" w:rsidP="00C5702F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Nel caso entrambi i parametri opzionali di input </w:t>
      </w:r>
      <w:r w:rsidRPr="00C5702F">
        <w:rPr>
          <w:rFonts w:asciiTheme="minorHAnsi" w:hAnsiTheme="minorHAnsi" w:cstheme="minorHAnsi"/>
          <w:b/>
          <w:sz w:val="24"/>
          <w:szCs w:val="24"/>
        </w:rPr>
        <w:t>non</w:t>
      </w:r>
      <w:r>
        <w:rPr>
          <w:rFonts w:asciiTheme="minorHAnsi" w:hAnsiTheme="minorHAnsi" w:cstheme="minorHAnsi"/>
          <w:sz w:val="24"/>
          <w:szCs w:val="24"/>
        </w:rPr>
        <w:t xml:space="preserve"> fossero valorizzati, sarà restituit</w:t>
      </w:r>
      <w:r w:rsidR="009D7361">
        <w:rPr>
          <w:rFonts w:asciiTheme="minorHAnsi" w:hAnsiTheme="minorHAnsi" w:cstheme="minorHAnsi"/>
          <w:sz w:val="24"/>
          <w:szCs w:val="24"/>
        </w:rPr>
        <w:t xml:space="preserve">o l’elenco completo delle </w:t>
      </w:r>
      <w:r w:rsidR="006715FA">
        <w:rPr>
          <w:rFonts w:asciiTheme="minorHAnsi" w:hAnsiTheme="minorHAnsi" w:cstheme="minorHAnsi"/>
          <w:sz w:val="24"/>
          <w:szCs w:val="24"/>
        </w:rPr>
        <w:t>unità organizzative</w:t>
      </w:r>
      <w:r>
        <w:rPr>
          <w:rFonts w:asciiTheme="minorHAnsi" w:hAnsiTheme="minorHAnsi" w:cstheme="minorHAnsi"/>
          <w:sz w:val="24"/>
          <w:szCs w:val="24"/>
        </w:rPr>
        <w:t xml:space="preserve"> elaborate dalla data indicata.</w:t>
      </w:r>
      <w:r w:rsidR="006715FA">
        <w:rPr>
          <w:rFonts w:asciiTheme="minorHAnsi" w:hAnsiTheme="minorHAnsi" w:cstheme="minorHAnsi"/>
          <w:sz w:val="24"/>
          <w:szCs w:val="24"/>
        </w:rPr>
        <w:t xml:space="preserve"> Vengono riportati, nella seguente tabella, i valori dei parametri opzionali:</w:t>
      </w:r>
    </w:p>
    <w:p w14:paraId="39333FEB" w14:textId="7FBBFA3F" w:rsidR="00632914" w:rsidRPr="00632914" w:rsidRDefault="00632914" w:rsidP="00AD0676">
      <w:pPr>
        <w:pStyle w:val="Didascalia"/>
        <w:keepNext/>
        <w:jc w:val="both"/>
        <w:rPr>
          <w:sz w:val="18"/>
        </w:rPr>
      </w:pPr>
    </w:p>
    <w:tbl>
      <w:tblPr>
        <w:tblStyle w:val="Elencochiaro-Colore1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9"/>
        <w:gridCol w:w="7472"/>
      </w:tblGrid>
      <w:tr w:rsidR="00C5702F" w:rsidRPr="002E53EE" w14:paraId="7EFF86DB" w14:textId="77777777" w:rsidTr="006715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pct"/>
            <w:shd w:val="clear" w:color="auto" w:fill="DBE5F1" w:themeFill="accent1" w:themeFillTint="33"/>
          </w:tcPr>
          <w:p w14:paraId="731F9598" w14:textId="77777777" w:rsidR="00C5702F" w:rsidRPr="006715FA" w:rsidRDefault="00C5702F" w:rsidP="00504308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 w:rsidRPr="006715FA">
              <w:rPr>
                <w:rFonts w:asciiTheme="minorHAnsi" w:hAnsiTheme="minorHAnsi" w:cstheme="minorHAnsi"/>
                <w:color w:val="000000" w:themeColor="text1"/>
                <w:sz w:val="20"/>
              </w:rPr>
              <w:t>offset</w:t>
            </w:r>
          </w:p>
        </w:tc>
        <w:tc>
          <w:tcPr>
            <w:tcW w:w="3974" w:type="pct"/>
            <w:shd w:val="clear" w:color="auto" w:fill="FFFFFF" w:themeFill="background1"/>
          </w:tcPr>
          <w:p w14:paraId="1DBAE700" w14:textId="2F164E94" w:rsidR="00C5702F" w:rsidRDefault="00C5702F" w:rsidP="005043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</w:rPr>
            </w:pPr>
            <w:r w:rsidRPr="00543164">
              <w:rPr>
                <w:b w:val="0"/>
                <w:color w:val="auto"/>
              </w:rPr>
              <w:t xml:space="preserve">Può assumere valori da </w:t>
            </w:r>
            <w:r w:rsidR="00B608FA">
              <w:rPr>
                <w:color w:val="auto"/>
              </w:rPr>
              <w:t>1</w:t>
            </w:r>
            <w:r w:rsidR="00555E0B">
              <w:rPr>
                <w:b w:val="0"/>
                <w:color w:val="auto"/>
              </w:rPr>
              <w:t>.</w:t>
            </w:r>
          </w:p>
          <w:p w14:paraId="263CAB5E" w14:textId="5B31EC22" w:rsidR="00C5702F" w:rsidRPr="00C5702F" w:rsidRDefault="00B608FA" w:rsidP="005043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</w:rPr>
            </w:pPr>
            <w:r>
              <w:rPr>
                <w:b w:val="0"/>
                <w:color w:val="auto"/>
              </w:rPr>
              <w:t>Se assume valore 1</w:t>
            </w:r>
            <w:r w:rsidR="00C5702F">
              <w:rPr>
                <w:b w:val="0"/>
                <w:color w:val="auto"/>
              </w:rPr>
              <w:t xml:space="preserve">, </w:t>
            </w:r>
            <w:r>
              <w:rPr>
                <w:b w:val="0"/>
                <w:color w:val="auto"/>
              </w:rPr>
              <w:t xml:space="preserve">il primo </w:t>
            </w:r>
            <w:r w:rsidR="006715FA">
              <w:rPr>
                <w:b w:val="0"/>
                <w:color w:val="auto"/>
              </w:rPr>
              <w:t>centro di costo</w:t>
            </w:r>
            <w:r w:rsidR="00C5702F" w:rsidRPr="00C5702F">
              <w:rPr>
                <w:b w:val="0"/>
                <w:color w:val="auto"/>
              </w:rPr>
              <w:t xml:space="preserve"> dell’elenco restituito corrisponde </w:t>
            </w:r>
            <w:r w:rsidR="00C5702F">
              <w:rPr>
                <w:b w:val="0"/>
                <w:color w:val="auto"/>
              </w:rPr>
              <w:t>al primo CC</w:t>
            </w:r>
            <w:r w:rsidR="00C5702F" w:rsidRPr="00C5702F">
              <w:rPr>
                <w:b w:val="0"/>
                <w:color w:val="auto"/>
              </w:rPr>
              <w:t xml:space="preserve"> </w:t>
            </w:r>
            <w:r w:rsidR="00C5702F">
              <w:rPr>
                <w:b w:val="0"/>
                <w:color w:val="auto"/>
              </w:rPr>
              <w:t>elaborato</w:t>
            </w:r>
            <w:r w:rsidR="00C5702F" w:rsidRPr="00C5702F">
              <w:rPr>
                <w:b w:val="0"/>
                <w:color w:val="auto"/>
              </w:rPr>
              <w:t xml:space="preserve"> dalla data in input. Tale valore è indicato per la prima chiamata. Si prevede che le chiamate successive abbiano tale parametro</w:t>
            </w:r>
            <w:r w:rsidR="00C5702F">
              <w:rPr>
                <w:b w:val="0"/>
                <w:color w:val="auto"/>
              </w:rPr>
              <w:t xml:space="preserve"> valorizzato con:</w:t>
            </w:r>
          </w:p>
          <w:p w14:paraId="0086E9C1" w14:textId="660535F1" w:rsidR="00C5702F" w:rsidRDefault="00C5702F" w:rsidP="005043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</w:rPr>
            </w:pPr>
            <w:r w:rsidRPr="00C5702F">
              <w:rPr>
                <w:b w:val="0"/>
                <w:color w:val="auto"/>
              </w:rPr>
              <w:t>“</w:t>
            </w:r>
            <w:proofErr w:type="spellStart"/>
            <w:r w:rsidR="00367E7E" w:rsidRPr="006715FA">
              <w:rPr>
                <w:b w:val="0"/>
                <w:i/>
                <w:color w:val="auto"/>
              </w:rPr>
              <w:t>association_cost_center_id</w:t>
            </w:r>
            <w:proofErr w:type="spellEnd"/>
            <w:r w:rsidR="00367E7E">
              <w:rPr>
                <w:b w:val="0"/>
                <w:color w:val="auto"/>
              </w:rPr>
              <w:t xml:space="preserve">” (dell’ultimo </w:t>
            </w:r>
            <w:r w:rsidR="006715FA">
              <w:rPr>
                <w:b w:val="0"/>
                <w:color w:val="auto"/>
              </w:rPr>
              <w:t>centro di costo</w:t>
            </w:r>
            <w:r w:rsidR="00367E7E">
              <w:rPr>
                <w:b w:val="0"/>
                <w:color w:val="auto"/>
              </w:rPr>
              <w:t xml:space="preserve"> </w:t>
            </w:r>
            <w:r w:rsidRPr="00C5702F">
              <w:rPr>
                <w:b w:val="0"/>
                <w:color w:val="auto"/>
              </w:rPr>
              <w:t>dell’elenco) + 1</w:t>
            </w:r>
            <w:r w:rsidR="006715FA">
              <w:rPr>
                <w:b w:val="0"/>
                <w:color w:val="auto"/>
              </w:rPr>
              <w:t>.</w:t>
            </w:r>
          </w:p>
          <w:p w14:paraId="52C231DB" w14:textId="38E71E96" w:rsidR="00C5702F" w:rsidRPr="002E53EE" w:rsidRDefault="00C17A4C" w:rsidP="005043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auto"/>
                <w:sz w:val="20"/>
              </w:rPr>
            </w:pPr>
            <w:r>
              <w:rPr>
                <w:b w:val="0"/>
                <w:color w:val="auto"/>
              </w:rPr>
              <w:t>Se non è valorizzato si assume valorizzato a 1.</w:t>
            </w:r>
          </w:p>
        </w:tc>
      </w:tr>
      <w:tr w:rsidR="00C17A4C" w:rsidRPr="002E53EE" w14:paraId="4FEA05FF" w14:textId="77777777" w:rsidTr="00671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pct"/>
            <w:shd w:val="clear" w:color="auto" w:fill="DBE5F1" w:themeFill="accent1" w:themeFillTint="33"/>
          </w:tcPr>
          <w:p w14:paraId="2BE5853B" w14:textId="77777777" w:rsidR="00C17A4C" w:rsidRPr="006715FA" w:rsidRDefault="00C17A4C" w:rsidP="00C17A4C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proofErr w:type="spellStart"/>
            <w:r w:rsidRPr="006715FA">
              <w:rPr>
                <w:rFonts w:asciiTheme="minorHAnsi" w:hAnsiTheme="minorHAnsi" w:cstheme="minorHAnsi"/>
                <w:color w:val="000000" w:themeColor="text1"/>
                <w:sz w:val="20"/>
              </w:rPr>
              <w:t>limit</w:t>
            </w:r>
            <w:proofErr w:type="spellEnd"/>
          </w:p>
        </w:tc>
        <w:tc>
          <w:tcPr>
            <w:tcW w:w="3974" w:type="pct"/>
          </w:tcPr>
          <w:p w14:paraId="12D284C2" w14:textId="16FA1D83" w:rsidR="00C17A4C" w:rsidRPr="00C17A4C" w:rsidRDefault="00C17A4C" w:rsidP="00C17A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Cs w:val="22"/>
              </w:rPr>
            </w:pPr>
            <w:r w:rsidRPr="00C17A4C">
              <w:rPr>
                <w:szCs w:val="22"/>
              </w:rPr>
              <w:t xml:space="preserve">Può assumere valori da </w:t>
            </w:r>
            <w:r w:rsidRPr="00C17A4C">
              <w:rPr>
                <w:b/>
                <w:szCs w:val="22"/>
              </w:rPr>
              <w:t>0</w:t>
            </w:r>
            <w:r w:rsidRPr="00C17A4C">
              <w:rPr>
                <w:szCs w:val="22"/>
              </w:rPr>
              <w:t xml:space="preserve"> (elenco vuoto) </w:t>
            </w:r>
          </w:p>
          <w:p w14:paraId="1F350413" w14:textId="3F3155B5" w:rsidR="00C17A4C" w:rsidRPr="00567E1B" w:rsidRDefault="00C17A4C" w:rsidP="006715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 w:rsidRPr="00C17A4C">
              <w:t xml:space="preserve">Se non è valorizzato </w:t>
            </w:r>
            <w:r>
              <w:t xml:space="preserve">restituisce l’elenco comprensivo di tutte </w:t>
            </w:r>
            <w:r w:rsidR="0088369E">
              <w:t xml:space="preserve">i </w:t>
            </w:r>
            <w:r w:rsidR="006715FA">
              <w:t>centri di costo</w:t>
            </w:r>
            <w:r w:rsidR="0088369E">
              <w:t xml:space="preserve"> elaborati</w:t>
            </w:r>
            <w:r>
              <w:t xml:space="preserve"> dalla data in input</w:t>
            </w:r>
          </w:p>
        </w:tc>
      </w:tr>
    </w:tbl>
    <w:p w14:paraId="405D6B59" w14:textId="556CC308" w:rsidR="00C5702F" w:rsidRPr="00AD0676" w:rsidRDefault="00AD0676" w:rsidP="00AD0676">
      <w:pPr>
        <w:jc w:val="center"/>
        <w:rPr>
          <w:b/>
        </w:rPr>
      </w:pPr>
      <w:bookmarkStart w:id="67" w:name="_Toc15482908"/>
      <w:r w:rsidRPr="00AD0676">
        <w:rPr>
          <w:b/>
          <w:sz w:val="18"/>
        </w:rPr>
        <w:t xml:space="preserve">Tabella </w:t>
      </w:r>
      <w:r w:rsidRPr="00AD0676">
        <w:rPr>
          <w:b/>
          <w:sz w:val="18"/>
        </w:rPr>
        <w:fldChar w:fldCharType="begin"/>
      </w:r>
      <w:r w:rsidRPr="00AD0676">
        <w:rPr>
          <w:b/>
          <w:sz w:val="18"/>
        </w:rPr>
        <w:instrText xml:space="preserve"> SEQ Tabella \* ARABIC </w:instrText>
      </w:r>
      <w:r w:rsidRPr="00AD0676">
        <w:rPr>
          <w:b/>
          <w:sz w:val="18"/>
        </w:rPr>
        <w:fldChar w:fldCharType="separate"/>
      </w:r>
      <w:r w:rsidR="0052257A">
        <w:rPr>
          <w:b/>
          <w:noProof/>
          <w:sz w:val="18"/>
        </w:rPr>
        <w:t>15</w:t>
      </w:r>
      <w:r w:rsidRPr="00AD0676">
        <w:rPr>
          <w:b/>
          <w:sz w:val="18"/>
        </w:rPr>
        <w:fldChar w:fldCharType="end"/>
      </w:r>
      <w:r w:rsidRPr="00AD0676">
        <w:rPr>
          <w:b/>
          <w:sz w:val="18"/>
        </w:rPr>
        <w:t xml:space="preserve"> – Specifiche API recupero CC (parametri input opzionali)</w:t>
      </w:r>
      <w:bookmarkEnd w:id="67"/>
    </w:p>
    <w:p w14:paraId="57C45EF8" w14:textId="77777777" w:rsidR="00854CA0" w:rsidRDefault="00854CA0" w:rsidP="00854CA0">
      <w:pPr>
        <w:pStyle w:val="Titolo3"/>
      </w:pPr>
      <w:bookmarkStart w:id="68" w:name="_Toc15482861"/>
      <w:r>
        <w:t>Input</w:t>
      </w:r>
      <w:bookmarkEnd w:id="68"/>
    </w:p>
    <w:p w14:paraId="58F6EF1A" w14:textId="77777777" w:rsidR="006715FA" w:rsidRPr="00405DB9" w:rsidRDefault="006715FA" w:rsidP="006715FA">
      <w:pPr>
        <w:rPr>
          <w:rFonts w:asciiTheme="minorHAnsi" w:hAnsiTheme="minorHAnsi" w:cstheme="minorHAnsi"/>
          <w:sz w:val="24"/>
          <w:szCs w:val="24"/>
          <w:lang w:eastAsia="en-US"/>
        </w:rPr>
      </w:pPr>
      <w:r>
        <w:rPr>
          <w:rFonts w:asciiTheme="minorHAnsi" w:hAnsiTheme="minorHAnsi" w:cstheme="minorHAnsi"/>
          <w:sz w:val="24"/>
          <w:szCs w:val="24"/>
          <w:lang w:eastAsia="en-US"/>
        </w:rPr>
        <w:t>Per il corretto recupero delle informazioni richieste, sarà necessaria la seguente parametrizzazione della chiamata.</w:t>
      </w:r>
    </w:p>
    <w:p w14:paraId="5CC30AB2" w14:textId="6312B5D7" w:rsidR="00854CA0" w:rsidRPr="00405DB9" w:rsidRDefault="006715FA" w:rsidP="006715FA">
      <w:pPr>
        <w:pStyle w:val="Titolo4"/>
        <w:rPr>
          <w:lang w:eastAsia="en-US"/>
        </w:rPr>
      </w:pPr>
      <w:bookmarkStart w:id="69" w:name="_Toc15482862"/>
      <w:proofErr w:type="spellStart"/>
      <w:r>
        <w:rPr>
          <w:lang w:eastAsia="en-US"/>
        </w:rPr>
        <w:t>Header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parameters</w:t>
      </w:r>
      <w:bookmarkEnd w:id="69"/>
      <w:proofErr w:type="spellEnd"/>
    </w:p>
    <w:p w14:paraId="417E2B80" w14:textId="77777777" w:rsidR="00854CA0" w:rsidRPr="0069323E" w:rsidRDefault="00854CA0" w:rsidP="00854CA0">
      <w:pPr>
        <w:rPr>
          <w:lang w:eastAsia="en-US"/>
        </w:rPr>
      </w:pPr>
    </w:p>
    <w:tbl>
      <w:tblPr>
        <w:tblStyle w:val="Tabellagriglia4-colore1"/>
        <w:tblW w:w="5000" w:type="pct"/>
        <w:tblLook w:val="04A0" w:firstRow="1" w:lastRow="0" w:firstColumn="1" w:lastColumn="0" w:noHBand="0" w:noVBand="1"/>
      </w:tblPr>
      <w:tblGrid>
        <w:gridCol w:w="1881"/>
        <w:gridCol w:w="1880"/>
        <w:gridCol w:w="1880"/>
        <w:gridCol w:w="1880"/>
        <w:gridCol w:w="1880"/>
      </w:tblGrid>
      <w:tr w:rsidR="00854CA0" w:rsidRPr="00527FED" w14:paraId="2450D306" w14:textId="77777777" w:rsidTr="006715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2057A95D" w14:textId="77777777" w:rsidR="00854CA0" w:rsidRPr="00527FED" w:rsidRDefault="00854CA0" w:rsidP="00570581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Name</w:t>
            </w:r>
          </w:p>
        </w:tc>
        <w:tc>
          <w:tcPr>
            <w:tcW w:w="1000" w:type="pct"/>
            <w:hideMark/>
          </w:tcPr>
          <w:p w14:paraId="5E0922C9" w14:textId="77777777" w:rsidR="00854CA0" w:rsidRPr="00527FED" w:rsidRDefault="00854CA0" w:rsidP="005705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1000" w:type="pct"/>
            <w:hideMark/>
          </w:tcPr>
          <w:p w14:paraId="1F88563C" w14:textId="77777777" w:rsidR="00854CA0" w:rsidRPr="00527FED" w:rsidRDefault="00854CA0" w:rsidP="005705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Format</w:t>
            </w:r>
          </w:p>
        </w:tc>
        <w:tc>
          <w:tcPr>
            <w:tcW w:w="1000" w:type="pct"/>
            <w:hideMark/>
          </w:tcPr>
          <w:p w14:paraId="4C60EDC6" w14:textId="77777777" w:rsidR="00854CA0" w:rsidRPr="00527FED" w:rsidRDefault="00854CA0" w:rsidP="005705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Mandatory</w:t>
            </w:r>
          </w:p>
        </w:tc>
        <w:tc>
          <w:tcPr>
            <w:tcW w:w="1000" w:type="pct"/>
            <w:hideMark/>
          </w:tcPr>
          <w:p w14:paraId="3D8EA4B0" w14:textId="77777777" w:rsidR="00854CA0" w:rsidRPr="00527FED" w:rsidRDefault="00854CA0" w:rsidP="005705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Default value</w:t>
            </w:r>
          </w:p>
        </w:tc>
      </w:tr>
      <w:tr w:rsidR="00854CA0" w:rsidRPr="00927A43" w14:paraId="02F87280" w14:textId="77777777" w:rsidTr="00671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4BBC53E9" w14:textId="77777777" w:rsidR="00854CA0" w:rsidRPr="00527FED" w:rsidRDefault="00854CA0" w:rsidP="00570581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Authorization</w:t>
            </w:r>
          </w:p>
        </w:tc>
        <w:tc>
          <w:tcPr>
            <w:tcW w:w="1000" w:type="pct"/>
          </w:tcPr>
          <w:p w14:paraId="12EBFD78" w14:textId="77777777" w:rsidR="00854CA0" w:rsidRPr="00527FED" w:rsidRDefault="00854CA0" w:rsidP="0057058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HTTP Basic Authentication </w:t>
            </w:r>
          </w:p>
        </w:tc>
        <w:tc>
          <w:tcPr>
            <w:tcW w:w="1000" w:type="pct"/>
          </w:tcPr>
          <w:p w14:paraId="0267A6AF" w14:textId="77777777" w:rsidR="00854CA0" w:rsidRPr="00527FED" w:rsidRDefault="00854CA0" w:rsidP="005705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000" w:type="pct"/>
          </w:tcPr>
          <w:p w14:paraId="5D7242FE" w14:textId="77777777" w:rsidR="00854CA0" w:rsidRPr="00527FED" w:rsidRDefault="00854CA0" w:rsidP="005705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Yes</w:t>
            </w:r>
          </w:p>
        </w:tc>
        <w:tc>
          <w:tcPr>
            <w:tcW w:w="1000" w:type="pct"/>
          </w:tcPr>
          <w:p w14:paraId="0380E5B1" w14:textId="77777777" w:rsidR="00854CA0" w:rsidRPr="00527FED" w:rsidRDefault="00854CA0" w:rsidP="005705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</w:tbl>
    <w:p w14:paraId="104D38A6" w14:textId="77777777" w:rsidR="00854CA0" w:rsidRPr="008D5D09" w:rsidRDefault="00854CA0" w:rsidP="00854CA0">
      <w:pPr>
        <w:jc w:val="center"/>
        <w:rPr>
          <w:b/>
        </w:rPr>
      </w:pPr>
      <w:bookmarkStart w:id="70" w:name="_Toc15482909"/>
      <w:r w:rsidRPr="008D5D09">
        <w:rPr>
          <w:b/>
          <w:sz w:val="18"/>
        </w:rPr>
        <w:t xml:space="preserve">Tabella </w:t>
      </w:r>
      <w:r w:rsidRPr="008D5D09">
        <w:rPr>
          <w:b/>
          <w:sz w:val="18"/>
        </w:rPr>
        <w:fldChar w:fldCharType="begin"/>
      </w:r>
      <w:r w:rsidRPr="008D5D09">
        <w:rPr>
          <w:b/>
          <w:sz w:val="18"/>
        </w:rPr>
        <w:instrText xml:space="preserve"> SEQ Tabella \* ARABIC </w:instrText>
      </w:r>
      <w:r w:rsidRPr="008D5D09">
        <w:rPr>
          <w:b/>
          <w:sz w:val="18"/>
        </w:rPr>
        <w:fldChar w:fldCharType="separate"/>
      </w:r>
      <w:r w:rsidR="0052257A">
        <w:rPr>
          <w:b/>
          <w:noProof/>
          <w:sz w:val="18"/>
        </w:rPr>
        <w:t>16</w:t>
      </w:r>
      <w:r w:rsidRPr="008D5D09">
        <w:rPr>
          <w:b/>
          <w:sz w:val="18"/>
        </w:rPr>
        <w:fldChar w:fldCharType="end"/>
      </w:r>
      <w:r w:rsidRPr="008D5D09">
        <w:rPr>
          <w:b/>
          <w:sz w:val="18"/>
        </w:rPr>
        <w:t xml:space="preserve"> – </w:t>
      </w:r>
      <w:r>
        <w:rPr>
          <w:b/>
          <w:sz w:val="18"/>
        </w:rPr>
        <w:t>Parametri dell’</w:t>
      </w:r>
      <w:proofErr w:type="spellStart"/>
      <w:r>
        <w:rPr>
          <w:b/>
          <w:sz w:val="18"/>
        </w:rPr>
        <w:t>header</w:t>
      </w:r>
      <w:proofErr w:type="spellEnd"/>
      <w:r>
        <w:rPr>
          <w:b/>
          <w:sz w:val="18"/>
        </w:rPr>
        <w:t xml:space="preserve"> della richiesta</w:t>
      </w:r>
      <w:bookmarkEnd w:id="70"/>
    </w:p>
    <w:p w14:paraId="7D82E8DB" w14:textId="3BD78994" w:rsidR="00854CA0" w:rsidRPr="00405DB9" w:rsidRDefault="006715FA" w:rsidP="006715FA">
      <w:pPr>
        <w:pStyle w:val="Titolo4"/>
        <w:rPr>
          <w:lang w:eastAsia="en-US"/>
        </w:rPr>
      </w:pPr>
      <w:bookmarkStart w:id="71" w:name="_Toc15482863"/>
      <w:r>
        <w:rPr>
          <w:lang w:eastAsia="en-US"/>
        </w:rPr>
        <w:t xml:space="preserve">Query </w:t>
      </w:r>
      <w:proofErr w:type="spellStart"/>
      <w:r>
        <w:rPr>
          <w:lang w:eastAsia="en-US"/>
        </w:rPr>
        <w:t>parameters</w:t>
      </w:r>
      <w:bookmarkEnd w:id="71"/>
      <w:proofErr w:type="spellEnd"/>
    </w:p>
    <w:p w14:paraId="222C2560" w14:textId="77777777" w:rsidR="00854CA0" w:rsidRPr="0069323E" w:rsidRDefault="00854CA0" w:rsidP="00854CA0">
      <w:pPr>
        <w:rPr>
          <w:lang w:eastAsia="en-US"/>
        </w:rPr>
      </w:pPr>
    </w:p>
    <w:tbl>
      <w:tblPr>
        <w:tblStyle w:val="Tabellagriglia4-colore1"/>
        <w:tblW w:w="5000" w:type="pct"/>
        <w:tblLayout w:type="fixed"/>
        <w:tblLook w:val="04A0" w:firstRow="1" w:lastRow="0" w:firstColumn="1" w:lastColumn="0" w:noHBand="0" w:noVBand="1"/>
      </w:tblPr>
      <w:tblGrid>
        <w:gridCol w:w="1881"/>
        <w:gridCol w:w="1880"/>
        <w:gridCol w:w="1880"/>
        <w:gridCol w:w="1880"/>
        <w:gridCol w:w="1880"/>
      </w:tblGrid>
      <w:tr w:rsidR="00854CA0" w:rsidRPr="00527FED" w14:paraId="33BBDA0B" w14:textId="77777777" w:rsidTr="006715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12A2AB9E" w14:textId="77777777" w:rsidR="00854CA0" w:rsidRPr="00527FED" w:rsidRDefault="00854CA0" w:rsidP="00570581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Name</w:t>
            </w:r>
          </w:p>
        </w:tc>
        <w:tc>
          <w:tcPr>
            <w:tcW w:w="1000" w:type="pct"/>
            <w:hideMark/>
          </w:tcPr>
          <w:p w14:paraId="059E9AC7" w14:textId="77777777" w:rsidR="00854CA0" w:rsidRPr="00527FED" w:rsidRDefault="00854CA0" w:rsidP="005705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1000" w:type="pct"/>
            <w:hideMark/>
          </w:tcPr>
          <w:p w14:paraId="30A4779F" w14:textId="77777777" w:rsidR="00854CA0" w:rsidRPr="00527FED" w:rsidRDefault="00854CA0" w:rsidP="005705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Format</w:t>
            </w:r>
          </w:p>
        </w:tc>
        <w:tc>
          <w:tcPr>
            <w:tcW w:w="1000" w:type="pct"/>
            <w:hideMark/>
          </w:tcPr>
          <w:p w14:paraId="308DD280" w14:textId="77777777" w:rsidR="00854CA0" w:rsidRPr="00527FED" w:rsidRDefault="00854CA0" w:rsidP="005705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Mandatory</w:t>
            </w:r>
          </w:p>
        </w:tc>
        <w:tc>
          <w:tcPr>
            <w:tcW w:w="1000" w:type="pct"/>
            <w:hideMark/>
          </w:tcPr>
          <w:p w14:paraId="4BD133C5" w14:textId="77777777" w:rsidR="00854CA0" w:rsidRPr="00527FED" w:rsidRDefault="00854CA0" w:rsidP="005705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Default value</w:t>
            </w:r>
          </w:p>
        </w:tc>
      </w:tr>
      <w:tr w:rsidR="00854CA0" w:rsidRPr="00A42850" w14:paraId="24092EFE" w14:textId="77777777" w:rsidTr="00671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48A8AACB" w14:textId="77777777" w:rsidR="00854CA0" w:rsidRPr="00527FED" w:rsidRDefault="00854CA0" w:rsidP="00570581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date</w:t>
            </w:r>
          </w:p>
        </w:tc>
        <w:tc>
          <w:tcPr>
            <w:tcW w:w="1000" w:type="pct"/>
          </w:tcPr>
          <w:p w14:paraId="09ACFC93" w14:textId="4E916E3C" w:rsidR="00854CA0" w:rsidRPr="00C14028" w:rsidRDefault="00570581" w:rsidP="0057058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US"/>
              </w:rPr>
            </w:pPr>
            <w:r w:rsidRPr="00DF706C">
              <w:t xml:space="preserve">Vengono restituite </w:t>
            </w:r>
            <w:r>
              <w:t xml:space="preserve">i CC </w:t>
            </w:r>
            <w:r w:rsidRPr="00DF706C">
              <w:t xml:space="preserve">con </w:t>
            </w:r>
            <w:proofErr w:type="spellStart"/>
            <w:r w:rsidRPr="00DF706C">
              <w:t>sync_date_time</w:t>
            </w:r>
            <w:proofErr w:type="spellEnd"/>
            <w:r w:rsidRPr="00DF706C">
              <w:t xml:space="preserve"> maggiore o u</w:t>
            </w:r>
            <w:r>
              <w:t>guale di date</w:t>
            </w:r>
          </w:p>
        </w:tc>
        <w:tc>
          <w:tcPr>
            <w:tcW w:w="1000" w:type="pct"/>
          </w:tcPr>
          <w:p w14:paraId="4C624A2D" w14:textId="0F898795" w:rsidR="00854CA0" w:rsidRPr="00527FED" w:rsidRDefault="00854CA0" w:rsidP="005705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 (</w:t>
            </w:r>
            <w:proofErr w:type="spellStart"/>
            <w:r>
              <w:rPr>
                <w:lang w:val="en-US" w:eastAsia="en-US"/>
              </w:rPr>
              <w:t>yyyy</w:t>
            </w:r>
            <w:proofErr w:type="spellEnd"/>
            <w:r>
              <w:rPr>
                <w:lang w:val="en-US" w:eastAsia="en-US"/>
              </w:rPr>
              <w:t>-MM-</w:t>
            </w:r>
            <w:proofErr w:type="spellStart"/>
            <w:r>
              <w:rPr>
                <w:lang w:val="en-US" w:eastAsia="en-US"/>
              </w:rPr>
              <w:t>dd</w:t>
            </w:r>
            <w:proofErr w:type="spellEnd"/>
            <w:r>
              <w:rPr>
                <w:lang w:val="en-US" w:eastAsia="en-US"/>
              </w:rPr>
              <w:t>)</w:t>
            </w:r>
          </w:p>
        </w:tc>
        <w:tc>
          <w:tcPr>
            <w:tcW w:w="1000" w:type="pct"/>
          </w:tcPr>
          <w:p w14:paraId="71C471B8" w14:textId="77777777" w:rsidR="00854CA0" w:rsidRPr="005B10B4" w:rsidRDefault="00854CA0" w:rsidP="005705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Yes</w:t>
            </w:r>
          </w:p>
        </w:tc>
        <w:tc>
          <w:tcPr>
            <w:tcW w:w="1000" w:type="pct"/>
          </w:tcPr>
          <w:p w14:paraId="184B83BA" w14:textId="77777777" w:rsidR="00854CA0" w:rsidRPr="00527FED" w:rsidRDefault="00854CA0" w:rsidP="005705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854CA0" w:rsidRPr="00A42850" w14:paraId="23044165" w14:textId="77777777" w:rsidTr="00671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0F5C9780" w14:textId="77777777" w:rsidR="00854CA0" w:rsidRDefault="00854CA0" w:rsidP="00570581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offset</w:t>
            </w:r>
          </w:p>
        </w:tc>
        <w:tc>
          <w:tcPr>
            <w:tcW w:w="1000" w:type="pct"/>
          </w:tcPr>
          <w:p w14:paraId="6E2CB914" w14:textId="0ED4C917" w:rsidR="00854CA0" w:rsidRPr="0045071F" w:rsidRDefault="00854CA0" w:rsidP="00854CA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eastAsia="en-US"/>
              </w:rPr>
              <w:t>Corrisponde all’identificativo</w:t>
            </w:r>
            <w:r w:rsidR="00570581">
              <w:rPr>
                <w:lang w:eastAsia="en-US"/>
              </w:rPr>
              <w:t xml:space="preserve"> </w:t>
            </w:r>
            <w:r w:rsidR="00570581">
              <w:t>(“</w:t>
            </w:r>
            <w:proofErr w:type="spellStart"/>
            <w:r w:rsidR="00570581" w:rsidRPr="001C3A43">
              <w:t>association_cost_center_id</w:t>
            </w:r>
            <w:proofErr w:type="spellEnd"/>
            <w:r w:rsidR="00570581">
              <w:t>”)</w:t>
            </w:r>
            <w:r w:rsidR="00570581" w:rsidRPr="00DF706C">
              <w:t xml:space="preserve"> </w:t>
            </w:r>
            <w:r>
              <w:rPr>
                <w:lang w:eastAsia="en-US"/>
              </w:rPr>
              <w:t xml:space="preserve">del primo CC della lista restituita </w:t>
            </w:r>
          </w:p>
        </w:tc>
        <w:tc>
          <w:tcPr>
            <w:tcW w:w="1000" w:type="pct"/>
          </w:tcPr>
          <w:p w14:paraId="44C51B38" w14:textId="77777777" w:rsidR="00854CA0" w:rsidRDefault="00854CA0" w:rsidP="005705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string </w:t>
            </w:r>
          </w:p>
        </w:tc>
        <w:tc>
          <w:tcPr>
            <w:tcW w:w="1000" w:type="pct"/>
          </w:tcPr>
          <w:p w14:paraId="58B1FCFF" w14:textId="77777777" w:rsidR="00854CA0" w:rsidRDefault="00854CA0" w:rsidP="005705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No</w:t>
            </w:r>
          </w:p>
        </w:tc>
        <w:tc>
          <w:tcPr>
            <w:tcW w:w="1000" w:type="pct"/>
          </w:tcPr>
          <w:p w14:paraId="3F43B1AE" w14:textId="716300E8" w:rsidR="00854CA0" w:rsidRPr="0059162F" w:rsidRDefault="00854CA0" w:rsidP="000F0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 w:rsidRPr="0059162F">
              <w:rPr>
                <w:lang w:eastAsia="en-US"/>
              </w:rPr>
              <w:t>0 (</w:t>
            </w:r>
            <w:r>
              <w:rPr>
                <w:lang w:eastAsia="en-US"/>
              </w:rPr>
              <w:t>primo CC associato alla</w:t>
            </w:r>
            <w:r w:rsidR="000F018D">
              <w:rPr>
                <w:lang w:eastAsia="en-US"/>
              </w:rPr>
              <w:t xml:space="preserve"> prima </w:t>
            </w:r>
            <w:r>
              <w:rPr>
                <w:lang w:eastAsia="en-US"/>
              </w:rPr>
              <w:t xml:space="preserve">UO </w:t>
            </w:r>
            <w:r w:rsidRPr="0059162F">
              <w:rPr>
                <w:lang w:eastAsia="en-US"/>
              </w:rPr>
              <w:t>per cui è avvenuta l’elaborazione nel Sistema</w:t>
            </w:r>
            <w:r>
              <w:rPr>
                <w:lang w:eastAsia="en-US"/>
              </w:rPr>
              <w:t>, dalla data in input</w:t>
            </w:r>
            <w:r w:rsidRPr="0059162F">
              <w:rPr>
                <w:lang w:eastAsia="en-US"/>
              </w:rPr>
              <w:t>)</w:t>
            </w:r>
          </w:p>
        </w:tc>
      </w:tr>
      <w:tr w:rsidR="00854CA0" w:rsidRPr="00A42850" w14:paraId="2C6622EE" w14:textId="77777777" w:rsidTr="00671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754D89B8" w14:textId="77777777" w:rsidR="00854CA0" w:rsidRDefault="00854CA0" w:rsidP="00570581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limit</w:t>
            </w:r>
          </w:p>
        </w:tc>
        <w:tc>
          <w:tcPr>
            <w:tcW w:w="1000" w:type="pct"/>
          </w:tcPr>
          <w:p w14:paraId="3AA9435E" w14:textId="77777777" w:rsidR="00854CA0" w:rsidRPr="0045071F" w:rsidRDefault="00854CA0" w:rsidP="0057058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eastAsia="en-US"/>
              </w:rPr>
              <w:t>Corrisponde al numero massimo di elementi della lista in output</w:t>
            </w:r>
          </w:p>
        </w:tc>
        <w:tc>
          <w:tcPr>
            <w:tcW w:w="1000" w:type="pct"/>
          </w:tcPr>
          <w:p w14:paraId="0A8A39CE" w14:textId="77777777" w:rsidR="00854CA0" w:rsidRDefault="00854CA0" w:rsidP="005705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000" w:type="pct"/>
          </w:tcPr>
          <w:p w14:paraId="73D84057" w14:textId="77777777" w:rsidR="00854CA0" w:rsidRDefault="00854CA0" w:rsidP="005705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No</w:t>
            </w:r>
          </w:p>
        </w:tc>
        <w:tc>
          <w:tcPr>
            <w:tcW w:w="1000" w:type="pct"/>
          </w:tcPr>
          <w:p w14:paraId="4A2945C3" w14:textId="5C76606F" w:rsidR="00854CA0" w:rsidRPr="0059162F" w:rsidRDefault="006715FA" w:rsidP="005705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b/>
                <w:lang w:eastAsia="en-US"/>
              </w:rPr>
              <w:t xml:space="preserve">Total </w:t>
            </w:r>
            <w:proofErr w:type="spellStart"/>
            <w:r>
              <w:rPr>
                <w:b/>
                <w:lang w:eastAsia="en-US"/>
              </w:rPr>
              <w:t>Count</w:t>
            </w:r>
            <w:proofErr w:type="spellEnd"/>
            <w:r>
              <w:rPr>
                <w:b/>
                <w:lang w:eastAsia="en-US"/>
              </w:rPr>
              <w:t xml:space="preserve"> CC</w:t>
            </w:r>
            <w:r w:rsidR="000F018D">
              <w:rPr>
                <w:lang w:eastAsia="en-US"/>
              </w:rPr>
              <w:t xml:space="preserve"> (numero totale di CC</w:t>
            </w:r>
            <w:r w:rsidR="00854CA0" w:rsidRPr="0059162F">
              <w:rPr>
                <w:lang w:eastAsia="en-US"/>
              </w:rPr>
              <w:t xml:space="preserve"> per cui è avvenuta l’elaborazione nel </w:t>
            </w:r>
            <w:r w:rsidR="00854CA0">
              <w:rPr>
                <w:lang w:eastAsia="en-US"/>
              </w:rPr>
              <w:t>s</w:t>
            </w:r>
            <w:r w:rsidR="00854CA0" w:rsidRPr="0059162F">
              <w:rPr>
                <w:lang w:eastAsia="en-US"/>
              </w:rPr>
              <w:t>istema</w:t>
            </w:r>
            <w:r w:rsidR="00854CA0">
              <w:rPr>
                <w:lang w:eastAsia="en-US"/>
              </w:rPr>
              <w:t>, dalla data in input</w:t>
            </w:r>
            <w:r w:rsidR="00854CA0" w:rsidRPr="0059162F">
              <w:rPr>
                <w:lang w:eastAsia="en-US"/>
              </w:rPr>
              <w:t>)</w:t>
            </w:r>
          </w:p>
        </w:tc>
      </w:tr>
    </w:tbl>
    <w:p w14:paraId="6556DD2D" w14:textId="77777777" w:rsidR="00854CA0" w:rsidRPr="008D5D09" w:rsidRDefault="00854CA0" w:rsidP="00854CA0">
      <w:pPr>
        <w:jc w:val="center"/>
        <w:rPr>
          <w:b/>
        </w:rPr>
      </w:pPr>
      <w:bookmarkStart w:id="72" w:name="_Toc15482910"/>
      <w:r w:rsidRPr="008D5D09">
        <w:rPr>
          <w:b/>
          <w:sz w:val="18"/>
        </w:rPr>
        <w:t xml:space="preserve">Tabella </w:t>
      </w:r>
      <w:r w:rsidRPr="008D5D09">
        <w:rPr>
          <w:b/>
          <w:sz w:val="18"/>
        </w:rPr>
        <w:fldChar w:fldCharType="begin"/>
      </w:r>
      <w:r w:rsidRPr="008D5D09">
        <w:rPr>
          <w:b/>
          <w:sz w:val="18"/>
        </w:rPr>
        <w:instrText xml:space="preserve"> SEQ Tabella \* ARABIC </w:instrText>
      </w:r>
      <w:r w:rsidRPr="008D5D09">
        <w:rPr>
          <w:b/>
          <w:sz w:val="18"/>
        </w:rPr>
        <w:fldChar w:fldCharType="separate"/>
      </w:r>
      <w:r w:rsidR="0052257A">
        <w:rPr>
          <w:b/>
          <w:noProof/>
          <w:sz w:val="18"/>
        </w:rPr>
        <w:t>17</w:t>
      </w:r>
      <w:r w:rsidRPr="008D5D09">
        <w:rPr>
          <w:b/>
          <w:sz w:val="18"/>
        </w:rPr>
        <w:fldChar w:fldCharType="end"/>
      </w:r>
      <w:r w:rsidRPr="008D5D09">
        <w:rPr>
          <w:b/>
          <w:sz w:val="18"/>
        </w:rPr>
        <w:t xml:space="preserve"> – </w:t>
      </w:r>
      <w:r>
        <w:rPr>
          <w:b/>
          <w:sz w:val="18"/>
        </w:rPr>
        <w:t>Parametri dell’URL</w:t>
      </w:r>
      <w:bookmarkEnd w:id="72"/>
    </w:p>
    <w:p w14:paraId="506FE395" w14:textId="77777777" w:rsidR="00854CA0" w:rsidRDefault="00854CA0" w:rsidP="00854CA0">
      <w:pPr>
        <w:rPr>
          <w:rFonts w:asciiTheme="minorHAnsi" w:hAnsiTheme="minorHAnsi" w:cstheme="minorHAnsi"/>
          <w:sz w:val="24"/>
          <w:szCs w:val="24"/>
        </w:rPr>
      </w:pPr>
    </w:p>
    <w:p w14:paraId="6F7ABBF8" w14:textId="73CEAE22" w:rsidR="00854CA0" w:rsidRPr="00405DB9" w:rsidRDefault="00854CA0" w:rsidP="00854CA0">
      <w:pPr>
        <w:rPr>
          <w:rFonts w:asciiTheme="minorHAnsi" w:hAnsiTheme="minorHAnsi" w:cstheme="minorHAnsi"/>
          <w:sz w:val="24"/>
          <w:szCs w:val="24"/>
        </w:rPr>
      </w:pPr>
      <w:r w:rsidRPr="00405DB9">
        <w:rPr>
          <w:rFonts w:asciiTheme="minorHAnsi" w:hAnsiTheme="minorHAnsi" w:cstheme="minorHAnsi"/>
          <w:sz w:val="24"/>
          <w:szCs w:val="24"/>
        </w:rPr>
        <w:t>Da notare che, se il valore dell’offset inserito non corrisponde</w:t>
      </w:r>
      <w:r w:rsidR="00570581" w:rsidRPr="00405DB9">
        <w:rPr>
          <w:rFonts w:asciiTheme="minorHAnsi" w:hAnsiTheme="minorHAnsi" w:cstheme="minorHAnsi"/>
          <w:sz w:val="24"/>
          <w:szCs w:val="24"/>
        </w:rPr>
        <w:t xml:space="preserve"> </w:t>
      </w:r>
      <w:r w:rsidRPr="00405DB9">
        <w:rPr>
          <w:rFonts w:asciiTheme="minorHAnsi" w:hAnsiTheme="minorHAnsi" w:cstheme="minorHAnsi"/>
          <w:sz w:val="24"/>
          <w:szCs w:val="24"/>
        </w:rPr>
        <w:t xml:space="preserve">ad alcun identificativo univoco </w:t>
      </w:r>
      <w:r w:rsidR="000F018D" w:rsidRPr="00405DB9">
        <w:rPr>
          <w:rFonts w:asciiTheme="minorHAnsi" w:hAnsiTheme="minorHAnsi" w:cstheme="minorHAnsi"/>
          <w:sz w:val="24"/>
          <w:szCs w:val="24"/>
        </w:rPr>
        <w:t xml:space="preserve">di </w:t>
      </w:r>
      <w:r w:rsidR="006715FA">
        <w:rPr>
          <w:rFonts w:asciiTheme="minorHAnsi" w:hAnsiTheme="minorHAnsi" w:cstheme="minorHAnsi"/>
          <w:sz w:val="24"/>
          <w:szCs w:val="24"/>
        </w:rPr>
        <w:t>centro di costo</w:t>
      </w:r>
      <w:r w:rsidR="00570581" w:rsidRPr="00405DB9">
        <w:rPr>
          <w:rFonts w:asciiTheme="minorHAnsi" w:hAnsiTheme="minorHAnsi" w:cstheme="minorHAnsi"/>
          <w:sz w:val="24"/>
          <w:szCs w:val="24"/>
        </w:rPr>
        <w:t xml:space="preserve"> (ad eccezione del valore 0)</w:t>
      </w:r>
      <w:r w:rsidRPr="00405DB9">
        <w:rPr>
          <w:rFonts w:asciiTheme="minorHAnsi" w:hAnsiTheme="minorHAnsi" w:cstheme="minorHAnsi"/>
          <w:sz w:val="24"/>
          <w:szCs w:val="24"/>
        </w:rPr>
        <w:t>, la lista restituita sarà vuota.</w:t>
      </w:r>
    </w:p>
    <w:p w14:paraId="11FCEA58" w14:textId="77777777" w:rsidR="007D4DD4" w:rsidRDefault="00854CA0" w:rsidP="008B5998">
      <w:pPr>
        <w:rPr>
          <w:rFonts w:asciiTheme="minorHAnsi" w:hAnsiTheme="minorHAnsi" w:cstheme="minorHAnsi"/>
          <w:sz w:val="24"/>
          <w:szCs w:val="24"/>
        </w:rPr>
      </w:pPr>
      <w:r w:rsidRPr="00405DB9">
        <w:rPr>
          <w:rFonts w:asciiTheme="minorHAnsi" w:hAnsiTheme="minorHAnsi" w:cstheme="minorHAnsi"/>
          <w:sz w:val="24"/>
          <w:szCs w:val="24"/>
        </w:rPr>
        <w:t xml:space="preserve">Inoltre, nel caso si desideri il recupero totale </w:t>
      </w:r>
      <w:r w:rsidR="000F018D" w:rsidRPr="00405DB9">
        <w:rPr>
          <w:rFonts w:asciiTheme="minorHAnsi" w:hAnsiTheme="minorHAnsi" w:cstheme="minorHAnsi"/>
          <w:sz w:val="24"/>
          <w:szCs w:val="24"/>
        </w:rPr>
        <w:t>dei CC, associati</w:t>
      </w:r>
      <w:r w:rsidR="006715FA">
        <w:rPr>
          <w:rFonts w:asciiTheme="minorHAnsi" w:hAnsiTheme="minorHAnsi" w:cstheme="minorHAnsi"/>
          <w:sz w:val="24"/>
          <w:szCs w:val="24"/>
        </w:rPr>
        <w:t xml:space="preserve"> partire dalla</w:t>
      </w:r>
      <w:r w:rsidRPr="00405DB9">
        <w:rPr>
          <w:rFonts w:asciiTheme="minorHAnsi" w:hAnsiTheme="minorHAnsi" w:cstheme="minorHAnsi"/>
          <w:sz w:val="24"/>
          <w:szCs w:val="24"/>
        </w:rPr>
        <w:t xml:space="preserve"> data in input, è indicato l’utilizzo del valore d</w:t>
      </w:r>
      <w:r w:rsidR="00187AC7">
        <w:rPr>
          <w:rFonts w:asciiTheme="minorHAnsi" w:hAnsiTheme="minorHAnsi" w:cstheme="minorHAnsi"/>
          <w:sz w:val="24"/>
          <w:szCs w:val="24"/>
        </w:rPr>
        <w:t>i default per la prima chiamata.</w:t>
      </w:r>
      <w:r w:rsidRPr="00405DB9">
        <w:rPr>
          <w:rFonts w:asciiTheme="minorHAnsi" w:hAnsiTheme="minorHAnsi" w:cstheme="minorHAnsi"/>
          <w:sz w:val="24"/>
          <w:szCs w:val="24"/>
        </w:rPr>
        <w:t xml:space="preserve"> </w:t>
      </w:r>
      <w:r w:rsidR="00187AC7">
        <w:rPr>
          <w:rFonts w:asciiTheme="minorHAnsi" w:hAnsiTheme="minorHAnsi" w:cstheme="minorHAnsi"/>
          <w:sz w:val="24"/>
          <w:szCs w:val="24"/>
        </w:rPr>
        <w:t xml:space="preserve">Per le chiamate incrementali, successive alla prima, </w:t>
      </w:r>
      <w:r w:rsidRPr="00405DB9">
        <w:rPr>
          <w:rFonts w:asciiTheme="minorHAnsi" w:hAnsiTheme="minorHAnsi" w:cstheme="minorHAnsi"/>
          <w:sz w:val="24"/>
          <w:szCs w:val="24"/>
        </w:rPr>
        <w:t xml:space="preserve">si </w:t>
      </w:r>
      <w:r w:rsidR="00187AC7">
        <w:rPr>
          <w:rFonts w:asciiTheme="minorHAnsi" w:hAnsiTheme="minorHAnsi" w:cstheme="minorHAnsi"/>
          <w:sz w:val="24"/>
          <w:szCs w:val="24"/>
        </w:rPr>
        <w:t>richiede la valorizzazione</w:t>
      </w:r>
      <w:r w:rsidRPr="00405DB9">
        <w:rPr>
          <w:rFonts w:asciiTheme="minorHAnsi" w:hAnsiTheme="minorHAnsi" w:cstheme="minorHAnsi"/>
          <w:sz w:val="24"/>
          <w:szCs w:val="24"/>
        </w:rPr>
        <w:t xml:space="preserve"> parametro </w:t>
      </w:r>
      <w:r w:rsidR="00187AC7">
        <w:rPr>
          <w:rFonts w:asciiTheme="minorHAnsi" w:hAnsiTheme="minorHAnsi" w:cstheme="minorHAnsi"/>
          <w:sz w:val="24"/>
          <w:szCs w:val="24"/>
        </w:rPr>
        <w:t>di offset</w:t>
      </w:r>
      <w:r w:rsidRPr="00405DB9">
        <w:rPr>
          <w:rFonts w:asciiTheme="minorHAnsi" w:hAnsiTheme="minorHAnsi" w:cstheme="minorHAnsi"/>
          <w:sz w:val="24"/>
          <w:szCs w:val="24"/>
        </w:rPr>
        <w:t xml:space="preserve"> c</w:t>
      </w:r>
      <w:r w:rsidR="000F018D" w:rsidRPr="00405DB9">
        <w:rPr>
          <w:rFonts w:asciiTheme="minorHAnsi" w:hAnsiTheme="minorHAnsi" w:cstheme="minorHAnsi"/>
          <w:sz w:val="24"/>
          <w:szCs w:val="24"/>
        </w:rPr>
        <w:t xml:space="preserve">on l’identificativo dell’ultimo CC </w:t>
      </w:r>
      <w:r w:rsidRPr="00405DB9">
        <w:rPr>
          <w:rFonts w:asciiTheme="minorHAnsi" w:hAnsiTheme="minorHAnsi" w:cstheme="minorHAnsi"/>
          <w:sz w:val="24"/>
          <w:szCs w:val="24"/>
        </w:rPr>
        <w:t>(dell’elenco precedentemente restit</w:t>
      </w:r>
      <w:r w:rsidR="008B5998" w:rsidRPr="00405DB9">
        <w:rPr>
          <w:rFonts w:asciiTheme="minorHAnsi" w:hAnsiTheme="minorHAnsi" w:cstheme="minorHAnsi"/>
          <w:sz w:val="24"/>
          <w:szCs w:val="24"/>
        </w:rPr>
        <w:t xml:space="preserve">uito) incrementato di 1, ovvero </w:t>
      </w:r>
    </w:p>
    <w:p w14:paraId="3AF1880D" w14:textId="77777777" w:rsidR="007D4DD4" w:rsidRDefault="007D4DD4" w:rsidP="008B5998">
      <w:pPr>
        <w:rPr>
          <w:rFonts w:asciiTheme="minorHAnsi" w:hAnsiTheme="minorHAnsi" w:cstheme="minorHAnsi"/>
          <w:sz w:val="24"/>
          <w:szCs w:val="24"/>
        </w:rPr>
      </w:pPr>
    </w:p>
    <w:p w14:paraId="1464281B" w14:textId="2EB6EEBD" w:rsidR="00854CA0" w:rsidRDefault="00854CA0" w:rsidP="007D4DD4">
      <w:pPr>
        <w:jc w:val="center"/>
        <w:rPr>
          <w:rFonts w:asciiTheme="minorHAnsi" w:hAnsiTheme="minorHAnsi" w:cstheme="minorHAnsi"/>
          <w:i/>
          <w:sz w:val="24"/>
          <w:szCs w:val="24"/>
        </w:rPr>
      </w:pPr>
      <w:r w:rsidRPr="007D4DD4">
        <w:rPr>
          <w:rFonts w:asciiTheme="minorHAnsi" w:hAnsiTheme="minorHAnsi" w:cstheme="minorHAnsi"/>
          <w:i/>
          <w:sz w:val="24"/>
          <w:szCs w:val="24"/>
        </w:rPr>
        <w:t>“</w:t>
      </w:r>
      <w:proofErr w:type="spellStart"/>
      <w:r w:rsidR="000F018D" w:rsidRPr="007D4DD4">
        <w:rPr>
          <w:rFonts w:asciiTheme="minorHAnsi" w:hAnsiTheme="minorHAnsi" w:cstheme="minorHAnsi"/>
          <w:i/>
          <w:sz w:val="24"/>
          <w:szCs w:val="24"/>
        </w:rPr>
        <w:t>association_cost_center</w:t>
      </w:r>
      <w:r w:rsidRPr="007D4DD4">
        <w:rPr>
          <w:rFonts w:asciiTheme="minorHAnsi" w:hAnsiTheme="minorHAnsi" w:cstheme="minorHAnsi"/>
          <w:i/>
          <w:sz w:val="24"/>
          <w:szCs w:val="24"/>
        </w:rPr>
        <w:t>_id</w:t>
      </w:r>
      <w:proofErr w:type="spellEnd"/>
      <w:r w:rsidRPr="007D4DD4">
        <w:rPr>
          <w:rFonts w:asciiTheme="minorHAnsi" w:hAnsiTheme="minorHAnsi" w:cstheme="minorHAnsi"/>
          <w:i/>
          <w:sz w:val="24"/>
          <w:szCs w:val="24"/>
        </w:rPr>
        <w:t>” + 1</w:t>
      </w:r>
    </w:p>
    <w:p w14:paraId="64327FF1" w14:textId="77777777" w:rsidR="007D4DD4" w:rsidRDefault="007D4DD4" w:rsidP="007D4DD4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7656F038" w14:textId="3B59B2BA" w:rsidR="007D4DD4" w:rsidRPr="009B666F" w:rsidRDefault="007D4DD4" w:rsidP="007D4DD4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Nel caso in cui </w:t>
      </w:r>
      <w:r w:rsidR="00165BC3">
        <w:rPr>
          <w:rFonts w:asciiTheme="minorHAnsi" w:hAnsiTheme="minorHAnsi" w:cstheme="minorHAnsi"/>
          <w:sz w:val="24"/>
          <w:szCs w:val="24"/>
        </w:rPr>
        <w:t xml:space="preserve">il parametro </w:t>
      </w:r>
      <w:r w:rsidRPr="009B666F">
        <w:rPr>
          <w:rFonts w:asciiTheme="minorHAnsi" w:hAnsiTheme="minorHAnsi" w:cstheme="minorHAnsi"/>
          <w:i/>
          <w:sz w:val="24"/>
          <w:szCs w:val="24"/>
        </w:rPr>
        <w:t>offset</w:t>
      </w:r>
      <w:r w:rsidR="00165BC3">
        <w:rPr>
          <w:rFonts w:asciiTheme="minorHAnsi" w:hAnsiTheme="minorHAnsi" w:cstheme="minorHAnsi"/>
          <w:i/>
          <w:sz w:val="24"/>
          <w:szCs w:val="24"/>
        </w:rPr>
        <w:t xml:space="preserve"> della chiamata</w:t>
      </w:r>
      <w:r w:rsidR="00165BC3">
        <w:rPr>
          <w:rFonts w:asciiTheme="minorHAnsi" w:hAnsiTheme="minorHAnsi" w:cstheme="minorHAnsi"/>
          <w:sz w:val="24"/>
          <w:szCs w:val="24"/>
        </w:rPr>
        <w:t xml:space="preserve"> sia correttamente valorizzato e il </w:t>
      </w:r>
      <w:r>
        <w:rPr>
          <w:rFonts w:asciiTheme="minorHAnsi" w:hAnsiTheme="minorHAnsi" w:cstheme="minorHAnsi"/>
          <w:sz w:val="24"/>
          <w:szCs w:val="24"/>
        </w:rPr>
        <w:t xml:space="preserve">parametro </w:t>
      </w:r>
      <w:proofErr w:type="spellStart"/>
      <w:r w:rsidRPr="009B666F">
        <w:rPr>
          <w:rFonts w:asciiTheme="minorHAnsi" w:hAnsiTheme="minorHAnsi" w:cstheme="minorHAnsi"/>
          <w:i/>
          <w:sz w:val="24"/>
          <w:szCs w:val="24"/>
        </w:rPr>
        <w:t>limit</w:t>
      </w:r>
      <w:proofErr w:type="spellEnd"/>
      <w:r w:rsidR="00165BC3">
        <w:rPr>
          <w:rFonts w:asciiTheme="minorHAnsi" w:hAnsiTheme="minorHAnsi" w:cstheme="minorHAnsi"/>
          <w:i/>
          <w:sz w:val="24"/>
          <w:szCs w:val="24"/>
        </w:rPr>
        <w:t xml:space="preserve"> non sia valorizzato</w:t>
      </w:r>
      <w:r>
        <w:rPr>
          <w:rFonts w:asciiTheme="minorHAnsi" w:hAnsiTheme="minorHAnsi" w:cstheme="minorHAnsi"/>
          <w:sz w:val="24"/>
          <w:szCs w:val="24"/>
        </w:rPr>
        <w:t xml:space="preserve">, il sistema restituirà al chiamante tutti i </w:t>
      </w:r>
      <w:proofErr w:type="spellStart"/>
      <w:r>
        <w:rPr>
          <w:rFonts w:asciiTheme="minorHAnsi" w:hAnsiTheme="minorHAnsi" w:cstheme="minorHAnsi"/>
          <w:sz w:val="24"/>
          <w:szCs w:val="24"/>
        </w:rPr>
        <w:t>CdC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elaborati</w:t>
      </w:r>
      <w:r w:rsidR="00165BC3">
        <w:rPr>
          <w:rFonts w:asciiTheme="minorHAnsi" w:hAnsiTheme="minorHAnsi" w:cstheme="minorHAnsi"/>
          <w:sz w:val="24"/>
          <w:szCs w:val="24"/>
        </w:rPr>
        <w:t>,</w:t>
      </w:r>
      <w:r>
        <w:rPr>
          <w:rFonts w:asciiTheme="minorHAnsi" w:hAnsiTheme="minorHAnsi" w:cstheme="minorHAnsi"/>
          <w:sz w:val="24"/>
          <w:szCs w:val="24"/>
        </w:rPr>
        <w:t xml:space="preserve"> a partire dalla data in input</w:t>
      </w:r>
      <w:r w:rsidR="00165BC3">
        <w:rPr>
          <w:rFonts w:asciiTheme="minorHAnsi" w:hAnsiTheme="minorHAnsi" w:cstheme="minorHAnsi"/>
          <w:sz w:val="24"/>
          <w:szCs w:val="24"/>
        </w:rPr>
        <w:t>,</w:t>
      </w:r>
      <w:r>
        <w:rPr>
          <w:rFonts w:asciiTheme="minorHAnsi" w:hAnsiTheme="minorHAnsi" w:cstheme="minorHAnsi"/>
          <w:sz w:val="24"/>
          <w:szCs w:val="24"/>
        </w:rPr>
        <w:t xml:space="preserve"> con id maggiore del valore di </w:t>
      </w:r>
      <w:r w:rsidRPr="007D4DD4">
        <w:rPr>
          <w:rFonts w:asciiTheme="minorHAnsi" w:hAnsiTheme="minorHAnsi" w:cstheme="minorHAnsi"/>
          <w:i/>
          <w:sz w:val="24"/>
          <w:szCs w:val="24"/>
        </w:rPr>
        <w:t>offset</w:t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00632389" w14:textId="77777777" w:rsidR="007D4DD4" w:rsidRPr="007D4DD4" w:rsidRDefault="007D4DD4" w:rsidP="007D4DD4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3051E628" w14:textId="77777777" w:rsidR="000F018D" w:rsidRDefault="000F018D" w:rsidP="000F018D">
      <w:pPr>
        <w:pStyle w:val="Titolo3"/>
      </w:pPr>
      <w:bookmarkStart w:id="73" w:name="_Toc15482864"/>
      <w:r>
        <w:t>Output</w:t>
      </w:r>
      <w:bookmarkEnd w:id="73"/>
    </w:p>
    <w:p w14:paraId="3AD4E214" w14:textId="0DAC9777" w:rsidR="000F018D" w:rsidRPr="00405DB9" w:rsidRDefault="000F018D" w:rsidP="000F018D">
      <w:pPr>
        <w:rPr>
          <w:rFonts w:asciiTheme="minorHAnsi" w:hAnsiTheme="minorHAnsi" w:cstheme="minorHAnsi"/>
          <w:sz w:val="24"/>
          <w:szCs w:val="24"/>
          <w:lang w:eastAsia="en-US"/>
        </w:rPr>
      </w:pPr>
      <w:r w:rsidRPr="00405DB9">
        <w:rPr>
          <w:rFonts w:asciiTheme="minorHAnsi" w:hAnsiTheme="minorHAnsi" w:cstheme="minorHAnsi"/>
          <w:sz w:val="24"/>
          <w:szCs w:val="24"/>
          <w:lang w:eastAsia="en-US"/>
        </w:rPr>
        <w:t xml:space="preserve">La risposta del </w:t>
      </w:r>
      <w:r w:rsidR="00187AC7">
        <w:rPr>
          <w:rFonts w:asciiTheme="minorHAnsi" w:hAnsiTheme="minorHAnsi" w:cstheme="minorHAnsi"/>
          <w:sz w:val="24"/>
          <w:szCs w:val="24"/>
          <w:lang w:eastAsia="en-US"/>
        </w:rPr>
        <w:t>s</w:t>
      </w:r>
      <w:r w:rsidRPr="00405DB9">
        <w:rPr>
          <w:rFonts w:asciiTheme="minorHAnsi" w:hAnsiTheme="minorHAnsi" w:cstheme="minorHAnsi"/>
          <w:sz w:val="24"/>
          <w:szCs w:val="24"/>
          <w:lang w:eastAsia="en-US"/>
        </w:rPr>
        <w:t>istema prevede un b</w:t>
      </w:r>
      <w:r w:rsidR="00187AC7">
        <w:rPr>
          <w:rFonts w:asciiTheme="minorHAnsi" w:hAnsiTheme="minorHAnsi" w:cstheme="minorHAnsi"/>
          <w:sz w:val="24"/>
          <w:szCs w:val="24"/>
          <w:lang w:eastAsia="en-US"/>
        </w:rPr>
        <w:t>ody contenente una lista dei centri di costo. Per o</w:t>
      </w:r>
      <w:r w:rsidRPr="00405DB9">
        <w:rPr>
          <w:rFonts w:asciiTheme="minorHAnsi" w:hAnsiTheme="minorHAnsi" w:cstheme="minorHAnsi"/>
          <w:sz w:val="24"/>
          <w:szCs w:val="24"/>
          <w:lang w:eastAsia="en-US"/>
        </w:rPr>
        <w:t xml:space="preserve">gni </w:t>
      </w:r>
      <w:r w:rsidR="00187AC7">
        <w:rPr>
          <w:rFonts w:asciiTheme="minorHAnsi" w:hAnsiTheme="minorHAnsi" w:cstheme="minorHAnsi"/>
          <w:sz w:val="24"/>
          <w:szCs w:val="24"/>
          <w:lang w:eastAsia="en-US"/>
        </w:rPr>
        <w:t xml:space="preserve">centro di costo in output verranno fornite </w:t>
      </w:r>
      <w:r w:rsidRPr="00405DB9">
        <w:rPr>
          <w:rFonts w:asciiTheme="minorHAnsi" w:hAnsiTheme="minorHAnsi" w:cstheme="minorHAnsi"/>
          <w:sz w:val="24"/>
          <w:szCs w:val="24"/>
          <w:lang w:eastAsia="en-US"/>
        </w:rPr>
        <w:t>le seguenti informazioni:</w:t>
      </w:r>
    </w:p>
    <w:p w14:paraId="5D768597" w14:textId="77777777" w:rsidR="00AD643B" w:rsidRDefault="00AD643B" w:rsidP="00AD643B"/>
    <w:tbl>
      <w:tblPr>
        <w:tblStyle w:val="Tabellagriglia4-colore1"/>
        <w:tblW w:w="5000" w:type="pct"/>
        <w:tblLayout w:type="fixed"/>
        <w:tblLook w:val="04A0" w:firstRow="1" w:lastRow="0" w:firstColumn="1" w:lastColumn="0" w:noHBand="0" w:noVBand="1"/>
      </w:tblPr>
      <w:tblGrid>
        <w:gridCol w:w="1567"/>
        <w:gridCol w:w="1567"/>
        <w:gridCol w:w="1567"/>
        <w:gridCol w:w="1567"/>
        <w:gridCol w:w="1567"/>
        <w:gridCol w:w="1566"/>
      </w:tblGrid>
      <w:tr w:rsidR="000F018D" w:rsidRPr="003C4946" w14:paraId="5AE90C4A" w14:textId="77777777" w:rsidTr="00187A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  <w:hideMark/>
          </w:tcPr>
          <w:p w14:paraId="336FACB8" w14:textId="77777777" w:rsidR="000F018D" w:rsidRPr="00187AC7" w:rsidRDefault="000F018D" w:rsidP="00570581">
            <w:pPr>
              <w:jc w:val="center"/>
              <w:rPr>
                <w:b w:val="0"/>
                <w:bCs w:val="0"/>
                <w:lang w:eastAsia="en-US"/>
              </w:rPr>
            </w:pPr>
            <w:proofErr w:type="spellStart"/>
            <w:r w:rsidRPr="00187AC7">
              <w:rPr>
                <w:b w:val="0"/>
                <w:bCs w:val="0"/>
                <w:lang w:eastAsia="en-US"/>
              </w:rPr>
              <w:t>Name</w:t>
            </w:r>
            <w:proofErr w:type="spellEnd"/>
          </w:p>
        </w:tc>
        <w:tc>
          <w:tcPr>
            <w:tcW w:w="833" w:type="pct"/>
            <w:hideMark/>
          </w:tcPr>
          <w:p w14:paraId="5E41D93F" w14:textId="77777777" w:rsidR="000F018D" w:rsidRPr="00187AC7" w:rsidRDefault="000F018D" w:rsidP="005705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n-US"/>
              </w:rPr>
            </w:pPr>
            <w:proofErr w:type="spellStart"/>
            <w:r w:rsidRPr="00187AC7">
              <w:rPr>
                <w:b w:val="0"/>
                <w:bCs w:val="0"/>
                <w:lang w:eastAsia="en-US"/>
              </w:rPr>
              <w:t>Description</w:t>
            </w:r>
            <w:proofErr w:type="spellEnd"/>
          </w:p>
        </w:tc>
        <w:tc>
          <w:tcPr>
            <w:tcW w:w="833" w:type="pct"/>
            <w:hideMark/>
          </w:tcPr>
          <w:p w14:paraId="1F382DE4" w14:textId="77777777" w:rsidR="000F018D" w:rsidRPr="00187AC7" w:rsidRDefault="000F018D" w:rsidP="005705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n-US"/>
              </w:rPr>
            </w:pPr>
            <w:r w:rsidRPr="00187AC7">
              <w:rPr>
                <w:b w:val="0"/>
                <w:bCs w:val="0"/>
                <w:lang w:eastAsia="en-US"/>
              </w:rPr>
              <w:t>Format</w:t>
            </w:r>
          </w:p>
        </w:tc>
        <w:tc>
          <w:tcPr>
            <w:tcW w:w="833" w:type="pct"/>
            <w:hideMark/>
          </w:tcPr>
          <w:p w14:paraId="49453BCD" w14:textId="77777777" w:rsidR="000F018D" w:rsidRPr="00187AC7" w:rsidRDefault="000F018D" w:rsidP="005705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n-US"/>
              </w:rPr>
            </w:pPr>
            <w:proofErr w:type="spellStart"/>
            <w:r w:rsidRPr="00187AC7">
              <w:rPr>
                <w:b w:val="0"/>
                <w:bCs w:val="0"/>
                <w:lang w:eastAsia="en-US"/>
              </w:rPr>
              <w:t>Multiplicity</w:t>
            </w:r>
            <w:proofErr w:type="spellEnd"/>
          </w:p>
        </w:tc>
        <w:tc>
          <w:tcPr>
            <w:tcW w:w="833" w:type="pct"/>
            <w:hideMark/>
          </w:tcPr>
          <w:p w14:paraId="0013F541" w14:textId="77777777" w:rsidR="000F018D" w:rsidRPr="00187AC7" w:rsidRDefault="000F018D" w:rsidP="005705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n-US"/>
              </w:rPr>
            </w:pPr>
            <w:proofErr w:type="spellStart"/>
            <w:r w:rsidRPr="00187AC7">
              <w:rPr>
                <w:b w:val="0"/>
                <w:bCs w:val="0"/>
                <w:lang w:eastAsia="en-US"/>
              </w:rPr>
              <w:t>Allowed</w:t>
            </w:r>
            <w:proofErr w:type="spellEnd"/>
            <w:r w:rsidRPr="00187AC7">
              <w:rPr>
                <w:b w:val="0"/>
                <w:bCs w:val="0"/>
                <w:lang w:eastAsia="en-US"/>
              </w:rPr>
              <w:t xml:space="preserve"> </w:t>
            </w:r>
            <w:proofErr w:type="spellStart"/>
            <w:r w:rsidRPr="00187AC7">
              <w:rPr>
                <w:b w:val="0"/>
                <w:bCs w:val="0"/>
                <w:lang w:eastAsia="en-US"/>
              </w:rPr>
              <w:t>values</w:t>
            </w:r>
            <w:proofErr w:type="spellEnd"/>
          </w:p>
        </w:tc>
        <w:tc>
          <w:tcPr>
            <w:tcW w:w="833" w:type="pct"/>
            <w:hideMark/>
          </w:tcPr>
          <w:p w14:paraId="18B4608F" w14:textId="77777777" w:rsidR="000F018D" w:rsidRPr="00187AC7" w:rsidRDefault="000F018D" w:rsidP="005705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n-US"/>
              </w:rPr>
            </w:pPr>
            <w:r w:rsidRPr="00187AC7">
              <w:rPr>
                <w:b w:val="0"/>
                <w:bCs w:val="0"/>
                <w:lang w:eastAsia="en-US"/>
              </w:rPr>
              <w:t>Notes</w:t>
            </w:r>
          </w:p>
        </w:tc>
      </w:tr>
      <w:tr w:rsidR="000F018D" w:rsidRPr="003C4946" w14:paraId="6269F755" w14:textId="77777777" w:rsidTr="00187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2F927E6F" w14:textId="18617B20" w:rsidR="000F018D" w:rsidRPr="00187AC7" w:rsidRDefault="000F018D" w:rsidP="00570581">
            <w:pPr>
              <w:rPr>
                <w:lang w:eastAsia="en-US"/>
              </w:rPr>
            </w:pPr>
            <w:proofErr w:type="spellStart"/>
            <w:r w:rsidRPr="00187AC7">
              <w:rPr>
                <w:lang w:eastAsia="en-US"/>
              </w:rPr>
              <w:t>association_cost_center_id</w:t>
            </w:r>
            <w:proofErr w:type="spellEnd"/>
          </w:p>
        </w:tc>
        <w:tc>
          <w:tcPr>
            <w:tcW w:w="833" w:type="pct"/>
          </w:tcPr>
          <w:p w14:paraId="22092DC9" w14:textId="7D65CB50" w:rsidR="000F018D" w:rsidRPr="00700076" w:rsidRDefault="000F018D" w:rsidP="0057058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 w:eastAsia="en-US"/>
              </w:rPr>
            </w:pPr>
            <w:r w:rsidRPr="00700076">
              <w:rPr>
                <w:lang w:val="en-GB" w:eastAsia="en-US"/>
              </w:rPr>
              <w:t xml:space="preserve">ID on the Cost </w:t>
            </w:r>
            <w:proofErr w:type="spellStart"/>
            <w:r w:rsidRPr="00700076">
              <w:rPr>
                <w:lang w:val="en-GB" w:eastAsia="en-US"/>
              </w:rPr>
              <w:t>Center</w:t>
            </w:r>
            <w:proofErr w:type="spellEnd"/>
          </w:p>
        </w:tc>
        <w:tc>
          <w:tcPr>
            <w:tcW w:w="833" w:type="pct"/>
          </w:tcPr>
          <w:p w14:paraId="552E3A1B" w14:textId="6EE2BBF9" w:rsidR="000F018D" w:rsidRPr="00187AC7" w:rsidRDefault="000F018D" w:rsidP="005705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US"/>
              </w:rPr>
            </w:pPr>
            <w:proofErr w:type="spellStart"/>
            <w:r w:rsidRPr="00187AC7">
              <w:rPr>
                <w:lang w:eastAsia="en-US"/>
              </w:rPr>
              <w:t>string</w:t>
            </w:r>
            <w:proofErr w:type="spellEnd"/>
          </w:p>
        </w:tc>
        <w:tc>
          <w:tcPr>
            <w:tcW w:w="833" w:type="pct"/>
          </w:tcPr>
          <w:p w14:paraId="6977FF96" w14:textId="689E3EF9" w:rsidR="000F018D" w:rsidRPr="00187AC7" w:rsidRDefault="000F018D" w:rsidP="005705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US"/>
              </w:rPr>
            </w:pPr>
            <w:r w:rsidRPr="00187AC7">
              <w:rPr>
                <w:lang w:eastAsia="en-US"/>
              </w:rPr>
              <w:t>[1]</w:t>
            </w:r>
          </w:p>
        </w:tc>
        <w:tc>
          <w:tcPr>
            <w:tcW w:w="833" w:type="pct"/>
          </w:tcPr>
          <w:p w14:paraId="3B951F45" w14:textId="77777777" w:rsidR="000F018D" w:rsidRPr="00187AC7" w:rsidRDefault="000F018D" w:rsidP="005705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US"/>
              </w:rPr>
            </w:pPr>
          </w:p>
        </w:tc>
        <w:tc>
          <w:tcPr>
            <w:tcW w:w="833" w:type="pct"/>
          </w:tcPr>
          <w:p w14:paraId="62DD649E" w14:textId="77777777" w:rsidR="000F018D" w:rsidRPr="00187AC7" w:rsidRDefault="000F018D" w:rsidP="005705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US"/>
              </w:rPr>
            </w:pPr>
          </w:p>
        </w:tc>
      </w:tr>
      <w:tr w:rsidR="000F018D" w:rsidRPr="000F018D" w14:paraId="721BA55E" w14:textId="77777777" w:rsidTr="00187A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7C6F785A" w14:textId="3892D950" w:rsidR="000F018D" w:rsidRDefault="000F018D" w:rsidP="00570581">
            <w:pPr>
              <w:rPr>
                <w:lang w:val="en-US" w:eastAsia="en-US"/>
              </w:rPr>
            </w:pPr>
            <w:proofErr w:type="spellStart"/>
            <w:r w:rsidRPr="00187AC7">
              <w:rPr>
                <w:lang w:eastAsia="en-US"/>
              </w:rPr>
              <w:t>orga</w:t>
            </w:r>
            <w:r>
              <w:rPr>
                <w:lang w:val="en-US" w:eastAsia="en-US"/>
              </w:rPr>
              <w:t>nization_unit_id</w:t>
            </w:r>
            <w:proofErr w:type="spellEnd"/>
          </w:p>
        </w:tc>
        <w:tc>
          <w:tcPr>
            <w:tcW w:w="833" w:type="pct"/>
          </w:tcPr>
          <w:p w14:paraId="5B68FE6B" w14:textId="20E7F319" w:rsidR="000F018D" w:rsidRDefault="000F018D" w:rsidP="0057058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ID of the related Organizational Unit</w:t>
            </w:r>
          </w:p>
        </w:tc>
        <w:tc>
          <w:tcPr>
            <w:tcW w:w="833" w:type="pct"/>
          </w:tcPr>
          <w:p w14:paraId="65F53419" w14:textId="74A7B351" w:rsidR="000F018D" w:rsidRDefault="000F018D" w:rsidP="005705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0ADC8C23" w14:textId="20F8037F" w:rsidR="000F018D" w:rsidRDefault="000F018D" w:rsidP="005705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33" w:type="pct"/>
          </w:tcPr>
          <w:p w14:paraId="49F8C127" w14:textId="77777777" w:rsidR="000F018D" w:rsidRPr="00527FED" w:rsidRDefault="000F018D" w:rsidP="005705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6716D5F9" w14:textId="77777777" w:rsidR="000F018D" w:rsidRDefault="000F018D" w:rsidP="005705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0F018D" w:rsidRPr="003C4946" w14:paraId="334B1B9F" w14:textId="77777777" w:rsidTr="00187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39895F2C" w14:textId="77777777" w:rsidR="000F018D" w:rsidRDefault="000F018D" w:rsidP="00570581">
            <w:pPr>
              <w:rPr>
                <w:lang w:val="en-US" w:eastAsia="en-US"/>
              </w:rPr>
            </w:pPr>
            <w:proofErr w:type="spellStart"/>
            <w:r w:rsidRPr="000E2DCF">
              <w:rPr>
                <w:lang w:val="en-US" w:eastAsia="en-US"/>
              </w:rPr>
              <w:t>cost_center_code</w:t>
            </w:r>
            <w:proofErr w:type="spellEnd"/>
          </w:p>
        </w:tc>
        <w:tc>
          <w:tcPr>
            <w:tcW w:w="833" w:type="pct"/>
          </w:tcPr>
          <w:p w14:paraId="6614FF03" w14:textId="77777777" w:rsidR="000F018D" w:rsidRPr="00527FED" w:rsidRDefault="000F018D" w:rsidP="0057058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associated with the cost center</w:t>
            </w:r>
          </w:p>
        </w:tc>
        <w:tc>
          <w:tcPr>
            <w:tcW w:w="833" w:type="pct"/>
          </w:tcPr>
          <w:p w14:paraId="4E8802BC" w14:textId="77777777" w:rsidR="000F018D" w:rsidRPr="00527FED" w:rsidRDefault="000F018D" w:rsidP="005705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52DDCEAC" w14:textId="77777777" w:rsidR="000F018D" w:rsidRPr="00527FED" w:rsidRDefault="000F018D" w:rsidP="005705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33" w:type="pct"/>
          </w:tcPr>
          <w:p w14:paraId="224E774D" w14:textId="77777777" w:rsidR="000F018D" w:rsidRPr="00527FED" w:rsidRDefault="000F018D" w:rsidP="005705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37437E25" w14:textId="77777777" w:rsidR="000F018D" w:rsidRDefault="000F018D" w:rsidP="005705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0F018D" w:rsidRPr="00667A06" w14:paraId="0236992B" w14:textId="77777777" w:rsidTr="00187A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636F75DB" w14:textId="77777777" w:rsidR="000F018D" w:rsidRDefault="000F018D" w:rsidP="00570581">
            <w:pPr>
              <w:rPr>
                <w:lang w:val="en-US" w:eastAsia="en-US"/>
              </w:rPr>
            </w:pPr>
            <w:proofErr w:type="spellStart"/>
            <w:r w:rsidRPr="003C4946">
              <w:rPr>
                <w:lang w:val="en-US" w:eastAsia="en-US"/>
              </w:rPr>
              <w:t>cost_center_description</w:t>
            </w:r>
            <w:proofErr w:type="spellEnd"/>
          </w:p>
        </w:tc>
        <w:tc>
          <w:tcPr>
            <w:tcW w:w="833" w:type="pct"/>
          </w:tcPr>
          <w:p w14:paraId="46093D42" w14:textId="77777777" w:rsidR="000F018D" w:rsidRPr="00527FED" w:rsidRDefault="000F018D" w:rsidP="0057058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Full description of the cost center</w:t>
            </w:r>
          </w:p>
        </w:tc>
        <w:tc>
          <w:tcPr>
            <w:tcW w:w="833" w:type="pct"/>
          </w:tcPr>
          <w:p w14:paraId="6B7FD9A0" w14:textId="77777777" w:rsidR="000F018D" w:rsidRPr="00527FED" w:rsidRDefault="000F018D" w:rsidP="005705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22CCC85C" w14:textId="77777777" w:rsidR="000F018D" w:rsidRPr="00527FED" w:rsidRDefault="000F018D" w:rsidP="005705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33" w:type="pct"/>
          </w:tcPr>
          <w:p w14:paraId="252F475E" w14:textId="77777777" w:rsidR="000F018D" w:rsidRPr="00527FED" w:rsidRDefault="000F018D" w:rsidP="005705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21D1A1BD" w14:textId="77777777" w:rsidR="000F018D" w:rsidRPr="00F06C11" w:rsidRDefault="000F018D" w:rsidP="005705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fr-FR" w:eastAsia="en-US"/>
              </w:rPr>
            </w:pPr>
          </w:p>
        </w:tc>
      </w:tr>
      <w:tr w:rsidR="000F018D" w:rsidRPr="00667A06" w14:paraId="1ABE0679" w14:textId="77777777" w:rsidTr="00187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0891965A" w14:textId="294117B2" w:rsidR="000F018D" w:rsidRPr="003C4946" w:rsidRDefault="000F018D" w:rsidP="00570581">
            <w:pPr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start_date_cost_center</w:t>
            </w:r>
            <w:proofErr w:type="spellEnd"/>
          </w:p>
        </w:tc>
        <w:tc>
          <w:tcPr>
            <w:tcW w:w="833" w:type="pct"/>
          </w:tcPr>
          <w:p w14:paraId="5441B331" w14:textId="77777777" w:rsidR="000F018D" w:rsidRDefault="000F018D" w:rsidP="0057058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778436FD" w14:textId="6FF97B26" w:rsidR="000F018D" w:rsidRDefault="000F018D" w:rsidP="005705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263E8019" w14:textId="6B258422" w:rsidR="000F018D" w:rsidRDefault="000F018D" w:rsidP="005705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33" w:type="pct"/>
          </w:tcPr>
          <w:p w14:paraId="46C5000B" w14:textId="77777777" w:rsidR="000F018D" w:rsidRPr="00527FED" w:rsidRDefault="000F018D" w:rsidP="005705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0E9F9259" w14:textId="77777777" w:rsidR="000F018D" w:rsidRPr="00F06C11" w:rsidRDefault="000F018D" w:rsidP="005705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fr-FR" w:eastAsia="en-US"/>
              </w:rPr>
            </w:pPr>
          </w:p>
        </w:tc>
      </w:tr>
      <w:tr w:rsidR="000F018D" w:rsidRPr="00667A06" w14:paraId="608488B9" w14:textId="77777777" w:rsidTr="00187A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113E7214" w14:textId="2BE7A032" w:rsidR="000F018D" w:rsidRPr="003C4946" w:rsidRDefault="000F018D" w:rsidP="00570581">
            <w:pPr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end_date_cost_center</w:t>
            </w:r>
            <w:proofErr w:type="spellEnd"/>
          </w:p>
        </w:tc>
        <w:tc>
          <w:tcPr>
            <w:tcW w:w="833" w:type="pct"/>
          </w:tcPr>
          <w:p w14:paraId="23AB1999" w14:textId="77777777" w:rsidR="000F018D" w:rsidRDefault="000F018D" w:rsidP="0057058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7601BC20" w14:textId="50F64A9A" w:rsidR="000F018D" w:rsidRDefault="000F018D" w:rsidP="005705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3B9B04A5" w14:textId="6DE5C413" w:rsidR="000F018D" w:rsidRDefault="000F018D" w:rsidP="005705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33" w:type="pct"/>
          </w:tcPr>
          <w:p w14:paraId="450E12DF" w14:textId="77777777" w:rsidR="000F018D" w:rsidRPr="00527FED" w:rsidRDefault="000F018D" w:rsidP="005705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47F6C230" w14:textId="77777777" w:rsidR="000F018D" w:rsidRPr="00F06C11" w:rsidRDefault="000F018D" w:rsidP="005705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fr-FR" w:eastAsia="en-US"/>
              </w:rPr>
            </w:pPr>
          </w:p>
        </w:tc>
      </w:tr>
      <w:tr w:rsidR="000F018D" w:rsidRPr="00FC7E81" w14:paraId="4DC59B0C" w14:textId="77777777" w:rsidTr="00187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039EC15E" w14:textId="77777777" w:rsidR="000F018D" w:rsidRPr="003C4946" w:rsidRDefault="000F018D" w:rsidP="00570581">
            <w:pPr>
              <w:rPr>
                <w:lang w:val="en-US" w:eastAsia="en-US"/>
              </w:rPr>
            </w:pPr>
            <w:proofErr w:type="spellStart"/>
            <w:r w:rsidRPr="000E2DCF">
              <w:rPr>
                <w:lang w:val="en-US" w:eastAsia="en-US"/>
              </w:rPr>
              <w:t>type_date_cost_center</w:t>
            </w:r>
            <w:proofErr w:type="spellEnd"/>
          </w:p>
        </w:tc>
        <w:tc>
          <w:tcPr>
            <w:tcW w:w="833" w:type="pct"/>
          </w:tcPr>
          <w:p w14:paraId="7C6CF635" w14:textId="77777777" w:rsidR="000F018D" w:rsidRDefault="000F018D" w:rsidP="0057058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Type of the cost center</w:t>
            </w:r>
          </w:p>
        </w:tc>
        <w:tc>
          <w:tcPr>
            <w:tcW w:w="833" w:type="pct"/>
          </w:tcPr>
          <w:p w14:paraId="7B2E55E3" w14:textId="77777777" w:rsidR="000F018D" w:rsidRDefault="000F018D" w:rsidP="005705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3BA1E61E" w14:textId="77777777" w:rsidR="000F018D" w:rsidRDefault="000F018D" w:rsidP="005705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33" w:type="pct"/>
          </w:tcPr>
          <w:p w14:paraId="4D05E217" w14:textId="77777777" w:rsidR="000F018D" w:rsidRPr="00527FED" w:rsidRDefault="000F018D" w:rsidP="005705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75BF7A59" w14:textId="77777777" w:rsidR="000F018D" w:rsidRPr="00FC7E81" w:rsidRDefault="000F018D" w:rsidP="005705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0F018D" w:rsidRPr="003D489D" w14:paraId="23B871CB" w14:textId="77777777" w:rsidTr="00187A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30D9F8CC" w14:textId="229FF6B4" w:rsidR="000F018D" w:rsidRPr="003C4946" w:rsidRDefault="000F018D" w:rsidP="00570581">
            <w:pPr>
              <w:rPr>
                <w:lang w:val="en-US" w:eastAsia="en-US"/>
              </w:rPr>
            </w:pPr>
            <w:proofErr w:type="spellStart"/>
            <w:r w:rsidRPr="00A74D09">
              <w:rPr>
                <w:lang w:val="en-US" w:eastAsia="en-US"/>
              </w:rPr>
              <w:t>company_</w:t>
            </w:r>
            <w:r>
              <w:rPr>
                <w:lang w:val="en-US" w:eastAsia="en-US"/>
              </w:rPr>
              <w:t>code_</w:t>
            </w:r>
            <w:r w:rsidRPr="00A74D09">
              <w:rPr>
                <w:lang w:val="en-US" w:eastAsia="en-US"/>
              </w:rPr>
              <w:t>afc</w:t>
            </w:r>
            <w:proofErr w:type="spellEnd"/>
          </w:p>
        </w:tc>
        <w:tc>
          <w:tcPr>
            <w:tcW w:w="833" w:type="pct"/>
          </w:tcPr>
          <w:p w14:paraId="352A70FE" w14:textId="56B78235" w:rsidR="000F018D" w:rsidRDefault="000F018D" w:rsidP="0057058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383D93AB" w14:textId="77777777" w:rsidR="000F018D" w:rsidRDefault="000F018D" w:rsidP="005705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2D56E755" w14:textId="77777777" w:rsidR="000F018D" w:rsidRDefault="000F018D" w:rsidP="005705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33" w:type="pct"/>
          </w:tcPr>
          <w:p w14:paraId="79F5640B" w14:textId="77777777" w:rsidR="000F018D" w:rsidRPr="00527FED" w:rsidRDefault="000F018D" w:rsidP="005705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560BF4BA" w14:textId="77777777" w:rsidR="000F018D" w:rsidRPr="00FC7E81" w:rsidRDefault="000F018D" w:rsidP="005705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0F018D" w:rsidRPr="003D489D" w14:paraId="2B35A8D0" w14:textId="77777777" w:rsidTr="00187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578F4C5A" w14:textId="3912A86E" w:rsidR="000F018D" w:rsidRPr="00A74D09" w:rsidRDefault="000F018D" w:rsidP="00570581">
            <w:pPr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company_afc</w:t>
            </w:r>
            <w:proofErr w:type="spellEnd"/>
          </w:p>
        </w:tc>
        <w:tc>
          <w:tcPr>
            <w:tcW w:w="833" w:type="pct"/>
          </w:tcPr>
          <w:p w14:paraId="2F70EAAB" w14:textId="590B1DE5" w:rsidR="000F018D" w:rsidRDefault="000F018D" w:rsidP="0057058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Company name</w:t>
            </w:r>
          </w:p>
        </w:tc>
        <w:tc>
          <w:tcPr>
            <w:tcW w:w="833" w:type="pct"/>
          </w:tcPr>
          <w:p w14:paraId="19E77106" w14:textId="1BD455B6" w:rsidR="000F018D" w:rsidRDefault="000F018D" w:rsidP="005705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5EE7B0EB" w14:textId="7010DFA3" w:rsidR="000F018D" w:rsidRDefault="000F018D" w:rsidP="005705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33" w:type="pct"/>
          </w:tcPr>
          <w:p w14:paraId="797B1AFB" w14:textId="77777777" w:rsidR="000F018D" w:rsidRPr="00527FED" w:rsidRDefault="000F018D" w:rsidP="005705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02C719CE" w14:textId="77777777" w:rsidR="000F018D" w:rsidRPr="00FC7E81" w:rsidRDefault="000F018D" w:rsidP="005705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0F018D" w:rsidRPr="003C4946" w14:paraId="79ABD078" w14:textId="77777777" w:rsidTr="00187A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75F233A3" w14:textId="77777777" w:rsidR="000F018D" w:rsidRPr="003C4946" w:rsidRDefault="000F018D" w:rsidP="00570581">
            <w:pPr>
              <w:rPr>
                <w:lang w:val="en-GB" w:eastAsia="en-US"/>
              </w:rPr>
            </w:pPr>
            <w:proofErr w:type="spellStart"/>
            <w:r w:rsidRPr="00A74D09">
              <w:rPr>
                <w:lang w:val="en-GB" w:eastAsia="en-US"/>
              </w:rPr>
              <w:t>country_afc</w:t>
            </w:r>
            <w:proofErr w:type="spellEnd"/>
          </w:p>
        </w:tc>
        <w:tc>
          <w:tcPr>
            <w:tcW w:w="833" w:type="pct"/>
          </w:tcPr>
          <w:p w14:paraId="67B3EB93" w14:textId="77777777" w:rsidR="000F018D" w:rsidRDefault="000F018D" w:rsidP="0057058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AFC cost center country</w:t>
            </w:r>
          </w:p>
        </w:tc>
        <w:tc>
          <w:tcPr>
            <w:tcW w:w="833" w:type="pct"/>
          </w:tcPr>
          <w:p w14:paraId="7C614DE0" w14:textId="77777777" w:rsidR="000F018D" w:rsidRDefault="000F018D" w:rsidP="005705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3BF584A9" w14:textId="77777777" w:rsidR="000F018D" w:rsidRDefault="000F018D" w:rsidP="005705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33" w:type="pct"/>
          </w:tcPr>
          <w:p w14:paraId="54EF0BA7" w14:textId="77777777" w:rsidR="000F018D" w:rsidRPr="00527FED" w:rsidRDefault="000F018D" w:rsidP="005705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719EF1B6" w14:textId="77777777" w:rsidR="000F018D" w:rsidRPr="00FC7E81" w:rsidRDefault="000F018D" w:rsidP="005705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0F018D" w:rsidRPr="003C4946" w14:paraId="45662931" w14:textId="77777777" w:rsidTr="00187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4F698773" w14:textId="017305D6" w:rsidR="000F018D" w:rsidRPr="003C4946" w:rsidRDefault="000F018D" w:rsidP="00570581">
            <w:pPr>
              <w:rPr>
                <w:lang w:val="en-GB" w:eastAsia="en-US"/>
              </w:rPr>
            </w:pPr>
            <w:r>
              <w:rPr>
                <w:lang w:val="en-GB" w:eastAsia="en-US"/>
              </w:rPr>
              <w:t>macro_o</w:t>
            </w:r>
            <w:r w:rsidRPr="00A74D09">
              <w:rPr>
                <w:lang w:val="en-GB" w:eastAsia="en-US"/>
              </w:rPr>
              <w:t>rg</w:t>
            </w:r>
            <w:r>
              <w:rPr>
                <w:lang w:val="en-GB" w:eastAsia="en-US"/>
              </w:rPr>
              <w:t>_</w:t>
            </w:r>
            <w:r w:rsidRPr="00A74D09">
              <w:rPr>
                <w:lang w:val="en-GB" w:eastAsia="en-US"/>
              </w:rPr>
              <w:t>1</w:t>
            </w:r>
          </w:p>
        </w:tc>
        <w:tc>
          <w:tcPr>
            <w:tcW w:w="833" w:type="pct"/>
          </w:tcPr>
          <w:p w14:paraId="1E7E2A5C" w14:textId="77777777" w:rsidR="000F018D" w:rsidRDefault="000F018D" w:rsidP="0057058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Prevalent activity/business line of the cost center</w:t>
            </w:r>
          </w:p>
        </w:tc>
        <w:tc>
          <w:tcPr>
            <w:tcW w:w="833" w:type="pct"/>
          </w:tcPr>
          <w:p w14:paraId="692BCE41" w14:textId="77777777" w:rsidR="000F018D" w:rsidRDefault="000F018D" w:rsidP="005705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509494B7" w14:textId="77777777" w:rsidR="000F018D" w:rsidRDefault="000F018D" w:rsidP="005705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33" w:type="pct"/>
          </w:tcPr>
          <w:p w14:paraId="6F1A090B" w14:textId="77777777" w:rsidR="000F018D" w:rsidRPr="00527FED" w:rsidRDefault="000F018D" w:rsidP="005705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54D9DFA9" w14:textId="77777777" w:rsidR="000F018D" w:rsidRPr="00FC7E81" w:rsidRDefault="000F018D" w:rsidP="005705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0F018D" w:rsidRPr="003C4946" w14:paraId="48604F21" w14:textId="77777777" w:rsidTr="00187A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7B470B9F" w14:textId="2131471D" w:rsidR="000F018D" w:rsidRPr="003C4946" w:rsidRDefault="000F018D" w:rsidP="00570581">
            <w:pPr>
              <w:rPr>
                <w:lang w:val="en-GB" w:eastAsia="en-US"/>
              </w:rPr>
            </w:pPr>
            <w:r>
              <w:rPr>
                <w:lang w:val="en-GB" w:eastAsia="en-US"/>
              </w:rPr>
              <w:t>macro_o</w:t>
            </w:r>
            <w:r w:rsidRPr="00A74D09">
              <w:rPr>
                <w:lang w:val="en-GB" w:eastAsia="en-US"/>
              </w:rPr>
              <w:t>rg</w:t>
            </w:r>
            <w:r>
              <w:rPr>
                <w:lang w:val="en-GB" w:eastAsia="en-US"/>
              </w:rPr>
              <w:t>_</w:t>
            </w:r>
            <w:r w:rsidRPr="00A74D09">
              <w:rPr>
                <w:lang w:val="en-GB" w:eastAsia="en-US"/>
              </w:rPr>
              <w:t>2</w:t>
            </w:r>
          </w:p>
        </w:tc>
        <w:tc>
          <w:tcPr>
            <w:tcW w:w="833" w:type="pct"/>
          </w:tcPr>
          <w:p w14:paraId="6F95D642" w14:textId="77777777" w:rsidR="000F018D" w:rsidRDefault="000F018D" w:rsidP="0057058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Prevalent activity/business line of the cost center</w:t>
            </w:r>
          </w:p>
        </w:tc>
        <w:tc>
          <w:tcPr>
            <w:tcW w:w="833" w:type="pct"/>
          </w:tcPr>
          <w:p w14:paraId="624999C9" w14:textId="77777777" w:rsidR="000F018D" w:rsidRDefault="000F018D" w:rsidP="005705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3C9D9EF1" w14:textId="77777777" w:rsidR="000F018D" w:rsidRDefault="000F018D" w:rsidP="005705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33" w:type="pct"/>
          </w:tcPr>
          <w:p w14:paraId="05E7651C" w14:textId="77777777" w:rsidR="000F018D" w:rsidRPr="00527FED" w:rsidRDefault="000F018D" w:rsidP="005705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191EA9AF" w14:textId="77777777" w:rsidR="000F018D" w:rsidRPr="00FC7E81" w:rsidRDefault="000F018D" w:rsidP="005705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0F018D" w:rsidRPr="003C4946" w14:paraId="3291E3AD" w14:textId="77777777" w:rsidTr="00187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31C87370" w14:textId="77777777" w:rsidR="000F018D" w:rsidRPr="003C4946" w:rsidRDefault="000F018D" w:rsidP="00570581">
            <w:pPr>
              <w:rPr>
                <w:lang w:val="en-GB" w:eastAsia="en-US"/>
              </w:rPr>
            </w:pPr>
            <w:proofErr w:type="spellStart"/>
            <w:r w:rsidRPr="00A74D09">
              <w:rPr>
                <w:lang w:val="en-GB" w:eastAsia="en-US"/>
              </w:rPr>
              <w:t>vcs</w:t>
            </w:r>
            <w:proofErr w:type="spellEnd"/>
          </w:p>
        </w:tc>
        <w:tc>
          <w:tcPr>
            <w:tcW w:w="833" w:type="pct"/>
          </w:tcPr>
          <w:p w14:paraId="72017058" w14:textId="633A7CCD" w:rsidR="000F018D" w:rsidRDefault="000F018D" w:rsidP="008B599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Value chain </w:t>
            </w:r>
            <w:r w:rsidR="008B5998">
              <w:rPr>
                <w:lang w:val="en-US" w:eastAsia="en-US"/>
              </w:rPr>
              <w:t>code</w:t>
            </w:r>
          </w:p>
        </w:tc>
        <w:tc>
          <w:tcPr>
            <w:tcW w:w="833" w:type="pct"/>
          </w:tcPr>
          <w:p w14:paraId="3C3FC5F2" w14:textId="77777777" w:rsidR="000F018D" w:rsidRDefault="000F018D" w:rsidP="005705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7599B6FE" w14:textId="77777777" w:rsidR="000F018D" w:rsidRDefault="000F018D" w:rsidP="005705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33" w:type="pct"/>
          </w:tcPr>
          <w:p w14:paraId="250E2590" w14:textId="77777777" w:rsidR="000F018D" w:rsidRPr="00527FED" w:rsidRDefault="000F018D" w:rsidP="005705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2AC3BF62" w14:textId="77777777" w:rsidR="000F018D" w:rsidRPr="00FC7E81" w:rsidRDefault="000F018D" w:rsidP="005705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0F018D" w:rsidRPr="003C4946" w14:paraId="75D6461B" w14:textId="77777777" w:rsidTr="00187A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58591EC5" w14:textId="2D686969" w:rsidR="000F018D" w:rsidRPr="00A74D09" w:rsidRDefault="000F018D" w:rsidP="00570581">
            <w:pPr>
              <w:rPr>
                <w:lang w:val="en-GB" w:eastAsia="en-US"/>
              </w:rPr>
            </w:pPr>
            <w:proofErr w:type="spellStart"/>
            <w:r>
              <w:rPr>
                <w:lang w:val="en-GB" w:eastAsia="en-US"/>
              </w:rPr>
              <w:t>vcs_description</w:t>
            </w:r>
            <w:proofErr w:type="spellEnd"/>
          </w:p>
        </w:tc>
        <w:tc>
          <w:tcPr>
            <w:tcW w:w="833" w:type="pct"/>
          </w:tcPr>
          <w:p w14:paraId="6DFE501E" w14:textId="55D2C0ED" w:rsidR="000F018D" w:rsidRDefault="008B5998" w:rsidP="0057058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Value chain description</w:t>
            </w:r>
          </w:p>
        </w:tc>
        <w:tc>
          <w:tcPr>
            <w:tcW w:w="833" w:type="pct"/>
          </w:tcPr>
          <w:p w14:paraId="505485F5" w14:textId="19A0ABB3" w:rsidR="000F018D" w:rsidRDefault="000F018D" w:rsidP="005705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55A3F9F8" w14:textId="2CFB070A" w:rsidR="000F018D" w:rsidRDefault="000F018D" w:rsidP="005705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33" w:type="pct"/>
          </w:tcPr>
          <w:p w14:paraId="0EB98380" w14:textId="77777777" w:rsidR="000F018D" w:rsidRPr="00527FED" w:rsidRDefault="000F018D" w:rsidP="005705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7DF68842" w14:textId="77777777" w:rsidR="000F018D" w:rsidRPr="00FC7E81" w:rsidRDefault="000F018D" w:rsidP="005705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0F018D" w:rsidRPr="003C4946" w14:paraId="7CCB03A2" w14:textId="77777777" w:rsidTr="00187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21D82BDB" w14:textId="535A9498" w:rsidR="000F018D" w:rsidRPr="003C4946" w:rsidRDefault="00955F66" w:rsidP="00570581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process</w:t>
            </w:r>
          </w:p>
        </w:tc>
        <w:tc>
          <w:tcPr>
            <w:tcW w:w="833" w:type="pct"/>
          </w:tcPr>
          <w:p w14:paraId="7D173963" w14:textId="2F5ED4FD" w:rsidR="000F018D" w:rsidRDefault="000F018D" w:rsidP="008B599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7F017A14" w14:textId="77777777" w:rsidR="000F018D" w:rsidRDefault="000F018D" w:rsidP="005705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76B55FDA" w14:textId="77777777" w:rsidR="000F018D" w:rsidRDefault="000F018D" w:rsidP="005705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33" w:type="pct"/>
          </w:tcPr>
          <w:p w14:paraId="272B2183" w14:textId="77777777" w:rsidR="000F018D" w:rsidRPr="00527FED" w:rsidRDefault="000F018D" w:rsidP="005705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3CB1670C" w14:textId="77777777" w:rsidR="000F018D" w:rsidRPr="00FC7E81" w:rsidRDefault="000F018D" w:rsidP="005705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955F66" w:rsidRPr="003C4946" w14:paraId="183B2AC6" w14:textId="77777777" w:rsidTr="00187A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730B4267" w14:textId="61FD091D" w:rsidR="00955F66" w:rsidRDefault="00955F66" w:rsidP="00570581">
            <w:pPr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process_description</w:t>
            </w:r>
            <w:proofErr w:type="spellEnd"/>
          </w:p>
        </w:tc>
        <w:tc>
          <w:tcPr>
            <w:tcW w:w="833" w:type="pct"/>
          </w:tcPr>
          <w:p w14:paraId="11FF54A5" w14:textId="77777777" w:rsidR="00955F66" w:rsidRDefault="00955F66" w:rsidP="0057058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0B5EEEB9" w14:textId="34EB0166" w:rsidR="00955F66" w:rsidRDefault="00955F66" w:rsidP="005705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53F8EC33" w14:textId="6944AD6F" w:rsidR="00955F66" w:rsidRDefault="00955F66" w:rsidP="005705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33" w:type="pct"/>
          </w:tcPr>
          <w:p w14:paraId="0F8A34D3" w14:textId="77777777" w:rsidR="00955F66" w:rsidRPr="00527FED" w:rsidRDefault="00955F66" w:rsidP="005705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44194364" w14:textId="77777777" w:rsidR="00955F66" w:rsidRPr="00FC7E81" w:rsidRDefault="00955F66" w:rsidP="005705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955F66" w:rsidRPr="003C4946" w14:paraId="7479C676" w14:textId="77777777" w:rsidTr="00187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05F497FA" w14:textId="77777777" w:rsidR="000F018D" w:rsidRPr="003C4946" w:rsidRDefault="000F018D" w:rsidP="00570581">
            <w:pPr>
              <w:rPr>
                <w:lang w:val="en-US" w:eastAsia="en-US"/>
              </w:rPr>
            </w:pPr>
            <w:r w:rsidRPr="00A74D09">
              <w:rPr>
                <w:lang w:val="en-US" w:eastAsia="en-US"/>
              </w:rPr>
              <w:t>organization</w:t>
            </w:r>
          </w:p>
        </w:tc>
        <w:tc>
          <w:tcPr>
            <w:tcW w:w="833" w:type="pct"/>
          </w:tcPr>
          <w:p w14:paraId="1377079F" w14:textId="6FD8EE9D" w:rsidR="000F018D" w:rsidRDefault="008B5998" w:rsidP="0057058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Organization code</w:t>
            </w:r>
          </w:p>
        </w:tc>
        <w:tc>
          <w:tcPr>
            <w:tcW w:w="833" w:type="pct"/>
          </w:tcPr>
          <w:p w14:paraId="586C2245" w14:textId="77777777" w:rsidR="000F018D" w:rsidRDefault="000F018D" w:rsidP="005705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476BA428" w14:textId="77777777" w:rsidR="000F018D" w:rsidRDefault="000F018D" w:rsidP="005705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33" w:type="pct"/>
          </w:tcPr>
          <w:p w14:paraId="07856C60" w14:textId="77777777" w:rsidR="000F018D" w:rsidRPr="00527FED" w:rsidRDefault="000F018D" w:rsidP="005705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249B4A30" w14:textId="77777777" w:rsidR="000F018D" w:rsidRPr="00FC7E81" w:rsidRDefault="000F018D" w:rsidP="00570581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955F66" w:rsidRPr="003C4946" w14:paraId="36B4A08D" w14:textId="77777777" w:rsidTr="00187A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30458965" w14:textId="03A31165" w:rsidR="00955F66" w:rsidRPr="00A74D09" w:rsidRDefault="00955F66" w:rsidP="00570581">
            <w:pPr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organization_description</w:t>
            </w:r>
            <w:proofErr w:type="spellEnd"/>
          </w:p>
        </w:tc>
        <w:tc>
          <w:tcPr>
            <w:tcW w:w="833" w:type="pct"/>
          </w:tcPr>
          <w:p w14:paraId="76B4BAEF" w14:textId="7046FCEF" w:rsidR="00955F66" w:rsidRDefault="008B5998" w:rsidP="0057058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Organization name</w:t>
            </w:r>
          </w:p>
        </w:tc>
        <w:tc>
          <w:tcPr>
            <w:tcW w:w="833" w:type="pct"/>
          </w:tcPr>
          <w:p w14:paraId="0E745B76" w14:textId="21DEFC80" w:rsidR="00955F66" w:rsidRDefault="00955F66" w:rsidP="005705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20E5826E" w14:textId="70DEF85D" w:rsidR="00955F66" w:rsidRDefault="00955F66" w:rsidP="005705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33" w:type="pct"/>
          </w:tcPr>
          <w:p w14:paraId="1FC97128" w14:textId="77777777" w:rsidR="00955F66" w:rsidRPr="00527FED" w:rsidRDefault="00955F66" w:rsidP="005705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0E06D20B" w14:textId="77777777" w:rsidR="00955F66" w:rsidRPr="00FC7E81" w:rsidRDefault="00955F66" w:rsidP="00570581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955F66" w:rsidRPr="003C4946" w14:paraId="6EC6C907" w14:textId="77777777" w:rsidTr="00187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2017BD4F" w14:textId="621B7EB7" w:rsidR="00955F66" w:rsidRDefault="00955F66" w:rsidP="00570581">
            <w:pPr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new_primo_code</w:t>
            </w:r>
            <w:proofErr w:type="spellEnd"/>
          </w:p>
        </w:tc>
        <w:tc>
          <w:tcPr>
            <w:tcW w:w="833" w:type="pct"/>
          </w:tcPr>
          <w:p w14:paraId="49C65604" w14:textId="77777777" w:rsidR="00955F66" w:rsidRDefault="00955F66" w:rsidP="0057058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58DEBAE2" w14:textId="7F9EA251" w:rsidR="00955F66" w:rsidRDefault="00955F66" w:rsidP="005705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73B44B5D" w14:textId="02CC4ABD" w:rsidR="00955F66" w:rsidRDefault="00955F66" w:rsidP="005705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33" w:type="pct"/>
          </w:tcPr>
          <w:p w14:paraId="66BC11C3" w14:textId="77777777" w:rsidR="00955F66" w:rsidRPr="00527FED" w:rsidRDefault="00955F66" w:rsidP="005705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58026418" w14:textId="77777777" w:rsidR="00955F66" w:rsidRPr="00FC7E81" w:rsidRDefault="00955F66" w:rsidP="00570581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955F66" w:rsidRPr="003C4946" w14:paraId="59A12456" w14:textId="77777777" w:rsidTr="00187A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6B702581" w14:textId="53D9226C" w:rsidR="00955F66" w:rsidRDefault="00955F66" w:rsidP="00570581">
            <w:pPr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primoresp</w:t>
            </w:r>
            <w:proofErr w:type="spellEnd"/>
          </w:p>
        </w:tc>
        <w:tc>
          <w:tcPr>
            <w:tcW w:w="833" w:type="pct"/>
          </w:tcPr>
          <w:p w14:paraId="485BC2EB" w14:textId="77777777" w:rsidR="00955F66" w:rsidRDefault="00955F66" w:rsidP="0057058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0351915C" w14:textId="03C60340" w:rsidR="00955F66" w:rsidRDefault="00955F66" w:rsidP="005705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6B421DAF" w14:textId="498F47C7" w:rsidR="00955F66" w:rsidRDefault="00955F66" w:rsidP="005705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33" w:type="pct"/>
          </w:tcPr>
          <w:p w14:paraId="6279A34F" w14:textId="77777777" w:rsidR="00955F66" w:rsidRPr="00527FED" w:rsidRDefault="00955F66" w:rsidP="005705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6F7AEB48" w14:textId="77777777" w:rsidR="00955F66" w:rsidRPr="00FC7E81" w:rsidRDefault="00955F66" w:rsidP="00570581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955F66" w:rsidRPr="003C4946" w14:paraId="07B70FAD" w14:textId="77777777" w:rsidTr="00187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381E044F" w14:textId="498B49E5" w:rsidR="00955F66" w:rsidRDefault="00955F66" w:rsidP="00570581">
            <w:pPr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sync_date_time</w:t>
            </w:r>
            <w:proofErr w:type="spellEnd"/>
          </w:p>
        </w:tc>
        <w:tc>
          <w:tcPr>
            <w:tcW w:w="833" w:type="pct"/>
          </w:tcPr>
          <w:p w14:paraId="72981A32" w14:textId="0B83CF15" w:rsidR="00955F66" w:rsidRDefault="002002D1" w:rsidP="0057058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Association timestamp</w:t>
            </w:r>
          </w:p>
        </w:tc>
        <w:tc>
          <w:tcPr>
            <w:tcW w:w="833" w:type="pct"/>
          </w:tcPr>
          <w:p w14:paraId="5031E5A7" w14:textId="5E77719C" w:rsidR="00955F66" w:rsidRDefault="00955F66" w:rsidP="005705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25440A51" w14:textId="53264C73" w:rsidR="00955F66" w:rsidRDefault="00955F66" w:rsidP="005705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33" w:type="pct"/>
          </w:tcPr>
          <w:p w14:paraId="3E4C8650" w14:textId="77777777" w:rsidR="00955F66" w:rsidRPr="00527FED" w:rsidRDefault="00955F66" w:rsidP="005705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18C99071" w14:textId="77777777" w:rsidR="00955F66" w:rsidRPr="00FC7E81" w:rsidRDefault="00955F66" w:rsidP="00570581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</w:tbl>
    <w:p w14:paraId="735A710A" w14:textId="2A155A4E" w:rsidR="00654813" w:rsidRPr="008D5D09" w:rsidRDefault="00654813" w:rsidP="00654813">
      <w:pPr>
        <w:jc w:val="center"/>
        <w:rPr>
          <w:b/>
        </w:rPr>
      </w:pPr>
      <w:bookmarkStart w:id="74" w:name="_Toc15482911"/>
      <w:r w:rsidRPr="008D5D09">
        <w:rPr>
          <w:b/>
          <w:sz w:val="18"/>
        </w:rPr>
        <w:t xml:space="preserve">Tabella </w:t>
      </w:r>
      <w:r w:rsidRPr="008D5D09">
        <w:rPr>
          <w:b/>
          <w:sz w:val="18"/>
        </w:rPr>
        <w:fldChar w:fldCharType="begin"/>
      </w:r>
      <w:r w:rsidRPr="008D5D09">
        <w:rPr>
          <w:b/>
          <w:sz w:val="18"/>
        </w:rPr>
        <w:instrText xml:space="preserve"> SEQ Tabella \* ARABIC </w:instrText>
      </w:r>
      <w:r w:rsidRPr="008D5D09">
        <w:rPr>
          <w:b/>
          <w:sz w:val="18"/>
        </w:rPr>
        <w:fldChar w:fldCharType="separate"/>
      </w:r>
      <w:r w:rsidR="0052257A">
        <w:rPr>
          <w:b/>
          <w:noProof/>
          <w:sz w:val="18"/>
        </w:rPr>
        <w:t>18</w:t>
      </w:r>
      <w:r w:rsidRPr="008D5D09">
        <w:rPr>
          <w:b/>
          <w:sz w:val="18"/>
        </w:rPr>
        <w:fldChar w:fldCharType="end"/>
      </w:r>
      <w:r w:rsidRPr="008D5D09">
        <w:rPr>
          <w:b/>
          <w:sz w:val="18"/>
        </w:rPr>
        <w:t xml:space="preserve"> – </w:t>
      </w:r>
      <w:r>
        <w:rPr>
          <w:b/>
          <w:sz w:val="18"/>
        </w:rPr>
        <w:t>Centro di Costo</w:t>
      </w:r>
      <w:bookmarkEnd w:id="74"/>
    </w:p>
    <w:p w14:paraId="1E7CC3C9" w14:textId="77777777" w:rsidR="000F018D" w:rsidRDefault="000F018D" w:rsidP="00AD643B"/>
    <w:p w14:paraId="4E2E185E" w14:textId="268903AF" w:rsidR="00632914" w:rsidRPr="00187AC7" w:rsidRDefault="00AD643B" w:rsidP="00187AC7">
      <w:pPr>
        <w:pStyle w:val="Titolo3"/>
      </w:pPr>
      <w:bookmarkStart w:id="75" w:name="_Toc15482865"/>
      <w:r>
        <w:t>Esempio</w:t>
      </w:r>
      <w:bookmarkEnd w:id="75"/>
    </w:p>
    <w:tbl>
      <w:tblPr>
        <w:tblStyle w:val="Elencochiaro-Colore1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9"/>
        <w:gridCol w:w="7472"/>
      </w:tblGrid>
      <w:tr w:rsidR="00AD643B" w:rsidRPr="00FE3D9E" w14:paraId="7AB18EAA" w14:textId="77777777" w:rsidTr="00187A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pct"/>
            <w:shd w:val="clear" w:color="auto" w:fill="auto"/>
          </w:tcPr>
          <w:p w14:paraId="7CD94509" w14:textId="77777777" w:rsidR="00AD643B" w:rsidRPr="00187AC7" w:rsidRDefault="00AD643B" w:rsidP="00504308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 w:rsidRPr="00187AC7">
              <w:rPr>
                <w:rFonts w:asciiTheme="minorHAnsi" w:hAnsiTheme="minorHAnsi" w:cstheme="minorHAnsi"/>
                <w:color w:val="000000" w:themeColor="text1"/>
                <w:sz w:val="20"/>
              </w:rPr>
              <w:t>Richiesta</w:t>
            </w:r>
          </w:p>
        </w:tc>
        <w:tc>
          <w:tcPr>
            <w:tcW w:w="3974" w:type="pct"/>
            <w:shd w:val="clear" w:color="auto" w:fill="FFFFFF" w:themeFill="background1"/>
          </w:tcPr>
          <w:p w14:paraId="363A6E98" w14:textId="78B4671F" w:rsidR="00AD643B" w:rsidRPr="00187AC7" w:rsidRDefault="00AD643B" w:rsidP="005043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i/>
                <w:color w:val="auto"/>
                <w:sz w:val="20"/>
              </w:rPr>
            </w:pPr>
            <w:r w:rsidRPr="00187AC7">
              <w:rPr>
                <w:rFonts w:asciiTheme="minorHAnsi" w:hAnsiTheme="minorHAnsi" w:cstheme="minorHAnsi"/>
                <w:b w:val="0"/>
                <w:i/>
                <w:color w:val="auto"/>
                <w:sz w:val="20"/>
              </w:rPr>
              <w:t>http://&lt;host&gt;</w:t>
            </w:r>
            <w:r w:rsidR="0006020D" w:rsidRPr="00187AC7">
              <w:rPr>
                <w:rFonts w:asciiTheme="minorHAnsi" w:hAnsiTheme="minorHAnsi" w:cstheme="minorHAnsi"/>
                <w:b w:val="0"/>
                <w:i/>
                <w:color w:val="auto"/>
                <w:sz w:val="20"/>
              </w:rPr>
              <w:t>:&lt;port&gt;</w:t>
            </w:r>
            <w:r w:rsidR="000E7EAB">
              <w:rPr>
                <w:rFonts w:asciiTheme="minorHAnsi" w:hAnsiTheme="minorHAnsi" w:cstheme="minorHAnsi"/>
                <w:b w:val="0"/>
                <w:i/>
                <w:color w:val="auto"/>
                <w:sz w:val="20"/>
              </w:rPr>
              <w:t>/masterdata/v2</w:t>
            </w:r>
            <w:r w:rsidRPr="00187AC7">
              <w:rPr>
                <w:rFonts w:asciiTheme="minorHAnsi" w:hAnsiTheme="minorHAnsi" w:cstheme="minorHAnsi"/>
                <w:b w:val="0"/>
                <w:i/>
                <w:color w:val="auto"/>
                <w:sz w:val="20"/>
              </w:rPr>
              <w:t>/associatio</w:t>
            </w:r>
            <w:r w:rsidR="00555E0B" w:rsidRPr="00187AC7">
              <w:rPr>
                <w:rFonts w:asciiTheme="minorHAnsi" w:hAnsiTheme="minorHAnsi" w:cstheme="minorHAnsi"/>
                <w:b w:val="0"/>
                <w:i/>
                <w:color w:val="auto"/>
                <w:sz w:val="20"/>
              </w:rPr>
              <w:t>n</w:t>
            </w:r>
            <w:r w:rsidR="000E7EAB">
              <w:rPr>
                <w:rFonts w:asciiTheme="minorHAnsi" w:hAnsiTheme="minorHAnsi" w:cstheme="minorHAnsi"/>
                <w:b w:val="0"/>
                <w:i/>
                <w:color w:val="auto"/>
                <w:sz w:val="20"/>
              </w:rPr>
              <w:t>s</w:t>
            </w:r>
            <w:r w:rsidR="00555E0B" w:rsidRPr="00187AC7">
              <w:rPr>
                <w:rFonts w:asciiTheme="minorHAnsi" w:hAnsiTheme="minorHAnsi" w:cstheme="minorHAnsi"/>
                <w:b w:val="0"/>
                <w:i/>
                <w:color w:val="auto"/>
                <w:sz w:val="20"/>
              </w:rPr>
              <w:t>/</w:t>
            </w:r>
            <w:r w:rsidRPr="00187AC7">
              <w:rPr>
                <w:rFonts w:asciiTheme="minorHAnsi" w:hAnsiTheme="minorHAnsi" w:cstheme="minorHAnsi"/>
                <w:b w:val="0"/>
                <w:i/>
                <w:color w:val="auto"/>
                <w:sz w:val="20"/>
              </w:rPr>
              <w:t>cc/q?date=2019-07-17&amp;offset</w:t>
            </w:r>
            <w:r w:rsidR="00DF706C" w:rsidRPr="00187AC7">
              <w:rPr>
                <w:rFonts w:asciiTheme="minorHAnsi" w:hAnsiTheme="minorHAnsi" w:cstheme="minorHAnsi"/>
                <w:b w:val="0"/>
                <w:i/>
                <w:color w:val="auto"/>
                <w:sz w:val="20"/>
              </w:rPr>
              <w:t>=3417049</w:t>
            </w:r>
            <w:r w:rsidRPr="00187AC7">
              <w:rPr>
                <w:rFonts w:asciiTheme="minorHAnsi" w:hAnsiTheme="minorHAnsi" w:cstheme="minorHAnsi"/>
                <w:b w:val="0"/>
                <w:i/>
                <w:color w:val="auto"/>
                <w:sz w:val="20"/>
              </w:rPr>
              <w:t>&amp;limit=2</w:t>
            </w:r>
          </w:p>
        </w:tc>
      </w:tr>
      <w:tr w:rsidR="00AD643B" w:rsidRPr="00FE3D9E" w14:paraId="3DA88FED" w14:textId="77777777" w:rsidTr="00187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auto"/>
          </w:tcPr>
          <w:p w14:paraId="08BAFA9C" w14:textId="77777777" w:rsidR="00AD643B" w:rsidRPr="00187AC7" w:rsidRDefault="00AD643B" w:rsidP="00504308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 w:rsidRPr="00187AC7">
              <w:rPr>
                <w:rFonts w:asciiTheme="minorHAnsi" w:hAnsiTheme="minorHAnsi" w:cstheme="minorHAnsi"/>
                <w:color w:val="000000" w:themeColor="text1"/>
                <w:sz w:val="20"/>
              </w:rPr>
              <w:t>Risposta</w:t>
            </w:r>
          </w:p>
        </w:tc>
        <w:tc>
          <w:tcPr>
            <w:tcW w:w="3974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82CE70D" w14:textId="77777777" w:rsidR="00AD643B" w:rsidRPr="00187AC7" w:rsidRDefault="00AD643B" w:rsidP="005043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</w:rPr>
            </w:pPr>
            <w:r w:rsidRPr="00187AC7">
              <w:rPr>
                <w:i/>
              </w:rPr>
              <w:t>200 OK</w:t>
            </w:r>
          </w:p>
        </w:tc>
      </w:tr>
      <w:tr w:rsidR="00AD643B" w:rsidRPr="00626AEC" w14:paraId="4A74C9D7" w14:textId="77777777" w:rsidTr="00187A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pct"/>
            <w:shd w:val="clear" w:color="auto" w:fill="auto"/>
          </w:tcPr>
          <w:p w14:paraId="06A64567" w14:textId="77777777" w:rsidR="00AD643B" w:rsidRPr="00187AC7" w:rsidRDefault="00AD643B" w:rsidP="00504308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</w:p>
        </w:tc>
        <w:tc>
          <w:tcPr>
            <w:tcW w:w="3974" w:type="pct"/>
          </w:tcPr>
          <w:p w14:paraId="138C8A0C" w14:textId="77777777" w:rsidR="00DF706C" w:rsidRPr="00187AC7" w:rsidRDefault="00DF706C" w:rsidP="00DF70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187AC7">
              <w:rPr>
                <w:i/>
                <w:lang w:val="en-US"/>
              </w:rPr>
              <w:t>{</w:t>
            </w:r>
          </w:p>
          <w:p w14:paraId="1198A296" w14:textId="77777777" w:rsidR="00DF706C" w:rsidRPr="00187AC7" w:rsidRDefault="00DF706C" w:rsidP="00DF70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187AC7">
              <w:rPr>
                <w:i/>
                <w:lang w:val="en-US"/>
              </w:rPr>
              <w:tab/>
              <w:t>"</w:t>
            </w:r>
            <w:proofErr w:type="spellStart"/>
            <w:r w:rsidRPr="00187AC7">
              <w:rPr>
                <w:i/>
                <w:lang w:val="en-US"/>
              </w:rPr>
              <w:t>cost_centers</w:t>
            </w:r>
            <w:proofErr w:type="spellEnd"/>
            <w:r w:rsidRPr="00187AC7">
              <w:rPr>
                <w:i/>
                <w:lang w:val="en-US"/>
              </w:rPr>
              <w:t>": [</w:t>
            </w:r>
          </w:p>
          <w:p w14:paraId="27A21F1F" w14:textId="77777777" w:rsidR="00DF706C" w:rsidRPr="00187AC7" w:rsidRDefault="00DF706C" w:rsidP="00DF70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  <w:t>{</w:t>
            </w:r>
          </w:p>
          <w:p w14:paraId="1190BECF" w14:textId="77777777" w:rsidR="00DF706C" w:rsidRPr="00187AC7" w:rsidRDefault="00DF706C" w:rsidP="00DF70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  <w:t>"</w:t>
            </w:r>
            <w:proofErr w:type="spellStart"/>
            <w:r w:rsidRPr="00187AC7">
              <w:rPr>
                <w:i/>
                <w:lang w:val="en-US"/>
              </w:rPr>
              <w:t>association_cost_center_id</w:t>
            </w:r>
            <w:proofErr w:type="spellEnd"/>
            <w:r w:rsidRPr="00187AC7">
              <w:rPr>
                <w:i/>
                <w:lang w:val="en-US"/>
              </w:rPr>
              <w:t>": 3417049,</w:t>
            </w:r>
          </w:p>
          <w:p w14:paraId="78F4B6CE" w14:textId="77777777" w:rsidR="00DF706C" w:rsidRPr="00187AC7" w:rsidRDefault="00DF706C" w:rsidP="00DF70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  <w:t>"</w:t>
            </w:r>
            <w:proofErr w:type="spellStart"/>
            <w:r w:rsidRPr="00187AC7">
              <w:rPr>
                <w:i/>
                <w:lang w:val="en-US"/>
              </w:rPr>
              <w:t>organization_unit_id</w:t>
            </w:r>
            <w:proofErr w:type="spellEnd"/>
            <w:r w:rsidRPr="00187AC7">
              <w:rPr>
                <w:i/>
                <w:lang w:val="en-US"/>
              </w:rPr>
              <w:t>": 67546,</w:t>
            </w:r>
          </w:p>
          <w:p w14:paraId="5F15F219" w14:textId="77777777" w:rsidR="00DF706C" w:rsidRPr="00187AC7" w:rsidRDefault="00DF706C" w:rsidP="00DF70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  <w:t>"</w:t>
            </w:r>
            <w:proofErr w:type="spellStart"/>
            <w:r w:rsidRPr="00187AC7">
              <w:rPr>
                <w:i/>
                <w:lang w:val="en-US"/>
              </w:rPr>
              <w:t>cost_center_code</w:t>
            </w:r>
            <w:proofErr w:type="spellEnd"/>
            <w:r w:rsidRPr="00187AC7">
              <w:rPr>
                <w:i/>
                <w:lang w:val="en-US"/>
              </w:rPr>
              <w:t>": "IT1BXSPC00",</w:t>
            </w:r>
          </w:p>
          <w:p w14:paraId="67F58D42" w14:textId="77777777" w:rsidR="00DF706C" w:rsidRPr="00187AC7" w:rsidRDefault="00DF706C" w:rsidP="00DF70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  <w:t>"</w:t>
            </w:r>
            <w:proofErr w:type="spellStart"/>
            <w:r w:rsidRPr="00187AC7">
              <w:rPr>
                <w:i/>
                <w:lang w:val="en-US"/>
              </w:rPr>
              <w:t>cost_center_description</w:t>
            </w:r>
            <w:proofErr w:type="spellEnd"/>
            <w:r w:rsidRPr="00187AC7">
              <w:rPr>
                <w:i/>
                <w:lang w:val="en-US"/>
              </w:rPr>
              <w:t>": "AFC/</w:t>
            </w:r>
            <w:proofErr w:type="spellStart"/>
            <w:r w:rsidRPr="00187AC7">
              <w:rPr>
                <w:i/>
                <w:lang w:val="en-US"/>
              </w:rPr>
              <w:t>Pianif</w:t>
            </w:r>
            <w:proofErr w:type="spellEnd"/>
            <w:r w:rsidRPr="00187AC7">
              <w:rPr>
                <w:i/>
                <w:lang w:val="en-US"/>
              </w:rPr>
              <w:t xml:space="preserve">. &amp;Contr. </w:t>
            </w:r>
            <w:proofErr w:type="spellStart"/>
            <w:r w:rsidRPr="00187AC7">
              <w:rPr>
                <w:i/>
                <w:lang w:val="en-US"/>
              </w:rPr>
              <w:t>Gener.Term</w:t>
            </w:r>
            <w:proofErr w:type="spellEnd"/>
            <w:r w:rsidRPr="00187AC7">
              <w:rPr>
                <w:i/>
                <w:lang w:val="en-US"/>
              </w:rPr>
              <w:t>. Italia",</w:t>
            </w:r>
          </w:p>
          <w:p w14:paraId="5239178F" w14:textId="77777777" w:rsidR="00DF706C" w:rsidRPr="00187AC7" w:rsidRDefault="00DF706C" w:rsidP="00DF70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  <w:t>"</w:t>
            </w:r>
            <w:proofErr w:type="spellStart"/>
            <w:r w:rsidRPr="00187AC7">
              <w:rPr>
                <w:i/>
                <w:lang w:val="en-US"/>
              </w:rPr>
              <w:t>start_date_cost_center</w:t>
            </w:r>
            <w:proofErr w:type="spellEnd"/>
            <w:r w:rsidRPr="00187AC7">
              <w:rPr>
                <w:i/>
                <w:lang w:val="en-US"/>
              </w:rPr>
              <w:t>": "2000-01-01",</w:t>
            </w:r>
          </w:p>
          <w:p w14:paraId="7349A914" w14:textId="77777777" w:rsidR="00DF706C" w:rsidRPr="00187AC7" w:rsidRDefault="00DF706C" w:rsidP="00DF70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  <w:t>"</w:t>
            </w:r>
            <w:proofErr w:type="spellStart"/>
            <w:r w:rsidRPr="00187AC7">
              <w:rPr>
                <w:i/>
                <w:lang w:val="en-US"/>
              </w:rPr>
              <w:t>end_date_cost_center</w:t>
            </w:r>
            <w:proofErr w:type="spellEnd"/>
            <w:r w:rsidRPr="00187AC7">
              <w:rPr>
                <w:i/>
                <w:lang w:val="en-US"/>
              </w:rPr>
              <w:t>": "9999-12-31",</w:t>
            </w:r>
          </w:p>
          <w:p w14:paraId="6BE86630" w14:textId="77777777" w:rsidR="00DF706C" w:rsidRPr="00187AC7" w:rsidRDefault="00DF706C" w:rsidP="00DF70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  <w:t>"</w:t>
            </w:r>
            <w:proofErr w:type="spellStart"/>
            <w:r w:rsidRPr="00187AC7">
              <w:rPr>
                <w:i/>
                <w:lang w:val="en-US"/>
              </w:rPr>
              <w:t>type_date_cost_center</w:t>
            </w:r>
            <w:proofErr w:type="spellEnd"/>
            <w:r w:rsidRPr="00187AC7">
              <w:rPr>
                <w:i/>
                <w:lang w:val="en-US"/>
              </w:rPr>
              <w:t>": "R",</w:t>
            </w:r>
          </w:p>
          <w:p w14:paraId="4DA53E71" w14:textId="77777777" w:rsidR="00DF706C" w:rsidRPr="00187AC7" w:rsidRDefault="00DF706C" w:rsidP="00DF70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  <w:t>"</w:t>
            </w:r>
            <w:proofErr w:type="spellStart"/>
            <w:r w:rsidRPr="00187AC7">
              <w:rPr>
                <w:i/>
                <w:lang w:val="en-US"/>
              </w:rPr>
              <w:t>company_code_afc</w:t>
            </w:r>
            <w:proofErr w:type="spellEnd"/>
            <w:r w:rsidRPr="00187AC7">
              <w:rPr>
                <w:i/>
                <w:lang w:val="en-US"/>
              </w:rPr>
              <w:t>": "IT1B",</w:t>
            </w:r>
          </w:p>
          <w:p w14:paraId="57594A65" w14:textId="77777777" w:rsidR="00DF706C" w:rsidRPr="00187AC7" w:rsidRDefault="00DF706C" w:rsidP="00DF70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  <w:t>"</w:t>
            </w:r>
            <w:proofErr w:type="spellStart"/>
            <w:r w:rsidRPr="00187AC7">
              <w:rPr>
                <w:i/>
                <w:lang w:val="en-US"/>
              </w:rPr>
              <w:t>company_afc</w:t>
            </w:r>
            <w:proofErr w:type="spellEnd"/>
            <w:r w:rsidRPr="00187AC7">
              <w:rPr>
                <w:i/>
                <w:lang w:val="en-US"/>
              </w:rPr>
              <w:t>": "</w:t>
            </w:r>
            <w:proofErr w:type="spellStart"/>
            <w:r w:rsidRPr="00187AC7">
              <w:rPr>
                <w:i/>
                <w:lang w:val="en-US"/>
              </w:rPr>
              <w:t>Enel</w:t>
            </w:r>
            <w:proofErr w:type="spellEnd"/>
            <w:r w:rsidRPr="00187AC7">
              <w:rPr>
                <w:i/>
                <w:lang w:val="en-US"/>
              </w:rPr>
              <w:t xml:space="preserve"> </w:t>
            </w:r>
            <w:proofErr w:type="spellStart"/>
            <w:r w:rsidRPr="00187AC7">
              <w:rPr>
                <w:i/>
                <w:lang w:val="en-US"/>
              </w:rPr>
              <w:t>Produzione</w:t>
            </w:r>
            <w:proofErr w:type="spellEnd"/>
            <w:r w:rsidRPr="00187AC7">
              <w:rPr>
                <w:i/>
                <w:lang w:val="en-US"/>
              </w:rPr>
              <w:t xml:space="preserve"> Spa",</w:t>
            </w:r>
          </w:p>
          <w:p w14:paraId="1787DA43" w14:textId="77777777" w:rsidR="00DF706C" w:rsidRPr="00187AC7" w:rsidRDefault="00DF706C" w:rsidP="00DF70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  <w:t>"</w:t>
            </w:r>
            <w:proofErr w:type="spellStart"/>
            <w:r w:rsidRPr="00187AC7">
              <w:rPr>
                <w:i/>
                <w:lang w:val="en-US"/>
              </w:rPr>
              <w:t>country_afc</w:t>
            </w:r>
            <w:proofErr w:type="spellEnd"/>
            <w:r w:rsidRPr="00187AC7">
              <w:rPr>
                <w:i/>
                <w:lang w:val="en-US"/>
              </w:rPr>
              <w:t>": "Italy",</w:t>
            </w:r>
          </w:p>
          <w:p w14:paraId="51CD0073" w14:textId="77777777" w:rsidR="00DF706C" w:rsidRPr="00187AC7" w:rsidRDefault="00DF706C" w:rsidP="00DF70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  <w:t>"macro_org_1": "BGEN",</w:t>
            </w:r>
          </w:p>
          <w:p w14:paraId="409719E3" w14:textId="77777777" w:rsidR="00DF706C" w:rsidRPr="00187AC7" w:rsidRDefault="00DF706C" w:rsidP="00DF70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  <w:t>"macro_org_2": "ACTSEST01",</w:t>
            </w:r>
          </w:p>
          <w:p w14:paraId="7FC8F8B2" w14:textId="77777777" w:rsidR="00DF706C" w:rsidRPr="00187AC7" w:rsidRDefault="00DF706C" w:rsidP="00DF70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  <w:t>"</w:t>
            </w:r>
            <w:proofErr w:type="spellStart"/>
            <w:r w:rsidRPr="00187AC7">
              <w:rPr>
                <w:i/>
                <w:lang w:val="en-US"/>
              </w:rPr>
              <w:t>vcs</w:t>
            </w:r>
            <w:proofErr w:type="spellEnd"/>
            <w:r w:rsidRPr="00187AC7">
              <w:rPr>
                <w:i/>
                <w:lang w:val="en-US"/>
              </w:rPr>
              <w:t>": "VCS0012",</w:t>
            </w:r>
          </w:p>
          <w:p w14:paraId="5BF9BFB2" w14:textId="77777777" w:rsidR="00DF706C" w:rsidRPr="00187AC7" w:rsidRDefault="00DF706C" w:rsidP="00DF70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  <w:t>"</w:t>
            </w:r>
            <w:proofErr w:type="spellStart"/>
            <w:r w:rsidRPr="00187AC7">
              <w:rPr>
                <w:i/>
                <w:lang w:val="en-US"/>
              </w:rPr>
              <w:t>vcs_description</w:t>
            </w:r>
            <w:proofErr w:type="spellEnd"/>
            <w:r w:rsidRPr="00187AC7">
              <w:rPr>
                <w:i/>
                <w:lang w:val="en-US"/>
              </w:rPr>
              <w:t>": "Planning and Control",</w:t>
            </w:r>
          </w:p>
          <w:p w14:paraId="173BF365" w14:textId="1592B6E6" w:rsidR="00DF706C" w:rsidRPr="00187AC7" w:rsidRDefault="002002D1" w:rsidP="00DF70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  <w:t>"process</w:t>
            </w:r>
            <w:r w:rsidR="00DF706C" w:rsidRPr="00187AC7">
              <w:rPr>
                <w:i/>
                <w:lang w:val="en-US"/>
              </w:rPr>
              <w:t>": "",</w:t>
            </w:r>
          </w:p>
          <w:p w14:paraId="67D0B9B9" w14:textId="77777777" w:rsidR="00DF706C" w:rsidRPr="00187AC7" w:rsidRDefault="00DF706C" w:rsidP="00DF70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  <w:t>"</w:t>
            </w:r>
            <w:proofErr w:type="spellStart"/>
            <w:r w:rsidRPr="00187AC7">
              <w:rPr>
                <w:i/>
                <w:lang w:val="en-US"/>
              </w:rPr>
              <w:t>process_description</w:t>
            </w:r>
            <w:proofErr w:type="spellEnd"/>
            <w:r w:rsidRPr="00187AC7">
              <w:rPr>
                <w:i/>
                <w:lang w:val="en-US"/>
              </w:rPr>
              <w:t>": "",</w:t>
            </w:r>
          </w:p>
          <w:p w14:paraId="4D71EDF6" w14:textId="77777777" w:rsidR="00DF706C" w:rsidRPr="00187AC7" w:rsidRDefault="00DF706C" w:rsidP="00DF70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  <w:t>"organization": "S860",</w:t>
            </w:r>
          </w:p>
          <w:p w14:paraId="26C2C498" w14:textId="77777777" w:rsidR="00DF706C" w:rsidRPr="00187AC7" w:rsidRDefault="00DF706C" w:rsidP="00DF70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  <w:t>"</w:t>
            </w:r>
            <w:proofErr w:type="spellStart"/>
            <w:r w:rsidRPr="00187AC7">
              <w:rPr>
                <w:i/>
                <w:lang w:val="en-US"/>
              </w:rPr>
              <w:t>organization_description</w:t>
            </w:r>
            <w:proofErr w:type="spellEnd"/>
            <w:r w:rsidRPr="00187AC7">
              <w:rPr>
                <w:i/>
                <w:lang w:val="en-US"/>
              </w:rPr>
              <w:t>": "",</w:t>
            </w:r>
          </w:p>
          <w:p w14:paraId="18FCC6F9" w14:textId="77777777" w:rsidR="00DF706C" w:rsidRPr="00187AC7" w:rsidRDefault="00DF706C" w:rsidP="00DF70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  <w:t>"</w:t>
            </w:r>
            <w:proofErr w:type="spellStart"/>
            <w:r w:rsidRPr="00187AC7">
              <w:rPr>
                <w:i/>
                <w:lang w:val="en-US"/>
              </w:rPr>
              <w:t>new_primo_code</w:t>
            </w:r>
            <w:proofErr w:type="spellEnd"/>
            <w:r w:rsidRPr="00187AC7">
              <w:rPr>
                <w:i/>
                <w:lang w:val="en-US"/>
              </w:rPr>
              <w:t>": "EE2030a",</w:t>
            </w:r>
          </w:p>
          <w:p w14:paraId="346A0A6F" w14:textId="77777777" w:rsidR="00DF706C" w:rsidRPr="00187AC7" w:rsidRDefault="00DF706C" w:rsidP="00DF70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  <w:t>"</w:t>
            </w:r>
            <w:proofErr w:type="spellStart"/>
            <w:r w:rsidRPr="00187AC7">
              <w:rPr>
                <w:i/>
                <w:lang w:val="en-US"/>
              </w:rPr>
              <w:t>primoresp</w:t>
            </w:r>
            <w:proofErr w:type="spellEnd"/>
            <w:r w:rsidRPr="00187AC7">
              <w:rPr>
                <w:i/>
                <w:lang w:val="en-US"/>
              </w:rPr>
              <w:t>": "RP05"</w:t>
            </w:r>
          </w:p>
          <w:p w14:paraId="631F2534" w14:textId="77777777" w:rsidR="00DF706C" w:rsidRPr="00187AC7" w:rsidRDefault="00DF706C" w:rsidP="00DF70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  <w:t>},</w:t>
            </w:r>
          </w:p>
          <w:p w14:paraId="3CE336C6" w14:textId="77777777" w:rsidR="00DF706C" w:rsidRPr="00187AC7" w:rsidRDefault="00DF706C" w:rsidP="00DF70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  <w:t>{</w:t>
            </w:r>
          </w:p>
          <w:p w14:paraId="73B91F92" w14:textId="77777777" w:rsidR="00DF706C" w:rsidRPr="00187AC7" w:rsidRDefault="00DF706C" w:rsidP="00DF70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  <w:t>"</w:t>
            </w:r>
            <w:proofErr w:type="spellStart"/>
            <w:r w:rsidRPr="00187AC7">
              <w:rPr>
                <w:i/>
                <w:lang w:val="en-US"/>
              </w:rPr>
              <w:t>association_cost_center_id</w:t>
            </w:r>
            <w:proofErr w:type="spellEnd"/>
            <w:r w:rsidRPr="00187AC7">
              <w:rPr>
                <w:i/>
                <w:lang w:val="en-US"/>
              </w:rPr>
              <w:t>": 3417050,</w:t>
            </w:r>
          </w:p>
          <w:p w14:paraId="1FFD157C" w14:textId="77777777" w:rsidR="00DF706C" w:rsidRPr="00187AC7" w:rsidRDefault="00DF706C" w:rsidP="00DF70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  <w:t>"</w:t>
            </w:r>
            <w:proofErr w:type="spellStart"/>
            <w:r w:rsidRPr="00187AC7">
              <w:rPr>
                <w:i/>
                <w:lang w:val="en-US"/>
              </w:rPr>
              <w:t>organization_unit_id</w:t>
            </w:r>
            <w:proofErr w:type="spellEnd"/>
            <w:r w:rsidRPr="00187AC7">
              <w:rPr>
                <w:i/>
                <w:lang w:val="en-US"/>
              </w:rPr>
              <w:t>": 67547,</w:t>
            </w:r>
          </w:p>
          <w:p w14:paraId="4B2DE9D2" w14:textId="77777777" w:rsidR="00DF706C" w:rsidRPr="00187AC7" w:rsidRDefault="00DF706C" w:rsidP="00DF70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  <w:t>"</w:t>
            </w:r>
            <w:proofErr w:type="spellStart"/>
            <w:r w:rsidRPr="00187AC7">
              <w:rPr>
                <w:i/>
                <w:lang w:val="en-US"/>
              </w:rPr>
              <w:t>cost_center_code</w:t>
            </w:r>
            <w:proofErr w:type="spellEnd"/>
            <w:r w:rsidRPr="00187AC7">
              <w:rPr>
                <w:i/>
                <w:lang w:val="en-US"/>
              </w:rPr>
              <w:t>": "IT1YCGBD00",</w:t>
            </w:r>
          </w:p>
          <w:p w14:paraId="3B700AD6" w14:textId="77777777" w:rsidR="00DF706C" w:rsidRPr="00187AC7" w:rsidRDefault="00DF706C" w:rsidP="00DF70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  <w:t>"</w:t>
            </w:r>
            <w:proofErr w:type="spellStart"/>
            <w:r w:rsidRPr="00187AC7">
              <w:rPr>
                <w:i/>
                <w:lang w:val="en-US"/>
              </w:rPr>
              <w:t>cost_center_description</w:t>
            </w:r>
            <w:proofErr w:type="spellEnd"/>
            <w:r w:rsidRPr="00187AC7">
              <w:rPr>
                <w:i/>
                <w:lang w:val="en-US"/>
              </w:rPr>
              <w:t>": "Business Development",</w:t>
            </w:r>
          </w:p>
          <w:p w14:paraId="545C7CA6" w14:textId="77777777" w:rsidR="00DF706C" w:rsidRPr="00187AC7" w:rsidRDefault="00DF706C" w:rsidP="00DF70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  <w:t>"</w:t>
            </w:r>
            <w:proofErr w:type="spellStart"/>
            <w:r w:rsidRPr="00187AC7">
              <w:rPr>
                <w:i/>
                <w:lang w:val="en-US"/>
              </w:rPr>
              <w:t>start_date_cost_center</w:t>
            </w:r>
            <w:proofErr w:type="spellEnd"/>
            <w:r w:rsidRPr="00187AC7">
              <w:rPr>
                <w:i/>
                <w:lang w:val="en-US"/>
              </w:rPr>
              <w:t>": "2000-01-01",</w:t>
            </w:r>
          </w:p>
          <w:p w14:paraId="7B26BC06" w14:textId="77777777" w:rsidR="00DF706C" w:rsidRPr="00187AC7" w:rsidRDefault="00DF706C" w:rsidP="00DF70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  <w:t>"</w:t>
            </w:r>
            <w:proofErr w:type="spellStart"/>
            <w:r w:rsidRPr="00187AC7">
              <w:rPr>
                <w:i/>
                <w:lang w:val="en-US"/>
              </w:rPr>
              <w:t>end_date_cost_center</w:t>
            </w:r>
            <w:proofErr w:type="spellEnd"/>
            <w:r w:rsidRPr="00187AC7">
              <w:rPr>
                <w:i/>
                <w:lang w:val="en-US"/>
              </w:rPr>
              <w:t>": "9999-12-31",</w:t>
            </w:r>
          </w:p>
          <w:p w14:paraId="18083C93" w14:textId="77777777" w:rsidR="00DF706C" w:rsidRPr="00187AC7" w:rsidRDefault="00DF706C" w:rsidP="00DF70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  <w:t>"</w:t>
            </w:r>
            <w:proofErr w:type="spellStart"/>
            <w:r w:rsidRPr="00187AC7">
              <w:rPr>
                <w:i/>
                <w:lang w:val="en-US"/>
              </w:rPr>
              <w:t>type_date_cost_center</w:t>
            </w:r>
            <w:proofErr w:type="spellEnd"/>
            <w:r w:rsidRPr="00187AC7">
              <w:rPr>
                <w:i/>
                <w:lang w:val="en-US"/>
              </w:rPr>
              <w:t>": "R",</w:t>
            </w:r>
          </w:p>
          <w:p w14:paraId="0F0899C3" w14:textId="77777777" w:rsidR="00DF706C" w:rsidRPr="00187AC7" w:rsidRDefault="00DF706C" w:rsidP="00DF70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  <w:t>"</w:t>
            </w:r>
            <w:proofErr w:type="spellStart"/>
            <w:r w:rsidRPr="00187AC7">
              <w:rPr>
                <w:i/>
                <w:lang w:val="en-US"/>
              </w:rPr>
              <w:t>company_code_afc</w:t>
            </w:r>
            <w:proofErr w:type="spellEnd"/>
            <w:r w:rsidRPr="00187AC7">
              <w:rPr>
                <w:i/>
                <w:lang w:val="en-US"/>
              </w:rPr>
              <w:t>": "IT1Y",</w:t>
            </w:r>
          </w:p>
          <w:p w14:paraId="57FF96D2" w14:textId="77777777" w:rsidR="00DF706C" w:rsidRPr="00187AC7" w:rsidRDefault="00DF706C" w:rsidP="00DF70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  <w:t>"</w:t>
            </w:r>
            <w:proofErr w:type="spellStart"/>
            <w:r w:rsidRPr="00187AC7">
              <w:rPr>
                <w:i/>
                <w:lang w:val="en-US"/>
              </w:rPr>
              <w:t>company_afc</w:t>
            </w:r>
            <w:proofErr w:type="spellEnd"/>
            <w:r w:rsidRPr="00187AC7">
              <w:rPr>
                <w:i/>
                <w:lang w:val="en-US"/>
              </w:rPr>
              <w:t>": "</w:t>
            </w:r>
            <w:proofErr w:type="spellStart"/>
            <w:r w:rsidRPr="00187AC7">
              <w:rPr>
                <w:i/>
                <w:lang w:val="en-US"/>
              </w:rPr>
              <w:t>Enel</w:t>
            </w:r>
            <w:proofErr w:type="spellEnd"/>
            <w:r w:rsidRPr="00187AC7">
              <w:rPr>
                <w:i/>
                <w:lang w:val="en-US"/>
              </w:rPr>
              <w:t xml:space="preserve"> Spa",</w:t>
            </w:r>
          </w:p>
          <w:p w14:paraId="0349CCFC" w14:textId="77777777" w:rsidR="00DF706C" w:rsidRPr="00187AC7" w:rsidRDefault="00DF706C" w:rsidP="00DF70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  <w:t>"</w:t>
            </w:r>
            <w:proofErr w:type="spellStart"/>
            <w:r w:rsidRPr="00187AC7">
              <w:rPr>
                <w:i/>
                <w:lang w:val="en-US"/>
              </w:rPr>
              <w:t>country_afc</w:t>
            </w:r>
            <w:proofErr w:type="spellEnd"/>
            <w:r w:rsidRPr="00187AC7">
              <w:rPr>
                <w:i/>
                <w:lang w:val="en-US"/>
              </w:rPr>
              <w:t>": "Central",</w:t>
            </w:r>
          </w:p>
          <w:p w14:paraId="41499918" w14:textId="77777777" w:rsidR="00DF706C" w:rsidRPr="00187AC7" w:rsidRDefault="00DF706C" w:rsidP="00DF70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  <w:t>"macro_org_1": "BGEN",</w:t>
            </w:r>
          </w:p>
          <w:p w14:paraId="3F82F461" w14:textId="77777777" w:rsidR="00DF706C" w:rsidRPr="00187AC7" w:rsidRDefault="00DF706C" w:rsidP="00DF70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  <w:t>"macro_org_2": "ACTGX09",</w:t>
            </w:r>
          </w:p>
          <w:p w14:paraId="1DE602BC" w14:textId="77777777" w:rsidR="00DF706C" w:rsidRPr="00187AC7" w:rsidRDefault="00DF706C" w:rsidP="00DF70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  <w:t>"</w:t>
            </w:r>
            <w:proofErr w:type="spellStart"/>
            <w:r w:rsidRPr="00187AC7">
              <w:rPr>
                <w:i/>
                <w:lang w:val="en-US"/>
              </w:rPr>
              <w:t>vcs</w:t>
            </w:r>
            <w:proofErr w:type="spellEnd"/>
            <w:r w:rsidRPr="00187AC7">
              <w:rPr>
                <w:i/>
                <w:lang w:val="en-US"/>
              </w:rPr>
              <w:t>": "VCB0300",</w:t>
            </w:r>
          </w:p>
          <w:p w14:paraId="1C03A371" w14:textId="77777777" w:rsidR="00DF706C" w:rsidRPr="00187AC7" w:rsidRDefault="00DF706C" w:rsidP="00DF70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  <w:t>"</w:t>
            </w:r>
            <w:proofErr w:type="spellStart"/>
            <w:r w:rsidRPr="00187AC7">
              <w:rPr>
                <w:i/>
                <w:lang w:val="en-US"/>
              </w:rPr>
              <w:t>vcs_description</w:t>
            </w:r>
            <w:proofErr w:type="spellEnd"/>
            <w:r w:rsidRPr="00187AC7">
              <w:rPr>
                <w:i/>
                <w:lang w:val="en-US"/>
              </w:rPr>
              <w:t>": "",</w:t>
            </w:r>
          </w:p>
          <w:p w14:paraId="52A1E1EB" w14:textId="77777777" w:rsidR="00DF706C" w:rsidRPr="00187AC7" w:rsidRDefault="00DF706C" w:rsidP="00DF70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  <w:t>"</w:t>
            </w:r>
            <w:proofErr w:type="spellStart"/>
            <w:r w:rsidRPr="00187AC7">
              <w:rPr>
                <w:i/>
                <w:lang w:val="en-US"/>
              </w:rPr>
              <w:t>process_global</w:t>
            </w:r>
            <w:proofErr w:type="spellEnd"/>
            <w:r w:rsidRPr="00187AC7">
              <w:rPr>
                <w:i/>
                <w:lang w:val="en-US"/>
              </w:rPr>
              <w:t>": "",</w:t>
            </w:r>
          </w:p>
          <w:p w14:paraId="2764D33B" w14:textId="77777777" w:rsidR="00DF706C" w:rsidRPr="00187AC7" w:rsidRDefault="00DF706C" w:rsidP="00DF70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  <w:t>"</w:t>
            </w:r>
            <w:proofErr w:type="spellStart"/>
            <w:r w:rsidRPr="00187AC7">
              <w:rPr>
                <w:i/>
                <w:lang w:val="en-US"/>
              </w:rPr>
              <w:t>process_local</w:t>
            </w:r>
            <w:proofErr w:type="spellEnd"/>
            <w:r w:rsidRPr="00187AC7">
              <w:rPr>
                <w:i/>
                <w:lang w:val="en-US"/>
              </w:rPr>
              <w:t>": "",</w:t>
            </w:r>
          </w:p>
          <w:p w14:paraId="6208569F" w14:textId="77777777" w:rsidR="00DF706C" w:rsidRPr="00187AC7" w:rsidRDefault="00DF706C" w:rsidP="00DF70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  <w:t>"</w:t>
            </w:r>
            <w:proofErr w:type="spellStart"/>
            <w:r w:rsidRPr="00187AC7">
              <w:rPr>
                <w:i/>
                <w:lang w:val="en-US"/>
              </w:rPr>
              <w:t>process_description</w:t>
            </w:r>
            <w:proofErr w:type="spellEnd"/>
            <w:r w:rsidRPr="00187AC7">
              <w:rPr>
                <w:i/>
                <w:lang w:val="en-US"/>
              </w:rPr>
              <w:t>": "",</w:t>
            </w:r>
          </w:p>
          <w:p w14:paraId="74F009F2" w14:textId="77777777" w:rsidR="00DF706C" w:rsidRPr="00187AC7" w:rsidRDefault="00DF706C" w:rsidP="00DF70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  <w:t>"organization": "G400",</w:t>
            </w:r>
          </w:p>
          <w:p w14:paraId="37BA703E" w14:textId="77777777" w:rsidR="00DF706C" w:rsidRPr="00187AC7" w:rsidRDefault="00DF706C" w:rsidP="00DF70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  <w:t>"</w:t>
            </w:r>
            <w:proofErr w:type="spellStart"/>
            <w:r w:rsidRPr="00187AC7">
              <w:rPr>
                <w:i/>
                <w:lang w:val="en-US"/>
              </w:rPr>
              <w:t>organization_description</w:t>
            </w:r>
            <w:proofErr w:type="spellEnd"/>
            <w:r w:rsidRPr="00187AC7">
              <w:rPr>
                <w:i/>
                <w:lang w:val="en-US"/>
              </w:rPr>
              <w:t>": "",</w:t>
            </w:r>
          </w:p>
          <w:p w14:paraId="0670C096" w14:textId="77777777" w:rsidR="00DF706C" w:rsidRPr="00187AC7" w:rsidRDefault="00DF706C" w:rsidP="00DF70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  <w:t>"</w:t>
            </w:r>
            <w:proofErr w:type="spellStart"/>
            <w:r w:rsidRPr="00187AC7">
              <w:rPr>
                <w:i/>
                <w:lang w:val="en-US"/>
              </w:rPr>
              <w:t>new_primo_code</w:t>
            </w:r>
            <w:proofErr w:type="spellEnd"/>
            <w:r w:rsidRPr="00187AC7">
              <w:rPr>
                <w:i/>
                <w:lang w:val="en-US"/>
              </w:rPr>
              <w:t>": "EE0001a",</w:t>
            </w:r>
          </w:p>
          <w:p w14:paraId="2E98E79A" w14:textId="77777777" w:rsidR="00DF706C" w:rsidRPr="00187AC7" w:rsidRDefault="00DF706C" w:rsidP="00DF70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  <w:t>"</w:t>
            </w:r>
            <w:proofErr w:type="spellStart"/>
            <w:r w:rsidRPr="00187AC7">
              <w:rPr>
                <w:i/>
                <w:lang w:val="en-US"/>
              </w:rPr>
              <w:t>primoresp</w:t>
            </w:r>
            <w:proofErr w:type="spellEnd"/>
            <w:r w:rsidRPr="00187AC7">
              <w:rPr>
                <w:i/>
                <w:lang w:val="en-US"/>
              </w:rPr>
              <w:t>": "RP00"</w:t>
            </w:r>
          </w:p>
          <w:p w14:paraId="3AF9BFC2" w14:textId="77777777" w:rsidR="00DF706C" w:rsidRPr="00187AC7" w:rsidRDefault="00DF706C" w:rsidP="00DF70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187AC7">
              <w:rPr>
                <w:i/>
                <w:lang w:val="en-US"/>
              </w:rPr>
              <w:tab/>
            </w:r>
            <w:r w:rsidRPr="00187AC7">
              <w:rPr>
                <w:i/>
                <w:lang w:val="en-US"/>
              </w:rPr>
              <w:tab/>
              <w:t>}</w:t>
            </w:r>
          </w:p>
          <w:p w14:paraId="1A3E53E4" w14:textId="77777777" w:rsidR="00DF706C" w:rsidRPr="00187AC7" w:rsidRDefault="00DF706C" w:rsidP="00DF70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187AC7">
              <w:rPr>
                <w:i/>
                <w:lang w:val="en-US"/>
              </w:rPr>
              <w:tab/>
              <w:t>]</w:t>
            </w:r>
          </w:p>
          <w:p w14:paraId="1932BC76" w14:textId="64250035" w:rsidR="00AD643B" w:rsidRPr="00187AC7" w:rsidRDefault="00DF706C" w:rsidP="00DF70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187AC7">
              <w:rPr>
                <w:i/>
                <w:lang w:val="en-US"/>
              </w:rPr>
              <w:t>}</w:t>
            </w:r>
          </w:p>
        </w:tc>
      </w:tr>
    </w:tbl>
    <w:p w14:paraId="6A8AB18E" w14:textId="4C5ABEB2" w:rsidR="002002D1" w:rsidRDefault="00AD0676" w:rsidP="00187AC7">
      <w:pPr>
        <w:jc w:val="center"/>
        <w:rPr>
          <w:b/>
          <w:sz w:val="18"/>
        </w:rPr>
      </w:pPr>
      <w:bookmarkStart w:id="76" w:name="_Toc15482912"/>
      <w:r w:rsidRPr="00AD0676">
        <w:rPr>
          <w:b/>
          <w:sz w:val="18"/>
        </w:rPr>
        <w:t xml:space="preserve">Tabella </w:t>
      </w:r>
      <w:r w:rsidRPr="00AD0676">
        <w:rPr>
          <w:b/>
          <w:sz w:val="18"/>
        </w:rPr>
        <w:fldChar w:fldCharType="begin"/>
      </w:r>
      <w:r w:rsidRPr="00AD0676">
        <w:rPr>
          <w:b/>
          <w:sz w:val="18"/>
        </w:rPr>
        <w:instrText xml:space="preserve"> SEQ Tabella \* ARABIC </w:instrText>
      </w:r>
      <w:r w:rsidRPr="00AD0676">
        <w:rPr>
          <w:b/>
          <w:sz w:val="18"/>
        </w:rPr>
        <w:fldChar w:fldCharType="separate"/>
      </w:r>
      <w:r w:rsidR="0052257A">
        <w:rPr>
          <w:b/>
          <w:noProof/>
          <w:sz w:val="18"/>
        </w:rPr>
        <w:t>19</w:t>
      </w:r>
      <w:r w:rsidRPr="00AD0676">
        <w:rPr>
          <w:b/>
          <w:sz w:val="18"/>
        </w:rPr>
        <w:fldChar w:fldCharType="end"/>
      </w:r>
      <w:r w:rsidRPr="00AD0676">
        <w:rPr>
          <w:b/>
          <w:sz w:val="18"/>
        </w:rPr>
        <w:t xml:space="preserve"> – Esempio API recupero C</w:t>
      </w:r>
      <w:r w:rsidR="00654813">
        <w:rPr>
          <w:b/>
          <w:sz w:val="18"/>
        </w:rPr>
        <w:t>entri di Costo</w:t>
      </w:r>
      <w:bookmarkEnd w:id="76"/>
    </w:p>
    <w:p w14:paraId="2351FC97" w14:textId="77777777" w:rsidR="002002D1" w:rsidRDefault="002002D1" w:rsidP="002002D1">
      <w:pPr>
        <w:pStyle w:val="Titolo3"/>
      </w:pPr>
      <w:bookmarkStart w:id="77" w:name="_Toc15482866"/>
      <w:r>
        <w:t>Errori</w:t>
      </w:r>
      <w:bookmarkEnd w:id="77"/>
    </w:p>
    <w:p w14:paraId="1B53FB4F" w14:textId="620BF843" w:rsidR="002002D1" w:rsidRDefault="002002D1" w:rsidP="002002D1">
      <w:pPr>
        <w:jc w:val="left"/>
        <w:rPr>
          <w:rFonts w:asciiTheme="minorHAnsi" w:hAnsiTheme="minorHAnsi" w:cstheme="minorHAnsi"/>
          <w:sz w:val="24"/>
          <w:szCs w:val="24"/>
        </w:rPr>
      </w:pPr>
      <w:r w:rsidRPr="00405DB9">
        <w:rPr>
          <w:rFonts w:asciiTheme="minorHAnsi" w:hAnsiTheme="minorHAnsi" w:cstheme="minorHAnsi"/>
          <w:sz w:val="24"/>
          <w:szCs w:val="24"/>
        </w:rPr>
        <w:t xml:space="preserve">La seguente tabella descrive i possibili errori </w:t>
      </w:r>
      <w:r w:rsidR="002C17D0">
        <w:rPr>
          <w:rFonts w:asciiTheme="minorHAnsi" w:hAnsiTheme="minorHAnsi" w:cstheme="minorHAnsi"/>
          <w:sz w:val="24"/>
          <w:szCs w:val="24"/>
        </w:rPr>
        <w:t>restituiti</w:t>
      </w:r>
      <w:r w:rsidRPr="00405DB9">
        <w:rPr>
          <w:rFonts w:asciiTheme="minorHAnsi" w:hAnsiTheme="minorHAnsi" w:cstheme="minorHAnsi"/>
          <w:sz w:val="24"/>
          <w:szCs w:val="24"/>
        </w:rPr>
        <w:t xml:space="preserve"> dall’API.</w:t>
      </w:r>
    </w:p>
    <w:p w14:paraId="6090F8E1" w14:textId="77777777" w:rsidR="00187AC7" w:rsidRPr="00405DB9" w:rsidRDefault="00187AC7" w:rsidP="002002D1">
      <w:pPr>
        <w:jc w:val="left"/>
        <w:rPr>
          <w:rFonts w:asciiTheme="minorHAnsi" w:hAnsiTheme="minorHAnsi" w:cstheme="minorHAnsi"/>
          <w:sz w:val="24"/>
          <w:szCs w:val="24"/>
        </w:rPr>
      </w:pPr>
    </w:p>
    <w:tbl>
      <w:tblPr>
        <w:tblStyle w:val="Tabellagriglia4-colore1"/>
        <w:tblW w:w="5000" w:type="pct"/>
        <w:tblLook w:val="04A0" w:firstRow="1" w:lastRow="0" w:firstColumn="1" w:lastColumn="0" w:noHBand="0" w:noVBand="1"/>
      </w:tblPr>
      <w:tblGrid>
        <w:gridCol w:w="1415"/>
        <w:gridCol w:w="1700"/>
        <w:gridCol w:w="1841"/>
        <w:gridCol w:w="2127"/>
        <w:gridCol w:w="2318"/>
      </w:tblGrid>
      <w:tr w:rsidR="00187AC7" w:rsidRPr="00912ECE" w14:paraId="77DCBB18" w14:textId="77777777" w:rsidTr="00C239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3" w:type="pct"/>
            <w:hideMark/>
          </w:tcPr>
          <w:p w14:paraId="3B5A2E85" w14:textId="77777777" w:rsidR="00187AC7" w:rsidRPr="00527FED" w:rsidRDefault="00187AC7" w:rsidP="00C239D8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HTTP Status Code</w:t>
            </w:r>
          </w:p>
        </w:tc>
        <w:tc>
          <w:tcPr>
            <w:tcW w:w="904" w:type="pct"/>
          </w:tcPr>
          <w:p w14:paraId="0DB78607" w14:textId="77777777" w:rsidR="00187AC7" w:rsidRPr="00527FED" w:rsidRDefault="00187AC7" w:rsidP="00C239D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Code</w:t>
            </w:r>
          </w:p>
        </w:tc>
        <w:tc>
          <w:tcPr>
            <w:tcW w:w="979" w:type="pct"/>
            <w:hideMark/>
          </w:tcPr>
          <w:p w14:paraId="549D689F" w14:textId="77777777" w:rsidR="00187AC7" w:rsidRPr="00527FED" w:rsidRDefault="00187AC7" w:rsidP="00C239D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Message</w:t>
            </w:r>
          </w:p>
        </w:tc>
        <w:tc>
          <w:tcPr>
            <w:tcW w:w="1131" w:type="pct"/>
            <w:hideMark/>
          </w:tcPr>
          <w:p w14:paraId="35C390CD" w14:textId="77777777" w:rsidR="00187AC7" w:rsidRPr="00527FED" w:rsidRDefault="00187AC7" w:rsidP="00C239D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1233" w:type="pct"/>
            <w:hideMark/>
          </w:tcPr>
          <w:p w14:paraId="2A96D7AC" w14:textId="77777777" w:rsidR="00187AC7" w:rsidRPr="00527FED" w:rsidRDefault="00187AC7" w:rsidP="00C239D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Notes</w:t>
            </w:r>
          </w:p>
        </w:tc>
      </w:tr>
      <w:tr w:rsidR="00187AC7" w:rsidRPr="0061330B" w14:paraId="20A32E0B" w14:textId="77777777" w:rsidTr="00C239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3" w:type="pct"/>
          </w:tcPr>
          <w:p w14:paraId="6A029136" w14:textId="77777777" w:rsidR="00187AC7" w:rsidRDefault="00187AC7" w:rsidP="00C239D8">
            <w:pPr>
              <w:jc w:val="left"/>
              <w:rPr>
                <w:lang w:val="en-US" w:eastAsia="en-US"/>
              </w:rPr>
            </w:pPr>
            <w:r>
              <w:rPr>
                <w:lang w:val="en-US" w:eastAsia="en-US"/>
              </w:rPr>
              <w:t>400</w:t>
            </w:r>
          </w:p>
        </w:tc>
        <w:tc>
          <w:tcPr>
            <w:tcW w:w="904" w:type="pct"/>
          </w:tcPr>
          <w:p w14:paraId="7F89AA71" w14:textId="77777777" w:rsidR="00187AC7" w:rsidRDefault="00187AC7" w:rsidP="00C239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400</w:t>
            </w:r>
          </w:p>
        </w:tc>
        <w:tc>
          <w:tcPr>
            <w:tcW w:w="979" w:type="pct"/>
          </w:tcPr>
          <w:p w14:paraId="5F5CAB7B" w14:textId="77777777" w:rsidR="00187AC7" w:rsidRDefault="00187AC7" w:rsidP="00C239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Bad Request</w:t>
            </w:r>
          </w:p>
        </w:tc>
        <w:tc>
          <w:tcPr>
            <w:tcW w:w="1131" w:type="pct"/>
          </w:tcPr>
          <w:p w14:paraId="012B8666" w14:textId="77777777" w:rsidR="00187AC7" w:rsidRPr="0061330B" w:rsidRDefault="00187AC7" w:rsidP="00C239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 w:rsidRPr="0061330B">
              <w:rPr>
                <w:lang w:val="en-US" w:eastAsia="en-US"/>
              </w:rPr>
              <w:t>The request cannot be fulfilled</w:t>
            </w:r>
            <w:r>
              <w:rPr>
                <w:lang w:val="en-US" w:eastAsia="en-US"/>
              </w:rPr>
              <w:t xml:space="preserve"> due to bad syntax</w:t>
            </w:r>
          </w:p>
        </w:tc>
        <w:tc>
          <w:tcPr>
            <w:tcW w:w="1233" w:type="pct"/>
          </w:tcPr>
          <w:p w14:paraId="7DCF9C11" w14:textId="77777777" w:rsidR="00187AC7" w:rsidRPr="0061330B" w:rsidRDefault="00187AC7" w:rsidP="00C239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eastAsia="en-US"/>
              </w:rPr>
              <w:t xml:space="preserve">La </w:t>
            </w:r>
            <w:r w:rsidRPr="0061330B">
              <w:rPr>
                <w:lang w:eastAsia="en-US"/>
              </w:rPr>
              <w:t>data in input non ri</w:t>
            </w:r>
            <w:r>
              <w:rPr>
                <w:lang w:eastAsia="en-US"/>
              </w:rPr>
              <w:t>spetta la sintassi prestabilita o il tipo è differente da quelli accettati dall’</w:t>
            </w:r>
            <w:proofErr w:type="spellStart"/>
            <w:r>
              <w:rPr>
                <w:lang w:eastAsia="en-US"/>
              </w:rPr>
              <w:t>endpoint</w:t>
            </w:r>
            <w:proofErr w:type="spellEnd"/>
            <w:r>
              <w:rPr>
                <w:lang w:eastAsia="en-US"/>
              </w:rPr>
              <w:t>.</w:t>
            </w:r>
          </w:p>
        </w:tc>
      </w:tr>
      <w:tr w:rsidR="00187AC7" w:rsidRPr="0008117D" w14:paraId="7AFB90A9" w14:textId="77777777" w:rsidTr="00C239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3" w:type="pct"/>
          </w:tcPr>
          <w:p w14:paraId="2F2A105F" w14:textId="77777777" w:rsidR="00187AC7" w:rsidRPr="00527FED" w:rsidRDefault="00187AC7" w:rsidP="00C239D8">
            <w:pPr>
              <w:jc w:val="left"/>
              <w:rPr>
                <w:lang w:val="en-US" w:eastAsia="en-US"/>
              </w:rPr>
            </w:pPr>
            <w:r>
              <w:rPr>
                <w:lang w:val="en-US" w:eastAsia="en-US"/>
              </w:rPr>
              <w:t>401</w:t>
            </w:r>
          </w:p>
        </w:tc>
        <w:tc>
          <w:tcPr>
            <w:tcW w:w="904" w:type="pct"/>
          </w:tcPr>
          <w:p w14:paraId="7BC2E513" w14:textId="77777777" w:rsidR="00187AC7" w:rsidRPr="00527FED" w:rsidRDefault="00187AC7" w:rsidP="00C239D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401</w:t>
            </w:r>
          </w:p>
        </w:tc>
        <w:tc>
          <w:tcPr>
            <w:tcW w:w="979" w:type="pct"/>
          </w:tcPr>
          <w:p w14:paraId="7EDAFE90" w14:textId="77777777" w:rsidR="00187AC7" w:rsidRPr="00527FED" w:rsidRDefault="00187AC7" w:rsidP="00C239D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Unauthorized</w:t>
            </w:r>
          </w:p>
        </w:tc>
        <w:tc>
          <w:tcPr>
            <w:tcW w:w="1131" w:type="pct"/>
          </w:tcPr>
          <w:p w14:paraId="3264D379" w14:textId="77777777" w:rsidR="00187AC7" w:rsidRPr="00527FED" w:rsidRDefault="00187AC7" w:rsidP="00C239D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User is not authorized to the resource.</w:t>
            </w:r>
          </w:p>
        </w:tc>
        <w:tc>
          <w:tcPr>
            <w:tcW w:w="1233" w:type="pct"/>
          </w:tcPr>
          <w:p w14:paraId="611197DB" w14:textId="77777777" w:rsidR="00187AC7" w:rsidRPr="0008117D" w:rsidRDefault="00187AC7" w:rsidP="00C239D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 w:rsidRPr="0008117D">
              <w:rPr>
                <w:lang w:eastAsia="en-US"/>
              </w:rPr>
              <w:t>Username e/o password non sono stati correttamente inseriti.</w:t>
            </w:r>
          </w:p>
        </w:tc>
      </w:tr>
      <w:tr w:rsidR="00187AC7" w:rsidRPr="0008117D" w14:paraId="0B4FB4BD" w14:textId="77777777" w:rsidTr="00C239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3" w:type="pct"/>
          </w:tcPr>
          <w:p w14:paraId="1FE99703" w14:textId="77777777" w:rsidR="00187AC7" w:rsidRDefault="00187AC7" w:rsidP="00C239D8">
            <w:pPr>
              <w:jc w:val="left"/>
              <w:rPr>
                <w:lang w:val="en-US" w:eastAsia="en-US"/>
              </w:rPr>
            </w:pPr>
            <w:r>
              <w:rPr>
                <w:lang w:val="en-US" w:eastAsia="en-US"/>
              </w:rPr>
              <w:t>404</w:t>
            </w:r>
          </w:p>
        </w:tc>
        <w:tc>
          <w:tcPr>
            <w:tcW w:w="904" w:type="pct"/>
          </w:tcPr>
          <w:p w14:paraId="5F530C0E" w14:textId="77777777" w:rsidR="00187AC7" w:rsidRDefault="00187AC7" w:rsidP="00C239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404</w:t>
            </w:r>
          </w:p>
        </w:tc>
        <w:tc>
          <w:tcPr>
            <w:tcW w:w="979" w:type="pct"/>
          </w:tcPr>
          <w:p w14:paraId="1002573F" w14:textId="77777777" w:rsidR="00187AC7" w:rsidRDefault="00187AC7" w:rsidP="00C239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Not Found</w:t>
            </w:r>
          </w:p>
        </w:tc>
        <w:tc>
          <w:tcPr>
            <w:tcW w:w="1131" w:type="pct"/>
          </w:tcPr>
          <w:p w14:paraId="44D9BD6A" w14:textId="77777777" w:rsidR="00187AC7" w:rsidRDefault="00187AC7" w:rsidP="00C239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The resource has not been found.</w:t>
            </w:r>
          </w:p>
        </w:tc>
        <w:tc>
          <w:tcPr>
            <w:tcW w:w="1233" w:type="pct"/>
          </w:tcPr>
          <w:p w14:paraId="704467D1" w14:textId="77777777" w:rsidR="00187AC7" w:rsidRPr="0008117D" w:rsidRDefault="00187AC7" w:rsidP="00C239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US"/>
              </w:rPr>
            </w:pPr>
            <w:r w:rsidRPr="0008117D">
              <w:rPr>
                <w:lang w:eastAsia="en-US"/>
              </w:rPr>
              <w:t xml:space="preserve">Questo errore è il risultato di una interrogazione ad un </w:t>
            </w:r>
            <w:proofErr w:type="spellStart"/>
            <w:r w:rsidRPr="0008117D">
              <w:rPr>
                <w:lang w:eastAsia="en-US"/>
              </w:rPr>
              <w:t>endpoint</w:t>
            </w:r>
            <w:proofErr w:type="spellEnd"/>
            <w:r w:rsidRPr="0008117D">
              <w:rPr>
                <w:lang w:eastAsia="en-US"/>
              </w:rPr>
              <w:t xml:space="preserve"> non corretto.</w:t>
            </w:r>
          </w:p>
        </w:tc>
      </w:tr>
      <w:tr w:rsidR="00187AC7" w:rsidRPr="0008117D" w14:paraId="0DBE8214" w14:textId="77777777" w:rsidTr="00C239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3" w:type="pct"/>
          </w:tcPr>
          <w:p w14:paraId="0BD57B39" w14:textId="77777777" w:rsidR="00187AC7" w:rsidRDefault="00187AC7" w:rsidP="00C239D8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500</w:t>
            </w:r>
          </w:p>
        </w:tc>
        <w:tc>
          <w:tcPr>
            <w:tcW w:w="904" w:type="pct"/>
          </w:tcPr>
          <w:p w14:paraId="17E4F4E7" w14:textId="77777777" w:rsidR="00187AC7" w:rsidRPr="00527FED" w:rsidRDefault="00187AC7" w:rsidP="00C239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500</w:t>
            </w:r>
          </w:p>
        </w:tc>
        <w:tc>
          <w:tcPr>
            <w:tcW w:w="979" w:type="pct"/>
          </w:tcPr>
          <w:p w14:paraId="4594086D" w14:textId="77777777" w:rsidR="00187AC7" w:rsidRPr="00527FED" w:rsidRDefault="00187AC7" w:rsidP="00C239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Internal Server Error</w:t>
            </w:r>
          </w:p>
        </w:tc>
        <w:tc>
          <w:tcPr>
            <w:tcW w:w="1131" w:type="pct"/>
          </w:tcPr>
          <w:p w14:paraId="5B141483" w14:textId="77777777" w:rsidR="00187AC7" w:rsidRPr="00527FED" w:rsidRDefault="00187AC7" w:rsidP="00C239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The resource generate an internal error.</w:t>
            </w:r>
          </w:p>
        </w:tc>
        <w:tc>
          <w:tcPr>
            <w:tcW w:w="1233" w:type="pct"/>
          </w:tcPr>
          <w:p w14:paraId="2C63DA68" w14:textId="77777777" w:rsidR="00187AC7" w:rsidRPr="0008117D" w:rsidRDefault="00187AC7" w:rsidP="00C239D8">
            <w:pPr>
              <w:keepNext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 w:rsidRPr="0008117D">
              <w:rPr>
                <w:lang w:eastAsia="en-US"/>
              </w:rPr>
              <w:t>Questo errore potrebbe essere dipendente dal sistema.</w:t>
            </w:r>
            <w:r>
              <w:rPr>
                <w:lang w:eastAsia="en-US"/>
              </w:rPr>
              <w:t xml:space="preserve"> In tal caso sarà necessario contattare l’amministratore del sistema.</w:t>
            </w:r>
          </w:p>
        </w:tc>
      </w:tr>
    </w:tbl>
    <w:p w14:paraId="4B94516E" w14:textId="77777777" w:rsidR="002002D1" w:rsidRPr="000B274B" w:rsidRDefault="002002D1" w:rsidP="002002D1">
      <w:pPr>
        <w:jc w:val="center"/>
        <w:rPr>
          <w:b/>
          <w:sz w:val="18"/>
        </w:rPr>
      </w:pPr>
      <w:bookmarkStart w:id="78" w:name="_Toc15482913"/>
      <w:r w:rsidRPr="00AD0676">
        <w:rPr>
          <w:b/>
          <w:sz w:val="18"/>
        </w:rPr>
        <w:t xml:space="preserve">Tabella </w:t>
      </w:r>
      <w:r w:rsidRPr="00AD0676">
        <w:rPr>
          <w:b/>
          <w:sz w:val="18"/>
        </w:rPr>
        <w:fldChar w:fldCharType="begin"/>
      </w:r>
      <w:r w:rsidRPr="00AD0676">
        <w:rPr>
          <w:b/>
          <w:sz w:val="18"/>
        </w:rPr>
        <w:instrText xml:space="preserve"> SEQ Tabella \* ARABIC </w:instrText>
      </w:r>
      <w:r w:rsidRPr="00AD0676">
        <w:rPr>
          <w:b/>
          <w:sz w:val="18"/>
        </w:rPr>
        <w:fldChar w:fldCharType="separate"/>
      </w:r>
      <w:r w:rsidR="0052257A">
        <w:rPr>
          <w:b/>
          <w:noProof/>
          <w:sz w:val="18"/>
        </w:rPr>
        <w:t>20</w:t>
      </w:r>
      <w:r w:rsidRPr="00AD0676">
        <w:rPr>
          <w:b/>
          <w:sz w:val="18"/>
        </w:rPr>
        <w:fldChar w:fldCharType="end"/>
      </w:r>
      <w:r w:rsidRPr="00AD0676">
        <w:rPr>
          <w:b/>
          <w:sz w:val="18"/>
        </w:rPr>
        <w:t xml:space="preserve"> – </w:t>
      </w:r>
      <w:r>
        <w:rPr>
          <w:b/>
          <w:sz w:val="18"/>
        </w:rPr>
        <w:t>Lista degli errori</w:t>
      </w:r>
      <w:bookmarkEnd w:id="78"/>
    </w:p>
    <w:p w14:paraId="65CA911D" w14:textId="77777777" w:rsidR="002002D1" w:rsidRPr="002002D1" w:rsidRDefault="002002D1" w:rsidP="00AD0676">
      <w:pPr>
        <w:jc w:val="center"/>
        <w:rPr>
          <w:b/>
          <w:sz w:val="28"/>
          <w:lang w:val="en-US"/>
        </w:rPr>
      </w:pPr>
    </w:p>
    <w:p w14:paraId="22964279" w14:textId="59CCB83C" w:rsidR="00A105A6" w:rsidRDefault="00A105A6" w:rsidP="00A105A6">
      <w:pPr>
        <w:pStyle w:val="Titolo1"/>
      </w:pPr>
      <w:bookmarkStart w:id="79" w:name="_Toc15482867"/>
      <w:r>
        <w:t>Chiamata SINGOLA</w:t>
      </w:r>
      <w:bookmarkEnd w:id="79"/>
    </w:p>
    <w:p w14:paraId="4280B329" w14:textId="6F04EFD9" w:rsidR="00C239D8" w:rsidRDefault="00A105A6" w:rsidP="00187AC7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Per il recupe</w:t>
      </w:r>
      <w:r w:rsidR="001B6F99">
        <w:rPr>
          <w:rFonts w:asciiTheme="minorHAnsi" w:hAnsiTheme="minorHAnsi" w:cstheme="minorHAnsi"/>
          <w:sz w:val="24"/>
          <w:szCs w:val="24"/>
        </w:rPr>
        <w:t>ro della singola A</w:t>
      </w:r>
      <w:r w:rsidR="00187AC7">
        <w:rPr>
          <w:rFonts w:asciiTheme="minorHAnsi" w:hAnsiTheme="minorHAnsi" w:cstheme="minorHAnsi"/>
          <w:sz w:val="24"/>
          <w:szCs w:val="24"/>
        </w:rPr>
        <w:t>ssociazione</w:t>
      </w:r>
      <w:r w:rsidR="001B6F99">
        <w:rPr>
          <w:rFonts w:asciiTheme="minorHAnsi" w:hAnsiTheme="minorHAnsi" w:cstheme="minorHAnsi"/>
          <w:sz w:val="24"/>
          <w:szCs w:val="24"/>
        </w:rPr>
        <w:t xml:space="preserve"> UO-</w:t>
      </w:r>
      <w:proofErr w:type="spellStart"/>
      <w:r w:rsidR="001B6F99">
        <w:rPr>
          <w:rFonts w:asciiTheme="minorHAnsi" w:hAnsiTheme="minorHAnsi" w:cstheme="minorHAnsi"/>
          <w:sz w:val="24"/>
          <w:szCs w:val="24"/>
        </w:rPr>
        <w:t>CdC</w:t>
      </w:r>
      <w:proofErr w:type="spellEnd"/>
      <w:r w:rsidR="00187AC7">
        <w:rPr>
          <w:rFonts w:asciiTheme="minorHAnsi" w:hAnsiTheme="minorHAnsi" w:cstheme="minorHAnsi"/>
          <w:sz w:val="24"/>
          <w:szCs w:val="24"/>
        </w:rPr>
        <w:t xml:space="preserve"> </w:t>
      </w:r>
      <w:r w:rsidR="001B6F99">
        <w:rPr>
          <w:rFonts w:asciiTheme="minorHAnsi" w:hAnsiTheme="minorHAnsi" w:cstheme="minorHAnsi"/>
          <w:sz w:val="24"/>
          <w:szCs w:val="24"/>
        </w:rPr>
        <w:t>si prevede:</w:t>
      </w:r>
    </w:p>
    <w:p w14:paraId="12BA88DA" w14:textId="77777777" w:rsidR="001B6F99" w:rsidRPr="001B6F99" w:rsidRDefault="001B6F99" w:rsidP="001B6F99">
      <w:pPr>
        <w:pStyle w:val="Paragrafoelenco"/>
        <w:rPr>
          <w:rFonts w:asciiTheme="minorHAnsi" w:hAnsiTheme="minorHAnsi" w:cstheme="minorHAnsi"/>
          <w:sz w:val="24"/>
          <w:szCs w:val="24"/>
        </w:rPr>
      </w:pPr>
    </w:p>
    <w:p w14:paraId="7E436C2D" w14:textId="0E602A83" w:rsidR="001B6F99" w:rsidRDefault="001B6F99" w:rsidP="00187AC7">
      <w:pPr>
        <w:pStyle w:val="Paragrafoelenco"/>
        <w:numPr>
          <w:ilvl w:val="0"/>
          <w:numId w:val="40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Recupero del numero totale</w:t>
      </w:r>
      <w:r w:rsidR="001C3DBE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 xml:space="preserve">di </w:t>
      </w:r>
      <w:proofErr w:type="spellStart"/>
      <w:r>
        <w:rPr>
          <w:rFonts w:asciiTheme="minorHAnsi" w:hAnsiTheme="minorHAnsi" w:cstheme="minorHAnsi"/>
          <w:sz w:val="24"/>
          <w:szCs w:val="24"/>
        </w:rPr>
        <w:t>Cd</w:t>
      </w:r>
      <w:r w:rsidR="009B1D8E">
        <w:rPr>
          <w:rFonts w:asciiTheme="minorHAnsi" w:hAnsiTheme="minorHAnsi" w:cstheme="minorHAnsi"/>
          <w:sz w:val="24"/>
          <w:szCs w:val="24"/>
        </w:rPr>
        <w:t>C</w:t>
      </w:r>
      <w:proofErr w:type="spellEnd"/>
      <w:r w:rsidR="009B1D8E">
        <w:rPr>
          <w:rFonts w:asciiTheme="minorHAnsi" w:hAnsiTheme="minorHAnsi" w:cstheme="minorHAnsi"/>
          <w:sz w:val="24"/>
          <w:szCs w:val="24"/>
        </w:rPr>
        <w:t xml:space="preserve"> </w:t>
      </w:r>
      <w:r w:rsidR="001C3DBE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="001C3DBE" w:rsidRPr="001C3DBE">
        <w:rPr>
          <w:rFonts w:asciiTheme="minorHAnsi" w:hAnsiTheme="minorHAnsi" w:cstheme="minorHAnsi"/>
          <w:i/>
          <w:sz w:val="24"/>
          <w:szCs w:val="24"/>
        </w:rPr>
        <w:t>total_count</w:t>
      </w:r>
      <w:proofErr w:type="spellEnd"/>
      <w:r w:rsidR="001C3DBE">
        <w:rPr>
          <w:rFonts w:asciiTheme="minorHAnsi" w:hAnsiTheme="minorHAnsi" w:cstheme="minorHAnsi"/>
          <w:sz w:val="24"/>
          <w:szCs w:val="24"/>
        </w:rPr>
        <w:t xml:space="preserve">) </w:t>
      </w:r>
      <w:r>
        <w:rPr>
          <w:rFonts w:asciiTheme="minorHAnsi" w:hAnsiTheme="minorHAnsi" w:cstheme="minorHAnsi"/>
          <w:sz w:val="24"/>
          <w:szCs w:val="24"/>
        </w:rPr>
        <w:t>associati all’UO in questione.</w:t>
      </w:r>
    </w:p>
    <w:p w14:paraId="50DD74A2" w14:textId="752E8EF9" w:rsidR="008036D9" w:rsidRDefault="008036D9" w:rsidP="00187AC7">
      <w:pPr>
        <w:pStyle w:val="Paragrafoelenco"/>
        <w:numPr>
          <w:ilvl w:val="0"/>
          <w:numId w:val="40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Recupero dell’UO in questione.</w:t>
      </w:r>
    </w:p>
    <w:p w14:paraId="42EB6C1D" w14:textId="0964C365" w:rsidR="00F65D85" w:rsidRDefault="008036D9" w:rsidP="00187AC7">
      <w:pPr>
        <w:pStyle w:val="Paragrafoelenco"/>
        <w:numPr>
          <w:ilvl w:val="0"/>
          <w:numId w:val="40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Recupero della </w:t>
      </w:r>
      <w:r w:rsidR="00680A0D" w:rsidRPr="005512BA">
        <w:rPr>
          <w:rFonts w:asciiTheme="minorHAnsi" w:hAnsiTheme="minorHAnsi" w:cstheme="minorHAnsi"/>
          <w:sz w:val="24"/>
          <w:szCs w:val="24"/>
        </w:rPr>
        <w:t xml:space="preserve">lista dei </w:t>
      </w:r>
      <w:proofErr w:type="spellStart"/>
      <w:r w:rsidR="00680A0D" w:rsidRPr="005512BA">
        <w:rPr>
          <w:rFonts w:asciiTheme="minorHAnsi" w:hAnsiTheme="minorHAnsi" w:cstheme="minorHAnsi"/>
          <w:sz w:val="24"/>
          <w:szCs w:val="24"/>
        </w:rPr>
        <w:t>C</w:t>
      </w:r>
      <w:r>
        <w:rPr>
          <w:rFonts w:asciiTheme="minorHAnsi" w:hAnsiTheme="minorHAnsi" w:cstheme="minorHAnsi"/>
          <w:sz w:val="24"/>
          <w:szCs w:val="24"/>
        </w:rPr>
        <w:t>d</w:t>
      </w:r>
      <w:r w:rsidR="00680A0D" w:rsidRPr="005512BA">
        <w:rPr>
          <w:rFonts w:asciiTheme="minorHAnsi" w:hAnsiTheme="minorHAnsi" w:cstheme="minorHAnsi"/>
          <w:sz w:val="24"/>
          <w:szCs w:val="24"/>
        </w:rPr>
        <w:t>C</w:t>
      </w:r>
      <w:proofErr w:type="spellEnd"/>
      <w:r w:rsidR="00680A0D" w:rsidRPr="005512BA">
        <w:rPr>
          <w:rFonts w:asciiTheme="minorHAnsi" w:hAnsiTheme="minorHAnsi" w:cstheme="minorHAnsi"/>
          <w:sz w:val="24"/>
          <w:szCs w:val="24"/>
        </w:rPr>
        <w:t xml:space="preserve"> associati</w:t>
      </w:r>
      <w:r w:rsidR="00F65D85">
        <w:rPr>
          <w:rFonts w:asciiTheme="minorHAnsi" w:hAnsiTheme="minorHAnsi" w:cstheme="minorHAnsi"/>
          <w:sz w:val="24"/>
          <w:szCs w:val="24"/>
        </w:rPr>
        <w:t>.</w:t>
      </w:r>
    </w:p>
    <w:p w14:paraId="547DDC4A" w14:textId="3E878E35" w:rsidR="001C3DBE" w:rsidRDefault="00E6407A" w:rsidP="00BD4144">
      <w:pPr>
        <w:pStyle w:val="Paragrafoelenco"/>
        <w:contextualSpacing w:val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Tale </w:t>
      </w:r>
      <w:r w:rsidR="00680A0D" w:rsidRPr="00E6407A">
        <w:rPr>
          <w:rFonts w:asciiTheme="minorHAnsi" w:hAnsiTheme="minorHAnsi" w:cstheme="minorHAnsi"/>
          <w:sz w:val="24"/>
          <w:szCs w:val="24"/>
        </w:rPr>
        <w:t xml:space="preserve">recupero può avvenire in </w:t>
      </w:r>
      <w:r w:rsidR="003F2075">
        <w:rPr>
          <w:rFonts w:asciiTheme="minorHAnsi" w:hAnsiTheme="minorHAnsi" w:cstheme="minorHAnsi"/>
          <w:sz w:val="24"/>
          <w:szCs w:val="24"/>
        </w:rPr>
        <w:t xml:space="preserve">più </w:t>
      </w:r>
      <w:r w:rsidR="00680A0D" w:rsidRPr="00E6407A">
        <w:rPr>
          <w:rFonts w:asciiTheme="minorHAnsi" w:hAnsiTheme="minorHAnsi" w:cstheme="minorHAnsi"/>
          <w:sz w:val="24"/>
          <w:szCs w:val="24"/>
        </w:rPr>
        <w:t>fasi</w:t>
      </w:r>
      <w:r w:rsidR="003F2075">
        <w:rPr>
          <w:rFonts w:asciiTheme="minorHAnsi" w:hAnsiTheme="minorHAnsi" w:cstheme="minorHAnsi"/>
          <w:sz w:val="24"/>
          <w:szCs w:val="24"/>
        </w:rPr>
        <w:t xml:space="preserve">, </w:t>
      </w:r>
      <w:r w:rsidR="003F2075" w:rsidRPr="006715FA">
        <w:rPr>
          <w:rFonts w:asciiTheme="minorHAnsi" w:hAnsiTheme="minorHAnsi" w:cstheme="minorHAnsi"/>
          <w:sz w:val="24"/>
          <w:szCs w:val="24"/>
        </w:rPr>
        <w:t xml:space="preserve">tramite chiamate </w:t>
      </w:r>
      <w:r w:rsidR="003F2075">
        <w:rPr>
          <w:rFonts w:asciiTheme="minorHAnsi" w:hAnsiTheme="minorHAnsi" w:cstheme="minorHAnsi"/>
          <w:sz w:val="24"/>
          <w:szCs w:val="24"/>
        </w:rPr>
        <w:t>successive</w:t>
      </w:r>
      <w:r w:rsidR="003F2075" w:rsidRPr="006715FA">
        <w:rPr>
          <w:rFonts w:asciiTheme="minorHAnsi" w:hAnsiTheme="minorHAnsi" w:cstheme="minorHAnsi"/>
          <w:sz w:val="24"/>
          <w:szCs w:val="24"/>
        </w:rPr>
        <w:t xml:space="preserve"> al sistema</w:t>
      </w:r>
      <w:r w:rsidR="001C3DBE">
        <w:rPr>
          <w:rFonts w:asciiTheme="minorHAnsi" w:hAnsiTheme="minorHAnsi" w:cstheme="minorHAnsi"/>
          <w:sz w:val="24"/>
          <w:szCs w:val="24"/>
        </w:rPr>
        <w:t>.</w:t>
      </w:r>
      <w:r w:rsidR="00B30629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16C27A77" w14:textId="575DA4C9" w:rsidR="00B30629" w:rsidRDefault="001C3DBE" w:rsidP="00B30629">
      <w:pPr>
        <w:ind w:left="709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Quindi l</w:t>
      </w:r>
      <w:r w:rsidRPr="00405DB9">
        <w:rPr>
          <w:rFonts w:asciiTheme="minorHAnsi" w:hAnsiTheme="minorHAnsi" w:cstheme="minorHAnsi"/>
          <w:sz w:val="24"/>
          <w:szCs w:val="24"/>
        </w:rPr>
        <w:t xml:space="preserve">a lista di </w:t>
      </w:r>
      <w:proofErr w:type="spellStart"/>
      <w:r w:rsidRPr="00405DB9">
        <w:rPr>
          <w:rFonts w:asciiTheme="minorHAnsi" w:hAnsiTheme="minorHAnsi" w:cstheme="minorHAnsi"/>
          <w:sz w:val="24"/>
          <w:szCs w:val="24"/>
        </w:rPr>
        <w:t>C</w:t>
      </w:r>
      <w:r>
        <w:rPr>
          <w:rFonts w:asciiTheme="minorHAnsi" w:hAnsiTheme="minorHAnsi" w:cstheme="minorHAnsi"/>
          <w:sz w:val="24"/>
          <w:szCs w:val="24"/>
        </w:rPr>
        <w:t>d</w:t>
      </w:r>
      <w:r w:rsidRPr="00405DB9">
        <w:rPr>
          <w:rFonts w:asciiTheme="minorHAnsi" w:hAnsiTheme="minorHAnsi" w:cstheme="minorHAnsi"/>
          <w:sz w:val="24"/>
          <w:szCs w:val="24"/>
        </w:rPr>
        <w:t>C</w:t>
      </w:r>
      <w:proofErr w:type="spellEnd"/>
      <w:r w:rsidRPr="00405DB9">
        <w:rPr>
          <w:rFonts w:asciiTheme="minorHAnsi" w:hAnsiTheme="minorHAnsi" w:cstheme="minorHAnsi"/>
          <w:sz w:val="24"/>
          <w:szCs w:val="24"/>
        </w:rPr>
        <w:t xml:space="preserve"> può essere suddivisa in “</w:t>
      </w:r>
      <w:proofErr w:type="spellStart"/>
      <w:r w:rsidRPr="00405DB9">
        <w:rPr>
          <w:rFonts w:asciiTheme="minorHAnsi" w:hAnsiTheme="minorHAnsi" w:cstheme="minorHAnsi"/>
          <w:sz w:val="24"/>
          <w:szCs w:val="24"/>
        </w:rPr>
        <w:t>pages</w:t>
      </w:r>
      <w:proofErr w:type="spellEnd"/>
      <w:r w:rsidRPr="00405DB9">
        <w:rPr>
          <w:rFonts w:asciiTheme="minorHAnsi" w:hAnsiTheme="minorHAnsi" w:cstheme="minorHAnsi"/>
          <w:sz w:val="24"/>
          <w:szCs w:val="24"/>
        </w:rPr>
        <w:t>”</w:t>
      </w:r>
      <w:r w:rsidR="00B30629">
        <w:rPr>
          <w:rFonts w:asciiTheme="minorHAnsi" w:hAnsiTheme="minorHAnsi" w:cstheme="minorHAnsi"/>
          <w:sz w:val="24"/>
          <w:szCs w:val="24"/>
        </w:rPr>
        <w:t xml:space="preserve"> di dimensione arbitraria (</w:t>
      </w:r>
      <w:proofErr w:type="spellStart"/>
      <w:r w:rsidR="00B30629">
        <w:rPr>
          <w:rFonts w:asciiTheme="minorHAnsi" w:hAnsiTheme="minorHAnsi" w:cstheme="minorHAnsi"/>
          <w:sz w:val="24"/>
          <w:szCs w:val="24"/>
        </w:rPr>
        <w:t>pagesize</w:t>
      </w:r>
      <w:proofErr w:type="spellEnd"/>
      <w:r w:rsidR="00B30629">
        <w:rPr>
          <w:rFonts w:asciiTheme="minorHAnsi" w:hAnsiTheme="minorHAnsi" w:cstheme="minorHAnsi"/>
          <w:sz w:val="24"/>
          <w:szCs w:val="24"/>
        </w:rPr>
        <w:t>).</w:t>
      </w:r>
    </w:p>
    <w:p w14:paraId="64099165" w14:textId="0B1545C5" w:rsidR="001C3DBE" w:rsidRDefault="00B30629" w:rsidP="001C3DBE">
      <w:pPr>
        <w:ind w:left="709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</w:t>
      </w:r>
      <w:r w:rsidR="001C3DBE" w:rsidRPr="00405DB9">
        <w:rPr>
          <w:rFonts w:asciiTheme="minorHAnsi" w:hAnsiTheme="minorHAnsi" w:cstheme="minorHAnsi"/>
          <w:sz w:val="24"/>
          <w:szCs w:val="24"/>
        </w:rPr>
        <w:t>er ottenere la lista completa risulta necessario effettuare un numero di chiamate al sistema pari a “</w:t>
      </w:r>
      <w:proofErr w:type="spellStart"/>
      <w:r w:rsidR="001C3DBE" w:rsidRPr="00405DB9">
        <w:rPr>
          <w:rFonts w:asciiTheme="minorHAnsi" w:hAnsiTheme="minorHAnsi" w:cstheme="minorHAnsi"/>
          <w:sz w:val="24"/>
          <w:szCs w:val="24"/>
        </w:rPr>
        <w:t>pages</w:t>
      </w:r>
      <w:proofErr w:type="spellEnd"/>
      <w:r w:rsidR="001C3DBE" w:rsidRPr="00405DB9">
        <w:rPr>
          <w:rFonts w:asciiTheme="minorHAnsi" w:hAnsiTheme="minorHAnsi" w:cstheme="minorHAnsi"/>
          <w:sz w:val="24"/>
          <w:szCs w:val="24"/>
        </w:rPr>
        <w:t>”, calcolabile utilizzando la seguente formula:</w:t>
      </w:r>
    </w:p>
    <w:p w14:paraId="2FBE772E" w14:textId="77777777" w:rsidR="001C3DBE" w:rsidRPr="00405DB9" w:rsidRDefault="001C3DBE" w:rsidP="001C3DBE">
      <w:pPr>
        <w:ind w:left="709"/>
        <w:rPr>
          <w:rFonts w:asciiTheme="minorHAnsi" w:hAnsiTheme="minorHAnsi" w:cstheme="minorHAnsi"/>
          <w:sz w:val="24"/>
          <w:szCs w:val="24"/>
        </w:rPr>
      </w:pPr>
    </w:p>
    <w:p w14:paraId="5E1BC4CE" w14:textId="4762B40F" w:rsidR="001C3DBE" w:rsidRPr="00405DB9" w:rsidRDefault="001C3DBE" w:rsidP="001C3DBE">
      <w:pPr>
        <w:ind w:left="709"/>
        <w:jc w:val="left"/>
        <w:rPr>
          <w:rFonts w:asciiTheme="minorHAnsi" w:hAnsiTheme="minorHAnsi" w:cstheme="minorHAnsi"/>
          <w:sz w:val="24"/>
          <w:szCs w:val="24"/>
          <w:lang w:val="en-US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  <w:lang w:val="en-US"/>
            </w:rPr>
            <m:t>pages</m:t>
          </m:r>
          <m:r>
            <m:rPr>
              <m:sty m:val="p"/>
            </m:rPr>
            <w:rPr>
              <w:rFonts w:ascii="Cambria Math" w:hAnsi="Cambria Math" w:cstheme="minorHAnsi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theme="minorHAnsi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</w:rPr>
                <m:t>total</m:t>
              </m:r>
              <m:r>
                <w:rPr>
                  <w:rFonts w:ascii="Cambria Math" w:hAnsi="Cambria Math" w:cstheme="minorHAnsi"/>
                  <w:sz w:val="24"/>
                  <w:szCs w:val="24"/>
                  <w:lang w:val="en-US"/>
                </w:rPr>
                <m:t>_</m:t>
              </m:r>
              <m:r>
                <w:rPr>
                  <w:rFonts w:ascii="Cambria Math" w:hAnsi="Cambria Math" w:cstheme="minorHAnsi"/>
                  <w:sz w:val="24"/>
                  <w:szCs w:val="24"/>
                </w:rPr>
                <m:t>count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  <w:lang w:val="en-US"/>
                </w:rPr>
                <m:t>pagesize</m:t>
              </m:r>
            </m:den>
          </m:f>
        </m:oMath>
      </m:oMathPara>
    </w:p>
    <w:p w14:paraId="6A59E900" w14:textId="77777777" w:rsidR="001C3DBE" w:rsidRPr="00405DB9" w:rsidRDefault="001C3DBE" w:rsidP="001C3DBE">
      <w:pPr>
        <w:jc w:val="left"/>
        <w:rPr>
          <w:rFonts w:asciiTheme="minorHAnsi" w:hAnsiTheme="minorHAnsi" w:cstheme="minorHAnsi"/>
          <w:sz w:val="24"/>
          <w:szCs w:val="24"/>
        </w:rPr>
      </w:pPr>
    </w:p>
    <w:p w14:paraId="7A14F828" w14:textId="2D17684F" w:rsidR="001864E5" w:rsidRDefault="001C3DBE" w:rsidP="001C3DBE">
      <w:pPr>
        <w:jc w:val="left"/>
        <w:rPr>
          <w:rFonts w:asciiTheme="minorHAnsi" w:hAnsiTheme="minorHAnsi" w:cstheme="minorHAnsi"/>
          <w:sz w:val="24"/>
          <w:szCs w:val="24"/>
        </w:rPr>
      </w:pPr>
      <w:r w:rsidRPr="00405DB9">
        <w:rPr>
          <w:rFonts w:asciiTheme="minorHAnsi" w:hAnsiTheme="minorHAnsi" w:cstheme="minorHAnsi"/>
          <w:sz w:val="24"/>
          <w:szCs w:val="24"/>
        </w:rPr>
        <w:t>Da notare che l’elaborazione dell’Associazione UO-</w:t>
      </w:r>
      <w:proofErr w:type="spellStart"/>
      <w:r w:rsidRPr="00405DB9">
        <w:rPr>
          <w:rFonts w:asciiTheme="minorHAnsi" w:hAnsiTheme="minorHAnsi" w:cstheme="minorHAnsi"/>
          <w:sz w:val="24"/>
          <w:szCs w:val="24"/>
        </w:rPr>
        <w:t>C</w:t>
      </w:r>
      <w:r w:rsidR="00B30629">
        <w:rPr>
          <w:rFonts w:asciiTheme="minorHAnsi" w:hAnsiTheme="minorHAnsi" w:cstheme="minorHAnsi"/>
          <w:sz w:val="24"/>
          <w:szCs w:val="24"/>
        </w:rPr>
        <w:t>d</w:t>
      </w:r>
      <w:r w:rsidRPr="00405DB9">
        <w:rPr>
          <w:rFonts w:asciiTheme="minorHAnsi" w:hAnsiTheme="minorHAnsi" w:cstheme="minorHAnsi"/>
          <w:sz w:val="24"/>
          <w:szCs w:val="24"/>
        </w:rPr>
        <w:t>C</w:t>
      </w:r>
      <w:proofErr w:type="spellEnd"/>
      <w:r w:rsidRPr="00405DB9">
        <w:rPr>
          <w:rFonts w:asciiTheme="minorHAnsi" w:hAnsiTheme="minorHAnsi" w:cstheme="minorHAnsi"/>
          <w:sz w:val="24"/>
          <w:szCs w:val="24"/>
        </w:rPr>
        <w:t xml:space="preserve"> avviene tra la ricezione della richiesta e la restituzione della risposta.</w:t>
      </w:r>
      <w:r>
        <w:rPr>
          <w:rFonts w:asciiTheme="minorHAnsi" w:hAnsiTheme="minorHAnsi" w:cstheme="minorHAnsi"/>
          <w:sz w:val="24"/>
          <w:szCs w:val="24"/>
        </w:rPr>
        <w:t xml:space="preserve"> Il sistema implementa un meccanismo di </w:t>
      </w:r>
      <w:proofErr w:type="spellStart"/>
      <w:r>
        <w:rPr>
          <w:rFonts w:asciiTheme="minorHAnsi" w:hAnsiTheme="minorHAnsi" w:cstheme="minorHAnsi"/>
          <w:sz w:val="24"/>
          <w:szCs w:val="24"/>
        </w:rPr>
        <w:t>caching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che permette di velocizzare il tempo di risposta (per chiamate successive) e garantire la coerenza dell’output (stessi centri di costo restituiti) in un dato intervallo di tempo.</w:t>
      </w:r>
    </w:p>
    <w:p w14:paraId="5CDAAA02" w14:textId="6E4D7892" w:rsidR="001864E5" w:rsidRPr="001864E5" w:rsidRDefault="001864E5" w:rsidP="001864E5">
      <w:pPr>
        <w:pStyle w:val="Titolo2"/>
      </w:pPr>
      <w:bookmarkStart w:id="80" w:name="_Toc15482868"/>
      <w:r>
        <w:t xml:space="preserve">API per il recupero del numero di </w:t>
      </w:r>
      <w:proofErr w:type="spellStart"/>
      <w:r>
        <w:t>CdC</w:t>
      </w:r>
      <w:bookmarkEnd w:id="80"/>
      <w:proofErr w:type="spellEnd"/>
      <w:r>
        <w:t xml:space="preserve"> </w:t>
      </w:r>
    </w:p>
    <w:p w14:paraId="20DED5A2" w14:textId="4FF0FF13" w:rsidR="001864E5" w:rsidRPr="006715FA" w:rsidRDefault="001864E5" w:rsidP="001864E5">
      <w:pPr>
        <w:rPr>
          <w:rFonts w:asciiTheme="minorHAnsi" w:hAnsiTheme="minorHAnsi" w:cstheme="minorHAnsi"/>
          <w:sz w:val="24"/>
          <w:szCs w:val="24"/>
        </w:rPr>
      </w:pPr>
      <w:r w:rsidRPr="006715FA">
        <w:rPr>
          <w:rFonts w:asciiTheme="minorHAnsi" w:hAnsiTheme="minorHAnsi" w:cstheme="minorHAnsi"/>
          <w:sz w:val="24"/>
          <w:szCs w:val="24"/>
        </w:rPr>
        <w:t xml:space="preserve">L’API restituisce il numero totale </w:t>
      </w:r>
      <w:r>
        <w:rPr>
          <w:rFonts w:asciiTheme="minorHAnsi" w:hAnsiTheme="minorHAnsi" w:cstheme="minorHAnsi"/>
          <w:sz w:val="24"/>
          <w:szCs w:val="24"/>
        </w:rPr>
        <w:t xml:space="preserve">dei </w:t>
      </w:r>
      <w:proofErr w:type="spellStart"/>
      <w:r>
        <w:rPr>
          <w:rFonts w:asciiTheme="minorHAnsi" w:hAnsiTheme="minorHAnsi" w:cstheme="minorHAnsi"/>
          <w:sz w:val="24"/>
          <w:szCs w:val="24"/>
        </w:rPr>
        <w:t>CdC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associati all’UO a valle dell’elaborazione on-demand.</w:t>
      </w:r>
    </w:p>
    <w:p w14:paraId="3604E735" w14:textId="77777777" w:rsidR="001864E5" w:rsidRDefault="001864E5" w:rsidP="001864E5">
      <w:pPr>
        <w:pStyle w:val="Titolo3"/>
      </w:pPr>
      <w:bookmarkStart w:id="81" w:name="_Toc15482869"/>
      <w:r>
        <w:t>Specifiche</w:t>
      </w:r>
      <w:bookmarkEnd w:id="81"/>
    </w:p>
    <w:p w14:paraId="7526BB43" w14:textId="6B76604E" w:rsidR="001864E5" w:rsidRPr="006715FA" w:rsidRDefault="001864E5" w:rsidP="001864E5">
      <w:pPr>
        <w:jc w:val="left"/>
        <w:rPr>
          <w:rFonts w:asciiTheme="minorHAnsi" w:hAnsiTheme="minorHAnsi" w:cstheme="minorHAnsi"/>
          <w:sz w:val="24"/>
          <w:szCs w:val="24"/>
        </w:rPr>
      </w:pPr>
      <w:r w:rsidRPr="006715FA">
        <w:rPr>
          <w:rFonts w:asciiTheme="minorHAnsi" w:hAnsiTheme="minorHAnsi" w:cstheme="minorHAnsi"/>
          <w:sz w:val="24"/>
          <w:szCs w:val="24"/>
        </w:rPr>
        <w:t xml:space="preserve">Di seguito è dettagliata l’interfaccia esposta dal sistema per il recupero del conteggio dei </w:t>
      </w:r>
      <w:proofErr w:type="spellStart"/>
      <w:r w:rsidRPr="006715FA">
        <w:rPr>
          <w:rFonts w:asciiTheme="minorHAnsi" w:hAnsiTheme="minorHAnsi" w:cstheme="minorHAnsi"/>
          <w:sz w:val="24"/>
          <w:szCs w:val="24"/>
        </w:rPr>
        <w:t>CdC</w:t>
      </w:r>
      <w:proofErr w:type="spellEnd"/>
      <w:r w:rsidRPr="006715FA">
        <w:rPr>
          <w:rFonts w:asciiTheme="minorHAnsi" w:hAnsiTheme="minorHAnsi" w:cstheme="minorHAnsi"/>
          <w:sz w:val="24"/>
          <w:szCs w:val="24"/>
        </w:rPr>
        <w:t>:</w:t>
      </w:r>
    </w:p>
    <w:p w14:paraId="69EADF77" w14:textId="77777777" w:rsidR="001864E5" w:rsidRPr="009949DD" w:rsidRDefault="001864E5" w:rsidP="001864E5"/>
    <w:tbl>
      <w:tblPr>
        <w:tblStyle w:val="Elencochiaro-Colore1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9"/>
        <w:gridCol w:w="7472"/>
      </w:tblGrid>
      <w:tr w:rsidR="001864E5" w:rsidRPr="00FE3D9E" w14:paraId="1ED316CC" w14:textId="77777777" w:rsidTr="00A77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pct"/>
            <w:shd w:val="clear" w:color="auto" w:fill="DBE5F1" w:themeFill="accent1" w:themeFillTint="33"/>
          </w:tcPr>
          <w:p w14:paraId="728BC83F" w14:textId="77777777" w:rsidR="001864E5" w:rsidRPr="003B1021" w:rsidRDefault="001864E5" w:rsidP="00A778BE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 w:rsidRPr="003B1021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HTTP </w:t>
            </w:r>
            <w:proofErr w:type="spellStart"/>
            <w:r w:rsidRPr="003B1021">
              <w:rPr>
                <w:rFonts w:asciiTheme="minorHAnsi" w:hAnsiTheme="minorHAnsi" w:cstheme="minorHAnsi"/>
                <w:color w:val="000000" w:themeColor="text1"/>
                <w:sz w:val="20"/>
              </w:rPr>
              <w:t>method</w:t>
            </w:r>
            <w:proofErr w:type="spellEnd"/>
          </w:p>
        </w:tc>
        <w:tc>
          <w:tcPr>
            <w:tcW w:w="3974" w:type="pct"/>
            <w:shd w:val="clear" w:color="auto" w:fill="FFFFFF" w:themeFill="background1"/>
          </w:tcPr>
          <w:p w14:paraId="778E07ED" w14:textId="77777777" w:rsidR="001864E5" w:rsidRPr="0063618E" w:rsidRDefault="001864E5" w:rsidP="00A778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  <w:szCs w:val="22"/>
              </w:rPr>
            </w:pPr>
            <w:r w:rsidRPr="0063618E">
              <w:rPr>
                <w:b w:val="0"/>
                <w:color w:val="auto"/>
                <w:szCs w:val="22"/>
              </w:rPr>
              <w:t>GET</w:t>
            </w:r>
          </w:p>
        </w:tc>
      </w:tr>
      <w:tr w:rsidR="001864E5" w:rsidRPr="00BB315D" w14:paraId="44CD6E45" w14:textId="77777777" w:rsidTr="00A778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DBE5F1" w:themeFill="accent1" w:themeFillTint="33"/>
          </w:tcPr>
          <w:p w14:paraId="231E41CA" w14:textId="77777777" w:rsidR="001864E5" w:rsidRPr="003B1021" w:rsidRDefault="001864E5" w:rsidP="00A778BE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proofErr w:type="spellStart"/>
            <w:r w:rsidRPr="003B1021">
              <w:rPr>
                <w:rFonts w:asciiTheme="minorHAnsi" w:hAnsiTheme="minorHAnsi" w:cstheme="minorHAnsi"/>
                <w:color w:val="000000" w:themeColor="text1"/>
                <w:sz w:val="20"/>
              </w:rPr>
              <w:t>Endpoint</w:t>
            </w:r>
            <w:proofErr w:type="spellEnd"/>
          </w:p>
        </w:tc>
        <w:tc>
          <w:tcPr>
            <w:tcW w:w="3974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ACEA644" w14:textId="198043D4" w:rsidR="001864E5" w:rsidRPr="00F2422F" w:rsidRDefault="001864E5" w:rsidP="000E7E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  <w:lang w:val="en-US"/>
              </w:rPr>
            </w:pPr>
            <w:r w:rsidRPr="00527FED">
              <w:rPr>
                <w:lang w:val="en-US"/>
              </w:rPr>
              <w:t>&lt;</w:t>
            </w:r>
            <w:proofErr w:type="spellStart"/>
            <w:r w:rsidRPr="00527FED">
              <w:rPr>
                <w:lang w:val="en-US"/>
              </w:rPr>
              <w:t>production_endpoint</w:t>
            </w:r>
            <w:proofErr w:type="spellEnd"/>
            <w:r>
              <w:rPr>
                <w:lang w:val="en-US"/>
              </w:rPr>
              <w:t>&gt;:</w:t>
            </w:r>
            <w:r w:rsidRPr="00485BA3">
              <w:rPr>
                <w:lang w:val="en-US"/>
              </w:rPr>
              <w:t>5005</w:t>
            </w:r>
            <w:r w:rsidR="000E7EAB">
              <w:rPr>
                <w:lang w:val="en-US"/>
              </w:rPr>
              <w:t>/</w:t>
            </w:r>
            <w:proofErr w:type="spellStart"/>
            <w:r w:rsidR="000E7EAB">
              <w:rPr>
                <w:lang w:val="en-US"/>
              </w:rPr>
              <w:t>masterdata</w:t>
            </w:r>
            <w:proofErr w:type="spellEnd"/>
            <w:r w:rsidR="000E7EAB">
              <w:rPr>
                <w:lang w:val="en-US"/>
              </w:rPr>
              <w:t>/v2/</w:t>
            </w:r>
            <w:r w:rsidRPr="00F2422F">
              <w:rPr>
                <w:lang w:val="en-US"/>
              </w:rPr>
              <w:t>association/total/q</w:t>
            </w:r>
          </w:p>
        </w:tc>
      </w:tr>
      <w:tr w:rsidR="001864E5" w:rsidRPr="000D6ABE" w14:paraId="5660691E" w14:textId="77777777" w:rsidTr="00A77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pct"/>
            <w:shd w:val="clear" w:color="auto" w:fill="DBE5F1" w:themeFill="accent1" w:themeFillTint="33"/>
          </w:tcPr>
          <w:p w14:paraId="180C38AB" w14:textId="77777777" w:rsidR="001864E5" w:rsidRPr="003B1021" w:rsidRDefault="001864E5" w:rsidP="00A778BE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 w:rsidRPr="003B1021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HTTP </w:t>
            </w:r>
            <w:proofErr w:type="spellStart"/>
            <w:r w:rsidRPr="003B1021">
              <w:rPr>
                <w:rFonts w:asciiTheme="minorHAnsi" w:hAnsiTheme="minorHAnsi" w:cstheme="minorHAnsi"/>
                <w:color w:val="000000" w:themeColor="text1"/>
                <w:sz w:val="20"/>
              </w:rPr>
              <w:t>header</w:t>
            </w:r>
            <w:proofErr w:type="spellEnd"/>
          </w:p>
        </w:tc>
        <w:tc>
          <w:tcPr>
            <w:tcW w:w="3974" w:type="pct"/>
          </w:tcPr>
          <w:p w14:paraId="27E6A54E" w14:textId="77777777" w:rsidR="001864E5" w:rsidRPr="00527FED" w:rsidRDefault="001864E5" w:rsidP="00A778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Auhtorization</w:t>
            </w:r>
            <w:proofErr w:type="spellEnd"/>
          </w:p>
        </w:tc>
      </w:tr>
      <w:tr w:rsidR="001864E5" w:rsidRPr="003B1021" w14:paraId="6D5D3981" w14:textId="77777777" w:rsidTr="00A778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DBE5F1" w:themeFill="accent1" w:themeFillTint="33"/>
          </w:tcPr>
          <w:p w14:paraId="4BAD7E30" w14:textId="77777777" w:rsidR="001864E5" w:rsidRPr="003B1021" w:rsidRDefault="001864E5" w:rsidP="00A778BE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proofErr w:type="spellStart"/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Mandatory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input</w:t>
            </w:r>
          </w:p>
        </w:tc>
        <w:tc>
          <w:tcPr>
            <w:tcW w:w="3974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6D8A4A9C" w14:textId="1AEAAEC6" w:rsidR="001864E5" w:rsidRPr="001864E5" w:rsidRDefault="001864E5" w:rsidP="001864E5">
            <w:pPr>
              <w:pStyle w:val="Paragrafoelenco"/>
              <w:numPr>
                <w:ilvl w:val="0"/>
                <w:numId w:val="4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ou_code</w:t>
            </w:r>
            <w:proofErr w:type="spellEnd"/>
            <w:r w:rsidRPr="003B1021">
              <w:rPr>
                <w:lang w:val="en-US"/>
              </w:rPr>
              <w:t>=</w:t>
            </w:r>
            <w:r w:rsidR="00AC5F20">
              <w:rPr>
                <w:lang w:val="en-US"/>
              </w:rPr>
              <w:t>c</w:t>
            </w:r>
            <w:r w:rsidRPr="003B1021">
              <w:rPr>
                <w:lang w:val="en-US"/>
              </w:rPr>
              <w:t xml:space="preserve"> </w:t>
            </w:r>
          </w:p>
        </w:tc>
      </w:tr>
      <w:tr w:rsidR="001864E5" w:rsidRPr="00FE3D9E" w14:paraId="342B1448" w14:textId="77777777" w:rsidTr="00A77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pct"/>
            <w:shd w:val="clear" w:color="auto" w:fill="DBE5F1" w:themeFill="accent1" w:themeFillTint="33"/>
          </w:tcPr>
          <w:p w14:paraId="2C740D5D" w14:textId="77777777" w:rsidR="001864E5" w:rsidRPr="003B1021" w:rsidRDefault="001864E5" w:rsidP="00A778BE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 w:rsidRPr="003B1021">
              <w:rPr>
                <w:rFonts w:asciiTheme="minorHAnsi" w:hAnsiTheme="minorHAnsi" w:cstheme="minorHAnsi"/>
                <w:color w:val="000000" w:themeColor="text1"/>
                <w:sz w:val="20"/>
              </w:rPr>
              <w:t>Output</w:t>
            </w:r>
          </w:p>
        </w:tc>
        <w:tc>
          <w:tcPr>
            <w:tcW w:w="3974" w:type="pct"/>
          </w:tcPr>
          <w:p w14:paraId="7B317A3B" w14:textId="77777777" w:rsidR="001864E5" w:rsidRPr="0063618E" w:rsidRDefault="001864E5" w:rsidP="00A778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63618E">
              <w:rPr>
                <w:szCs w:val="22"/>
              </w:rPr>
              <w:t>JSON</w:t>
            </w:r>
          </w:p>
        </w:tc>
      </w:tr>
    </w:tbl>
    <w:p w14:paraId="73B5E8E4" w14:textId="387D7079" w:rsidR="001864E5" w:rsidRPr="008D5D09" w:rsidRDefault="001864E5" w:rsidP="001864E5">
      <w:pPr>
        <w:jc w:val="center"/>
        <w:rPr>
          <w:b/>
        </w:rPr>
      </w:pPr>
      <w:bookmarkStart w:id="82" w:name="_Toc15482914"/>
      <w:r w:rsidRPr="008D5D09">
        <w:rPr>
          <w:b/>
          <w:sz w:val="18"/>
        </w:rPr>
        <w:t xml:space="preserve">Tabella </w:t>
      </w:r>
      <w:r w:rsidRPr="008D5D09">
        <w:rPr>
          <w:b/>
          <w:sz w:val="18"/>
        </w:rPr>
        <w:fldChar w:fldCharType="begin"/>
      </w:r>
      <w:r w:rsidRPr="008D5D09">
        <w:rPr>
          <w:b/>
          <w:sz w:val="18"/>
        </w:rPr>
        <w:instrText xml:space="preserve"> SEQ Tabella \* ARABIC </w:instrText>
      </w:r>
      <w:r w:rsidRPr="008D5D09">
        <w:rPr>
          <w:b/>
          <w:sz w:val="18"/>
        </w:rPr>
        <w:fldChar w:fldCharType="separate"/>
      </w:r>
      <w:r w:rsidR="0052257A">
        <w:rPr>
          <w:b/>
          <w:noProof/>
          <w:sz w:val="18"/>
        </w:rPr>
        <w:t>21</w:t>
      </w:r>
      <w:r w:rsidRPr="008D5D09">
        <w:rPr>
          <w:b/>
          <w:sz w:val="18"/>
        </w:rPr>
        <w:fldChar w:fldCharType="end"/>
      </w:r>
      <w:r w:rsidRPr="008D5D09">
        <w:rPr>
          <w:b/>
          <w:sz w:val="18"/>
        </w:rPr>
        <w:t xml:space="preserve"> – </w:t>
      </w:r>
      <w:r>
        <w:rPr>
          <w:b/>
          <w:sz w:val="18"/>
        </w:rPr>
        <w:t>Specifica API</w:t>
      </w:r>
      <w:r w:rsidRPr="008D5D09">
        <w:rPr>
          <w:b/>
          <w:sz w:val="18"/>
        </w:rPr>
        <w:t xml:space="preserve"> per recupero </w:t>
      </w:r>
      <w:r>
        <w:rPr>
          <w:b/>
          <w:sz w:val="18"/>
        </w:rPr>
        <w:t>del numero totale</w:t>
      </w:r>
      <w:r w:rsidR="007D4DD4">
        <w:rPr>
          <w:b/>
          <w:sz w:val="18"/>
        </w:rPr>
        <w:t xml:space="preserve"> di </w:t>
      </w:r>
      <w:proofErr w:type="spellStart"/>
      <w:r w:rsidR="007D4DD4">
        <w:rPr>
          <w:b/>
          <w:sz w:val="18"/>
        </w:rPr>
        <w:t>CdC</w:t>
      </w:r>
      <w:proofErr w:type="spellEnd"/>
      <w:r w:rsidR="0052257A">
        <w:rPr>
          <w:b/>
          <w:sz w:val="18"/>
        </w:rPr>
        <w:t xml:space="preserve"> per UO</w:t>
      </w:r>
      <w:bookmarkEnd w:id="82"/>
    </w:p>
    <w:p w14:paraId="24B471C2" w14:textId="77777777" w:rsidR="001864E5" w:rsidRDefault="001864E5" w:rsidP="001864E5">
      <w:pPr>
        <w:pStyle w:val="Titolo3"/>
      </w:pPr>
      <w:bookmarkStart w:id="83" w:name="_Toc15482870"/>
      <w:r>
        <w:t>Input</w:t>
      </w:r>
      <w:bookmarkEnd w:id="83"/>
    </w:p>
    <w:p w14:paraId="397CEDED" w14:textId="77777777" w:rsidR="001864E5" w:rsidRPr="006715FA" w:rsidRDefault="001864E5" w:rsidP="001864E5">
      <w:pPr>
        <w:rPr>
          <w:rFonts w:asciiTheme="minorHAnsi" w:hAnsiTheme="minorHAnsi" w:cstheme="minorHAnsi"/>
          <w:sz w:val="24"/>
          <w:szCs w:val="24"/>
          <w:lang w:eastAsia="en-US"/>
        </w:rPr>
      </w:pPr>
      <w:r w:rsidRPr="006715FA">
        <w:rPr>
          <w:rFonts w:asciiTheme="minorHAnsi" w:hAnsiTheme="minorHAnsi" w:cstheme="minorHAnsi"/>
          <w:sz w:val="24"/>
          <w:szCs w:val="24"/>
          <w:lang w:eastAsia="en-US"/>
        </w:rPr>
        <w:t>Per il corretto recupero delle informazioni richieste, sarà necessaria la seguente parametrizzazione della chiamata.</w:t>
      </w:r>
    </w:p>
    <w:p w14:paraId="08C07DC2" w14:textId="77777777" w:rsidR="001864E5" w:rsidRPr="003B1021" w:rsidRDefault="001864E5" w:rsidP="001864E5">
      <w:pPr>
        <w:pStyle w:val="Titolo4"/>
        <w:rPr>
          <w:lang w:eastAsia="en-US"/>
        </w:rPr>
      </w:pPr>
      <w:bookmarkStart w:id="84" w:name="_Toc15482871"/>
      <w:proofErr w:type="spellStart"/>
      <w:r>
        <w:rPr>
          <w:lang w:eastAsia="en-US"/>
        </w:rPr>
        <w:t>Header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parameters</w:t>
      </w:r>
      <w:bookmarkEnd w:id="84"/>
      <w:proofErr w:type="spellEnd"/>
    </w:p>
    <w:tbl>
      <w:tblPr>
        <w:tblStyle w:val="Tabellagriglia4-colore1"/>
        <w:tblW w:w="5000" w:type="pct"/>
        <w:tblLook w:val="04A0" w:firstRow="1" w:lastRow="0" w:firstColumn="1" w:lastColumn="0" w:noHBand="0" w:noVBand="1"/>
      </w:tblPr>
      <w:tblGrid>
        <w:gridCol w:w="1881"/>
        <w:gridCol w:w="1880"/>
        <w:gridCol w:w="1880"/>
        <w:gridCol w:w="1880"/>
        <w:gridCol w:w="1880"/>
      </w:tblGrid>
      <w:tr w:rsidR="001864E5" w:rsidRPr="00527FED" w14:paraId="20985DA2" w14:textId="77777777" w:rsidTr="00A77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5BA53B17" w14:textId="77777777" w:rsidR="001864E5" w:rsidRPr="00527FED" w:rsidRDefault="001864E5" w:rsidP="00A778BE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Name</w:t>
            </w:r>
          </w:p>
        </w:tc>
        <w:tc>
          <w:tcPr>
            <w:tcW w:w="1000" w:type="pct"/>
            <w:hideMark/>
          </w:tcPr>
          <w:p w14:paraId="6CD8C35C" w14:textId="77777777" w:rsidR="001864E5" w:rsidRPr="00527FED" w:rsidRDefault="001864E5" w:rsidP="00A778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1000" w:type="pct"/>
            <w:hideMark/>
          </w:tcPr>
          <w:p w14:paraId="52CB90BD" w14:textId="77777777" w:rsidR="001864E5" w:rsidRPr="00527FED" w:rsidRDefault="001864E5" w:rsidP="00A778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Format</w:t>
            </w:r>
          </w:p>
        </w:tc>
        <w:tc>
          <w:tcPr>
            <w:tcW w:w="1000" w:type="pct"/>
            <w:hideMark/>
          </w:tcPr>
          <w:p w14:paraId="667C8749" w14:textId="77777777" w:rsidR="001864E5" w:rsidRPr="00527FED" w:rsidRDefault="001864E5" w:rsidP="00A778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Mandatory</w:t>
            </w:r>
          </w:p>
        </w:tc>
        <w:tc>
          <w:tcPr>
            <w:tcW w:w="1000" w:type="pct"/>
            <w:hideMark/>
          </w:tcPr>
          <w:p w14:paraId="525EF98C" w14:textId="77777777" w:rsidR="001864E5" w:rsidRPr="00527FED" w:rsidRDefault="001864E5" w:rsidP="00A778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Default value</w:t>
            </w:r>
          </w:p>
        </w:tc>
      </w:tr>
      <w:tr w:rsidR="001864E5" w:rsidRPr="00927A43" w14:paraId="44AF3E99" w14:textId="77777777" w:rsidTr="00A778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104CC74D" w14:textId="77777777" w:rsidR="001864E5" w:rsidRPr="00527FED" w:rsidRDefault="001864E5" w:rsidP="00A778BE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Authorization</w:t>
            </w:r>
          </w:p>
        </w:tc>
        <w:tc>
          <w:tcPr>
            <w:tcW w:w="1000" w:type="pct"/>
          </w:tcPr>
          <w:p w14:paraId="6C869855" w14:textId="1AC6BAC6" w:rsidR="001864E5" w:rsidRPr="0008117D" w:rsidRDefault="001864E5" w:rsidP="00CA131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US"/>
              </w:rPr>
            </w:pPr>
            <w:r w:rsidRPr="0008117D">
              <w:rPr>
                <w:lang w:eastAsia="en-US"/>
              </w:rPr>
              <w:t xml:space="preserve">HTTP Basic </w:t>
            </w:r>
            <w:proofErr w:type="spellStart"/>
            <w:r w:rsidRPr="0008117D">
              <w:rPr>
                <w:lang w:eastAsia="en-US"/>
              </w:rPr>
              <w:t>Authentication</w:t>
            </w:r>
            <w:proofErr w:type="spellEnd"/>
            <w:r w:rsidRPr="0008117D">
              <w:rPr>
                <w:lang w:eastAsia="en-US"/>
              </w:rPr>
              <w:t xml:space="preserve">. </w:t>
            </w:r>
          </w:p>
        </w:tc>
        <w:tc>
          <w:tcPr>
            <w:tcW w:w="1000" w:type="pct"/>
          </w:tcPr>
          <w:p w14:paraId="028EDA09" w14:textId="77777777" w:rsidR="001864E5" w:rsidRPr="0008117D" w:rsidRDefault="001864E5" w:rsidP="00A778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US"/>
              </w:rPr>
            </w:pPr>
            <w:proofErr w:type="spellStart"/>
            <w:r w:rsidRPr="0008117D">
              <w:rPr>
                <w:lang w:eastAsia="en-US"/>
              </w:rPr>
              <w:t>string</w:t>
            </w:r>
            <w:proofErr w:type="spellEnd"/>
          </w:p>
        </w:tc>
        <w:tc>
          <w:tcPr>
            <w:tcW w:w="1000" w:type="pct"/>
          </w:tcPr>
          <w:p w14:paraId="3D4F4723" w14:textId="77777777" w:rsidR="001864E5" w:rsidRPr="0008117D" w:rsidRDefault="001864E5" w:rsidP="00A778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US"/>
              </w:rPr>
            </w:pPr>
            <w:r w:rsidRPr="0008117D">
              <w:rPr>
                <w:lang w:eastAsia="en-US"/>
              </w:rPr>
              <w:t>Yes</w:t>
            </w:r>
          </w:p>
        </w:tc>
        <w:tc>
          <w:tcPr>
            <w:tcW w:w="1000" w:type="pct"/>
          </w:tcPr>
          <w:p w14:paraId="2568E894" w14:textId="77777777" w:rsidR="001864E5" w:rsidRPr="0008117D" w:rsidRDefault="001864E5" w:rsidP="00A778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US"/>
              </w:rPr>
            </w:pPr>
            <w:r w:rsidRPr="0008117D">
              <w:rPr>
                <w:lang w:eastAsia="en-US"/>
              </w:rPr>
              <w:t>-</w:t>
            </w:r>
          </w:p>
        </w:tc>
      </w:tr>
    </w:tbl>
    <w:p w14:paraId="12013C57" w14:textId="518D6921" w:rsidR="001864E5" w:rsidRPr="008D5D09" w:rsidRDefault="001864E5" w:rsidP="001864E5">
      <w:pPr>
        <w:jc w:val="center"/>
        <w:rPr>
          <w:b/>
        </w:rPr>
      </w:pPr>
      <w:bookmarkStart w:id="85" w:name="_Toc15482915"/>
      <w:r w:rsidRPr="008D5D09">
        <w:rPr>
          <w:b/>
          <w:sz w:val="18"/>
        </w:rPr>
        <w:t xml:space="preserve">Tabella </w:t>
      </w:r>
      <w:r w:rsidRPr="008D5D09">
        <w:rPr>
          <w:b/>
          <w:sz w:val="18"/>
        </w:rPr>
        <w:fldChar w:fldCharType="begin"/>
      </w:r>
      <w:r w:rsidRPr="008D5D09">
        <w:rPr>
          <w:b/>
          <w:sz w:val="18"/>
        </w:rPr>
        <w:instrText xml:space="preserve"> SEQ Tabella \* ARABIC </w:instrText>
      </w:r>
      <w:r w:rsidRPr="008D5D09">
        <w:rPr>
          <w:b/>
          <w:sz w:val="18"/>
        </w:rPr>
        <w:fldChar w:fldCharType="separate"/>
      </w:r>
      <w:r w:rsidR="0052257A">
        <w:rPr>
          <w:b/>
          <w:noProof/>
          <w:sz w:val="18"/>
        </w:rPr>
        <w:t>22</w:t>
      </w:r>
      <w:r w:rsidRPr="008D5D09">
        <w:rPr>
          <w:b/>
          <w:sz w:val="18"/>
        </w:rPr>
        <w:fldChar w:fldCharType="end"/>
      </w:r>
      <w:r w:rsidRPr="008D5D09">
        <w:rPr>
          <w:b/>
          <w:sz w:val="18"/>
        </w:rPr>
        <w:t xml:space="preserve"> –</w:t>
      </w:r>
      <w:proofErr w:type="spellStart"/>
      <w:r>
        <w:rPr>
          <w:b/>
          <w:sz w:val="18"/>
        </w:rPr>
        <w:t>Header</w:t>
      </w:r>
      <w:proofErr w:type="spellEnd"/>
      <w:r>
        <w:rPr>
          <w:b/>
          <w:sz w:val="18"/>
        </w:rPr>
        <w:t xml:space="preserve"> </w:t>
      </w:r>
      <w:proofErr w:type="spellStart"/>
      <w:r>
        <w:rPr>
          <w:b/>
          <w:sz w:val="18"/>
        </w:rPr>
        <w:t>parameters</w:t>
      </w:r>
      <w:proofErr w:type="spellEnd"/>
      <w:r>
        <w:rPr>
          <w:b/>
          <w:sz w:val="18"/>
        </w:rPr>
        <w:t xml:space="preserve"> per </w:t>
      </w:r>
      <w:r w:rsidR="00F763BF">
        <w:rPr>
          <w:b/>
          <w:sz w:val="18"/>
        </w:rPr>
        <w:t>numero</w:t>
      </w:r>
      <w:r w:rsidR="00AC5F20">
        <w:rPr>
          <w:b/>
          <w:sz w:val="18"/>
        </w:rPr>
        <w:t xml:space="preserve"> totale </w:t>
      </w:r>
      <w:r w:rsidR="00F763BF">
        <w:rPr>
          <w:b/>
          <w:sz w:val="18"/>
        </w:rPr>
        <w:t xml:space="preserve">di </w:t>
      </w:r>
      <w:proofErr w:type="spellStart"/>
      <w:r w:rsidR="00AC5F20">
        <w:rPr>
          <w:b/>
          <w:sz w:val="18"/>
        </w:rPr>
        <w:t>CdC</w:t>
      </w:r>
      <w:proofErr w:type="spellEnd"/>
      <w:r w:rsidR="00AC5F20">
        <w:rPr>
          <w:b/>
          <w:sz w:val="18"/>
        </w:rPr>
        <w:t xml:space="preserve"> per UO</w:t>
      </w:r>
      <w:bookmarkEnd w:id="85"/>
    </w:p>
    <w:p w14:paraId="54749764" w14:textId="77777777" w:rsidR="001864E5" w:rsidRPr="0069323E" w:rsidRDefault="001864E5" w:rsidP="001864E5">
      <w:pPr>
        <w:pStyle w:val="Titolo4"/>
        <w:rPr>
          <w:lang w:eastAsia="en-US"/>
        </w:rPr>
      </w:pPr>
      <w:bookmarkStart w:id="86" w:name="_Toc15482872"/>
      <w:r>
        <w:rPr>
          <w:lang w:eastAsia="en-US"/>
        </w:rPr>
        <w:t xml:space="preserve">Query </w:t>
      </w:r>
      <w:proofErr w:type="spellStart"/>
      <w:r>
        <w:rPr>
          <w:lang w:eastAsia="en-US"/>
        </w:rPr>
        <w:t>parameters</w:t>
      </w:r>
      <w:bookmarkEnd w:id="86"/>
      <w:proofErr w:type="spellEnd"/>
    </w:p>
    <w:tbl>
      <w:tblPr>
        <w:tblStyle w:val="Tabellagriglia4-colore1"/>
        <w:tblW w:w="5000" w:type="pct"/>
        <w:tblLook w:val="04A0" w:firstRow="1" w:lastRow="0" w:firstColumn="1" w:lastColumn="0" w:noHBand="0" w:noVBand="1"/>
      </w:tblPr>
      <w:tblGrid>
        <w:gridCol w:w="1881"/>
        <w:gridCol w:w="1880"/>
        <w:gridCol w:w="1880"/>
        <w:gridCol w:w="1880"/>
        <w:gridCol w:w="1880"/>
      </w:tblGrid>
      <w:tr w:rsidR="001864E5" w:rsidRPr="00527FED" w14:paraId="62FF988A" w14:textId="77777777" w:rsidTr="00A77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17E0C39A" w14:textId="77777777" w:rsidR="001864E5" w:rsidRPr="00527FED" w:rsidRDefault="001864E5" w:rsidP="00A778BE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Name</w:t>
            </w:r>
          </w:p>
        </w:tc>
        <w:tc>
          <w:tcPr>
            <w:tcW w:w="1000" w:type="pct"/>
            <w:hideMark/>
          </w:tcPr>
          <w:p w14:paraId="24BCB07B" w14:textId="77777777" w:rsidR="001864E5" w:rsidRPr="00527FED" w:rsidRDefault="001864E5" w:rsidP="00A778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1000" w:type="pct"/>
            <w:hideMark/>
          </w:tcPr>
          <w:p w14:paraId="75CB27BC" w14:textId="77777777" w:rsidR="001864E5" w:rsidRPr="00527FED" w:rsidRDefault="001864E5" w:rsidP="00A778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Format</w:t>
            </w:r>
          </w:p>
        </w:tc>
        <w:tc>
          <w:tcPr>
            <w:tcW w:w="1000" w:type="pct"/>
            <w:hideMark/>
          </w:tcPr>
          <w:p w14:paraId="0DC05B53" w14:textId="77777777" w:rsidR="001864E5" w:rsidRPr="00527FED" w:rsidRDefault="001864E5" w:rsidP="00A778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Mandatory</w:t>
            </w:r>
          </w:p>
        </w:tc>
        <w:tc>
          <w:tcPr>
            <w:tcW w:w="1000" w:type="pct"/>
            <w:hideMark/>
          </w:tcPr>
          <w:p w14:paraId="277C34BA" w14:textId="77777777" w:rsidR="001864E5" w:rsidRPr="00527FED" w:rsidRDefault="001864E5" w:rsidP="00A778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Default value</w:t>
            </w:r>
          </w:p>
        </w:tc>
      </w:tr>
      <w:tr w:rsidR="00AC5F20" w:rsidRPr="00527FED" w14:paraId="5D06D70F" w14:textId="77777777" w:rsidTr="00A778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3C0D915C" w14:textId="77777777" w:rsidR="00AC5F20" w:rsidRPr="00527FED" w:rsidRDefault="00AC5F20" w:rsidP="00A778BE">
            <w:pPr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ou_code</w:t>
            </w:r>
            <w:proofErr w:type="spellEnd"/>
          </w:p>
        </w:tc>
        <w:tc>
          <w:tcPr>
            <w:tcW w:w="1000" w:type="pct"/>
          </w:tcPr>
          <w:p w14:paraId="6F8E54AE" w14:textId="77777777" w:rsidR="00AC5F20" w:rsidRPr="0057709F" w:rsidRDefault="00AC5F20" w:rsidP="00A778B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eastAsia="en-US"/>
              </w:rPr>
              <w:t>Indic</w:t>
            </w:r>
            <w:r w:rsidRPr="0057709F">
              <w:rPr>
                <w:lang w:eastAsia="en-US"/>
              </w:rPr>
              <w:t>a</w:t>
            </w:r>
            <w:r>
              <w:rPr>
                <w:lang w:eastAsia="en-US"/>
              </w:rPr>
              <w:t xml:space="preserve"> </w:t>
            </w:r>
            <w:r w:rsidRPr="0057709F">
              <w:rPr>
                <w:lang w:eastAsia="en-US"/>
              </w:rPr>
              <w:t>il codice dell’unità organizzativa</w:t>
            </w:r>
          </w:p>
        </w:tc>
        <w:tc>
          <w:tcPr>
            <w:tcW w:w="1000" w:type="pct"/>
          </w:tcPr>
          <w:p w14:paraId="42538462" w14:textId="77777777" w:rsidR="00AC5F20" w:rsidRPr="00527FED" w:rsidRDefault="00AC5F20" w:rsidP="00A778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000" w:type="pct"/>
          </w:tcPr>
          <w:p w14:paraId="190A701B" w14:textId="77777777" w:rsidR="00AC5F20" w:rsidRPr="005B10B4" w:rsidRDefault="00AC5F20" w:rsidP="00A778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Yes</w:t>
            </w:r>
          </w:p>
        </w:tc>
        <w:tc>
          <w:tcPr>
            <w:tcW w:w="1000" w:type="pct"/>
          </w:tcPr>
          <w:p w14:paraId="407B80BE" w14:textId="77777777" w:rsidR="00AC5F20" w:rsidRPr="00527FED" w:rsidRDefault="00AC5F20" w:rsidP="00A778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</w:tbl>
    <w:p w14:paraId="680C8696" w14:textId="2E5FD8FA" w:rsidR="001864E5" w:rsidRPr="008D5D09" w:rsidRDefault="001864E5" w:rsidP="001864E5">
      <w:pPr>
        <w:jc w:val="center"/>
        <w:rPr>
          <w:b/>
        </w:rPr>
      </w:pPr>
      <w:bookmarkStart w:id="87" w:name="_Toc15482916"/>
      <w:r w:rsidRPr="008D5D09">
        <w:rPr>
          <w:b/>
          <w:sz w:val="18"/>
        </w:rPr>
        <w:t xml:space="preserve">Tabella </w:t>
      </w:r>
      <w:r w:rsidRPr="008D5D09">
        <w:rPr>
          <w:b/>
          <w:sz w:val="18"/>
        </w:rPr>
        <w:fldChar w:fldCharType="begin"/>
      </w:r>
      <w:r w:rsidRPr="008D5D09">
        <w:rPr>
          <w:b/>
          <w:sz w:val="18"/>
        </w:rPr>
        <w:instrText xml:space="preserve"> SEQ Tabella \* ARABIC </w:instrText>
      </w:r>
      <w:r w:rsidRPr="008D5D09">
        <w:rPr>
          <w:b/>
          <w:sz w:val="18"/>
        </w:rPr>
        <w:fldChar w:fldCharType="separate"/>
      </w:r>
      <w:r w:rsidR="0052257A">
        <w:rPr>
          <w:b/>
          <w:noProof/>
          <w:sz w:val="18"/>
        </w:rPr>
        <w:t>23</w:t>
      </w:r>
      <w:r w:rsidRPr="008D5D09">
        <w:rPr>
          <w:b/>
          <w:sz w:val="18"/>
        </w:rPr>
        <w:fldChar w:fldCharType="end"/>
      </w:r>
      <w:r w:rsidRPr="008D5D09">
        <w:rPr>
          <w:b/>
          <w:sz w:val="18"/>
        </w:rPr>
        <w:t xml:space="preserve"> – </w:t>
      </w:r>
      <w:r>
        <w:rPr>
          <w:b/>
          <w:sz w:val="18"/>
        </w:rPr>
        <w:t xml:space="preserve">Query </w:t>
      </w:r>
      <w:proofErr w:type="spellStart"/>
      <w:r>
        <w:rPr>
          <w:b/>
          <w:sz w:val="18"/>
        </w:rPr>
        <w:t>parameters</w:t>
      </w:r>
      <w:proofErr w:type="spellEnd"/>
      <w:r w:rsidR="00AC5F20">
        <w:rPr>
          <w:b/>
          <w:sz w:val="18"/>
        </w:rPr>
        <w:t xml:space="preserve"> per </w:t>
      </w:r>
      <w:r w:rsidR="00F763BF">
        <w:rPr>
          <w:b/>
          <w:sz w:val="18"/>
        </w:rPr>
        <w:t xml:space="preserve">numero </w:t>
      </w:r>
      <w:r>
        <w:rPr>
          <w:b/>
          <w:sz w:val="18"/>
        </w:rPr>
        <w:t xml:space="preserve">totale </w:t>
      </w:r>
      <w:r w:rsidR="00F763BF">
        <w:rPr>
          <w:b/>
          <w:sz w:val="18"/>
        </w:rPr>
        <w:t xml:space="preserve">di </w:t>
      </w:r>
      <w:proofErr w:type="spellStart"/>
      <w:r w:rsidR="00AC5F20">
        <w:rPr>
          <w:b/>
          <w:sz w:val="18"/>
        </w:rPr>
        <w:t>CdC</w:t>
      </w:r>
      <w:proofErr w:type="spellEnd"/>
      <w:r w:rsidR="00AC5F20">
        <w:rPr>
          <w:b/>
          <w:sz w:val="18"/>
        </w:rPr>
        <w:t xml:space="preserve"> per UO</w:t>
      </w:r>
      <w:bookmarkEnd w:id="87"/>
    </w:p>
    <w:p w14:paraId="43942972" w14:textId="77777777" w:rsidR="001864E5" w:rsidRDefault="001864E5" w:rsidP="001864E5">
      <w:pPr>
        <w:pStyle w:val="Titolo3"/>
      </w:pPr>
      <w:bookmarkStart w:id="88" w:name="_Toc15482873"/>
      <w:r>
        <w:t>Output</w:t>
      </w:r>
      <w:bookmarkEnd w:id="88"/>
    </w:p>
    <w:p w14:paraId="2606C50B" w14:textId="4A9C90C1" w:rsidR="001864E5" w:rsidRPr="006715FA" w:rsidRDefault="001864E5" w:rsidP="001864E5">
      <w:pPr>
        <w:rPr>
          <w:rFonts w:asciiTheme="minorHAnsi" w:hAnsiTheme="minorHAnsi" w:cstheme="minorHAnsi"/>
          <w:sz w:val="24"/>
          <w:szCs w:val="22"/>
          <w:lang w:eastAsia="en-US"/>
        </w:rPr>
      </w:pPr>
      <w:r w:rsidRPr="006715FA">
        <w:rPr>
          <w:rFonts w:asciiTheme="minorHAnsi" w:hAnsiTheme="minorHAnsi" w:cstheme="minorHAnsi"/>
          <w:sz w:val="24"/>
          <w:szCs w:val="22"/>
          <w:lang w:eastAsia="en-US"/>
        </w:rPr>
        <w:t xml:space="preserve">La risposta del Sistema prevede un </w:t>
      </w:r>
      <w:r w:rsidR="00165BC3">
        <w:rPr>
          <w:rFonts w:asciiTheme="minorHAnsi" w:hAnsiTheme="minorHAnsi" w:cstheme="minorHAnsi"/>
          <w:sz w:val="24"/>
          <w:szCs w:val="22"/>
          <w:lang w:eastAsia="en-US"/>
        </w:rPr>
        <w:t xml:space="preserve">body contenente il numero totale dei </w:t>
      </w:r>
      <w:proofErr w:type="spellStart"/>
      <w:r w:rsidR="00165BC3">
        <w:rPr>
          <w:rFonts w:asciiTheme="minorHAnsi" w:hAnsiTheme="minorHAnsi" w:cstheme="minorHAnsi"/>
          <w:sz w:val="24"/>
          <w:szCs w:val="22"/>
          <w:lang w:eastAsia="en-US"/>
        </w:rPr>
        <w:t>CdC</w:t>
      </w:r>
      <w:proofErr w:type="spellEnd"/>
      <w:r w:rsidR="00165BC3">
        <w:rPr>
          <w:rFonts w:asciiTheme="minorHAnsi" w:hAnsiTheme="minorHAnsi" w:cstheme="minorHAnsi"/>
          <w:sz w:val="24"/>
          <w:szCs w:val="22"/>
          <w:lang w:eastAsia="en-US"/>
        </w:rPr>
        <w:t xml:space="preserve"> associati all’UO</w:t>
      </w:r>
      <w:r w:rsidRPr="006715FA">
        <w:rPr>
          <w:rFonts w:asciiTheme="minorHAnsi" w:hAnsiTheme="minorHAnsi" w:cstheme="minorHAnsi"/>
          <w:sz w:val="24"/>
          <w:szCs w:val="22"/>
          <w:lang w:eastAsia="en-US"/>
        </w:rPr>
        <w:t>. Nel dettaglio:</w:t>
      </w:r>
    </w:p>
    <w:p w14:paraId="6CC20D89" w14:textId="77777777" w:rsidR="001864E5" w:rsidRPr="0008117D" w:rsidRDefault="001864E5" w:rsidP="001864E5">
      <w:pPr>
        <w:rPr>
          <w:rFonts w:asciiTheme="minorHAnsi" w:hAnsiTheme="minorHAnsi" w:cstheme="minorHAnsi"/>
          <w:sz w:val="24"/>
          <w:szCs w:val="24"/>
          <w:lang w:eastAsia="en-US"/>
        </w:rPr>
      </w:pPr>
    </w:p>
    <w:tbl>
      <w:tblPr>
        <w:tblStyle w:val="Tabellagriglia4-colore1"/>
        <w:tblW w:w="5000" w:type="pct"/>
        <w:tblLook w:val="04A0" w:firstRow="1" w:lastRow="0" w:firstColumn="1" w:lastColumn="0" w:noHBand="0" w:noVBand="1"/>
      </w:tblPr>
      <w:tblGrid>
        <w:gridCol w:w="2351"/>
        <w:gridCol w:w="2350"/>
        <w:gridCol w:w="2350"/>
        <w:gridCol w:w="2350"/>
      </w:tblGrid>
      <w:tr w:rsidR="001864E5" w:rsidRPr="00161CA2" w14:paraId="5C223D89" w14:textId="77777777" w:rsidTr="00A77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hideMark/>
          </w:tcPr>
          <w:p w14:paraId="6B8E391A" w14:textId="77777777" w:rsidR="001864E5" w:rsidRPr="0008117D" w:rsidRDefault="001864E5" w:rsidP="00A778BE">
            <w:pPr>
              <w:jc w:val="center"/>
              <w:rPr>
                <w:b w:val="0"/>
                <w:bCs w:val="0"/>
                <w:lang w:eastAsia="en-US"/>
              </w:rPr>
            </w:pPr>
            <w:proofErr w:type="spellStart"/>
            <w:r w:rsidRPr="0008117D">
              <w:rPr>
                <w:b w:val="0"/>
                <w:bCs w:val="0"/>
                <w:lang w:eastAsia="en-US"/>
              </w:rPr>
              <w:t>Name</w:t>
            </w:r>
            <w:proofErr w:type="spellEnd"/>
          </w:p>
        </w:tc>
        <w:tc>
          <w:tcPr>
            <w:tcW w:w="1250" w:type="pct"/>
            <w:hideMark/>
          </w:tcPr>
          <w:p w14:paraId="4A318FDC" w14:textId="77777777" w:rsidR="001864E5" w:rsidRPr="0008117D" w:rsidRDefault="001864E5" w:rsidP="00A778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n-US"/>
              </w:rPr>
            </w:pPr>
            <w:proofErr w:type="spellStart"/>
            <w:r w:rsidRPr="0008117D">
              <w:rPr>
                <w:b w:val="0"/>
                <w:bCs w:val="0"/>
                <w:lang w:eastAsia="en-US"/>
              </w:rPr>
              <w:t>Description</w:t>
            </w:r>
            <w:proofErr w:type="spellEnd"/>
          </w:p>
        </w:tc>
        <w:tc>
          <w:tcPr>
            <w:tcW w:w="1250" w:type="pct"/>
            <w:hideMark/>
          </w:tcPr>
          <w:p w14:paraId="6A68B6AC" w14:textId="77777777" w:rsidR="001864E5" w:rsidRPr="0008117D" w:rsidRDefault="001864E5" w:rsidP="00A778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n-US"/>
              </w:rPr>
            </w:pPr>
            <w:r w:rsidRPr="0008117D">
              <w:rPr>
                <w:b w:val="0"/>
                <w:bCs w:val="0"/>
                <w:lang w:eastAsia="en-US"/>
              </w:rPr>
              <w:t>Format</w:t>
            </w:r>
          </w:p>
        </w:tc>
        <w:tc>
          <w:tcPr>
            <w:tcW w:w="1250" w:type="pct"/>
            <w:hideMark/>
          </w:tcPr>
          <w:p w14:paraId="4E34D6D3" w14:textId="77777777" w:rsidR="001864E5" w:rsidRPr="0008117D" w:rsidRDefault="001864E5" w:rsidP="00A778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n-US"/>
              </w:rPr>
            </w:pPr>
            <w:proofErr w:type="spellStart"/>
            <w:r w:rsidRPr="0008117D">
              <w:rPr>
                <w:b w:val="0"/>
                <w:bCs w:val="0"/>
                <w:lang w:eastAsia="en-US"/>
              </w:rPr>
              <w:t>Multiplicity</w:t>
            </w:r>
            <w:proofErr w:type="spellEnd"/>
          </w:p>
        </w:tc>
      </w:tr>
      <w:tr w:rsidR="001864E5" w:rsidRPr="00161CA2" w14:paraId="663D80DB" w14:textId="77777777" w:rsidTr="00A778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289F854A" w14:textId="77777777" w:rsidR="001864E5" w:rsidRPr="0008117D" w:rsidRDefault="001864E5" w:rsidP="00A778BE">
            <w:pPr>
              <w:rPr>
                <w:lang w:eastAsia="en-US"/>
              </w:rPr>
            </w:pPr>
            <w:proofErr w:type="spellStart"/>
            <w:r w:rsidRPr="0008117D">
              <w:rPr>
                <w:lang w:eastAsia="en-US"/>
              </w:rPr>
              <w:t>total_count</w:t>
            </w:r>
            <w:proofErr w:type="spellEnd"/>
          </w:p>
        </w:tc>
        <w:tc>
          <w:tcPr>
            <w:tcW w:w="1250" w:type="pct"/>
          </w:tcPr>
          <w:p w14:paraId="0AC93D88" w14:textId="7B760E9F" w:rsidR="001864E5" w:rsidRPr="0008117D" w:rsidRDefault="001864E5" w:rsidP="00AC5F2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eastAsia="en-US"/>
              </w:rPr>
              <w:t xml:space="preserve">Numero totale </w:t>
            </w:r>
            <w:proofErr w:type="spellStart"/>
            <w:r w:rsidR="00AC5F20">
              <w:rPr>
                <w:lang w:eastAsia="en-US"/>
              </w:rPr>
              <w:t>CdC</w:t>
            </w:r>
            <w:proofErr w:type="spellEnd"/>
            <w:r w:rsidR="00AC5F20">
              <w:rPr>
                <w:lang w:eastAsia="en-US"/>
              </w:rPr>
              <w:t xml:space="preserve"> associati all’UO in input</w:t>
            </w:r>
          </w:p>
        </w:tc>
        <w:tc>
          <w:tcPr>
            <w:tcW w:w="1250" w:type="pct"/>
          </w:tcPr>
          <w:p w14:paraId="654A2F1F" w14:textId="77777777" w:rsidR="001864E5" w:rsidRPr="0008117D" w:rsidRDefault="001864E5" w:rsidP="00A778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US"/>
              </w:rPr>
            </w:pPr>
            <w:proofErr w:type="spellStart"/>
            <w:r w:rsidRPr="0008117D">
              <w:rPr>
                <w:lang w:eastAsia="en-US"/>
              </w:rPr>
              <w:t>string</w:t>
            </w:r>
            <w:proofErr w:type="spellEnd"/>
          </w:p>
        </w:tc>
        <w:tc>
          <w:tcPr>
            <w:tcW w:w="1250" w:type="pct"/>
          </w:tcPr>
          <w:p w14:paraId="69FE9240" w14:textId="77777777" w:rsidR="001864E5" w:rsidRPr="0008117D" w:rsidRDefault="001864E5" w:rsidP="00A778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US"/>
              </w:rPr>
            </w:pPr>
            <w:r w:rsidRPr="0008117D">
              <w:rPr>
                <w:lang w:eastAsia="en-US"/>
              </w:rPr>
              <w:t>[1]</w:t>
            </w:r>
          </w:p>
        </w:tc>
      </w:tr>
    </w:tbl>
    <w:p w14:paraId="60854911" w14:textId="3152B9DF" w:rsidR="001864E5" w:rsidRPr="008D5D09" w:rsidRDefault="001864E5" w:rsidP="001864E5">
      <w:pPr>
        <w:jc w:val="center"/>
        <w:rPr>
          <w:b/>
        </w:rPr>
      </w:pPr>
      <w:bookmarkStart w:id="89" w:name="_Toc15482917"/>
      <w:r w:rsidRPr="008D5D09">
        <w:rPr>
          <w:b/>
          <w:sz w:val="18"/>
        </w:rPr>
        <w:t xml:space="preserve">Tabella </w:t>
      </w:r>
      <w:r w:rsidRPr="008D5D09">
        <w:rPr>
          <w:b/>
          <w:sz w:val="18"/>
        </w:rPr>
        <w:fldChar w:fldCharType="begin"/>
      </w:r>
      <w:r w:rsidRPr="008D5D09">
        <w:rPr>
          <w:b/>
          <w:sz w:val="18"/>
        </w:rPr>
        <w:instrText xml:space="preserve"> SEQ Tabella \* ARABIC </w:instrText>
      </w:r>
      <w:r w:rsidRPr="008D5D09">
        <w:rPr>
          <w:b/>
          <w:sz w:val="18"/>
        </w:rPr>
        <w:fldChar w:fldCharType="separate"/>
      </w:r>
      <w:r w:rsidR="0052257A">
        <w:rPr>
          <w:b/>
          <w:noProof/>
          <w:sz w:val="18"/>
        </w:rPr>
        <w:t>24</w:t>
      </w:r>
      <w:r w:rsidRPr="008D5D09">
        <w:rPr>
          <w:b/>
          <w:sz w:val="18"/>
        </w:rPr>
        <w:fldChar w:fldCharType="end"/>
      </w:r>
      <w:r w:rsidR="0052257A">
        <w:rPr>
          <w:b/>
          <w:sz w:val="18"/>
        </w:rPr>
        <w:t xml:space="preserve"> –Output </w:t>
      </w:r>
      <w:r w:rsidR="00F763BF">
        <w:rPr>
          <w:b/>
          <w:sz w:val="18"/>
        </w:rPr>
        <w:t xml:space="preserve">numero totale di </w:t>
      </w:r>
      <w:proofErr w:type="spellStart"/>
      <w:r w:rsidR="00F763BF">
        <w:rPr>
          <w:b/>
          <w:sz w:val="18"/>
        </w:rPr>
        <w:t>CdC</w:t>
      </w:r>
      <w:proofErr w:type="spellEnd"/>
      <w:r w:rsidR="00F763BF">
        <w:rPr>
          <w:b/>
          <w:sz w:val="18"/>
        </w:rPr>
        <w:t xml:space="preserve"> per UO</w:t>
      </w:r>
      <w:bookmarkEnd w:id="89"/>
    </w:p>
    <w:p w14:paraId="74510683" w14:textId="28457615" w:rsidR="001864E5" w:rsidRDefault="001864E5" w:rsidP="001864E5">
      <w:pPr>
        <w:pStyle w:val="Titolo3"/>
      </w:pPr>
      <w:bookmarkStart w:id="90" w:name="_Toc15482874"/>
      <w:r>
        <w:t>Esempi</w:t>
      </w:r>
      <w:r w:rsidR="00F763BF">
        <w:t>o</w:t>
      </w:r>
      <w:bookmarkEnd w:id="90"/>
    </w:p>
    <w:p w14:paraId="6373BAA9" w14:textId="0FE9BE05" w:rsidR="001864E5" w:rsidRPr="006715FA" w:rsidRDefault="001864E5" w:rsidP="001864E5">
      <w:pPr>
        <w:rPr>
          <w:rFonts w:asciiTheme="minorHAnsi" w:hAnsiTheme="minorHAnsi" w:cstheme="minorHAnsi"/>
          <w:sz w:val="24"/>
        </w:rPr>
      </w:pPr>
      <w:r w:rsidRPr="006715FA">
        <w:rPr>
          <w:rFonts w:asciiTheme="minorHAnsi" w:hAnsiTheme="minorHAnsi" w:cstheme="minorHAnsi"/>
          <w:sz w:val="24"/>
        </w:rPr>
        <w:t>Nel caso in cui il chiamante abbia interrogato l’</w:t>
      </w:r>
      <w:proofErr w:type="spellStart"/>
      <w:r w:rsidRPr="006715FA">
        <w:rPr>
          <w:rFonts w:asciiTheme="minorHAnsi" w:hAnsiTheme="minorHAnsi" w:cstheme="minorHAnsi"/>
          <w:sz w:val="24"/>
        </w:rPr>
        <w:t>endpoint</w:t>
      </w:r>
      <w:proofErr w:type="spellEnd"/>
      <w:r w:rsidRPr="006715FA">
        <w:rPr>
          <w:rFonts w:asciiTheme="minorHAnsi" w:hAnsiTheme="minorHAnsi" w:cstheme="minorHAnsi"/>
          <w:sz w:val="24"/>
        </w:rPr>
        <w:t xml:space="preserve"> </w:t>
      </w:r>
      <w:r w:rsidR="00165BC3">
        <w:rPr>
          <w:rFonts w:asciiTheme="minorHAnsi" w:hAnsiTheme="minorHAnsi" w:cstheme="minorHAnsi"/>
          <w:sz w:val="24"/>
        </w:rPr>
        <w:t>per il recupero del</w:t>
      </w:r>
      <w:r w:rsidRPr="006715FA">
        <w:rPr>
          <w:rFonts w:asciiTheme="minorHAnsi" w:hAnsiTheme="minorHAnsi" w:cstheme="minorHAnsi"/>
          <w:sz w:val="24"/>
        </w:rPr>
        <w:t xml:space="preserve"> numero totale </w:t>
      </w:r>
      <w:r w:rsidR="00165BC3">
        <w:rPr>
          <w:rFonts w:asciiTheme="minorHAnsi" w:hAnsiTheme="minorHAnsi" w:cstheme="minorHAnsi"/>
          <w:sz w:val="24"/>
        </w:rPr>
        <w:t xml:space="preserve">dei </w:t>
      </w:r>
      <w:proofErr w:type="spellStart"/>
      <w:r w:rsidR="00165BC3">
        <w:rPr>
          <w:rFonts w:asciiTheme="minorHAnsi" w:hAnsiTheme="minorHAnsi" w:cstheme="minorHAnsi"/>
          <w:sz w:val="24"/>
        </w:rPr>
        <w:t>CdC</w:t>
      </w:r>
      <w:proofErr w:type="spellEnd"/>
      <w:r w:rsidR="00165BC3">
        <w:rPr>
          <w:rFonts w:asciiTheme="minorHAnsi" w:hAnsiTheme="minorHAnsi" w:cstheme="minorHAnsi"/>
          <w:sz w:val="24"/>
        </w:rPr>
        <w:t xml:space="preserve"> elaborati </w:t>
      </w:r>
      <w:r w:rsidRPr="006715FA">
        <w:rPr>
          <w:rFonts w:asciiTheme="minorHAnsi" w:hAnsiTheme="minorHAnsi" w:cstheme="minorHAnsi"/>
          <w:sz w:val="24"/>
        </w:rPr>
        <w:t>si avrà il seguente risultato:</w:t>
      </w:r>
    </w:p>
    <w:p w14:paraId="69CCD4F6" w14:textId="77777777" w:rsidR="001864E5" w:rsidRPr="0008117D" w:rsidRDefault="001864E5" w:rsidP="001864E5"/>
    <w:tbl>
      <w:tblPr>
        <w:tblStyle w:val="Elencochiaro-Colore1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9"/>
        <w:gridCol w:w="7472"/>
      </w:tblGrid>
      <w:tr w:rsidR="001864E5" w:rsidRPr="00FE3D9E" w14:paraId="077AB2A7" w14:textId="77777777" w:rsidTr="00A77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pct"/>
            <w:shd w:val="clear" w:color="auto" w:fill="auto"/>
          </w:tcPr>
          <w:p w14:paraId="7212CCF6" w14:textId="77777777" w:rsidR="001864E5" w:rsidRPr="0008117D" w:rsidRDefault="001864E5" w:rsidP="00A778BE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 w:rsidRPr="0008117D">
              <w:rPr>
                <w:rFonts w:asciiTheme="minorHAnsi" w:hAnsiTheme="minorHAnsi" w:cstheme="minorHAnsi"/>
                <w:color w:val="000000" w:themeColor="text1"/>
                <w:sz w:val="20"/>
              </w:rPr>
              <w:t>Richiesta</w:t>
            </w:r>
          </w:p>
        </w:tc>
        <w:tc>
          <w:tcPr>
            <w:tcW w:w="3974" w:type="pct"/>
            <w:shd w:val="clear" w:color="auto" w:fill="FFFFFF" w:themeFill="background1"/>
          </w:tcPr>
          <w:p w14:paraId="564DF346" w14:textId="23D81534" w:rsidR="001864E5" w:rsidRPr="0008117D" w:rsidRDefault="001864E5" w:rsidP="00AC5F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i/>
                <w:color w:val="auto"/>
                <w:szCs w:val="22"/>
              </w:rPr>
            </w:pPr>
            <w:r w:rsidRPr="0008117D">
              <w:rPr>
                <w:b w:val="0"/>
                <w:i/>
                <w:color w:val="auto"/>
                <w:szCs w:val="22"/>
              </w:rPr>
              <w:t>http://&lt;host&gt;:&lt;port&gt;</w:t>
            </w:r>
            <w:r w:rsidR="000E7EAB">
              <w:rPr>
                <w:b w:val="0"/>
                <w:i/>
                <w:color w:val="auto"/>
                <w:szCs w:val="22"/>
              </w:rPr>
              <w:t>/masterdata/v2</w:t>
            </w:r>
            <w:r w:rsidRPr="0008117D">
              <w:rPr>
                <w:b w:val="0"/>
                <w:i/>
                <w:color w:val="auto"/>
                <w:szCs w:val="22"/>
              </w:rPr>
              <w:t>/association/</w:t>
            </w:r>
            <w:r w:rsidR="00AC5F20">
              <w:rPr>
                <w:b w:val="0"/>
                <w:i/>
                <w:color w:val="auto"/>
                <w:szCs w:val="22"/>
              </w:rPr>
              <w:t>total/q?ou_code</w:t>
            </w:r>
            <w:r w:rsidRPr="0008117D">
              <w:rPr>
                <w:b w:val="0"/>
                <w:i/>
                <w:color w:val="auto"/>
                <w:szCs w:val="22"/>
              </w:rPr>
              <w:t>=</w:t>
            </w:r>
            <w:r w:rsidR="00F763BF" w:rsidRPr="002C17D0">
              <w:rPr>
                <w:b w:val="0"/>
                <w:i/>
                <w:color w:val="auto"/>
                <w:szCs w:val="22"/>
              </w:rPr>
              <w:t>30027982</w:t>
            </w:r>
          </w:p>
        </w:tc>
      </w:tr>
      <w:tr w:rsidR="001864E5" w:rsidRPr="00FE3D9E" w14:paraId="772C7219" w14:textId="77777777" w:rsidTr="00A778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auto"/>
          </w:tcPr>
          <w:p w14:paraId="09246B91" w14:textId="77777777" w:rsidR="001864E5" w:rsidRPr="0008117D" w:rsidRDefault="001864E5" w:rsidP="00A778BE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 w:rsidRPr="0008117D">
              <w:rPr>
                <w:rFonts w:asciiTheme="minorHAnsi" w:hAnsiTheme="minorHAnsi" w:cstheme="minorHAnsi"/>
                <w:color w:val="000000" w:themeColor="text1"/>
                <w:sz w:val="20"/>
              </w:rPr>
              <w:t>Risposta</w:t>
            </w:r>
          </w:p>
        </w:tc>
        <w:tc>
          <w:tcPr>
            <w:tcW w:w="3974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53F444F" w14:textId="77777777" w:rsidR="001864E5" w:rsidRPr="0008117D" w:rsidRDefault="001864E5" w:rsidP="00A778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</w:rPr>
            </w:pPr>
            <w:r w:rsidRPr="0008117D">
              <w:rPr>
                <w:i/>
              </w:rPr>
              <w:t>200 OK</w:t>
            </w:r>
          </w:p>
        </w:tc>
      </w:tr>
      <w:tr w:rsidR="001864E5" w:rsidRPr="00EE1815" w14:paraId="4CF668EC" w14:textId="77777777" w:rsidTr="00A77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pct"/>
            <w:shd w:val="clear" w:color="auto" w:fill="auto"/>
          </w:tcPr>
          <w:p w14:paraId="7F221C65" w14:textId="77777777" w:rsidR="001864E5" w:rsidRPr="0008117D" w:rsidRDefault="001864E5" w:rsidP="00A778BE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</w:p>
        </w:tc>
        <w:tc>
          <w:tcPr>
            <w:tcW w:w="3974" w:type="pct"/>
          </w:tcPr>
          <w:p w14:paraId="5AA83D82" w14:textId="77777777" w:rsidR="001864E5" w:rsidRPr="0008117D" w:rsidRDefault="001864E5" w:rsidP="00A778B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08117D">
              <w:rPr>
                <w:i/>
              </w:rPr>
              <w:t>{</w:t>
            </w:r>
          </w:p>
          <w:p w14:paraId="034C96F2" w14:textId="3A678E89" w:rsidR="001864E5" w:rsidRPr="0008117D" w:rsidRDefault="001864E5" w:rsidP="00A778B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08117D">
              <w:rPr>
                <w:i/>
              </w:rPr>
              <w:t xml:space="preserve">  "</w:t>
            </w:r>
            <w:proofErr w:type="spellStart"/>
            <w:r w:rsidRPr="0008117D">
              <w:rPr>
                <w:i/>
              </w:rPr>
              <w:t>total_count</w:t>
            </w:r>
            <w:proofErr w:type="spellEnd"/>
            <w:r w:rsidRPr="0008117D">
              <w:rPr>
                <w:i/>
              </w:rPr>
              <w:t>": "</w:t>
            </w:r>
            <w:r w:rsidR="00F763BF">
              <w:rPr>
                <w:i/>
              </w:rPr>
              <w:t>12</w:t>
            </w:r>
            <w:r w:rsidRPr="0008117D">
              <w:rPr>
                <w:i/>
              </w:rPr>
              <w:t>",</w:t>
            </w:r>
          </w:p>
          <w:p w14:paraId="2C4778EA" w14:textId="77777777" w:rsidR="001864E5" w:rsidRPr="0008117D" w:rsidRDefault="001864E5" w:rsidP="00A778B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08117D">
              <w:rPr>
                <w:i/>
              </w:rPr>
              <w:t xml:space="preserve"> }</w:t>
            </w:r>
          </w:p>
        </w:tc>
      </w:tr>
    </w:tbl>
    <w:p w14:paraId="1729D862" w14:textId="4DB164A5" w:rsidR="001864E5" w:rsidRPr="00F763BF" w:rsidRDefault="001864E5" w:rsidP="00F763BF">
      <w:pPr>
        <w:jc w:val="center"/>
        <w:rPr>
          <w:b/>
          <w:sz w:val="18"/>
        </w:rPr>
      </w:pPr>
      <w:bookmarkStart w:id="91" w:name="_Toc15482918"/>
      <w:r w:rsidRPr="008D5D09">
        <w:rPr>
          <w:b/>
          <w:sz w:val="18"/>
        </w:rPr>
        <w:t xml:space="preserve">Tabella </w:t>
      </w:r>
      <w:r w:rsidRPr="008D5D09">
        <w:rPr>
          <w:b/>
          <w:sz w:val="18"/>
        </w:rPr>
        <w:fldChar w:fldCharType="begin"/>
      </w:r>
      <w:r w:rsidRPr="008D5D09">
        <w:rPr>
          <w:b/>
          <w:sz w:val="18"/>
        </w:rPr>
        <w:instrText xml:space="preserve"> SEQ Tabella \* ARABIC </w:instrText>
      </w:r>
      <w:r w:rsidRPr="008D5D09">
        <w:rPr>
          <w:b/>
          <w:sz w:val="18"/>
        </w:rPr>
        <w:fldChar w:fldCharType="separate"/>
      </w:r>
      <w:r w:rsidR="0052257A">
        <w:rPr>
          <w:b/>
          <w:noProof/>
          <w:sz w:val="18"/>
        </w:rPr>
        <w:t>25</w:t>
      </w:r>
      <w:r w:rsidRPr="008D5D09">
        <w:rPr>
          <w:b/>
          <w:sz w:val="18"/>
        </w:rPr>
        <w:fldChar w:fldCharType="end"/>
      </w:r>
      <w:r w:rsidRPr="008D5D09">
        <w:rPr>
          <w:b/>
          <w:sz w:val="18"/>
        </w:rPr>
        <w:t xml:space="preserve"> – Esempio API </w:t>
      </w:r>
      <w:r w:rsidR="0052257A">
        <w:rPr>
          <w:b/>
          <w:sz w:val="18"/>
        </w:rPr>
        <w:t xml:space="preserve">per </w:t>
      </w:r>
      <w:r w:rsidRPr="008D5D09">
        <w:rPr>
          <w:b/>
          <w:sz w:val="18"/>
        </w:rPr>
        <w:t>recupero numero totale di UO</w:t>
      </w:r>
      <w:bookmarkEnd w:id="91"/>
    </w:p>
    <w:p w14:paraId="1D60431E" w14:textId="77777777" w:rsidR="001864E5" w:rsidRDefault="001864E5" w:rsidP="001864E5">
      <w:pPr>
        <w:pStyle w:val="Titolo3"/>
      </w:pPr>
      <w:bookmarkStart w:id="92" w:name="_Toc15482875"/>
      <w:r>
        <w:t>Errori</w:t>
      </w:r>
      <w:bookmarkEnd w:id="92"/>
    </w:p>
    <w:p w14:paraId="10FB9FDB" w14:textId="77777777" w:rsidR="001864E5" w:rsidRPr="00405DB9" w:rsidRDefault="001864E5" w:rsidP="001864E5">
      <w:pPr>
        <w:jc w:val="left"/>
        <w:rPr>
          <w:rFonts w:asciiTheme="minorHAnsi" w:hAnsiTheme="minorHAnsi" w:cstheme="minorHAnsi"/>
          <w:sz w:val="24"/>
          <w:szCs w:val="24"/>
        </w:rPr>
      </w:pPr>
      <w:r w:rsidRPr="00405DB9">
        <w:rPr>
          <w:rFonts w:asciiTheme="minorHAnsi" w:hAnsiTheme="minorHAnsi" w:cstheme="minorHAnsi"/>
          <w:sz w:val="24"/>
          <w:szCs w:val="24"/>
        </w:rPr>
        <w:t xml:space="preserve">La seguente tabella descrive i possibili errori </w:t>
      </w:r>
      <w:r>
        <w:rPr>
          <w:rFonts w:asciiTheme="minorHAnsi" w:hAnsiTheme="minorHAnsi" w:cstheme="minorHAnsi"/>
          <w:sz w:val="24"/>
          <w:szCs w:val="24"/>
        </w:rPr>
        <w:t>restituiti dall’API:</w:t>
      </w:r>
    </w:p>
    <w:p w14:paraId="203052C0" w14:textId="77777777" w:rsidR="001864E5" w:rsidRPr="00854CA0" w:rsidRDefault="001864E5" w:rsidP="001864E5">
      <w:pPr>
        <w:jc w:val="left"/>
        <w:rPr>
          <w:lang w:eastAsia="en-US"/>
        </w:rPr>
      </w:pPr>
    </w:p>
    <w:tbl>
      <w:tblPr>
        <w:tblStyle w:val="Tabellagriglia4-colore1"/>
        <w:tblW w:w="5000" w:type="pct"/>
        <w:tblLook w:val="04A0" w:firstRow="1" w:lastRow="0" w:firstColumn="1" w:lastColumn="0" w:noHBand="0" w:noVBand="1"/>
      </w:tblPr>
      <w:tblGrid>
        <w:gridCol w:w="1415"/>
        <w:gridCol w:w="1700"/>
        <w:gridCol w:w="1841"/>
        <w:gridCol w:w="2127"/>
        <w:gridCol w:w="2318"/>
      </w:tblGrid>
      <w:tr w:rsidR="001864E5" w:rsidRPr="00912ECE" w14:paraId="6455B736" w14:textId="77777777" w:rsidTr="00A77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3" w:type="pct"/>
            <w:hideMark/>
          </w:tcPr>
          <w:p w14:paraId="78E36072" w14:textId="77777777" w:rsidR="001864E5" w:rsidRPr="00527FED" w:rsidRDefault="001864E5" w:rsidP="00A778BE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HTTP Status Code</w:t>
            </w:r>
          </w:p>
        </w:tc>
        <w:tc>
          <w:tcPr>
            <w:tcW w:w="904" w:type="pct"/>
          </w:tcPr>
          <w:p w14:paraId="45F7E74E" w14:textId="77777777" w:rsidR="001864E5" w:rsidRPr="00527FED" w:rsidRDefault="001864E5" w:rsidP="00A778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Code</w:t>
            </w:r>
          </w:p>
        </w:tc>
        <w:tc>
          <w:tcPr>
            <w:tcW w:w="979" w:type="pct"/>
            <w:hideMark/>
          </w:tcPr>
          <w:p w14:paraId="527178C5" w14:textId="77777777" w:rsidR="001864E5" w:rsidRPr="00527FED" w:rsidRDefault="001864E5" w:rsidP="00A778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Message</w:t>
            </w:r>
          </w:p>
        </w:tc>
        <w:tc>
          <w:tcPr>
            <w:tcW w:w="1131" w:type="pct"/>
            <w:hideMark/>
          </w:tcPr>
          <w:p w14:paraId="66330ACF" w14:textId="77777777" w:rsidR="001864E5" w:rsidRPr="00527FED" w:rsidRDefault="001864E5" w:rsidP="00A778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1233" w:type="pct"/>
            <w:hideMark/>
          </w:tcPr>
          <w:p w14:paraId="4F32A0F5" w14:textId="77777777" w:rsidR="001864E5" w:rsidRPr="00527FED" w:rsidRDefault="001864E5" w:rsidP="00A778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Notes</w:t>
            </w:r>
          </w:p>
        </w:tc>
      </w:tr>
      <w:tr w:rsidR="001864E5" w:rsidRPr="0008117D" w14:paraId="0DA2E10E" w14:textId="77777777" w:rsidTr="00A778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3" w:type="pct"/>
          </w:tcPr>
          <w:p w14:paraId="76C1A175" w14:textId="77777777" w:rsidR="001864E5" w:rsidRPr="00527FED" w:rsidRDefault="001864E5" w:rsidP="00A778BE">
            <w:pPr>
              <w:jc w:val="left"/>
              <w:rPr>
                <w:lang w:val="en-US" w:eastAsia="en-US"/>
              </w:rPr>
            </w:pPr>
            <w:r>
              <w:rPr>
                <w:lang w:val="en-US" w:eastAsia="en-US"/>
              </w:rPr>
              <w:t>401</w:t>
            </w:r>
          </w:p>
        </w:tc>
        <w:tc>
          <w:tcPr>
            <w:tcW w:w="904" w:type="pct"/>
          </w:tcPr>
          <w:p w14:paraId="7D5BF31F" w14:textId="77777777" w:rsidR="001864E5" w:rsidRPr="00527FED" w:rsidRDefault="001864E5" w:rsidP="00A778B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401</w:t>
            </w:r>
          </w:p>
        </w:tc>
        <w:tc>
          <w:tcPr>
            <w:tcW w:w="979" w:type="pct"/>
          </w:tcPr>
          <w:p w14:paraId="4B8AE293" w14:textId="77777777" w:rsidR="001864E5" w:rsidRPr="00527FED" w:rsidRDefault="001864E5" w:rsidP="00A778B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Unauthorized</w:t>
            </w:r>
          </w:p>
        </w:tc>
        <w:tc>
          <w:tcPr>
            <w:tcW w:w="1131" w:type="pct"/>
          </w:tcPr>
          <w:p w14:paraId="2A22F40D" w14:textId="77777777" w:rsidR="001864E5" w:rsidRPr="00527FED" w:rsidRDefault="001864E5" w:rsidP="00A778B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User is not authorized to the resource.</w:t>
            </w:r>
          </w:p>
        </w:tc>
        <w:tc>
          <w:tcPr>
            <w:tcW w:w="1233" w:type="pct"/>
          </w:tcPr>
          <w:p w14:paraId="19F9579D" w14:textId="77777777" w:rsidR="001864E5" w:rsidRPr="0008117D" w:rsidRDefault="001864E5" w:rsidP="00A778B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US"/>
              </w:rPr>
            </w:pPr>
            <w:r w:rsidRPr="0008117D">
              <w:rPr>
                <w:lang w:eastAsia="en-US"/>
              </w:rPr>
              <w:t>Username e/o password non sono stati correttamente inseriti.</w:t>
            </w:r>
          </w:p>
        </w:tc>
      </w:tr>
      <w:tr w:rsidR="001864E5" w:rsidRPr="0008117D" w14:paraId="064E9D8E" w14:textId="77777777" w:rsidTr="00A77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3" w:type="pct"/>
          </w:tcPr>
          <w:p w14:paraId="3CA08059" w14:textId="77777777" w:rsidR="001864E5" w:rsidRDefault="001864E5" w:rsidP="00A778BE">
            <w:pPr>
              <w:jc w:val="left"/>
              <w:rPr>
                <w:lang w:val="en-US" w:eastAsia="en-US"/>
              </w:rPr>
            </w:pPr>
            <w:r>
              <w:rPr>
                <w:lang w:val="en-US" w:eastAsia="en-US"/>
              </w:rPr>
              <w:t>404</w:t>
            </w:r>
          </w:p>
        </w:tc>
        <w:tc>
          <w:tcPr>
            <w:tcW w:w="904" w:type="pct"/>
          </w:tcPr>
          <w:p w14:paraId="74689AE3" w14:textId="77777777" w:rsidR="001864E5" w:rsidRDefault="001864E5" w:rsidP="00A778B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404</w:t>
            </w:r>
          </w:p>
        </w:tc>
        <w:tc>
          <w:tcPr>
            <w:tcW w:w="979" w:type="pct"/>
          </w:tcPr>
          <w:p w14:paraId="6C0AFE62" w14:textId="77777777" w:rsidR="001864E5" w:rsidRDefault="001864E5" w:rsidP="00A778B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Not Found</w:t>
            </w:r>
          </w:p>
        </w:tc>
        <w:tc>
          <w:tcPr>
            <w:tcW w:w="1131" w:type="pct"/>
          </w:tcPr>
          <w:p w14:paraId="7CCDE29E" w14:textId="77777777" w:rsidR="001864E5" w:rsidRDefault="001864E5" w:rsidP="00A778B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The resource has not been found.</w:t>
            </w:r>
          </w:p>
        </w:tc>
        <w:tc>
          <w:tcPr>
            <w:tcW w:w="1233" w:type="pct"/>
          </w:tcPr>
          <w:p w14:paraId="017BD2B2" w14:textId="77777777" w:rsidR="001864E5" w:rsidRPr="0008117D" w:rsidRDefault="001864E5" w:rsidP="00A778B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 w:rsidRPr="0008117D">
              <w:rPr>
                <w:lang w:eastAsia="en-US"/>
              </w:rPr>
              <w:t xml:space="preserve">Questo errore è il risultato di una interrogazione ad un </w:t>
            </w:r>
            <w:proofErr w:type="spellStart"/>
            <w:r w:rsidRPr="0008117D">
              <w:rPr>
                <w:lang w:eastAsia="en-US"/>
              </w:rPr>
              <w:t>endpoint</w:t>
            </w:r>
            <w:proofErr w:type="spellEnd"/>
            <w:r w:rsidRPr="0008117D">
              <w:rPr>
                <w:lang w:eastAsia="en-US"/>
              </w:rPr>
              <w:t xml:space="preserve"> non corretto.</w:t>
            </w:r>
          </w:p>
        </w:tc>
      </w:tr>
      <w:tr w:rsidR="001864E5" w:rsidRPr="0008117D" w14:paraId="4FA240FA" w14:textId="77777777" w:rsidTr="00A778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3" w:type="pct"/>
          </w:tcPr>
          <w:p w14:paraId="10FF0E7B" w14:textId="77777777" w:rsidR="001864E5" w:rsidRDefault="001864E5" w:rsidP="00A778BE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500</w:t>
            </w:r>
          </w:p>
        </w:tc>
        <w:tc>
          <w:tcPr>
            <w:tcW w:w="904" w:type="pct"/>
          </w:tcPr>
          <w:p w14:paraId="23DB4502" w14:textId="77777777" w:rsidR="001864E5" w:rsidRPr="00527FED" w:rsidRDefault="001864E5" w:rsidP="00A778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500</w:t>
            </w:r>
          </w:p>
        </w:tc>
        <w:tc>
          <w:tcPr>
            <w:tcW w:w="979" w:type="pct"/>
          </w:tcPr>
          <w:p w14:paraId="2DF31A67" w14:textId="77777777" w:rsidR="001864E5" w:rsidRPr="00527FED" w:rsidRDefault="001864E5" w:rsidP="00A778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Internal Server Error</w:t>
            </w:r>
          </w:p>
        </w:tc>
        <w:tc>
          <w:tcPr>
            <w:tcW w:w="1131" w:type="pct"/>
          </w:tcPr>
          <w:p w14:paraId="6248A1B4" w14:textId="77777777" w:rsidR="001864E5" w:rsidRPr="00527FED" w:rsidRDefault="001864E5" w:rsidP="00A778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The resource generate an internal error.</w:t>
            </w:r>
          </w:p>
        </w:tc>
        <w:tc>
          <w:tcPr>
            <w:tcW w:w="1233" w:type="pct"/>
          </w:tcPr>
          <w:p w14:paraId="177070C0" w14:textId="77777777" w:rsidR="001864E5" w:rsidRPr="0008117D" w:rsidRDefault="001864E5" w:rsidP="00A778BE">
            <w:pPr>
              <w:keepNext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US"/>
              </w:rPr>
            </w:pPr>
            <w:r w:rsidRPr="0008117D">
              <w:rPr>
                <w:lang w:eastAsia="en-US"/>
              </w:rPr>
              <w:t>Questo errore potrebbe essere dipendente dal sistema.</w:t>
            </w:r>
            <w:r>
              <w:rPr>
                <w:lang w:eastAsia="en-US"/>
              </w:rPr>
              <w:t xml:space="preserve"> In tal caso sarà necessario contattare l’amministratore del sistema.</w:t>
            </w:r>
          </w:p>
        </w:tc>
      </w:tr>
    </w:tbl>
    <w:p w14:paraId="1EA39EC0" w14:textId="77777777" w:rsidR="001864E5" w:rsidRPr="000B274B" w:rsidRDefault="001864E5" w:rsidP="001864E5">
      <w:pPr>
        <w:jc w:val="center"/>
        <w:rPr>
          <w:b/>
          <w:sz w:val="18"/>
        </w:rPr>
      </w:pPr>
      <w:bookmarkStart w:id="93" w:name="_Toc15482919"/>
      <w:r w:rsidRPr="00AD0676">
        <w:rPr>
          <w:b/>
          <w:sz w:val="18"/>
        </w:rPr>
        <w:t xml:space="preserve">Tabella </w:t>
      </w:r>
      <w:r w:rsidRPr="00AD0676">
        <w:rPr>
          <w:b/>
          <w:sz w:val="18"/>
        </w:rPr>
        <w:fldChar w:fldCharType="begin"/>
      </w:r>
      <w:r w:rsidRPr="00AD0676">
        <w:rPr>
          <w:b/>
          <w:sz w:val="18"/>
        </w:rPr>
        <w:instrText xml:space="preserve"> SEQ Tabella \* ARABIC </w:instrText>
      </w:r>
      <w:r w:rsidRPr="00AD0676">
        <w:rPr>
          <w:b/>
          <w:sz w:val="18"/>
        </w:rPr>
        <w:fldChar w:fldCharType="separate"/>
      </w:r>
      <w:r w:rsidR="0052257A">
        <w:rPr>
          <w:b/>
          <w:noProof/>
          <w:sz w:val="18"/>
        </w:rPr>
        <w:t>26</w:t>
      </w:r>
      <w:r w:rsidRPr="00AD0676">
        <w:rPr>
          <w:b/>
          <w:sz w:val="18"/>
        </w:rPr>
        <w:fldChar w:fldCharType="end"/>
      </w:r>
      <w:r w:rsidRPr="00AD0676">
        <w:rPr>
          <w:b/>
          <w:sz w:val="18"/>
        </w:rPr>
        <w:t xml:space="preserve"> – </w:t>
      </w:r>
      <w:r>
        <w:rPr>
          <w:b/>
          <w:sz w:val="18"/>
        </w:rPr>
        <w:t>Lista degli errori</w:t>
      </w:r>
      <w:bookmarkEnd w:id="93"/>
    </w:p>
    <w:p w14:paraId="11811A68" w14:textId="77777777" w:rsidR="001864E5" w:rsidRDefault="001864E5" w:rsidP="001C3DBE">
      <w:pPr>
        <w:jc w:val="left"/>
        <w:rPr>
          <w:rFonts w:asciiTheme="minorHAnsi" w:hAnsiTheme="minorHAnsi" w:cstheme="minorHAnsi"/>
          <w:sz w:val="24"/>
          <w:szCs w:val="24"/>
        </w:rPr>
      </w:pPr>
    </w:p>
    <w:p w14:paraId="26355CB8" w14:textId="5ABF01C6" w:rsidR="00B30629" w:rsidRDefault="00B30629" w:rsidP="00B30629">
      <w:pPr>
        <w:pStyle w:val="Titolo2"/>
      </w:pPr>
      <w:bookmarkStart w:id="94" w:name="_Toc15482876"/>
      <w:r>
        <w:t>API per il recupero del</w:t>
      </w:r>
      <w:r w:rsidR="00F763BF">
        <w:t>la UO</w:t>
      </w:r>
      <w:bookmarkEnd w:id="94"/>
      <w:r>
        <w:t xml:space="preserve"> </w:t>
      </w:r>
    </w:p>
    <w:p w14:paraId="6832D229" w14:textId="5E449698" w:rsidR="00B30629" w:rsidRPr="00405DB9" w:rsidRDefault="00B30629" w:rsidP="00B30629">
      <w:pPr>
        <w:rPr>
          <w:rFonts w:asciiTheme="minorHAnsi" w:hAnsiTheme="minorHAnsi" w:cstheme="minorHAnsi"/>
          <w:sz w:val="24"/>
          <w:szCs w:val="24"/>
        </w:rPr>
      </w:pPr>
      <w:r w:rsidRPr="00405DB9">
        <w:rPr>
          <w:rFonts w:asciiTheme="minorHAnsi" w:hAnsiTheme="minorHAnsi" w:cstheme="minorHAnsi"/>
          <w:sz w:val="24"/>
          <w:szCs w:val="24"/>
        </w:rPr>
        <w:t>L’API restituisce l’unità organizzativa indicata.</w:t>
      </w:r>
    </w:p>
    <w:p w14:paraId="4B5CE4CA" w14:textId="77777777" w:rsidR="00B30629" w:rsidRDefault="00B30629" w:rsidP="00B30629">
      <w:pPr>
        <w:pStyle w:val="Titolo3"/>
      </w:pPr>
      <w:bookmarkStart w:id="95" w:name="_Toc15482877"/>
      <w:r>
        <w:t>Specifiche</w:t>
      </w:r>
      <w:bookmarkEnd w:id="95"/>
    </w:p>
    <w:p w14:paraId="45C1ED61" w14:textId="2065FEF4" w:rsidR="00B30629" w:rsidRDefault="00B30629" w:rsidP="00B30629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Di seguito è dettagliata l’interfaccia esposta dal sistema per il recupero della singola</w:t>
      </w:r>
      <w:r w:rsidR="00072ABF">
        <w:rPr>
          <w:rFonts w:asciiTheme="minorHAnsi" w:hAnsiTheme="minorHAnsi" w:cstheme="minorHAnsi"/>
          <w:sz w:val="24"/>
          <w:szCs w:val="24"/>
        </w:rPr>
        <w:t xml:space="preserve"> UO</w:t>
      </w:r>
      <w:r>
        <w:rPr>
          <w:rFonts w:asciiTheme="minorHAnsi" w:hAnsiTheme="minorHAnsi" w:cstheme="minorHAnsi"/>
          <w:sz w:val="24"/>
          <w:szCs w:val="24"/>
        </w:rPr>
        <w:t>:</w:t>
      </w:r>
    </w:p>
    <w:p w14:paraId="3BBC78EE" w14:textId="77777777" w:rsidR="00B30629" w:rsidRPr="00A74952" w:rsidRDefault="00B30629" w:rsidP="00B30629">
      <w:pPr>
        <w:jc w:val="left"/>
        <w:rPr>
          <w:rFonts w:asciiTheme="minorHAnsi" w:hAnsiTheme="minorHAnsi" w:cstheme="minorHAnsi"/>
          <w:sz w:val="24"/>
          <w:szCs w:val="24"/>
        </w:rPr>
      </w:pPr>
    </w:p>
    <w:tbl>
      <w:tblPr>
        <w:tblStyle w:val="Elencochiaro-Colore1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7"/>
        <w:gridCol w:w="7594"/>
      </w:tblGrid>
      <w:tr w:rsidR="00B30629" w:rsidRPr="00FE3D9E" w14:paraId="6BC21F79" w14:textId="77777777" w:rsidTr="00A77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pct"/>
            <w:shd w:val="clear" w:color="auto" w:fill="DBE5F1" w:themeFill="accent1" w:themeFillTint="33"/>
          </w:tcPr>
          <w:p w14:paraId="4878225E" w14:textId="77777777" w:rsidR="00B30629" w:rsidRPr="002C17D0" w:rsidRDefault="00B30629" w:rsidP="00A778BE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proofErr w:type="spellStart"/>
            <w:r w:rsidRPr="002C17D0">
              <w:rPr>
                <w:rFonts w:asciiTheme="minorHAnsi" w:hAnsiTheme="minorHAnsi" w:cstheme="minorHAnsi"/>
                <w:color w:val="000000" w:themeColor="text1"/>
                <w:sz w:val="20"/>
              </w:rPr>
              <w:t>HTTPmethod</w:t>
            </w:r>
            <w:proofErr w:type="spellEnd"/>
          </w:p>
        </w:tc>
        <w:tc>
          <w:tcPr>
            <w:tcW w:w="4039" w:type="pct"/>
            <w:shd w:val="clear" w:color="auto" w:fill="FFFFFF" w:themeFill="background1"/>
          </w:tcPr>
          <w:p w14:paraId="43CB5D2B" w14:textId="77777777" w:rsidR="00B30629" w:rsidRPr="00626AEC" w:rsidRDefault="00B30629" w:rsidP="00A778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auto"/>
                <w:sz w:val="20"/>
              </w:rPr>
            </w:pPr>
            <w:r>
              <w:rPr>
                <w:rFonts w:asciiTheme="minorHAnsi" w:hAnsiTheme="minorHAnsi" w:cstheme="minorHAnsi"/>
                <w:b w:val="0"/>
                <w:color w:val="auto"/>
                <w:sz w:val="20"/>
              </w:rPr>
              <w:t>GET</w:t>
            </w:r>
          </w:p>
        </w:tc>
      </w:tr>
      <w:tr w:rsidR="00B30629" w:rsidRPr="00BB315D" w14:paraId="5B0ABF95" w14:textId="77777777" w:rsidTr="00A778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pct"/>
            <w:shd w:val="clear" w:color="auto" w:fill="DBE5F1" w:themeFill="accent1" w:themeFillTint="33"/>
          </w:tcPr>
          <w:p w14:paraId="113E5188" w14:textId="77777777" w:rsidR="00B30629" w:rsidRPr="002C17D0" w:rsidRDefault="00B30629" w:rsidP="00A778BE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proofErr w:type="spellStart"/>
            <w:r w:rsidRPr="002C17D0">
              <w:rPr>
                <w:rFonts w:asciiTheme="minorHAnsi" w:hAnsiTheme="minorHAnsi" w:cstheme="minorHAnsi"/>
                <w:color w:val="000000" w:themeColor="text1"/>
                <w:sz w:val="20"/>
              </w:rPr>
              <w:t>Endpoint</w:t>
            </w:r>
            <w:proofErr w:type="spellEnd"/>
          </w:p>
        </w:tc>
        <w:tc>
          <w:tcPr>
            <w:tcW w:w="4039" w:type="pct"/>
          </w:tcPr>
          <w:p w14:paraId="1ECA8987" w14:textId="5E3B27E6" w:rsidR="00B30629" w:rsidRPr="0006020D" w:rsidRDefault="00B30629" w:rsidP="00A778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  <w:lang w:val="en-US"/>
              </w:rPr>
            </w:pPr>
            <w:r w:rsidRPr="00527FED">
              <w:rPr>
                <w:lang w:val="en-US"/>
              </w:rPr>
              <w:t>&lt;</w:t>
            </w:r>
            <w:proofErr w:type="spellStart"/>
            <w:r w:rsidRPr="00527FED">
              <w:rPr>
                <w:lang w:val="en-US"/>
              </w:rPr>
              <w:t>production_endpoint</w:t>
            </w:r>
            <w:proofErr w:type="spellEnd"/>
            <w:r>
              <w:rPr>
                <w:lang w:val="en-US"/>
              </w:rPr>
              <w:t>&gt;:</w:t>
            </w:r>
            <w:r w:rsidRPr="00485BA3">
              <w:rPr>
                <w:lang w:val="en-US"/>
              </w:rPr>
              <w:t>5005</w:t>
            </w:r>
            <w:r>
              <w:rPr>
                <w:lang w:val="en-US"/>
              </w:rPr>
              <w:t>/</w:t>
            </w:r>
            <w:proofErr w:type="spellStart"/>
            <w:r w:rsidR="000E7EAB">
              <w:rPr>
                <w:lang w:val="en-US"/>
              </w:rPr>
              <w:t>masterdata</w:t>
            </w:r>
            <w:proofErr w:type="spellEnd"/>
            <w:r w:rsidR="000E7EAB">
              <w:rPr>
                <w:lang w:val="en-US"/>
              </w:rPr>
              <w:t>/v2</w:t>
            </w:r>
            <w:r w:rsidRPr="0006020D">
              <w:rPr>
                <w:lang w:val="en-US"/>
              </w:rPr>
              <w:t>/association/</w:t>
            </w:r>
            <w:proofErr w:type="spellStart"/>
            <w:r w:rsidR="005252ED">
              <w:rPr>
                <w:lang w:val="en-US"/>
              </w:rPr>
              <w:t>ou</w:t>
            </w:r>
            <w:proofErr w:type="spellEnd"/>
            <w:r w:rsidR="005252ED">
              <w:rPr>
                <w:lang w:val="en-US"/>
              </w:rPr>
              <w:t>/</w:t>
            </w:r>
            <w:r w:rsidRPr="0006020D">
              <w:rPr>
                <w:lang w:val="en-US"/>
              </w:rPr>
              <w:t>q</w:t>
            </w:r>
          </w:p>
        </w:tc>
      </w:tr>
      <w:tr w:rsidR="00B30629" w:rsidRPr="00FE3D9E" w14:paraId="3F4015D8" w14:textId="77777777" w:rsidTr="00A77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pct"/>
            <w:shd w:val="clear" w:color="auto" w:fill="DBE5F1" w:themeFill="accent1" w:themeFillTint="33"/>
          </w:tcPr>
          <w:p w14:paraId="4664922B" w14:textId="77777777" w:rsidR="00B30629" w:rsidRPr="002C17D0" w:rsidRDefault="00B30629" w:rsidP="00A778BE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 w:rsidRPr="002C17D0">
              <w:rPr>
                <w:rFonts w:asciiTheme="minorHAnsi" w:hAnsiTheme="minorHAnsi" w:cstheme="minorHAnsi"/>
                <w:color w:val="000000" w:themeColor="text1"/>
                <w:sz w:val="20"/>
              </w:rPr>
              <w:t>Input (mandatori)</w:t>
            </w:r>
          </w:p>
        </w:tc>
        <w:tc>
          <w:tcPr>
            <w:tcW w:w="4039" w:type="pct"/>
          </w:tcPr>
          <w:p w14:paraId="1B4849B3" w14:textId="77777777" w:rsidR="00B30629" w:rsidRDefault="00B30629" w:rsidP="00A778BE">
            <w:pPr>
              <w:pStyle w:val="Paragrafoelenco"/>
              <w:numPr>
                <w:ilvl w:val="0"/>
                <w:numId w:val="3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ou_code</w:t>
            </w:r>
            <w:proofErr w:type="spellEnd"/>
            <w:r>
              <w:t>=c</w:t>
            </w:r>
          </w:p>
        </w:tc>
      </w:tr>
      <w:tr w:rsidR="00B30629" w:rsidRPr="00FE3D9E" w14:paraId="2DB12561" w14:textId="77777777" w:rsidTr="00A778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pct"/>
            <w:shd w:val="clear" w:color="auto" w:fill="DBE5F1" w:themeFill="accent1" w:themeFillTint="33"/>
          </w:tcPr>
          <w:p w14:paraId="0DE76886" w14:textId="77777777" w:rsidR="00B30629" w:rsidRPr="002C17D0" w:rsidRDefault="00B30629" w:rsidP="00A778BE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 w:rsidRPr="002C17D0">
              <w:rPr>
                <w:rFonts w:asciiTheme="minorHAnsi" w:hAnsiTheme="minorHAnsi" w:cstheme="minorHAnsi"/>
                <w:color w:val="000000" w:themeColor="text1"/>
                <w:sz w:val="20"/>
              </w:rPr>
              <w:t>Output</w:t>
            </w:r>
          </w:p>
        </w:tc>
        <w:tc>
          <w:tcPr>
            <w:tcW w:w="4039" w:type="pct"/>
          </w:tcPr>
          <w:p w14:paraId="01A18D2A" w14:textId="77777777" w:rsidR="00B30629" w:rsidRDefault="00B30629" w:rsidP="00A778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JSON</w:t>
            </w:r>
          </w:p>
        </w:tc>
      </w:tr>
    </w:tbl>
    <w:p w14:paraId="7FF3B8A7" w14:textId="296EF678" w:rsidR="00B30629" w:rsidRDefault="00B30629" w:rsidP="00B30629">
      <w:pPr>
        <w:jc w:val="center"/>
        <w:rPr>
          <w:b/>
          <w:sz w:val="18"/>
        </w:rPr>
      </w:pPr>
      <w:bookmarkStart w:id="96" w:name="_Toc15482920"/>
      <w:r w:rsidRPr="00AD0676">
        <w:rPr>
          <w:b/>
          <w:sz w:val="18"/>
        </w:rPr>
        <w:t xml:space="preserve">Tabella </w:t>
      </w:r>
      <w:r w:rsidRPr="00AD0676">
        <w:rPr>
          <w:b/>
          <w:sz w:val="18"/>
        </w:rPr>
        <w:fldChar w:fldCharType="begin"/>
      </w:r>
      <w:r w:rsidRPr="00AD0676">
        <w:rPr>
          <w:b/>
          <w:sz w:val="18"/>
        </w:rPr>
        <w:instrText xml:space="preserve"> SEQ Tabella \* ARABIC </w:instrText>
      </w:r>
      <w:r w:rsidRPr="00AD0676">
        <w:rPr>
          <w:b/>
          <w:sz w:val="18"/>
        </w:rPr>
        <w:fldChar w:fldCharType="separate"/>
      </w:r>
      <w:r w:rsidR="0052257A">
        <w:rPr>
          <w:b/>
          <w:noProof/>
          <w:sz w:val="18"/>
        </w:rPr>
        <w:t>27</w:t>
      </w:r>
      <w:r w:rsidRPr="00AD0676">
        <w:rPr>
          <w:b/>
          <w:sz w:val="18"/>
        </w:rPr>
        <w:fldChar w:fldCharType="end"/>
      </w:r>
      <w:r>
        <w:rPr>
          <w:b/>
          <w:sz w:val="18"/>
        </w:rPr>
        <w:t xml:space="preserve"> – Specifica</w:t>
      </w:r>
      <w:r w:rsidRPr="00AD0676">
        <w:rPr>
          <w:b/>
          <w:sz w:val="18"/>
        </w:rPr>
        <w:t xml:space="preserve"> API </w:t>
      </w:r>
      <w:r w:rsidR="005252ED">
        <w:rPr>
          <w:b/>
          <w:sz w:val="18"/>
        </w:rPr>
        <w:t>per</w:t>
      </w:r>
      <w:r w:rsidR="0052257A">
        <w:rPr>
          <w:b/>
          <w:sz w:val="18"/>
        </w:rPr>
        <w:t xml:space="preserve"> recupero</w:t>
      </w:r>
      <w:r w:rsidRPr="00AD0676">
        <w:rPr>
          <w:b/>
          <w:sz w:val="18"/>
        </w:rPr>
        <w:t xml:space="preserve"> singola </w:t>
      </w:r>
      <w:r w:rsidR="005252ED">
        <w:rPr>
          <w:b/>
          <w:sz w:val="18"/>
        </w:rPr>
        <w:t>UO</w:t>
      </w:r>
      <w:bookmarkEnd w:id="96"/>
    </w:p>
    <w:p w14:paraId="1D65D03E" w14:textId="77777777" w:rsidR="005252ED" w:rsidRDefault="005252ED" w:rsidP="005252ED">
      <w:pPr>
        <w:pStyle w:val="Titolo3"/>
      </w:pPr>
      <w:bookmarkStart w:id="97" w:name="_Toc15482878"/>
      <w:r>
        <w:t>Input</w:t>
      </w:r>
      <w:bookmarkEnd w:id="97"/>
    </w:p>
    <w:p w14:paraId="65F2AED1" w14:textId="77777777" w:rsidR="005252ED" w:rsidRPr="006715FA" w:rsidRDefault="005252ED" w:rsidP="005252ED">
      <w:pPr>
        <w:rPr>
          <w:rFonts w:asciiTheme="minorHAnsi" w:hAnsiTheme="minorHAnsi" w:cstheme="minorHAnsi"/>
          <w:sz w:val="24"/>
          <w:szCs w:val="24"/>
          <w:lang w:eastAsia="en-US"/>
        </w:rPr>
      </w:pPr>
      <w:r w:rsidRPr="006715FA">
        <w:rPr>
          <w:rFonts w:asciiTheme="minorHAnsi" w:hAnsiTheme="minorHAnsi" w:cstheme="minorHAnsi"/>
          <w:sz w:val="24"/>
          <w:szCs w:val="24"/>
          <w:lang w:eastAsia="en-US"/>
        </w:rPr>
        <w:t>Per il corretto recupero delle informazioni richieste, sarà necessaria la seguente parametrizzazione della chiamata.</w:t>
      </w:r>
    </w:p>
    <w:p w14:paraId="2A296F07" w14:textId="77777777" w:rsidR="005252ED" w:rsidRPr="003B1021" w:rsidRDefault="005252ED" w:rsidP="005252ED">
      <w:pPr>
        <w:pStyle w:val="Titolo4"/>
        <w:rPr>
          <w:lang w:eastAsia="en-US"/>
        </w:rPr>
      </w:pPr>
      <w:bookmarkStart w:id="98" w:name="_Toc15482879"/>
      <w:proofErr w:type="spellStart"/>
      <w:r>
        <w:rPr>
          <w:lang w:eastAsia="en-US"/>
        </w:rPr>
        <w:t>Header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parameters</w:t>
      </w:r>
      <w:bookmarkEnd w:id="98"/>
      <w:proofErr w:type="spellEnd"/>
    </w:p>
    <w:tbl>
      <w:tblPr>
        <w:tblStyle w:val="Tabellagriglia4-colore1"/>
        <w:tblW w:w="5000" w:type="pct"/>
        <w:tblLook w:val="04A0" w:firstRow="1" w:lastRow="0" w:firstColumn="1" w:lastColumn="0" w:noHBand="0" w:noVBand="1"/>
      </w:tblPr>
      <w:tblGrid>
        <w:gridCol w:w="1881"/>
        <w:gridCol w:w="1880"/>
        <w:gridCol w:w="1880"/>
        <w:gridCol w:w="1880"/>
        <w:gridCol w:w="1880"/>
      </w:tblGrid>
      <w:tr w:rsidR="005252ED" w:rsidRPr="00527FED" w14:paraId="7F32EBE8" w14:textId="77777777" w:rsidTr="00CA13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129536FD" w14:textId="77777777" w:rsidR="005252ED" w:rsidRPr="00527FED" w:rsidRDefault="005252ED" w:rsidP="00CA131F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Name</w:t>
            </w:r>
          </w:p>
        </w:tc>
        <w:tc>
          <w:tcPr>
            <w:tcW w:w="1000" w:type="pct"/>
            <w:hideMark/>
          </w:tcPr>
          <w:p w14:paraId="016B3A6A" w14:textId="77777777" w:rsidR="005252ED" w:rsidRPr="00527FED" w:rsidRDefault="005252ED" w:rsidP="00CA13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1000" w:type="pct"/>
            <w:hideMark/>
          </w:tcPr>
          <w:p w14:paraId="09ACB852" w14:textId="77777777" w:rsidR="005252ED" w:rsidRPr="00527FED" w:rsidRDefault="005252ED" w:rsidP="00CA13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Format</w:t>
            </w:r>
          </w:p>
        </w:tc>
        <w:tc>
          <w:tcPr>
            <w:tcW w:w="1000" w:type="pct"/>
            <w:hideMark/>
          </w:tcPr>
          <w:p w14:paraId="4227E407" w14:textId="77777777" w:rsidR="005252ED" w:rsidRPr="00527FED" w:rsidRDefault="005252ED" w:rsidP="00CA13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Mandatory</w:t>
            </w:r>
          </w:p>
        </w:tc>
        <w:tc>
          <w:tcPr>
            <w:tcW w:w="1000" w:type="pct"/>
            <w:hideMark/>
          </w:tcPr>
          <w:p w14:paraId="0F63B567" w14:textId="77777777" w:rsidR="005252ED" w:rsidRPr="00527FED" w:rsidRDefault="005252ED" w:rsidP="00CA13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Default value</w:t>
            </w:r>
          </w:p>
        </w:tc>
      </w:tr>
      <w:tr w:rsidR="005252ED" w:rsidRPr="00927A43" w14:paraId="4B3B8181" w14:textId="77777777" w:rsidTr="00CA1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5F912C06" w14:textId="77777777" w:rsidR="005252ED" w:rsidRPr="00527FED" w:rsidRDefault="005252ED" w:rsidP="00CA131F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Authorization</w:t>
            </w:r>
          </w:p>
        </w:tc>
        <w:tc>
          <w:tcPr>
            <w:tcW w:w="1000" w:type="pct"/>
          </w:tcPr>
          <w:p w14:paraId="5F52CF0D" w14:textId="54F7F766" w:rsidR="005252ED" w:rsidRPr="0008117D" w:rsidRDefault="005252ED" w:rsidP="00CA131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US"/>
              </w:rPr>
            </w:pPr>
            <w:r w:rsidRPr="0008117D">
              <w:rPr>
                <w:lang w:eastAsia="en-US"/>
              </w:rPr>
              <w:t xml:space="preserve">HTTP Basic </w:t>
            </w:r>
            <w:proofErr w:type="spellStart"/>
            <w:r w:rsidRPr="0008117D">
              <w:rPr>
                <w:lang w:eastAsia="en-US"/>
              </w:rPr>
              <w:t>Authentication</w:t>
            </w:r>
            <w:proofErr w:type="spellEnd"/>
            <w:r w:rsidRPr="0008117D">
              <w:rPr>
                <w:lang w:eastAsia="en-US"/>
              </w:rPr>
              <w:t xml:space="preserve">. </w:t>
            </w:r>
          </w:p>
        </w:tc>
        <w:tc>
          <w:tcPr>
            <w:tcW w:w="1000" w:type="pct"/>
          </w:tcPr>
          <w:p w14:paraId="06DDFCA5" w14:textId="77777777" w:rsidR="005252ED" w:rsidRPr="0008117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US"/>
              </w:rPr>
            </w:pPr>
            <w:proofErr w:type="spellStart"/>
            <w:r w:rsidRPr="0008117D">
              <w:rPr>
                <w:lang w:eastAsia="en-US"/>
              </w:rPr>
              <w:t>string</w:t>
            </w:r>
            <w:proofErr w:type="spellEnd"/>
          </w:p>
        </w:tc>
        <w:tc>
          <w:tcPr>
            <w:tcW w:w="1000" w:type="pct"/>
          </w:tcPr>
          <w:p w14:paraId="0D31EE08" w14:textId="77777777" w:rsidR="005252ED" w:rsidRPr="0008117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US"/>
              </w:rPr>
            </w:pPr>
            <w:r w:rsidRPr="0008117D">
              <w:rPr>
                <w:lang w:eastAsia="en-US"/>
              </w:rPr>
              <w:t>Yes</w:t>
            </w:r>
          </w:p>
        </w:tc>
        <w:tc>
          <w:tcPr>
            <w:tcW w:w="1000" w:type="pct"/>
          </w:tcPr>
          <w:p w14:paraId="4F856333" w14:textId="77777777" w:rsidR="005252ED" w:rsidRPr="0008117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US"/>
              </w:rPr>
            </w:pPr>
            <w:r w:rsidRPr="0008117D">
              <w:rPr>
                <w:lang w:eastAsia="en-US"/>
              </w:rPr>
              <w:t>-</w:t>
            </w:r>
          </w:p>
        </w:tc>
      </w:tr>
    </w:tbl>
    <w:p w14:paraId="44E413DF" w14:textId="4345E54E" w:rsidR="005252ED" w:rsidRPr="008D5D09" w:rsidRDefault="005252ED" w:rsidP="005252ED">
      <w:pPr>
        <w:jc w:val="center"/>
        <w:rPr>
          <w:b/>
        </w:rPr>
      </w:pPr>
      <w:bookmarkStart w:id="99" w:name="_Toc15482921"/>
      <w:r w:rsidRPr="008D5D09">
        <w:rPr>
          <w:b/>
          <w:sz w:val="18"/>
        </w:rPr>
        <w:t xml:space="preserve">Tabella </w:t>
      </w:r>
      <w:r w:rsidRPr="008D5D09">
        <w:rPr>
          <w:b/>
          <w:sz w:val="18"/>
        </w:rPr>
        <w:fldChar w:fldCharType="begin"/>
      </w:r>
      <w:r w:rsidRPr="008D5D09">
        <w:rPr>
          <w:b/>
          <w:sz w:val="18"/>
        </w:rPr>
        <w:instrText xml:space="preserve"> SEQ Tabella \* ARABIC </w:instrText>
      </w:r>
      <w:r w:rsidRPr="008D5D09">
        <w:rPr>
          <w:b/>
          <w:sz w:val="18"/>
        </w:rPr>
        <w:fldChar w:fldCharType="separate"/>
      </w:r>
      <w:r w:rsidR="0052257A">
        <w:rPr>
          <w:b/>
          <w:noProof/>
          <w:sz w:val="18"/>
        </w:rPr>
        <w:t>28</w:t>
      </w:r>
      <w:r w:rsidRPr="008D5D09">
        <w:rPr>
          <w:b/>
          <w:sz w:val="18"/>
        </w:rPr>
        <w:fldChar w:fldCharType="end"/>
      </w:r>
      <w:r w:rsidRPr="008D5D09">
        <w:rPr>
          <w:b/>
          <w:sz w:val="18"/>
        </w:rPr>
        <w:t xml:space="preserve"> –</w:t>
      </w:r>
      <w:proofErr w:type="spellStart"/>
      <w:r w:rsidR="0052257A">
        <w:rPr>
          <w:b/>
          <w:sz w:val="18"/>
        </w:rPr>
        <w:t>Header</w:t>
      </w:r>
      <w:proofErr w:type="spellEnd"/>
      <w:r w:rsidR="0052257A">
        <w:rPr>
          <w:b/>
          <w:sz w:val="18"/>
        </w:rPr>
        <w:t xml:space="preserve"> </w:t>
      </w:r>
      <w:proofErr w:type="spellStart"/>
      <w:r w:rsidR="0052257A">
        <w:rPr>
          <w:b/>
          <w:sz w:val="18"/>
        </w:rPr>
        <w:t>parameters</w:t>
      </w:r>
      <w:proofErr w:type="spellEnd"/>
      <w:r w:rsidR="0052257A">
        <w:rPr>
          <w:b/>
          <w:sz w:val="18"/>
        </w:rPr>
        <w:t xml:space="preserve"> per recupero singola</w:t>
      </w:r>
      <w:r>
        <w:rPr>
          <w:b/>
          <w:sz w:val="18"/>
        </w:rPr>
        <w:t xml:space="preserve"> UO</w:t>
      </w:r>
      <w:bookmarkEnd w:id="99"/>
    </w:p>
    <w:p w14:paraId="7CDB1BF6" w14:textId="77777777" w:rsidR="005252ED" w:rsidRPr="0069323E" w:rsidRDefault="005252ED" w:rsidP="005252ED">
      <w:pPr>
        <w:pStyle w:val="Titolo4"/>
        <w:rPr>
          <w:lang w:eastAsia="en-US"/>
        </w:rPr>
      </w:pPr>
      <w:bookmarkStart w:id="100" w:name="_Toc15482880"/>
      <w:r>
        <w:rPr>
          <w:lang w:eastAsia="en-US"/>
        </w:rPr>
        <w:t xml:space="preserve">Query </w:t>
      </w:r>
      <w:proofErr w:type="spellStart"/>
      <w:r>
        <w:rPr>
          <w:lang w:eastAsia="en-US"/>
        </w:rPr>
        <w:t>parameters</w:t>
      </w:r>
      <w:bookmarkEnd w:id="100"/>
      <w:proofErr w:type="spellEnd"/>
    </w:p>
    <w:tbl>
      <w:tblPr>
        <w:tblStyle w:val="Tabellagriglia4-colore1"/>
        <w:tblW w:w="5000" w:type="pct"/>
        <w:tblLook w:val="04A0" w:firstRow="1" w:lastRow="0" w:firstColumn="1" w:lastColumn="0" w:noHBand="0" w:noVBand="1"/>
      </w:tblPr>
      <w:tblGrid>
        <w:gridCol w:w="1881"/>
        <w:gridCol w:w="1880"/>
        <w:gridCol w:w="1880"/>
        <w:gridCol w:w="1880"/>
        <w:gridCol w:w="1880"/>
      </w:tblGrid>
      <w:tr w:rsidR="005252ED" w:rsidRPr="00527FED" w14:paraId="147C4ECF" w14:textId="77777777" w:rsidTr="00CA13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7CCCB748" w14:textId="77777777" w:rsidR="005252ED" w:rsidRPr="00527FED" w:rsidRDefault="005252ED" w:rsidP="00CA131F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Name</w:t>
            </w:r>
          </w:p>
        </w:tc>
        <w:tc>
          <w:tcPr>
            <w:tcW w:w="1000" w:type="pct"/>
            <w:hideMark/>
          </w:tcPr>
          <w:p w14:paraId="54A03C5E" w14:textId="77777777" w:rsidR="005252ED" w:rsidRPr="00527FED" w:rsidRDefault="005252ED" w:rsidP="00CA13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1000" w:type="pct"/>
            <w:hideMark/>
          </w:tcPr>
          <w:p w14:paraId="2238BBB1" w14:textId="77777777" w:rsidR="005252ED" w:rsidRPr="00527FED" w:rsidRDefault="005252ED" w:rsidP="00CA13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Format</w:t>
            </w:r>
          </w:p>
        </w:tc>
        <w:tc>
          <w:tcPr>
            <w:tcW w:w="1000" w:type="pct"/>
            <w:hideMark/>
          </w:tcPr>
          <w:p w14:paraId="75852B19" w14:textId="77777777" w:rsidR="005252ED" w:rsidRPr="00527FED" w:rsidRDefault="005252ED" w:rsidP="00CA13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Mandatory</w:t>
            </w:r>
          </w:p>
        </w:tc>
        <w:tc>
          <w:tcPr>
            <w:tcW w:w="1000" w:type="pct"/>
            <w:hideMark/>
          </w:tcPr>
          <w:p w14:paraId="10D347F5" w14:textId="77777777" w:rsidR="005252ED" w:rsidRPr="00527FED" w:rsidRDefault="005252ED" w:rsidP="00CA13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Default value</w:t>
            </w:r>
          </w:p>
        </w:tc>
      </w:tr>
      <w:tr w:rsidR="005252ED" w:rsidRPr="00527FED" w14:paraId="6906F568" w14:textId="77777777" w:rsidTr="00CA1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7FE815A4" w14:textId="77777777" w:rsidR="005252ED" w:rsidRPr="00527FED" w:rsidRDefault="005252ED" w:rsidP="00CA131F">
            <w:pPr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ou_code</w:t>
            </w:r>
            <w:proofErr w:type="spellEnd"/>
          </w:p>
        </w:tc>
        <w:tc>
          <w:tcPr>
            <w:tcW w:w="1000" w:type="pct"/>
          </w:tcPr>
          <w:p w14:paraId="0593287F" w14:textId="77777777" w:rsidR="005252ED" w:rsidRPr="0057709F" w:rsidRDefault="005252ED" w:rsidP="00CA131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eastAsia="en-US"/>
              </w:rPr>
              <w:t>Indic</w:t>
            </w:r>
            <w:r w:rsidRPr="0057709F">
              <w:rPr>
                <w:lang w:eastAsia="en-US"/>
              </w:rPr>
              <w:t>a</w:t>
            </w:r>
            <w:r>
              <w:rPr>
                <w:lang w:eastAsia="en-US"/>
              </w:rPr>
              <w:t xml:space="preserve"> </w:t>
            </w:r>
            <w:r w:rsidRPr="0057709F">
              <w:rPr>
                <w:lang w:eastAsia="en-US"/>
              </w:rPr>
              <w:t>il codice dell’unità organizzativa</w:t>
            </w:r>
          </w:p>
        </w:tc>
        <w:tc>
          <w:tcPr>
            <w:tcW w:w="1000" w:type="pct"/>
          </w:tcPr>
          <w:p w14:paraId="7985439C" w14:textId="77777777" w:rsidR="005252ED" w:rsidRPr="00527F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000" w:type="pct"/>
          </w:tcPr>
          <w:p w14:paraId="087FAFB6" w14:textId="77777777" w:rsidR="005252ED" w:rsidRPr="005B10B4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Yes</w:t>
            </w:r>
          </w:p>
        </w:tc>
        <w:tc>
          <w:tcPr>
            <w:tcW w:w="1000" w:type="pct"/>
          </w:tcPr>
          <w:p w14:paraId="25848C4C" w14:textId="77777777" w:rsidR="005252ED" w:rsidRPr="00527FED" w:rsidRDefault="005252ED" w:rsidP="00CA1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</w:tbl>
    <w:p w14:paraId="4B0180A8" w14:textId="5E37C159" w:rsidR="005252ED" w:rsidRPr="008D5D09" w:rsidRDefault="005252ED" w:rsidP="005252ED">
      <w:pPr>
        <w:jc w:val="center"/>
        <w:rPr>
          <w:b/>
        </w:rPr>
      </w:pPr>
      <w:bookmarkStart w:id="101" w:name="_Toc15482922"/>
      <w:r w:rsidRPr="008D5D09">
        <w:rPr>
          <w:b/>
          <w:sz w:val="18"/>
        </w:rPr>
        <w:t xml:space="preserve">Tabella </w:t>
      </w:r>
      <w:r w:rsidRPr="008D5D09">
        <w:rPr>
          <w:b/>
          <w:sz w:val="18"/>
        </w:rPr>
        <w:fldChar w:fldCharType="begin"/>
      </w:r>
      <w:r w:rsidRPr="008D5D09">
        <w:rPr>
          <w:b/>
          <w:sz w:val="18"/>
        </w:rPr>
        <w:instrText xml:space="preserve"> SEQ Tabella \* ARABIC </w:instrText>
      </w:r>
      <w:r w:rsidRPr="008D5D09">
        <w:rPr>
          <w:b/>
          <w:sz w:val="18"/>
        </w:rPr>
        <w:fldChar w:fldCharType="separate"/>
      </w:r>
      <w:r w:rsidR="0052257A">
        <w:rPr>
          <w:b/>
          <w:noProof/>
          <w:sz w:val="18"/>
        </w:rPr>
        <w:t>29</w:t>
      </w:r>
      <w:r w:rsidRPr="008D5D09">
        <w:rPr>
          <w:b/>
          <w:sz w:val="18"/>
        </w:rPr>
        <w:fldChar w:fldCharType="end"/>
      </w:r>
      <w:r w:rsidRPr="008D5D09">
        <w:rPr>
          <w:b/>
          <w:sz w:val="18"/>
        </w:rPr>
        <w:t xml:space="preserve"> – </w:t>
      </w:r>
      <w:r>
        <w:rPr>
          <w:b/>
          <w:sz w:val="18"/>
        </w:rPr>
        <w:t xml:space="preserve">Query </w:t>
      </w:r>
      <w:proofErr w:type="spellStart"/>
      <w:r>
        <w:rPr>
          <w:b/>
          <w:sz w:val="18"/>
        </w:rPr>
        <w:t>parameters</w:t>
      </w:r>
      <w:proofErr w:type="spellEnd"/>
      <w:r>
        <w:rPr>
          <w:b/>
          <w:sz w:val="18"/>
        </w:rPr>
        <w:t xml:space="preserve"> per </w:t>
      </w:r>
      <w:r w:rsidR="0052257A">
        <w:rPr>
          <w:b/>
          <w:sz w:val="18"/>
        </w:rPr>
        <w:t xml:space="preserve">recupero singola </w:t>
      </w:r>
      <w:r>
        <w:rPr>
          <w:b/>
          <w:sz w:val="18"/>
        </w:rPr>
        <w:t>UO</w:t>
      </w:r>
      <w:bookmarkEnd w:id="101"/>
    </w:p>
    <w:p w14:paraId="04D14378" w14:textId="77777777" w:rsidR="005252ED" w:rsidRDefault="005252ED" w:rsidP="005252ED">
      <w:pPr>
        <w:pStyle w:val="Titolo3"/>
      </w:pPr>
      <w:bookmarkStart w:id="102" w:name="_Toc15482881"/>
      <w:r>
        <w:t>Output</w:t>
      </w:r>
      <w:bookmarkEnd w:id="102"/>
    </w:p>
    <w:p w14:paraId="300C92EF" w14:textId="77777777" w:rsidR="005252ED" w:rsidRDefault="005252ED" w:rsidP="005252ED">
      <w:pPr>
        <w:rPr>
          <w:rFonts w:asciiTheme="minorHAnsi" w:hAnsiTheme="minorHAnsi" w:cstheme="minorHAnsi"/>
          <w:sz w:val="24"/>
          <w:szCs w:val="22"/>
          <w:lang w:eastAsia="en-US"/>
        </w:rPr>
      </w:pPr>
      <w:r w:rsidRPr="006715FA">
        <w:rPr>
          <w:rFonts w:asciiTheme="minorHAnsi" w:hAnsiTheme="minorHAnsi" w:cstheme="minorHAnsi"/>
          <w:sz w:val="24"/>
          <w:szCs w:val="22"/>
          <w:lang w:eastAsia="en-US"/>
        </w:rPr>
        <w:t xml:space="preserve">La risposta del Sistema prevede un body contenente </w:t>
      </w:r>
      <w:r>
        <w:rPr>
          <w:rFonts w:asciiTheme="minorHAnsi" w:hAnsiTheme="minorHAnsi" w:cstheme="minorHAnsi"/>
          <w:sz w:val="24"/>
          <w:szCs w:val="22"/>
          <w:lang w:eastAsia="en-US"/>
        </w:rPr>
        <w:t xml:space="preserve">l’Unità Organizzativa richiesta. </w:t>
      </w:r>
    </w:p>
    <w:p w14:paraId="6B16167A" w14:textId="6D6D9C9C" w:rsidR="005252ED" w:rsidRPr="006715FA" w:rsidRDefault="005252ED" w:rsidP="005252ED">
      <w:pPr>
        <w:rPr>
          <w:rFonts w:asciiTheme="minorHAnsi" w:hAnsiTheme="minorHAnsi" w:cstheme="minorHAnsi"/>
          <w:sz w:val="24"/>
          <w:szCs w:val="22"/>
          <w:lang w:eastAsia="en-US"/>
        </w:rPr>
      </w:pPr>
      <w:r w:rsidRPr="006715FA">
        <w:rPr>
          <w:rFonts w:asciiTheme="minorHAnsi" w:hAnsiTheme="minorHAnsi" w:cstheme="minorHAnsi"/>
          <w:sz w:val="24"/>
          <w:szCs w:val="22"/>
          <w:lang w:eastAsia="en-US"/>
        </w:rPr>
        <w:t>Nel dettaglio:</w:t>
      </w:r>
    </w:p>
    <w:p w14:paraId="2E0B8F39" w14:textId="77777777" w:rsidR="005252ED" w:rsidRPr="0074057C" w:rsidRDefault="005252ED" w:rsidP="005252ED">
      <w:pPr>
        <w:rPr>
          <w:lang w:eastAsia="en-US"/>
        </w:rPr>
      </w:pPr>
    </w:p>
    <w:tbl>
      <w:tblPr>
        <w:tblStyle w:val="Tabellagriglia4-colore1"/>
        <w:tblW w:w="5000" w:type="pct"/>
        <w:tblLayout w:type="fixed"/>
        <w:tblLook w:val="04A0" w:firstRow="1" w:lastRow="0" w:firstColumn="1" w:lastColumn="0" w:noHBand="0" w:noVBand="1"/>
      </w:tblPr>
      <w:tblGrid>
        <w:gridCol w:w="1567"/>
        <w:gridCol w:w="1567"/>
        <w:gridCol w:w="1567"/>
        <w:gridCol w:w="1567"/>
        <w:gridCol w:w="1567"/>
        <w:gridCol w:w="1566"/>
      </w:tblGrid>
      <w:tr w:rsidR="005252ED" w:rsidRPr="00161CA2" w14:paraId="7F96941C" w14:textId="77777777" w:rsidTr="00CA13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  <w:hideMark/>
          </w:tcPr>
          <w:p w14:paraId="0C824771" w14:textId="77777777" w:rsidR="005252ED" w:rsidRPr="00527FED" w:rsidRDefault="005252ED" w:rsidP="00CA131F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Name</w:t>
            </w:r>
          </w:p>
        </w:tc>
        <w:tc>
          <w:tcPr>
            <w:tcW w:w="833" w:type="pct"/>
            <w:hideMark/>
          </w:tcPr>
          <w:p w14:paraId="7CFB6355" w14:textId="77777777" w:rsidR="005252ED" w:rsidRPr="00527FED" w:rsidRDefault="005252ED" w:rsidP="00CA13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833" w:type="pct"/>
            <w:hideMark/>
          </w:tcPr>
          <w:p w14:paraId="531EB74D" w14:textId="77777777" w:rsidR="005252ED" w:rsidRPr="00527FED" w:rsidRDefault="005252ED" w:rsidP="00CA13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Format</w:t>
            </w:r>
          </w:p>
        </w:tc>
        <w:tc>
          <w:tcPr>
            <w:tcW w:w="833" w:type="pct"/>
            <w:hideMark/>
          </w:tcPr>
          <w:p w14:paraId="5C6AF5E3" w14:textId="77777777" w:rsidR="005252ED" w:rsidRPr="00527FED" w:rsidRDefault="005252ED" w:rsidP="00CA13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Multiplicity</w:t>
            </w:r>
          </w:p>
        </w:tc>
        <w:tc>
          <w:tcPr>
            <w:tcW w:w="833" w:type="pct"/>
            <w:hideMark/>
          </w:tcPr>
          <w:p w14:paraId="0E67FB68" w14:textId="77777777" w:rsidR="005252ED" w:rsidRPr="00527FED" w:rsidRDefault="005252ED" w:rsidP="00CA13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Allowed values</w:t>
            </w:r>
          </w:p>
        </w:tc>
        <w:tc>
          <w:tcPr>
            <w:tcW w:w="833" w:type="pct"/>
            <w:hideMark/>
          </w:tcPr>
          <w:p w14:paraId="46247483" w14:textId="77777777" w:rsidR="005252ED" w:rsidRPr="00527FED" w:rsidRDefault="005252ED" w:rsidP="00CA13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Notes</w:t>
            </w:r>
          </w:p>
        </w:tc>
      </w:tr>
      <w:tr w:rsidR="00BB315D" w:rsidRPr="00161CA2" w14:paraId="1D9BCF57" w14:textId="77777777" w:rsidTr="00CA1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6FA24A27" w14:textId="26FEB058" w:rsidR="00BB315D" w:rsidRPr="00527FED" w:rsidRDefault="00BB315D" w:rsidP="00CA131F">
            <w:pPr>
              <w:jc w:val="center"/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typology_association</w:t>
            </w:r>
            <w:proofErr w:type="spellEnd"/>
          </w:p>
        </w:tc>
        <w:tc>
          <w:tcPr>
            <w:tcW w:w="833" w:type="pct"/>
          </w:tcPr>
          <w:p w14:paraId="4003A7F0" w14:textId="77777777" w:rsidR="00BB315D" w:rsidRPr="00527FED" w:rsidRDefault="00BB315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674E8012" w14:textId="2B68CE10" w:rsidR="00BB315D" w:rsidRPr="00527FED" w:rsidRDefault="006000F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4994233B" w14:textId="5650540B" w:rsidR="00BB315D" w:rsidRPr="00527FED" w:rsidRDefault="006000F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33" w:type="pct"/>
          </w:tcPr>
          <w:p w14:paraId="53186F77" w14:textId="77777777" w:rsidR="00BB315D" w:rsidRPr="00527FED" w:rsidRDefault="00BB315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6B790AAF" w14:textId="77777777" w:rsidR="00BB315D" w:rsidRPr="00527FED" w:rsidRDefault="00BB315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5252ED" w:rsidRPr="00161CA2" w14:paraId="23A576F3" w14:textId="77777777" w:rsidTr="00CA13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4EBD0429" w14:textId="77777777" w:rsidR="005252ED" w:rsidRPr="00721EF1" w:rsidRDefault="005252ED" w:rsidP="00CA131F">
            <w:pPr>
              <w:rPr>
                <w:lang w:val="en-US" w:eastAsia="en-US"/>
              </w:rPr>
            </w:pPr>
            <w:proofErr w:type="spellStart"/>
            <w:r w:rsidRPr="00721EF1">
              <w:rPr>
                <w:lang w:val="en-US" w:eastAsia="en-US"/>
              </w:rPr>
              <w:t>u_org</w:t>
            </w:r>
            <w:proofErr w:type="spellEnd"/>
          </w:p>
        </w:tc>
        <w:tc>
          <w:tcPr>
            <w:tcW w:w="833" w:type="pct"/>
          </w:tcPr>
          <w:p w14:paraId="44557AD3" w14:textId="77777777" w:rsidR="005252ED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Organizational Unit.</w:t>
            </w:r>
          </w:p>
        </w:tc>
        <w:tc>
          <w:tcPr>
            <w:tcW w:w="833" w:type="pct"/>
          </w:tcPr>
          <w:p w14:paraId="1E55DA01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5E991AAC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33" w:type="pct"/>
          </w:tcPr>
          <w:p w14:paraId="32A12F2C" w14:textId="77777777" w:rsidR="005252ED" w:rsidRPr="00527FED" w:rsidRDefault="005252ED" w:rsidP="00CA13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6C9B7A08" w14:textId="77777777" w:rsidR="005252ED" w:rsidRPr="00527FED" w:rsidRDefault="005252ED" w:rsidP="00CA13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5252ED" w:rsidRPr="00161CA2" w14:paraId="737AE2BF" w14:textId="77777777" w:rsidTr="00CA1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1DD10D70" w14:textId="77777777" w:rsidR="005252ED" w:rsidRPr="00527FED" w:rsidRDefault="005252ED" w:rsidP="00CA131F">
            <w:pPr>
              <w:rPr>
                <w:lang w:val="en-US" w:eastAsia="en-US"/>
              </w:rPr>
            </w:pPr>
            <w:proofErr w:type="spellStart"/>
            <w:r w:rsidRPr="00721EF1">
              <w:rPr>
                <w:lang w:val="en-US" w:eastAsia="en-US"/>
              </w:rPr>
              <w:t>u_org_desc</w:t>
            </w:r>
            <w:proofErr w:type="spellEnd"/>
          </w:p>
        </w:tc>
        <w:tc>
          <w:tcPr>
            <w:tcW w:w="833" w:type="pct"/>
          </w:tcPr>
          <w:p w14:paraId="77FD4E43" w14:textId="77777777" w:rsidR="005252ED" w:rsidRPr="00527FED" w:rsidRDefault="005252ED" w:rsidP="00CA131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Organizational Unit.</w:t>
            </w:r>
          </w:p>
        </w:tc>
        <w:tc>
          <w:tcPr>
            <w:tcW w:w="833" w:type="pct"/>
          </w:tcPr>
          <w:p w14:paraId="4BB0529B" w14:textId="77777777" w:rsidR="005252ED" w:rsidRPr="00527F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465DDE4C" w14:textId="77777777" w:rsidR="005252ED" w:rsidRPr="00527F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33" w:type="pct"/>
          </w:tcPr>
          <w:p w14:paraId="1A25E938" w14:textId="77777777" w:rsidR="005252ED" w:rsidRPr="00527FED" w:rsidRDefault="005252ED" w:rsidP="00CA1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3B70DA7E" w14:textId="77777777" w:rsidR="005252ED" w:rsidRPr="00527FED" w:rsidRDefault="005252ED" w:rsidP="00CA1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5252ED" w:rsidRPr="00161CA2" w14:paraId="68A4D961" w14:textId="77777777" w:rsidTr="00CA13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4C59A475" w14:textId="77777777" w:rsidR="005252ED" w:rsidRPr="00161CA2" w:rsidRDefault="005252ED" w:rsidP="00CA131F">
            <w:pPr>
              <w:rPr>
                <w:lang w:val="en-US" w:eastAsia="en-US"/>
              </w:rPr>
            </w:pPr>
            <w:proofErr w:type="spellStart"/>
            <w:r w:rsidRPr="00721EF1">
              <w:rPr>
                <w:lang w:val="en-US" w:eastAsia="en-US"/>
              </w:rPr>
              <w:t>start_date</w:t>
            </w:r>
            <w:proofErr w:type="spellEnd"/>
          </w:p>
        </w:tc>
        <w:tc>
          <w:tcPr>
            <w:tcW w:w="833" w:type="pct"/>
          </w:tcPr>
          <w:p w14:paraId="26070C13" w14:textId="77777777" w:rsidR="005252ED" w:rsidRPr="00527FED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Validity start date</w:t>
            </w:r>
          </w:p>
        </w:tc>
        <w:tc>
          <w:tcPr>
            <w:tcW w:w="833" w:type="pct"/>
          </w:tcPr>
          <w:p w14:paraId="7766FA22" w14:textId="77777777" w:rsidR="005252ED" w:rsidRPr="00161CA2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4496E443" w14:textId="77777777" w:rsidR="005252ED" w:rsidRPr="00527F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33" w:type="pct"/>
          </w:tcPr>
          <w:p w14:paraId="6BBFA632" w14:textId="77777777" w:rsidR="005252ED" w:rsidRPr="00527FED" w:rsidRDefault="005252ED" w:rsidP="00CA13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3257AD6C" w14:textId="77777777" w:rsidR="005252ED" w:rsidRPr="00161CA2" w:rsidRDefault="005252ED" w:rsidP="00CA13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50E984A5" w14:textId="77777777" w:rsidTr="00CA1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17345394" w14:textId="77777777" w:rsidR="005252ED" w:rsidRPr="00161CA2" w:rsidRDefault="005252ED" w:rsidP="00CA131F">
            <w:pPr>
              <w:rPr>
                <w:lang w:val="en-US" w:eastAsia="en-US"/>
              </w:rPr>
            </w:pPr>
            <w:proofErr w:type="spellStart"/>
            <w:r w:rsidRPr="00721EF1">
              <w:rPr>
                <w:lang w:val="en-US" w:eastAsia="en-US"/>
              </w:rPr>
              <w:t>end_date</w:t>
            </w:r>
            <w:proofErr w:type="spellEnd"/>
          </w:p>
        </w:tc>
        <w:tc>
          <w:tcPr>
            <w:tcW w:w="833" w:type="pct"/>
          </w:tcPr>
          <w:p w14:paraId="4D771979" w14:textId="77777777" w:rsidR="005252ED" w:rsidRPr="00527FED" w:rsidRDefault="005252ED" w:rsidP="00CA131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Validity end date</w:t>
            </w:r>
          </w:p>
        </w:tc>
        <w:tc>
          <w:tcPr>
            <w:tcW w:w="833" w:type="pct"/>
          </w:tcPr>
          <w:p w14:paraId="6D192673" w14:textId="77777777" w:rsidR="005252ED" w:rsidRPr="00527F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78E4EE67" w14:textId="77777777" w:rsidR="005252ED" w:rsidRPr="00527F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33" w:type="pct"/>
          </w:tcPr>
          <w:p w14:paraId="019AE387" w14:textId="77777777" w:rsidR="005252ED" w:rsidRPr="00527FED" w:rsidRDefault="005252ED" w:rsidP="00CA1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2E175A22" w14:textId="77777777" w:rsidR="005252ED" w:rsidRPr="00161CA2" w:rsidRDefault="005252ED" w:rsidP="00CA1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0BF4CCE9" w14:textId="77777777" w:rsidTr="00CA13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29929F6C" w14:textId="77777777" w:rsidR="005252ED" w:rsidRPr="00161CA2" w:rsidRDefault="005252ED" w:rsidP="00CA131F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country</w:t>
            </w:r>
          </w:p>
        </w:tc>
        <w:tc>
          <w:tcPr>
            <w:tcW w:w="833" w:type="pct"/>
          </w:tcPr>
          <w:p w14:paraId="78FABC8F" w14:textId="77777777" w:rsidR="005252ED" w:rsidRPr="00527FED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country of the Organizational Unit</w:t>
            </w:r>
          </w:p>
        </w:tc>
        <w:tc>
          <w:tcPr>
            <w:tcW w:w="833" w:type="pct"/>
          </w:tcPr>
          <w:p w14:paraId="4620C158" w14:textId="77777777" w:rsidR="005252ED" w:rsidRPr="00527F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71A62F7F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33" w:type="pct"/>
          </w:tcPr>
          <w:p w14:paraId="0F7915DF" w14:textId="77777777" w:rsidR="005252ED" w:rsidRPr="00527FED" w:rsidRDefault="005252ED" w:rsidP="00CA13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3348D3DE" w14:textId="77777777" w:rsidR="005252ED" w:rsidRDefault="005252ED" w:rsidP="00CA13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814158" w14:paraId="2885D30C" w14:textId="77777777" w:rsidTr="00CA1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4965B147" w14:textId="77777777" w:rsidR="005252ED" w:rsidRPr="00721EF1" w:rsidRDefault="005252ED" w:rsidP="00CA131F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company</w:t>
            </w:r>
          </w:p>
        </w:tc>
        <w:tc>
          <w:tcPr>
            <w:tcW w:w="833" w:type="pct"/>
          </w:tcPr>
          <w:p w14:paraId="5D4ED831" w14:textId="77777777" w:rsidR="005252ED" w:rsidRDefault="005252ED" w:rsidP="00CA131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company of the Organizational Unit</w:t>
            </w:r>
          </w:p>
        </w:tc>
        <w:tc>
          <w:tcPr>
            <w:tcW w:w="833" w:type="pct"/>
          </w:tcPr>
          <w:p w14:paraId="34C8C31E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14F21E48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33" w:type="pct"/>
          </w:tcPr>
          <w:p w14:paraId="27807577" w14:textId="77777777" w:rsidR="005252ED" w:rsidRPr="00527FED" w:rsidRDefault="005252ED" w:rsidP="00CA1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062730BF" w14:textId="77777777" w:rsidR="005252ED" w:rsidRDefault="005252ED" w:rsidP="00CA1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1CC543ED" w14:textId="77777777" w:rsidTr="00CA13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30FE4E06" w14:textId="77777777" w:rsidR="005252ED" w:rsidRPr="00161CA2" w:rsidRDefault="005252ED" w:rsidP="00CA131F">
            <w:pPr>
              <w:rPr>
                <w:lang w:val="en-US" w:eastAsia="en-US"/>
              </w:rPr>
            </w:pPr>
            <w:proofErr w:type="spellStart"/>
            <w:r w:rsidRPr="00721EF1">
              <w:rPr>
                <w:lang w:val="en-US" w:eastAsia="en-US"/>
              </w:rPr>
              <w:t>company_desc</w:t>
            </w:r>
            <w:proofErr w:type="spellEnd"/>
          </w:p>
        </w:tc>
        <w:tc>
          <w:tcPr>
            <w:tcW w:w="833" w:type="pct"/>
          </w:tcPr>
          <w:p w14:paraId="27040DC7" w14:textId="77777777" w:rsidR="005252ED" w:rsidRPr="00527FED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company of the Organizational Unit.</w:t>
            </w:r>
          </w:p>
        </w:tc>
        <w:tc>
          <w:tcPr>
            <w:tcW w:w="833" w:type="pct"/>
          </w:tcPr>
          <w:p w14:paraId="61915DB6" w14:textId="77777777" w:rsidR="005252ED" w:rsidRPr="00527F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20C507D4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33" w:type="pct"/>
          </w:tcPr>
          <w:p w14:paraId="41CA1B65" w14:textId="77777777" w:rsidR="005252ED" w:rsidRPr="00527FED" w:rsidRDefault="005252ED" w:rsidP="00CA13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0189C132" w14:textId="77777777" w:rsidR="005252ED" w:rsidRDefault="005252ED" w:rsidP="00CA13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27A9170D" w14:textId="77777777" w:rsidTr="00CA1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56CBADBE" w14:textId="77777777" w:rsidR="005252ED" w:rsidRPr="00161CA2" w:rsidRDefault="005252ED" w:rsidP="00CA131F">
            <w:pPr>
              <w:rPr>
                <w:lang w:val="en-US" w:eastAsia="en-US"/>
              </w:rPr>
            </w:pPr>
            <w:proofErr w:type="spellStart"/>
            <w:r w:rsidRPr="00721EF1">
              <w:rPr>
                <w:lang w:val="en-US" w:eastAsia="en-US"/>
              </w:rPr>
              <w:t>cost_center</w:t>
            </w:r>
            <w:proofErr w:type="spellEnd"/>
          </w:p>
        </w:tc>
        <w:tc>
          <w:tcPr>
            <w:tcW w:w="833" w:type="pct"/>
          </w:tcPr>
          <w:p w14:paraId="5ED544C6" w14:textId="77777777" w:rsidR="005252ED" w:rsidRPr="00527FED" w:rsidRDefault="005252ED" w:rsidP="00CA131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Cost center</w:t>
            </w:r>
          </w:p>
        </w:tc>
        <w:tc>
          <w:tcPr>
            <w:tcW w:w="833" w:type="pct"/>
          </w:tcPr>
          <w:p w14:paraId="36BC53EB" w14:textId="77777777" w:rsidR="005252ED" w:rsidRPr="00527F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71EC3F1A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33" w:type="pct"/>
          </w:tcPr>
          <w:p w14:paraId="0F3DB565" w14:textId="77777777" w:rsidR="005252ED" w:rsidRPr="00527FED" w:rsidRDefault="005252ED" w:rsidP="00CA1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4D649B5D" w14:textId="77777777" w:rsidR="005252ED" w:rsidRDefault="005252ED" w:rsidP="00CA1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111F6326" w14:textId="77777777" w:rsidTr="00CA13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1CE62684" w14:textId="77777777" w:rsidR="005252ED" w:rsidRPr="00161CA2" w:rsidRDefault="005252ED" w:rsidP="00CA131F">
            <w:pPr>
              <w:rPr>
                <w:lang w:val="en-US" w:eastAsia="en-US"/>
              </w:rPr>
            </w:pPr>
            <w:proofErr w:type="spellStart"/>
            <w:r w:rsidRPr="00721EF1">
              <w:rPr>
                <w:lang w:val="en-US" w:eastAsia="en-US"/>
              </w:rPr>
              <w:t>pred_attr</w:t>
            </w:r>
            <w:proofErr w:type="spellEnd"/>
          </w:p>
        </w:tc>
        <w:tc>
          <w:tcPr>
            <w:tcW w:w="833" w:type="pct"/>
          </w:tcPr>
          <w:p w14:paraId="446052CC" w14:textId="77777777" w:rsidR="005252ED" w:rsidRPr="00527FED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-</w:t>
            </w:r>
          </w:p>
        </w:tc>
        <w:tc>
          <w:tcPr>
            <w:tcW w:w="833" w:type="pct"/>
          </w:tcPr>
          <w:p w14:paraId="3E552278" w14:textId="77777777" w:rsidR="005252ED" w:rsidRPr="00527F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63181E92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33" w:type="pct"/>
          </w:tcPr>
          <w:p w14:paraId="2F59C419" w14:textId="77777777" w:rsidR="005252ED" w:rsidRPr="00527FED" w:rsidRDefault="005252ED" w:rsidP="00CA13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21C4ACA1" w14:textId="77777777" w:rsidR="005252ED" w:rsidRDefault="005252ED" w:rsidP="00CA13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0BFF993A" w14:textId="77777777" w:rsidTr="00CA1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7C2B674B" w14:textId="77777777" w:rsidR="005252ED" w:rsidRPr="00161CA2" w:rsidRDefault="005252ED" w:rsidP="00CA131F">
            <w:pPr>
              <w:rPr>
                <w:lang w:val="en-US" w:eastAsia="en-US"/>
              </w:rPr>
            </w:pPr>
            <w:proofErr w:type="spellStart"/>
            <w:r w:rsidRPr="00721EF1">
              <w:rPr>
                <w:lang w:val="en-US" w:eastAsia="en-US"/>
              </w:rPr>
              <w:t>pred_attr_desc</w:t>
            </w:r>
            <w:proofErr w:type="spellEnd"/>
          </w:p>
        </w:tc>
        <w:tc>
          <w:tcPr>
            <w:tcW w:w="833" w:type="pct"/>
          </w:tcPr>
          <w:p w14:paraId="282694D2" w14:textId="77777777" w:rsidR="005252ED" w:rsidRPr="00527FED" w:rsidRDefault="005252ED" w:rsidP="00CA131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-</w:t>
            </w:r>
          </w:p>
        </w:tc>
        <w:tc>
          <w:tcPr>
            <w:tcW w:w="833" w:type="pct"/>
          </w:tcPr>
          <w:p w14:paraId="6B27F768" w14:textId="77777777" w:rsidR="005252ED" w:rsidRPr="00527F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774B36AE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33" w:type="pct"/>
          </w:tcPr>
          <w:p w14:paraId="1B7DB29D" w14:textId="77777777" w:rsidR="005252ED" w:rsidRPr="00527FED" w:rsidRDefault="005252ED" w:rsidP="00CA1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4039FF30" w14:textId="77777777" w:rsidR="005252ED" w:rsidRDefault="005252ED" w:rsidP="00CA1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5AFC92D6" w14:textId="77777777" w:rsidTr="00CA13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67A5EFCE" w14:textId="77777777" w:rsidR="005252ED" w:rsidRPr="00161CA2" w:rsidRDefault="005252ED" w:rsidP="00CA131F">
            <w:pPr>
              <w:rPr>
                <w:lang w:val="en-US" w:eastAsia="en-US"/>
              </w:rPr>
            </w:pPr>
            <w:proofErr w:type="spellStart"/>
            <w:r w:rsidRPr="00721EF1">
              <w:rPr>
                <w:lang w:val="en-US" w:eastAsia="en-US"/>
              </w:rPr>
              <w:t>attr_prev_cod</w:t>
            </w:r>
            <w:proofErr w:type="spellEnd"/>
          </w:p>
        </w:tc>
        <w:tc>
          <w:tcPr>
            <w:tcW w:w="833" w:type="pct"/>
          </w:tcPr>
          <w:p w14:paraId="63ED9257" w14:textId="77777777" w:rsidR="005252ED" w:rsidRPr="00527FED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Prevalent activity type</w:t>
            </w:r>
          </w:p>
        </w:tc>
        <w:tc>
          <w:tcPr>
            <w:tcW w:w="833" w:type="pct"/>
          </w:tcPr>
          <w:p w14:paraId="2C141203" w14:textId="77777777" w:rsidR="005252ED" w:rsidRPr="00527F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integer</w:t>
            </w:r>
          </w:p>
        </w:tc>
        <w:tc>
          <w:tcPr>
            <w:tcW w:w="833" w:type="pct"/>
          </w:tcPr>
          <w:p w14:paraId="1903C0FA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33" w:type="pct"/>
          </w:tcPr>
          <w:p w14:paraId="400F0007" w14:textId="77777777" w:rsidR="005252ED" w:rsidRPr="00527FED" w:rsidRDefault="005252ED" w:rsidP="00CA13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1A80D1C8" w14:textId="77777777" w:rsidR="005252ED" w:rsidRDefault="005252ED" w:rsidP="00CA13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25C57DA8" w14:textId="77777777" w:rsidTr="00CA1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269A09E3" w14:textId="77777777" w:rsidR="005252ED" w:rsidRPr="00161CA2" w:rsidRDefault="005252ED" w:rsidP="00CA131F">
            <w:pPr>
              <w:rPr>
                <w:lang w:val="en-US" w:eastAsia="en-US"/>
              </w:rPr>
            </w:pPr>
            <w:proofErr w:type="spellStart"/>
            <w:r w:rsidRPr="00721EF1">
              <w:rPr>
                <w:lang w:val="en-US" w:eastAsia="en-US"/>
              </w:rPr>
              <w:t>attr_prev_desc</w:t>
            </w:r>
            <w:proofErr w:type="spellEnd"/>
          </w:p>
        </w:tc>
        <w:tc>
          <w:tcPr>
            <w:tcW w:w="833" w:type="pct"/>
          </w:tcPr>
          <w:p w14:paraId="7E7A23C0" w14:textId="77777777" w:rsidR="005252ED" w:rsidRPr="00527FED" w:rsidRDefault="005252ED" w:rsidP="00CA131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Prevalent activity type (usually the PA name)</w:t>
            </w:r>
          </w:p>
        </w:tc>
        <w:tc>
          <w:tcPr>
            <w:tcW w:w="833" w:type="pct"/>
          </w:tcPr>
          <w:p w14:paraId="2EBA783C" w14:textId="77777777" w:rsidR="005252ED" w:rsidRPr="00527F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42A35676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33" w:type="pct"/>
          </w:tcPr>
          <w:p w14:paraId="0F38BD58" w14:textId="77777777" w:rsidR="005252ED" w:rsidRPr="00527FED" w:rsidRDefault="005252ED" w:rsidP="00CA1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0EC48F98" w14:textId="77777777" w:rsidR="005252ED" w:rsidRDefault="005252ED" w:rsidP="00CA1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2F06FBA1" w14:textId="77777777" w:rsidTr="00CA13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24725BCB" w14:textId="77777777" w:rsidR="005252ED" w:rsidRPr="00161CA2" w:rsidRDefault="005252ED" w:rsidP="00CA131F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perimeter</w:t>
            </w:r>
          </w:p>
        </w:tc>
        <w:tc>
          <w:tcPr>
            <w:tcW w:w="833" w:type="pct"/>
          </w:tcPr>
          <w:p w14:paraId="52383258" w14:textId="77777777" w:rsidR="005252ED" w:rsidRPr="00527FED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Perimeter code</w:t>
            </w:r>
          </w:p>
        </w:tc>
        <w:tc>
          <w:tcPr>
            <w:tcW w:w="833" w:type="pct"/>
          </w:tcPr>
          <w:p w14:paraId="50F02B44" w14:textId="77777777" w:rsidR="005252ED" w:rsidRPr="00527F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integer</w:t>
            </w:r>
          </w:p>
        </w:tc>
        <w:tc>
          <w:tcPr>
            <w:tcW w:w="833" w:type="pct"/>
          </w:tcPr>
          <w:p w14:paraId="28B8AC9E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33" w:type="pct"/>
          </w:tcPr>
          <w:p w14:paraId="4FC2E5DD" w14:textId="77777777" w:rsidR="005252ED" w:rsidRPr="00527FED" w:rsidRDefault="005252ED" w:rsidP="00CA13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02F93F88" w14:textId="77777777" w:rsidR="005252ED" w:rsidRDefault="005252ED" w:rsidP="00CA13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7AB62352" w14:textId="77777777" w:rsidTr="00CA1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39F0244F" w14:textId="77777777" w:rsidR="005252ED" w:rsidRPr="00161CA2" w:rsidRDefault="005252ED" w:rsidP="00CA131F">
            <w:pPr>
              <w:rPr>
                <w:lang w:val="en-US" w:eastAsia="en-US"/>
              </w:rPr>
            </w:pPr>
            <w:proofErr w:type="spellStart"/>
            <w:r w:rsidRPr="00721EF1">
              <w:rPr>
                <w:lang w:val="en-US" w:eastAsia="en-US"/>
              </w:rPr>
              <w:t>perimeter_desc</w:t>
            </w:r>
            <w:proofErr w:type="spellEnd"/>
          </w:p>
        </w:tc>
        <w:tc>
          <w:tcPr>
            <w:tcW w:w="833" w:type="pct"/>
          </w:tcPr>
          <w:p w14:paraId="4CADCCDB" w14:textId="77777777" w:rsidR="005252ED" w:rsidRPr="00527FED" w:rsidRDefault="005252ED" w:rsidP="00CA131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Perimeter description</w:t>
            </w:r>
          </w:p>
        </w:tc>
        <w:tc>
          <w:tcPr>
            <w:tcW w:w="833" w:type="pct"/>
          </w:tcPr>
          <w:p w14:paraId="4298C573" w14:textId="77777777" w:rsidR="005252ED" w:rsidRPr="00527F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integer</w:t>
            </w:r>
          </w:p>
        </w:tc>
        <w:tc>
          <w:tcPr>
            <w:tcW w:w="833" w:type="pct"/>
          </w:tcPr>
          <w:p w14:paraId="79DBA916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33" w:type="pct"/>
          </w:tcPr>
          <w:p w14:paraId="7AF2A8CD" w14:textId="77777777" w:rsidR="005252ED" w:rsidRPr="00527FED" w:rsidRDefault="005252ED" w:rsidP="00CA1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4A42AB65" w14:textId="77777777" w:rsidR="005252ED" w:rsidRDefault="005252ED" w:rsidP="00CA1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388A2D61" w14:textId="77777777" w:rsidTr="00CA13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3875F4A1" w14:textId="77777777" w:rsidR="005252ED" w:rsidRPr="00161CA2" w:rsidRDefault="005252ED" w:rsidP="00CA131F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bus_line_cod_1</w:t>
            </w:r>
          </w:p>
        </w:tc>
        <w:tc>
          <w:tcPr>
            <w:tcW w:w="833" w:type="pct"/>
          </w:tcPr>
          <w:p w14:paraId="20369770" w14:textId="77777777" w:rsidR="005252ED" w:rsidRPr="00527FED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business line</w:t>
            </w:r>
          </w:p>
        </w:tc>
        <w:tc>
          <w:tcPr>
            <w:tcW w:w="833" w:type="pct"/>
          </w:tcPr>
          <w:p w14:paraId="695C5A15" w14:textId="77777777" w:rsidR="005252ED" w:rsidRPr="00527F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16F8D2E4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[0..1]</w:t>
            </w:r>
          </w:p>
        </w:tc>
        <w:tc>
          <w:tcPr>
            <w:tcW w:w="833" w:type="pct"/>
          </w:tcPr>
          <w:p w14:paraId="62BF2096" w14:textId="77777777" w:rsidR="005252ED" w:rsidRPr="00527FED" w:rsidRDefault="005252ED" w:rsidP="00CA13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5951F754" w14:textId="77777777" w:rsidR="005252ED" w:rsidRDefault="005252ED" w:rsidP="00CA13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A74D09" w14:paraId="4F1A5DFF" w14:textId="77777777" w:rsidTr="00CA1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27FBB03E" w14:textId="77777777" w:rsidR="005252ED" w:rsidRPr="00161CA2" w:rsidRDefault="005252ED" w:rsidP="00CA131F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bus_line_desc_1</w:t>
            </w:r>
          </w:p>
        </w:tc>
        <w:tc>
          <w:tcPr>
            <w:tcW w:w="833" w:type="pct"/>
          </w:tcPr>
          <w:p w14:paraId="7DA4F15E" w14:textId="77777777" w:rsidR="005252ED" w:rsidRPr="00527FED" w:rsidRDefault="005252ED" w:rsidP="00CA131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business line</w:t>
            </w:r>
          </w:p>
        </w:tc>
        <w:tc>
          <w:tcPr>
            <w:tcW w:w="833" w:type="pct"/>
          </w:tcPr>
          <w:p w14:paraId="3BCCA1DA" w14:textId="77777777" w:rsidR="005252ED" w:rsidRPr="00527F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346A0808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62C2DA98" w14:textId="77777777" w:rsidR="005252ED" w:rsidRPr="00527FED" w:rsidRDefault="005252ED" w:rsidP="00CA1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6848E231" w14:textId="77777777" w:rsidR="005252ED" w:rsidRDefault="005252ED" w:rsidP="00CA131F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A74D09" w14:paraId="60707C05" w14:textId="77777777" w:rsidTr="00CA13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4194E491" w14:textId="77777777" w:rsidR="005252ED" w:rsidRPr="00721EF1" w:rsidRDefault="005252ED" w:rsidP="00CA131F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bus_line_cod_2</w:t>
            </w:r>
          </w:p>
        </w:tc>
        <w:tc>
          <w:tcPr>
            <w:tcW w:w="833" w:type="pct"/>
          </w:tcPr>
          <w:p w14:paraId="08115BDB" w14:textId="77777777" w:rsidR="005252ED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business line</w:t>
            </w:r>
          </w:p>
        </w:tc>
        <w:tc>
          <w:tcPr>
            <w:tcW w:w="833" w:type="pct"/>
          </w:tcPr>
          <w:p w14:paraId="1CFD977C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47A928FE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3F9673E9" w14:textId="77777777" w:rsidR="005252ED" w:rsidRPr="00527FED" w:rsidRDefault="005252ED" w:rsidP="00CA13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09E9911B" w14:textId="77777777" w:rsidR="005252ED" w:rsidRDefault="005252ED" w:rsidP="00CA131F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A74D09" w14:paraId="4B35DA23" w14:textId="77777777" w:rsidTr="00CA1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5652A308" w14:textId="77777777" w:rsidR="005252ED" w:rsidRPr="00721EF1" w:rsidRDefault="005252ED" w:rsidP="00CA131F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bus_line_desc_2</w:t>
            </w:r>
          </w:p>
        </w:tc>
        <w:tc>
          <w:tcPr>
            <w:tcW w:w="833" w:type="pct"/>
          </w:tcPr>
          <w:p w14:paraId="3B45543B" w14:textId="77777777" w:rsidR="005252ED" w:rsidRDefault="005252ED" w:rsidP="00CA131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business line</w:t>
            </w:r>
          </w:p>
        </w:tc>
        <w:tc>
          <w:tcPr>
            <w:tcW w:w="833" w:type="pct"/>
          </w:tcPr>
          <w:p w14:paraId="6DBD2B9B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0D3EC0CA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3B76B304" w14:textId="77777777" w:rsidR="005252ED" w:rsidRPr="00527FED" w:rsidRDefault="005252ED" w:rsidP="00CA1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53BE6BAE" w14:textId="77777777" w:rsidR="005252ED" w:rsidRDefault="005252ED" w:rsidP="00CA131F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A74D09" w14:paraId="60F5C262" w14:textId="77777777" w:rsidTr="00CA13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6BFE4814" w14:textId="77777777" w:rsidR="005252ED" w:rsidRPr="00721EF1" w:rsidRDefault="005252ED" w:rsidP="00CA131F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bus_line_cod_3</w:t>
            </w:r>
          </w:p>
        </w:tc>
        <w:tc>
          <w:tcPr>
            <w:tcW w:w="833" w:type="pct"/>
          </w:tcPr>
          <w:p w14:paraId="15201F87" w14:textId="77777777" w:rsidR="005252ED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business line</w:t>
            </w:r>
          </w:p>
        </w:tc>
        <w:tc>
          <w:tcPr>
            <w:tcW w:w="833" w:type="pct"/>
          </w:tcPr>
          <w:p w14:paraId="0C66460D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4A9A298D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1738F558" w14:textId="77777777" w:rsidR="005252ED" w:rsidRPr="00527FED" w:rsidRDefault="005252ED" w:rsidP="00CA13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7F28F2C1" w14:textId="77777777" w:rsidR="005252ED" w:rsidRDefault="005252ED" w:rsidP="00CA131F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A74D09" w14:paraId="4988D3A9" w14:textId="77777777" w:rsidTr="00CA1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4F2F1593" w14:textId="77777777" w:rsidR="005252ED" w:rsidRPr="00721EF1" w:rsidRDefault="005252ED" w:rsidP="00CA131F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bus_line_desc_3</w:t>
            </w:r>
          </w:p>
        </w:tc>
        <w:tc>
          <w:tcPr>
            <w:tcW w:w="833" w:type="pct"/>
          </w:tcPr>
          <w:p w14:paraId="5C5B786D" w14:textId="77777777" w:rsidR="005252ED" w:rsidRDefault="005252ED" w:rsidP="00CA131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business line</w:t>
            </w:r>
          </w:p>
        </w:tc>
        <w:tc>
          <w:tcPr>
            <w:tcW w:w="833" w:type="pct"/>
          </w:tcPr>
          <w:p w14:paraId="3C27C723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5D0F65E0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32C42C40" w14:textId="77777777" w:rsidR="005252ED" w:rsidRPr="00527FED" w:rsidRDefault="005252ED" w:rsidP="00CA1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2AE25FFA" w14:textId="77777777" w:rsidR="005252ED" w:rsidRDefault="005252ED" w:rsidP="00CA131F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00FAB146" w14:textId="77777777" w:rsidTr="00CA13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212CCC12" w14:textId="77777777" w:rsidR="005252ED" w:rsidRPr="00721EF1" w:rsidRDefault="005252ED" w:rsidP="00CA131F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bus_line_cod_4</w:t>
            </w:r>
          </w:p>
        </w:tc>
        <w:tc>
          <w:tcPr>
            <w:tcW w:w="833" w:type="pct"/>
          </w:tcPr>
          <w:p w14:paraId="4E9D8191" w14:textId="77777777" w:rsidR="005252ED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business line</w:t>
            </w:r>
          </w:p>
        </w:tc>
        <w:tc>
          <w:tcPr>
            <w:tcW w:w="833" w:type="pct"/>
          </w:tcPr>
          <w:p w14:paraId="0B8065E8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57D21AAB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32560476" w14:textId="77777777" w:rsidR="005252ED" w:rsidRPr="00527FED" w:rsidRDefault="005252ED" w:rsidP="00CA13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28F603C0" w14:textId="77777777" w:rsidR="005252ED" w:rsidRDefault="005252ED" w:rsidP="00CA131F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3118167F" w14:textId="77777777" w:rsidTr="00CA1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2C6F79B6" w14:textId="77777777" w:rsidR="005252ED" w:rsidRPr="00721EF1" w:rsidRDefault="005252ED" w:rsidP="00CA131F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bus_line_desc_4</w:t>
            </w:r>
          </w:p>
        </w:tc>
        <w:tc>
          <w:tcPr>
            <w:tcW w:w="833" w:type="pct"/>
          </w:tcPr>
          <w:p w14:paraId="4B9D0632" w14:textId="77777777" w:rsidR="005252ED" w:rsidRDefault="005252ED" w:rsidP="00CA131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business line</w:t>
            </w:r>
          </w:p>
        </w:tc>
        <w:tc>
          <w:tcPr>
            <w:tcW w:w="833" w:type="pct"/>
          </w:tcPr>
          <w:p w14:paraId="620391A7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3DF7A1F6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600D4297" w14:textId="77777777" w:rsidR="005252ED" w:rsidRPr="00527FED" w:rsidRDefault="005252ED" w:rsidP="00CA1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77C08E18" w14:textId="77777777" w:rsidR="005252ED" w:rsidRDefault="005252ED" w:rsidP="00CA131F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01D775F0" w14:textId="77777777" w:rsidTr="00CA13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0423CFA5" w14:textId="77777777" w:rsidR="005252ED" w:rsidRPr="00721EF1" w:rsidRDefault="005252ED" w:rsidP="00CA131F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bus_line_cod_5</w:t>
            </w:r>
          </w:p>
        </w:tc>
        <w:tc>
          <w:tcPr>
            <w:tcW w:w="833" w:type="pct"/>
          </w:tcPr>
          <w:p w14:paraId="6CE1A7AF" w14:textId="77777777" w:rsidR="005252ED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business line</w:t>
            </w:r>
          </w:p>
        </w:tc>
        <w:tc>
          <w:tcPr>
            <w:tcW w:w="833" w:type="pct"/>
          </w:tcPr>
          <w:p w14:paraId="27EACE00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75ED9F5A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3807393B" w14:textId="77777777" w:rsidR="005252ED" w:rsidRPr="00527FED" w:rsidRDefault="005252ED" w:rsidP="00CA13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082B57E4" w14:textId="77777777" w:rsidR="005252ED" w:rsidRDefault="005252ED" w:rsidP="00CA131F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4D425CD1" w14:textId="77777777" w:rsidTr="00CA1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41D41CD4" w14:textId="77777777" w:rsidR="005252ED" w:rsidRPr="00721EF1" w:rsidRDefault="005252ED" w:rsidP="00CA131F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bus_line_desc_5</w:t>
            </w:r>
          </w:p>
        </w:tc>
        <w:tc>
          <w:tcPr>
            <w:tcW w:w="833" w:type="pct"/>
          </w:tcPr>
          <w:p w14:paraId="0162C40B" w14:textId="77777777" w:rsidR="005252ED" w:rsidRDefault="005252ED" w:rsidP="00CA131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business line</w:t>
            </w:r>
          </w:p>
        </w:tc>
        <w:tc>
          <w:tcPr>
            <w:tcW w:w="833" w:type="pct"/>
          </w:tcPr>
          <w:p w14:paraId="45078801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4CF95612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1467CF54" w14:textId="77777777" w:rsidR="005252ED" w:rsidRPr="00527FED" w:rsidRDefault="005252ED" w:rsidP="00CA1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6D89745F" w14:textId="77777777" w:rsidR="005252ED" w:rsidRDefault="005252ED" w:rsidP="00CA131F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12A03593" w14:textId="77777777" w:rsidTr="00CA13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05EFA4F5" w14:textId="77777777" w:rsidR="005252ED" w:rsidRPr="00721EF1" w:rsidRDefault="005252ED" w:rsidP="00CA131F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serv_cod_1</w:t>
            </w:r>
          </w:p>
        </w:tc>
        <w:tc>
          <w:tcPr>
            <w:tcW w:w="833" w:type="pct"/>
          </w:tcPr>
          <w:p w14:paraId="5597F51D" w14:textId="77777777" w:rsidR="005252ED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service line</w:t>
            </w:r>
          </w:p>
        </w:tc>
        <w:tc>
          <w:tcPr>
            <w:tcW w:w="833" w:type="pct"/>
          </w:tcPr>
          <w:p w14:paraId="41A33685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2D6F761E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281322A9" w14:textId="77777777" w:rsidR="005252ED" w:rsidRPr="00527FED" w:rsidRDefault="005252ED" w:rsidP="00CA13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012564FF" w14:textId="77777777" w:rsidR="005252ED" w:rsidRDefault="005252ED" w:rsidP="00CA131F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297FF487" w14:textId="77777777" w:rsidTr="00CA1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2733FEF4" w14:textId="77777777" w:rsidR="005252ED" w:rsidRPr="00721EF1" w:rsidRDefault="005252ED" w:rsidP="00CA131F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serv_desc_1</w:t>
            </w:r>
          </w:p>
        </w:tc>
        <w:tc>
          <w:tcPr>
            <w:tcW w:w="833" w:type="pct"/>
          </w:tcPr>
          <w:p w14:paraId="10C89E9D" w14:textId="77777777" w:rsidR="005252ED" w:rsidRDefault="005252ED" w:rsidP="00CA131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service line</w:t>
            </w:r>
          </w:p>
        </w:tc>
        <w:tc>
          <w:tcPr>
            <w:tcW w:w="833" w:type="pct"/>
          </w:tcPr>
          <w:p w14:paraId="7B799F32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03DD4587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5AC10DC1" w14:textId="77777777" w:rsidR="005252ED" w:rsidRPr="00527FED" w:rsidRDefault="005252ED" w:rsidP="00CA1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3B398A6B" w14:textId="77777777" w:rsidR="005252ED" w:rsidRDefault="005252ED" w:rsidP="00CA131F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6EB092AF" w14:textId="77777777" w:rsidTr="00CA13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2CD4A7BA" w14:textId="77777777" w:rsidR="005252ED" w:rsidRPr="00721EF1" w:rsidRDefault="005252ED" w:rsidP="00CA131F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serv_cod_2</w:t>
            </w:r>
          </w:p>
        </w:tc>
        <w:tc>
          <w:tcPr>
            <w:tcW w:w="833" w:type="pct"/>
          </w:tcPr>
          <w:p w14:paraId="75334563" w14:textId="77777777" w:rsidR="005252ED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service line</w:t>
            </w:r>
          </w:p>
        </w:tc>
        <w:tc>
          <w:tcPr>
            <w:tcW w:w="833" w:type="pct"/>
          </w:tcPr>
          <w:p w14:paraId="4AF9D75B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6DC7A994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1FC185B5" w14:textId="77777777" w:rsidR="005252ED" w:rsidRPr="00527FED" w:rsidRDefault="005252ED" w:rsidP="00CA13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5E333CCE" w14:textId="77777777" w:rsidR="005252ED" w:rsidRDefault="005252ED" w:rsidP="00CA131F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0FBBC5F2" w14:textId="77777777" w:rsidTr="00CA1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06F83A57" w14:textId="77777777" w:rsidR="005252ED" w:rsidRPr="00721EF1" w:rsidRDefault="005252ED" w:rsidP="00CA131F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serv_desc_2</w:t>
            </w:r>
          </w:p>
        </w:tc>
        <w:tc>
          <w:tcPr>
            <w:tcW w:w="833" w:type="pct"/>
          </w:tcPr>
          <w:p w14:paraId="7BE2CB55" w14:textId="77777777" w:rsidR="005252ED" w:rsidRDefault="005252ED" w:rsidP="00CA131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service line</w:t>
            </w:r>
          </w:p>
        </w:tc>
        <w:tc>
          <w:tcPr>
            <w:tcW w:w="833" w:type="pct"/>
          </w:tcPr>
          <w:p w14:paraId="469F70C4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6DB5F6D4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78CB04DE" w14:textId="77777777" w:rsidR="005252ED" w:rsidRPr="00527FED" w:rsidRDefault="005252ED" w:rsidP="00CA1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1F86C18B" w14:textId="77777777" w:rsidR="005252ED" w:rsidRDefault="005252ED" w:rsidP="00CA131F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6CAEC2FF" w14:textId="77777777" w:rsidTr="00CA13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31A57D3A" w14:textId="77777777" w:rsidR="005252ED" w:rsidRPr="00721EF1" w:rsidRDefault="005252ED" w:rsidP="00CA131F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serv_cod_3</w:t>
            </w:r>
          </w:p>
        </w:tc>
        <w:tc>
          <w:tcPr>
            <w:tcW w:w="833" w:type="pct"/>
          </w:tcPr>
          <w:p w14:paraId="34C1E945" w14:textId="77777777" w:rsidR="005252ED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service line</w:t>
            </w:r>
          </w:p>
        </w:tc>
        <w:tc>
          <w:tcPr>
            <w:tcW w:w="833" w:type="pct"/>
          </w:tcPr>
          <w:p w14:paraId="0E1ED5AF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4FF85757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053B8A5D" w14:textId="77777777" w:rsidR="005252ED" w:rsidRPr="00527FED" w:rsidRDefault="005252ED" w:rsidP="00CA13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5837B886" w14:textId="77777777" w:rsidR="005252ED" w:rsidRDefault="005252ED" w:rsidP="00CA131F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438F04D6" w14:textId="77777777" w:rsidTr="00CA1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077B9412" w14:textId="77777777" w:rsidR="005252ED" w:rsidRPr="00721EF1" w:rsidRDefault="005252ED" w:rsidP="00CA131F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serv_desc_3</w:t>
            </w:r>
          </w:p>
        </w:tc>
        <w:tc>
          <w:tcPr>
            <w:tcW w:w="833" w:type="pct"/>
          </w:tcPr>
          <w:p w14:paraId="2AEC2B84" w14:textId="77777777" w:rsidR="005252ED" w:rsidRDefault="005252ED" w:rsidP="00CA131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service line</w:t>
            </w:r>
          </w:p>
        </w:tc>
        <w:tc>
          <w:tcPr>
            <w:tcW w:w="833" w:type="pct"/>
          </w:tcPr>
          <w:p w14:paraId="414E2A8A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6EC2C3D3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40DF71BC" w14:textId="77777777" w:rsidR="005252ED" w:rsidRPr="00527FED" w:rsidRDefault="005252ED" w:rsidP="00CA1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571B0B58" w14:textId="77777777" w:rsidR="005252ED" w:rsidRDefault="005252ED" w:rsidP="00CA131F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0CA4FA78" w14:textId="77777777" w:rsidTr="00CA13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60B965B9" w14:textId="77777777" w:rsidR="005252ED" w:rsidRPr="00721EF1" w:rsidRDefault="005252ED" w:rsidP="00CA131F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serv_cod_4</w:t>
            </w:r>
          </w:p>
        </w:tc>
        <w:tc>
          <w:tcPr>
            <w:tcW w:w="833" w:type="pct"/>
          </w:tcPr>
          <w:p w14:paraId="43805E32" w14:textId="77777777" w:rsidR="005252ED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service line</w:t>
            </w:r>
          </w:p>
        </w:tc>
        <w:tc>
          <w:tcPr>
            <w:tcW w:w="833" w:type="pct"/>
          </w:tcPr>
          <w:p w14:paraId="2EAA84E6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5EB93223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01C5469B" w14:textId="77777777" w:rsidR="005252ED" w:rsidRPr="00527FED" w:rsidRDefault="005252ED" w:rsidP="00CA13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08324C47" w14:textId="77777777" w:rsidR="005252ED" w:rsidRDefault="005252ED" w:rsidP="00CA131F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4B3F3801" w14:textId="77777777" w:rsidTr="00CA1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30297A51" w14:textId="77777777" w:rsidR="005252ED" w:rsidRPr="00721EF1" w:rsidRDefault="005252ED" w:rsidP="00CA131F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serv_desc_4</w:t>
            </w:r>
          </w:p>
        </w:tc>
        <w:tc>
          <w:tcPr>
            <w:tcW w:w="833" w:type="pct"/>
          </w:tcPr>
          <w:p w14:paraId="424650DE" w14:textId="77777777" w:rsidR="005252ED" w:rsidRDefault="005252ED" w:rsidP="00CA131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service line</w:t>
            </w:r>
          </w:p>
        </w:tc>
        <w:tc>
          <w:tcPr>
            <w:tcW w:w="833" w:type="pct"/>
          </w:tcPr>
          <w:p w14:paraId="1E99269F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746B70A9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58CDE77F" w14:textId="77777777" w:rsidR="005252ED" w:rsidRPr="00527FED" w:rsidRDefault="005252ED" w:rsidP="00CA1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6E36E6C0" w14:textId="77777777" w:rsidR="005252ED" w:rsidRDefault="005252ED" w:rsidP="00CA131F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375CE86A" w14:textId="77777777" w:rsidTr="00CA13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535459B3" w14:textId="77777777" w:rsidR="005252ED" w:rsidRPr="00721EF1" w:rsidRDefault="005252ED" w:rsidP="00CA131F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serv_cod_5</w:t>
            </w:r>
          </w:p>
        </w:tc>
        <w:tc>
          <w:tcPr>
            <w:tcW w:w="833" w:type="pct"/>
          </w:tcPr>
          <w:p w14:paraId="660211F9" w14:textId="77777777" w:rsidR="005252ED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service line</w:t>
            </w:r>
          </w:p>
        </w:tc>
        <w:tc>
          <w:tcPr>
            <w:tcW w:w="833" w:type="pct"/>
          </w:tcPr>
          <w:p w14:paraId="78787783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408DD8AC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1CBE1089" w14:textId="77777777" w:rsidR="005252ED" w:rsidRPr="00527FED" w:rsidRDefault="005252ED" w:rsidP="00CA13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428D0746" w14:textId="77777777" w:rsidR="005252ED" w:rsidRDefault="005252ED" w:rsidP="00CA131F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3D6B9A03" w14:textId="77777777" w:rsidTr="00CA1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024CF823" w14:textId="77777777" w:rsidR="005252ED" w:rsidRPr="00721EF1" w:rsidRDefault="005252ED" w:rsidP="00CA131F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serv_desc_5</w:t>
            </w:r>
          </w:p>
        </w:tc>
        <w:tc>
          <w:tcPr>
            <w:tcW w:w="833" w:type="pct"/>
          </w:tcPr>
          <w:p w14:paraId="5DD81115" w14:textId="77777777" w:rsidR="005252ED" w:rsidRDefault="005252ED" w:rsidP="00CA131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service line</w:t>
            </w:r>
          </w:p>
        </w:tc>
        <w:tc>
          <w:tcPr>
            <w:tcW w:w="833" w:type="pct"/>
          </w:tcPr>
          <w:p w14:paraId="45143F94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34D7DF4B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589E0182" w14:textId="77777777" w:rsidR="005252ED" w:rsidRPr="00527FED" w:rsidRDefault="005252ED" w:rsidP="00CA1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40ACBA15" w14:textId="77777777" w:rsidR="005252ED" w:rsidRDefault="005252ED" w:rsidP="00CA131F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7D3AC5E3" w14:textId="77777777" w:rsidTr="00CA13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64002B85" w14:textId="77777777" w:rsidR="005252ED" w:rsidRPr="00721EF1" w:rsidRDefault="005252ED" w:rsidP="00CA131F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staff_cod_1</w:t>
            </w:r>
          </w:p>
        </w:tc>
        <w:tc>
          <w:tcPr>
            <w:tcW w:w="833" w:type="pct"/>
          </w:tcPr>
          <w:p w14:paraId="759283A0" w14:textId="77777777" w:rsidR="005252ED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staff line</w:t>
            </w:r>
          </w:p>
        </w:tc>
        <w:tc>
          <w:tcPr>
            <w:tcW w:w="833" w:type="pct"/>
          </w:tcPr>
          <w:p w14:paraId="10D08A10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2B4D41E2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4DE54C2C" w14:textId="77777777" w:rsidR="005252ED" w:rsidRPr="00527FED" w:rsidRDefault="005252ED" w:rsidP="00CA13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70A8225A" w14:textId="77777777" w:rsidR="005252ED" w:rsidRDefault="005252ED" w:rsidP="00CA131F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4A94B5A2" w14:textId="77777777" w:rsidTr="00CA1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52C68495" w14:textId="77777777" w:rsidR="005252ED" w:rsidRPr="00721EF1" w:rsidRDefault="005252ED" w:rsidP="00CA131F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staff_desc_1</w:t>
            </w:r>
          </w:p>
        </w:tc>
        <w:tc>
          <w:tcPr>
            <w:tcW w:w="833" w:type="pct"/>
          </w:tcPr>
          <w:p w14:paraId="24D9305B" w14:textId="77777777" w:rsidR="005252ED" w:rsidRDefault="005252ED" w:rsidP="00CA131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staff line</w:t>
            </w:r>
          </w:p>
        </w:tc>
        <w:tc>
          <w:tcPr>
            <w:tcW w:w="833" w:type="pct"/>
          </w:tcPr>
          <w:p w14:paraId="3B20DFF0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773BBB99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4998CC60" w14:textId="77777777" w:rsidR="005252ED" w:rsidRPr="00527FED" w:rsidRDefault="005252ED" w:rsidP="00CA1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05E55905" w14:textId="77777777" w:rsidR="005252ED" w:rsidRDefault="005252ED" w:rsidP="00CA131F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64C162A2" w14:textId="77777777" w:rsidTr="00CA13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4608F71F" w14:textId="77777777" w:rsidR="005252ED" w:rsidRPr="00721EF1" w:rsidRDefault="005252ED" w:rsidP="00CA131F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staff_cod_2</w:t>
            </w:r>
          </w:p>
        </w:tc>
        <w:tc>
          <w:tcPr>
            <w:tcW w:w="833" w:type="pct"/>
          </w:tcPr>
          <w:p w14:paraId="60FD2FFC" w14:textId="77777777" w:rsidR="005252ED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staff line</w:t>
            </w:r>
          </w:p>
        </w:tc>
        <w:tc>
          <w:tcPr>
            <w:tcW w:w="833" w:type="pct"/>
          </w:tcPr>
          <w:p w14:paraId="6C26BA93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24D0860D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6EB362E2" w14:textId="77777777" w:rsidR="005252ED" w:rsidRPr="00527FED" w:rsidRDefault="005252ED" w:rsidP="00CA13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72E560D9" w14:textId="77777777" w:rsidR="005252ED" w:rsidRDefault="005252ED" w:rsidP="00CA131F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5DE6B0F6" w14:textId="77777777" w:rsidTr="00CA1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69F1E027" w14:textId="77777777" w:rsidR="005252ED" w:rsidRPr="00721EF1" w:rsidRDefault="005252ED" w:rsidP="00CA131F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staff_desc_2</w:t>
            </w:r>
          </w:p>
        </w:tc>
        <w:tc>
          <w:tcPr>
            <w:tcW w:w="833" w:type="pct"/>
          </w:tcPr>
          <w:p w14:paraId="7F31294E" w14:textId="77777777" w:rsidR="005252ED" w:rsidRDefault="005252ED" w:rsidP="00CA131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staff line</w:t>
            </w:r>
          </w:p>
        </w:tc>
        <w:tc>
          <w:tcPr>
            <w:tcW w:w="833" w:type="pct"/>
          </w:tcPr>
          <w:p w14:paraId="1C0AA02E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5EAFCE84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19927493" w14:textId="77777777" w:rsidR="005252ED" w:rsidRPr="00527FED" w:rsidRDefault="005252ED" w:rsidP="00CA1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228EDDFB" w14:textId="77777777" w:rsidR="005252ED" w:rsidRDefault="005252ED" w:rsidP="00CA131F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4CD10DE5" w14:textId="77777777" w:rsidTr="00CA13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761FB1D8" w14:textId="77777777" w:rsidR="005252ED" w:rsidRPr="00721EF1" w:rsidRDefault="005252ED" w:rsidP="00CA131F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staff_cod_3</w:t>
            </w:r>
          </w:p>
        </w:tc>
        <w:tc>
          <w:tcPr>
            <w:tcW w:w="833" w:type="pct"/>
          </w:tcPr>
          <w:p w14:paraId="38F69B90" w14:textId="77777777" w:rsidR="005252ED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staff line</w:t>
            </w:r>
          </w:p>
        </w:tc>
        <w:tc>
          <w:tcPr>
            <w:tcW w:w="833" w:type="pct"/>
          </w:tcPr>
          <w:p w14:paraId="67BAB2F6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0070646F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72C99A5D" w14:textId="77777777" w:rsidR="005252ED" w:rsidRPr="00527FED" w:rsidRDefault="005252ED" w:rsidP="00CA13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3B33C9CA" w14:textId="77777777" w:rsidR="005252ED" w:rsidRDefault="005252ED" w:rsidP="00CA131F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0E867200" w14:textId="77777777" w:rsidTr="00CA1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0B0ED6EC" w14:textId="77777777" w:rsidR="005252ED" w:rsidRPr="00721EF1" w:rsidRDefault="005252ED" w:rsidP="00CA131F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staff_desc_3</w:t>
            </w:r>
          </w:p>
        </w:tc>
        <w:tc>
          <w:tcPr>
            <w:tcW w:w="833" w:type="pct"/>
          </w:tcPr>
          <w:p w14:paraId="5357CF36" w14:textId="77777777" w:rsidR="005252ED" w:rsidRDefault="005252ED" w:rsidP="00CA131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staff line</w:t>
            </w:r>
          </w:p>
        </w:tc>
        <w:tc>
          <w:tcPr>
            <w:tcW w:w="833" w:type="pct"/>
          </w:tcPr>
          <w:p w14:paraId="6AB51C49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410B1C46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624877A7" w14:textId="77777777" w:rsidR="005252ED" w:rsidRPr="00527FED" w:rsidRDefault="005252ED" w:rsidP="00CA1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112333C9" w14:textId="77777777" w:rsidR="005252ED" w:rsidRDefault="005252ED" w:rsidP="00CA131F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7B8C0FF9" w14:textId="77777777" w:rsidTr="00CA13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56D02485" w14:textId="77777777" w:rsidR="005252ED" w:rsidRPr="00721EF1" w:rsidRDefault="005252ED" w:rsidP="00CA131F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staff_cod_4</w:t>
            </w:r>
          </w:p>
        </w:tc>
        <w:tc>
          <w:tcPr>
            <w:tcW w:w="833" w:type="pct"/>
          </w:tcPr>
          <w:p w14:paraId="0A15D6D7" w14:textId="77777777" w:rsidR="005252ED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staff line</w:t>
            </w:r>
          </w:p>
        </w:tc>
        <w:tc>
          <w:tcPr>
            <w:tcW w:w="833" w:type="pct"/>
          </w:tcPr>
          <w:p w14:paraId="02DFA564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58D8920B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076789FE" w14:textId="77777777" w:rsidR="005252ED" w:rsidRPr="00527FED" w:rsidRDefault="005252ED" w:rsidP="00CA13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2A257F29" w14:textId="77777777" w:rsidR="005252ED" w:rsidRDefault="005252ED" w:rsidP="00CA131F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7FBB21F5" w14:textId="77777777" w:rsidTr="00CA1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474DB99E" w14:textId="77777777" w:rsidR="005252ED" w:rsidRPr="00721EF1" w:rsidRDefault="005252ED" w:rsidP="00CA131F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staff_desc_4</w:t>
            </w:r>
          </w:p>
        </w:tc>
        <w:tc>
          <w:tcPr>
            <w:tcW w:w="833" w:type="pct"/>
          </w:tcPr>
          <w:p w14:paraId="0BD6CD79" w14:textId="77777777" w:rsidR="005252ED" w:rsidRDefault="005252ED" w:rsidP="00CA131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staff line</w:t>
            </w:r>
          </w:p>
        </w:tc>
        <w:tc>
          <w:tcPr>
            <w:tcW w:w="833" w:type="pct"/>
          </w:tcPr>
          <w:p w14:paraId="4A956416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602D849F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4D459F6D" w14:textId="77777777" w:rsidR="005252ED" w:rsidRPr="00527FED" w:rsidRDefault="005252ED" w:rsidP="00CA1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0302065F" w14:textId="77777777" w:rsidR="005252ED" w:rsidRDefault="005252ED" w:rsidP="00CA131F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72EBBF5C" w14:textId="77777777" w:rsidTr="00CA13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49129DBB" w14:textId="77777777" w:rsidR="005252ED" w:rsidRPr="00721EF1" w:rsidRDefault="005252ED" w:rsidP="00CA131F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staff_cod_5</w:t>
            </w:r>
          </w:p>
        </w:tc>
        <w:tc>
          <w:tcPr>
            <w:tcW w:w="833" w:type="pct"/>
          </w:tcPr>
          <w:p w14:paraId="6A39E4B9" w14:textId="77777777" w:rsidR="005252ED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staff line</w:t>
            </w:r>
          </w:p>
        </w:tc>
        <w:tc>
          <w:tcPr>
            <w:tcW w:w="833" w:type="pct"/>
          </w:tcPr>
          <w:p w14:paraId="4A088C96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4506283D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18428C85" w14:textId="77777777" w:rsidR="005252ED" w:rsidRPr="00527FED" w:rsidRDefault="005252ED" w:rsidP="00CA13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4C15946C" w14:textId="77777777" w:rsidR="005252ED" w:rsidRDefault="005252ED" w:rsidP="00CA131F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404282F1" w14:textId="77777777" w:rsidTr="00CA1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59191B3D" w14:textId="77777777" w:rsidR="005252ED" w:rsidRPr="00721EF1" w:rsidRDefault="005252ED" w:rsidP="00CA131F">
            <w:pPr>
              <w:rPr>
                <w:lang w:val="en-US" w:eastAsia="en-US"/>
              </w:rPr>
            </w:pPr>
            <w:r w:rsidRPr="00721EF1">
              <w:rPr>
                <w:lang w:val="en-US" w:eastAsia="en-US"/>
              </w:rPr>
              <w:t>staff_desc_5</w:t>
            </w:r>
          </w:p>
        </w:tc>
        <w:tc>
          <w:tcPr>
            <w:tcW w:w="833" w:type="pct"/>
          </w:tcPr>
          <w:p w14:paraId="3336E5E0" w14:textId="77777777" w:rsidR="005252ED" w:rsidRDefault="005252ED" w:rsidP="00CA131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staff line</w:t>
            </w:r>
          </w:p>
        </w:tc>
        <w:tc>
          <w:tcPr>
            <w:tcW w:w="833" w:type="pct"/>
          </w:tcPr>
          <w:p w14:paraId="5C1D9FBC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7785D592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645F3FEB" w14:textId="77777777" w:rsidR="005252ED" w:rsidRPr="00527FED" w:rsidRDefault="005252ED" w:rsidP="00CA1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3523FA35" w14:textId="77777777" w:rsidR="005252ED" w:rsidRDefault="005252ED" w:rsidP="00CA131F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3D82BA36" w14:textId="77777777" w:rsidTr="00CA13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52A64086" w14:textId="77777777" w:rsidR="005252ED" w:rsidRPr="00721EF1" w:rsidRDefault="005252ED" w:rsidP="00CA131F">
            <w:pPr>
              <w:rPr>
                <w:lang w:val="en-US" w:eastAsia="en-US"/>
              </w:rPr>
            </w:pPr>
            <w:proofErr w:type="spellStart"/>
            <w:r w:rsidRPr="00721EF1">
              <w:rPr>
                <w:lang w:val="en-US" w:eastAsia="en-US"/>
              </w:rPr>
              <w:t>pred_attr_loc</w:t>
            </w:r>
            <w:proofErr w:type="spellEnd"/>
          </w:p>
        </w:tc>
        <w:tc>
          <w:tcPr>
            <w:tcW w:w="833" w:type="pct"/>
          </w:tcPr>
          <w:p w14:paraId="4F0640E0" w14:textId="77777777" w:rsidR="005252ED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-</w:t>
            </w:r>
          </w:p>
        </w:tc>
        <w:tc>
          <w:tcPr>
            <w:tcW w:w="833" w:type="pct"/>
          </w:tcPr>
          <w:p w14:paraId="3DF3B64E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49A59B83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714BCDDF" w14:textId="77777777" w:rsidR="005252ED" w:rsidRPr="00527FED" w:rsidRDefault="005252ED" w:rsidP="00CA13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0425E9B0" w14:textId="77777777" w:rsidR="005252ED" w:rsidRDefault="005252ED" w:rsidP="00CA131F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6350A425" w14:textId="77777777" w:rsidTr="00CA1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5B2E8913" w14:textId="77777777" w:rsidR="005252ED" w:rsidRPr="00721EF1" w:rsidRDefault="005252ED" w:rsidP="00CA131F">
            <w:pPr>
              <w:rPr>
                <w:lang w:val="en-US" w:eastAsia="en-US"/>
              </w:rPr>
            </w:pPr>
            <w:proofErr w:type="spellStart"/>
            <w:r w:rsidRPr="00721EF1">
              <w:rPr>
                <w:lang w:val="en-US" w:eastAsia="en-US"/>
              </w:rPr>
              <w:t>pred_attr_desc_loc</w:t>
            </w:r>
            <w:proofErr w:type="spellEnd"/>
          </w:p>
        </w:tc>
        <w:tc>
          <w:tcPr>
            <w:tcW w:w="833" w:type="pct"/>
          </w:tcPr>
          <w:p w14:paraId="234D877A" w14:textId="77777777" w:rsidR="005252ED" w:rsidRDefault="005252ED" w:rsidP="00CA131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-</w:t>
            </w:r>
          </w:p>
        </w:tc>
        <w:tc>
          <w:tcPr>
            <w:tcW w:w="833" w:type="pct"/>
          </w:tcPr>
          <w:p w14:paraId="70532A89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4193B418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5A70CCF7" w14:textId="77777777" w:rsidR="005252ED" w:rsidRPr="00527FED" w:rsidRDefault="005252ED" w:rsidP="00CA1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34740E2D" w14:textId="77777777" w:rsidR="005252ED" w:rsidRDefault="005252ED" w:rsidP="00CA131F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631AC3A5" w14:textId="77777777" w:rsidTr="00CA13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27B60A71" w14:textId="77777777" w:rsidR="005252ED" w:rsidRPr="00721EF1" w:rsidRDefault="005252ED" w:rsidP="00CA131F">
            <w:pPr>
              <w:rPr>
                <w:lang w:val="en-US" w:eastAsia="en-US"/>
              </w:rPr>
            </w:pPr>
            <w:proofErr w:type="spellStart"/>
            <w:r w:rsidRPr="00721EF1">
              <w:rPr>
                <w:lang w:val="en-US" w:eastAsia="en-US"/>
              </w:rPr>
              <w:t>attr_prev_cod_loc</w:t>
            </w:r>
            <w:proofErr w:type="spellEnd"/>
          </w:p>
        </w:tc>
        <w:tc>
          <w:tcPr>
            <w:tcW w:w="833" w:type="pct"/>
          </w:tcPr>
          <w:p w14:paraId="0DBB5337" w14:textId="77777777" w:rsidR="005252ED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Local prevalent attribute</w:t>
            </w:r>
          </w:p>
        </w:tc>
        <w:tc>
          <w:tcPr>
            <w:tcW w:w="833" w:type="pct"/>
          </w:tcPr>
          <w:p w14:paraId="6674275D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11171871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3E1171FB" w14:textId="77777777" w:rsidR="005252ED" w:rsidRPr="00527FED" w:rsidRDefault="005252ED" w:rsidP="00CA13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3E4E763C" w14:textId="77777777" w:rsidR="005252ED" w:rsidRDefault="005252ED" w:rsidP="00CA131F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7A249157" w14:textId="77777777" w:rsidTr="00CA1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14D087B5" w14:textId="77777777" w:rsidR="005252ED" w:rsidRPr="00721EF1" w:rsidRDefault="005252ED" w:rsidP="00CA131F">
            <w:pPr>
              <w:rPr>
                <w:lang w:val="en-US" w:eastAsia="en-US"/>
              </w:rPr>
            </w:pPr>
            <w:proofErr w:type="spellStart"/>
            <w:r w:rsidRPr="00721EF1">
              <w:rPr>
                <w:lang w:val="en-US" w:eastAsia="en-US"/>
              </w:rPr>
              <w:t>attr_prev_desc_loc</w:t>
            </w:r>
            <w:proofErr w:type="spellEnd"/>
          </w:p>
        </w:tc>
        <w:tc>
          <w:tcPr>
            <w:tcW w:w="833" w:type="pct"/>
          </w:tcPr>
          <w:p w14:paraId="1EF2DA69" w14:textId="77777777" w:rsidR="005252ED" w:rsidRDefault="005252ED" w:rsidP="00CA131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Local prevalent attribute description</w:t>
            </w:r>
          </w:p>
        </w:tc>
        <w:tc>
          <w:tcPr>
            <w:tcW w:w="833" w:type="pct"/>
          </w:tcPr>
          <w:p w14:paraId="65B1B5B3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6D947FC6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74F6B069" w14:textId="77777777" w:rsidR="005252ED" w:rsidRPr="00527FED" w:rsidRDefault="005252ED" w:rsidP="00CA1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36DA921F" w14:textId="77777777" w:rsidR="005252ED" w:rsidRDefault="005252ED" w:rsidP="00CA131F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1CFAC015" w14:textId="77777777" w:rsidTr="00CA13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67E8ADE4" w14:textId="77777777" w:rsidR="005252ED" w:rsidRPr="00721EF1" w:rsidRDefault="005252ED" w:rsidP="00CA131F">
            <w:pPr>
              <w:rPr>
                <w:lang w:val="en-US" w:eastAsia="en-US"/>
              </w:rPr>
            </w:pPr>
            <w:proofErr w:type="spellStart"/>
            <w:r w:rsidRPr="00721EF1">
              <w:rPr>
                <w:lang w:val="en-US" w:eastAsia="en-US"/>
              </w:rPr>
              <w:t>perimeter_loc</w:t>
            </w:r>
            <w:proofErr w:type="spellEnd"/>
          </w:p>
        </w:tc>
        <w:tc>
          <w:tcPr>
            <w:tcW w:w="833" w:type="pct"/>
          </w:tcPr>
          <w:p w14:paraId="6463E442" w14:textId="77777777" w:rsidR="005252ED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Local perimeter code</w:t>
            </w:r>
          </w:p>
        </w:tc>
        <w:tc>
          <w:tcPr>
            <w:tcW w:w="833" w:type="pct"/>
          </w:tcPr>
          <w:p w14:paraId="6738AF69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04AE3D85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2B7AB9C9" w14:textId="77777777" w:rsidR="005252ED" w:rsidRPr="00527FED" w:rsidRDefault="005252ED" w:rsidP="00CA13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1E361CC7" w14:textId="77777777" w:rsidR="005252ED" w:rsidRDefault="005252ED" w:rsidP="00CA131F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79214BF8" w14:textId="77777777" w:rsidTr="00CA1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5AA7AB89" w14:textId="77777777" w:rsidR="005252ED" w:rsidRPr="00721EF1" w:rsidRDefault="005252ED" w:rsidP="00CA131F">
            <w:pPr>
              <w:rPr>
                <w:lang w:val="en-US" w:eastAsia="en-US"/>
              </w:rPr>
            </w:pPr>
            <w:proofErr w:type="spellStart"/>
            <w:r w:rsidRPr="00721EF1">
              <w:rPr>
                <w:lang w:val="en-US" w:eastAsia="en-US"/>
              </w:rPr>
              <w:t>perimeter_desc_loc</w:t>
            </w:r>
            <w:proofErr w:type="spellEnd"/>
          </w:p>
        </w:tc>
        <w:tc>
          <w:tcPr>
            <w:tcW w:w="833" w:type="pct"/>
          </w:tcPr>
          <w:p w14:paraId="6D6C92AA" w14:textId="77777777" w:rsidR="005252ED" w:rsidRDefault="005252ED" w:rsidP="00CA131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Local perimeter description</w:t>
            </w:r>
          </w:p>
        </w:tc>
        <w:tc>
          <w:tcPr>
            <w:tcW w:w="833" w:type="pct"/>
          </w:tcPr>
          <w:p w14:paraId="7943732C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2BA66316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2933FF76" w14:textId="77777777" w:rsidR="005252ED" w:rsidRPr="00527FED" w:rsidRDefault="005252ED" w:rsidP="00CA1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4ADC1BBF" w14:textId="77777777" w:rsidR="005252ED" w:rsidRDefault="005252ED" w:rsidP="00CA131F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1F04C652" w14:textId="77777777" w:rsidTr="00CA13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0D6C6447" w14:textId="77777777" w:rsidR="005252ED" w:rsidRPr="00721EF1" w:rsidRDefault="005252ED" w:rsidP="00CA131F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bus_line_cod_1_loc</w:t>
            </w:r>
          </w:p>
        </w:tc>
        <w:tc>
          <w:tcPr>
            <w:tcW w:w="833" w:type="pct"/>
          </w:tcPr>
          <w:p w14:paraId="124FC2F3" w14:textId="77777777" w:rsidR="005252ED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local business line</w:t>
            </w:r>
          </w:p>
        </w:tc>
        <w:tc>
          <w:tcPr>
            <w:tcW w:w="833" w:type="pct"/>
          </w:tcPr>
          <w:p w14:paraId="18F69EE0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4839AC80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679B7C05" w14:textId="77777777" w:rsidR="005252ED" w:rsidRPr="00527FED" w:rsidRDefault="005252ED" w:rsidP="00CA13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52F1BDA2" w14:textId="77777777" w:rsidR="005252ED" w:rsidRDefault="005252ED" w:rsidP="00CA131F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5F50F262" w14:textId="77777777" w:rsidTr="00CA1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153902CC" w14:textId="77777777" w:rsidR="005252ED" w:rsidRPr="00721EF1" w:rsidRDefault="005252ED" w:rsidP="00CA131F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bus_line_desc_1_loc</w:t>
            </w:r>
          </w:p>
        </w:tc>
        <w:tc>
          <w:tcPr>
            <w:tcW w:w="833" w:type="pct"/>
          </w:tcPr>
          <w:p w14:paraId="472CF8C4" w14:textId="77777777" w:rsidR="005252ED" w:rsidRDefault="005252ED" w:rsidP="00CA131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local business line</w:t>
            </w:r>
          </w:p>
        </w:tc>
        <w:tc>
          <w:tcPr>
            <w:tcW w:w="833" w:type="pct"/>
          </w:tcPr>
          <w:p w14:paraId="23505AEF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5CBD5398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663CE713" w14:textId="77777777" w:rsidR="005252ED" w:rsidRPr="00527FED" w:rsidRDefault="005252ED" w:rsidP="00CA1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4979C394" w14:textId="77777777" w:rsidR="005252ED" w:rsidRDefault="005252ED" w:rsidP="00CA131F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28F45890" w14:textId="77777777" w:rsidTr="00CA13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3F6F8FD7" w14:textId="77777777" w:rsidR="005252ED" w:rsidRPr="00721EF1" w:rsidRDefault="005252ED" w:rsidP="00CA131F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bus_line_cod_2_loc</w:t>
            </w:r>
          </w:p>
        </w:tc>
        <w:tc>
          <w:tcPr>
            <w:tcW w:w="833" w:type="pct"/>
          </w:tcPr>
          <w:p w14:paraId="35EDF6B6" w14:textId="77777777" w:rsidR="005252ED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local business line</w:t>
            </w:r>
          </w:p>
        </w:tc>
        <w:tc>
          <w:tcPr>
            <w:tcW w:w="833" w:type="pct"/>
          </w:tcPr>
          <w:p w14:paraId="051E6229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79A881A7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5082DDCD" w14:textId="77777777" w:rsidR="005252ED" w:rsidRPr="00527FED" w:rsidRDefault="005252ED" w:rsidP="00CA13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4783DE4F" w14:textId="77777777" w:rsidR="005252ED" w:rsidRDefault="005252ED" w:rsidP="00CA131F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665719A6" w14:textId="77777777" w:rsidTr="00CA1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40F65A50" w14:textId="77777777" w:rsidR="005252ED" w:rsidRPr="00721EF1" w:rsidRDefault="005252ED" w:rsidP="00CA131F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bus_line_desc_2_loc</w:t>
            </w:r>
          </w:p>
        </w:tc>
        <w:tc>
          <w:tcPr>
            <w:tcW w:w="833" w:type="pct"/>
          </w:tcPr>
          <w:p w14:paraId="45F38C46" w14:textId="77777777" w:rsidR="005252ED" w:rsidRDefault="005252ED" w:rsidP="00CA131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local business line</w:t>
            </w:r>
          </w:p>
        </w:tc>
        <w:tc>
          <w:tcPr>
            <w:tcW w:w="833" w:type="pct"/>
          </w:tcPr>
          <w:p w14:paraId="2B5931C6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17D73254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35B2793D" w14:textId="77777777" w:rsidR="005252ED" w:rsidRPr="00527FED" w:rsidRDefault="005252ED" w:rsidP="00CA1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1AE1DFE5" w14:textId="77777777" w:rsidR="005252ED" w:rsidRDefault="005252ED" w:rsidP="00CA131F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31A3B0FB" w14:textId="77777777" w:rsidTr="00CA13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367FDDC1" w14:textId="77777777" w:rsidR="005252ED" w:rsidRPr="00721EF1" w:rsidRDefault="005252ED" w:rsidP="00CA131F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bus_line_cod_3_loc</w:t>
            </w:r>
          </w:p>
        </w:tc>
        <w:tc>
          <w:tcPr>
            <w:tcW w:w="833" w:type="pct"/>
          </w:tcPr>
          <w:p w14:paraId="626B16E5" w14:textId="77777777" w:rsidR="005252ED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local business line</w:t>
            </w:r>
          </w:p>
        </w:tc>
        <w:tc>
          <w:tcPr>
            <w:tcW w:w="833" w:type="pct"/>
          </w:tcPr>
          <w:p w14:paraId="415A2A9B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3B2146DD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06A85BDD" w14:textId="77777777" w:rsidR="005252ED" w:rsidRPr="00527FED" w:rsidRDefault="005252ED" w:rsidP="00CA13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03D8DD05" w14:textId="77777777" w:rsidR="005252ED" w:rsidRDefault="005252ED" w:rsidP="00CA131F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3F8947B0" w14:textId="77777777" w:rsidTr="00CA1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6FC94E72" w14:textId="77777777" w:rsidR="005252ED" w:rsidRPr="00721EF1" w:rsidRDefault="005252ED" w:rsidP="00CA131F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bus_line_desc_3_loc</w:t>
            </w:r>
          </w:p>
        </w:tc>
        <w:tc>
          <w:tcPr>
            <w:tcW w:w="833" w:type="pct"/>
          </w:tcPr>
          <w:p w14:paraId="18D34D46" w14:textId="77777777" w:rsidR="005252ED" w:rsidRDefault="005252ED" w:rsidP="00CA131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local business line</w:t>
            </w:r>
          </w:p>
        </w:tc>
        <w:tc>
          <w:tcPr>
            <w:tcW w:w="833" w:type="pct"/>
          </w:tcPr>
          <w:p w14:paraId="7D483298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55C9EBF3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3E6DB77F" w14:textId="77777777" w:rsidR="005252ED" w:rsidRPr="00527FED" w:rsidRDefault="005252ED" w:rsidP="00CA1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12256466" w14:textId="77777777" w:rsidR="005252ED" w:rsidRDefault="005252ED" w:rsidP="00CA131F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21450839" w14:textId="77777777" w:rsidTr="00CA13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10901257" w14:textId="77777777" w:rsidR="005252ED" w:rsidRPr="00721EF1" w:rsidRDefault="005252ED" w:rsidP="00CA131F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bus_line_cod_4_loc</w:t>
            </w:r>
          </w:p>
        </w:tc>
        <w:tc>
          <w:tcPr>
            <w:tcW w:w="833" w:type="pct"/>
          </w:tcPr>
          <w:p w14:paraId="021C6090" w14:textId="77777777" w:rsidR="005252ED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local business line</w:t>
            </w:r>
          </w:p>
        </w:tc>
        <w:tc>
          <w:tcPr>
            <w:tcW w:w="833" w:type="pct"/>
          </w:tcPr>
          <w:p w14:paraId="15B11655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45B28031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6BECA2F4" w14:textId="77777777" w:rsidR="005252ED" w:rsidRPr="00527FED" w:rsidRDefault="005252ED" w:rsidP="00CA13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70344B98" w14:textId="77777777" w:rsidR="005252ED" w:rsidRDefault="005252ED" w:rsidP="00CA131F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78D6259B" w14:textId="77777777" w:rsidTr="00CA1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70592BE0" w14:textId="77777777" w:rsidR="005252ED" w:rsidRPr="00721EF1" w:rsidRDefault="005252ED" w:rsidP="00CA131F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bus_line_desc_4_loc</w:t>
            </w:r>
          </w:p>
        </w:tc>
        <w:tc>
          <w:tcPr>
            <w:tcW w:w="833" w:type="pct"/>
          </w:tcPr>
          <w:p w14:paraId="27F520EB" w14:textId="77777777" w:rsidR="005252ED" w:rsidRDefault="005252ED" w:rsidP="00CA131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local business line</w:t>
            </w:r>
          </w:p>
        </w:tc>
        <w:tc>
          <w:tcPr>
            <w:tcW w:w="833" w:type="pct"/>
          </w:tcPr>
          <w:p w14:paraId="01FCAA9F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552A41AB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512627E5" w14:textId="77777777" w:rsidR="005252ED" w:rsidRPr="00527FED" w:rsidRDefault="005252ED" w:rsidP="00CA1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3FD566D1" w14:textId="77777777" w:rsidR="005252ED" w:rsidRDefault="005252ED" w:rsidP="00CA131F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0E43F514" w14:textId="77777777" w:rsidTr="00CA13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4A6DA8AA" w14:textId="77777777" w:rsidR="005252ED" w:rsidRPr="00721EF1" w:rsidRDefault="005252ED" w:rsidP="00CA131F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bus_line_cod_5_loc</w:t>
            </w:r>
          </w:p>
        </w:tc>
        <w:tc>
          <w:tcPr>
            <w:tcW w:w="833" w:type="pct"/>
          </w:tcPr>
          <w:p w14:paraId="6BEC5740" w14:textId="77777777" w:rsidR="005252ED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local business line</w:t>
            </w:r>
          </w:p>
        </w:tc>
        <w:tc>
          <w:tcPr>
            <w:tcW w:w="833" w:type="pct"/>
          </w:tcPr>
          <w:p w14:paraId="64DC15C1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6A3B6F58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052B61D5" w14:textId="77777777" w:rsidR="005252ED" w:rsidRPr="00527FED" w:rsidRDefault="005252ED" w:rsidP="00CA13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6C54DA34" w14:textId="77777777" w:rsidR="005252ED" w:rsidRDefault="005252ED" w:rsidP="00CA131F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085D61CF" w14:textId="77777777" w:rsidTr="00CA1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601DC13A" w14:textId="77777777" w:rsidR="005252ED" w:rsidRPr="00721EF1" w:rsidRDefault="005252ED" w:rsidP="00CA131F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bus_line_desc_5_loc</w:t>
            </w:r>
          </w:p>
        </w:tc>
        <w:tc>
          <w:tcPr>
            <w:tcW w:w="833" w:type="pct"/>
          </w:tcPr>
          <w:p w14:paraId="708ABA6A" w14:textId="77777777" w:rsidR="005252ED" w:rsidRDefault="005252ED" w:rsidP="00CA131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local business line</w:t>
            </w:r>
          </w:p>
        </w:tc>
        <w:tc>
          <w:tcPr>
            <w:tcW w:w="833" w:type="pct"/>
          </w:tcPr>
          <w:p w14:paraId="151E6760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4A7092E2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5BBFCD1B" w14:textId="77777777" w:rsidR="005252ED" w:rsidRPr="00527FED" w:rsidRDefault="005252ED" w:rsidP="00CA1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682C58F3" w14:textId="77777777" w:rsidR="005252ED" w:rsidRDefault="005252ED" w:rsidP="00CA131F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208C1137" w14:textId="77777777" w:rsidTr="00CA13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017DFB86" w14:textId="77777777" w:rsidR="005252ED" w:rsidRPr="00721EF1" w:rsidRDefault="005252ED" w:rsidP="00CA131F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serv_cod_1_loc</w:t>
            </w:r>
          </w:p>
        </w:tc>
        <w:tc>
          <w:tcPr>
            <w:tcW w:w="833" w:type="pct"/>
          </w:tcPr>
          <w:p w14:paraId="5926F56E" w14:textId="77777777" w:rsidR="005252ED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local service line</w:t>
            </w:r>
          </w:p>
        </w:tc>
        <w:tc>
          <w:tcPr>
            <w:tcW w:w="833" w:type="pct"/>
          </w:tcPr>
          <w:p w14:paraId="46A26E2E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6069AB42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50DBE6EE" w14:textId="77777777" w:rsidR="005252ED" w:rsidRPr="00527FED" w:rsidRDefault="005252ED" w:rsidP="00CA13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1F371E24" w14:textId="77777777" w:rsidR="005252ED" w:rsidRDefault="005252ED" w:rsidP="00CA131F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403912E8" w14:textId="77777777" w:rsidTr="00CA1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387D1F0E" w14:textId="77777777" w:rsidR="005252ED" w:rsidRPr="00721EF1" w:rsidRDefault="005252ED" w:rsidP="00CA131F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serv_desc_1_loc</w:t>
            </w:r>
          </w:p>
        </w:tc>
        <w:tc>
          <w:tcPr>
            <w:tcW w:w="833" w:type="pct"/>
          </w:tcPr>
          <w:p w14:paraId="331D3F24" w14:textId="77777777" w:rsidR="005252ED" w:rsidRDefault="005252ED" w:rsidP="00CA131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local service line</w:t>
            </w:r>
          </w:p>
        </w:tc>
        <w:tc>
          <w:tcPr>
            <w:tcW w:w="833" w:type="pct"/>
          </w:tcPr>
          <w:p w14:paraId="040C26DE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613BBD81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4BE1FA2B" w14:textId="77777777" w:rsidR="005252ED" w:rsidRPr="00527FED" w:rsidRDefault="005252ED" w:rsidP="00CA1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37472A93" w14:textId="77777777" w:rsidR="005252ED" w:rsidRDefault="005252ED" w:rsidP="00CA131F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6226F241" w14:textId="77777777" w:rsidTr="00CA13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68972F63" w14:textId="77777777" w:rsidR="005252ED" w:rsidRPr="00721EF1" w:rsidRDefault="005252ED" w:rsidP="00CA131F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serv_cod_2_loc</w:t>
            </w:r>
          </w:p>
        </w:tc>
        <w:tc>
          <w:tcPr>
            <w:tcW w:w="833" w:type="pct"/>
          </w:tcPr>
          <w:p w14:paraId="0B01D264" w14:textId="77777777" w:rsidR="005252ED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local service line</w:t>
            </w:r>
          </w:p>
        </w:tc>
        <w:tc>
          <w:tcPr>
            <w:tcW w:w="833" w:type="pct"/>
          </w:tcPr>
          <w:p w14:paraId="5FF10F9B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3DF09FE0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533223CC" w14:textId="77777777" w:rsidR="005252ED" w:rsidRPr="00527FED" w:rsidRDefault="005252ED" w:rsidP="00CA13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459437A1" w14:textId="77777777" w:rsidR="005252ED" w:rsidRDefault="005252ED" w:rsidP="00CA131F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05548774" w14:textId="77777777" w:rsidTr="00CA1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0B288E7E" w14:textId="77777777" w:rsidR="005252ED" w:rsidRPr="00721EF1" w:rsidRDefault="005252ED" w:rsidP="00CA131F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serv_cod_3_loc</w:t>
            </w:r>
          </w:p>
        </w:tc>
        <w:tc>
          <w:tcPr>
            <w:tcW w:w="833" w:type="pct"/>
          </w:tcPr>
          <w:p w14:paraId="2DEF3A50" w14:textId="77777777" w:rsidR="005252ED" w:rsidRDefault="005252ED" w:rsidP="00CA131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local service line</w:t>
            </w:r>
          </w:p>
        </w:tc>
        <w:tc>
          <w:tcPr>
            <w:tcW w:w="833" w:type="pct"/>
          </w:tcPr>
          <w:p w14:paraId="4D9CCDED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1394E626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524E0C9B" w14:textId="77777777" w:rsidR="005252ED" w:rsidRPr="00527FED" w:rsidRDefault="005252ED" w:rsidP="00CA1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1746771E" w14:textId="77777777" w:rsidR="005252ED" w:rsidRDefault="005252ED" w:rsidP="00CA131F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70ECD798" w14:textId="77777777" w:rsidTr="00CA13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16DD208B" w14:textId="77777777" w:rsidR="005252ED" w:rsidRPr="00721EF1" w:rsidRDefault="005252ED" w:rsidP="00CA131F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serv_desc_3_loc</w:t>
            </w:r>
          </w:p>
        </w:tc>
        <w:tc>
          <w:tcPr>
            <w:tcW w:w="833" w:type="pct"/>
          </w:tcPr>
          <w:p w14:paraId="3C363F33" w14:textId="77777777" w:rsidR="005252ED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local service line</w:t>
            </w:r>
          </w:p>
        </w:tc>
        <w:tc>
          <w:tcPr>
            <w:tcW w:w="833" w:type="pct"/>
          </w:tcPr>
          <w:p w14:paraId="0823650B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50E7FE7C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6F1AAA52" w14:textId="77777777" w:rsidR="005252ED" w:rsidRPr="00527FED" w:rsidRDefault="005252ED" w:rsidP="00CA13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6D04EC5F" w14:textId="77777777" w:rsidR="005252ED" w:rsidRDefault="005252ED" w:rsidP="00CA131F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0151EA83" w14:textId="77777777" w:rsidTr="00CA1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4917CF64" w14:textId="77777777" w:rsidR="005252ED" w:rsidRPr="00721EF1" w:rsidRDefault="005252ED" w:rsidP="00CA131F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serv_desc_4_loc</w:t>
            </w:r>
          </w:p>
        </w:tc>
        <w:tc>
          <w:tcPr>
            <w:tcW w:w="833" w:type="pct"/>
          </w:tcPr>
          <w:p w14:paraId="317BFBD5" w14:textId="77777777" w:rsidR="005252ED" w:rsidRDefault="005252ED" w:rsidP="00CA131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local service line</w:t>
            </w:r>
          </w:p>
        </w:tc>
        <w:tc>
          <w:tcPr>
            <w:tcW w:w="833" w:type="pct"/>
          </w:tcPr>
          <w:p w14:paraId="7C78DF4F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441BDE19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7C243D6B" w14:textId="77777777" w:rsidR="005252ED" w:rsidRPr="00527FED" w:rsidRDefault="005252ED" w:rsidP="00CA1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155537FF" w14:textId="77777777" w:rsidR="005252ED" w:rsidRDefault="005252ED" w:rsidP="00CA131F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01682594" w14:textId="77777777" w:rsidTr="00CA13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3E9E51E5" w14:textId="77777777" w:rsidR="005252ED" w:rsidRPr="00721EF1" w:rsidRDefault="005252ED" w:rsidP="00CA131F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serv_cod_5_loc</w:t>
            </w:r>
          </w:p>
        </w:tc>
        <w:tc>
          <w:tcPr>
            <w:tcW w:w="833" w:type="pct"/>
          </w:tcPr>
          <w:p w14:paraId="5AB8A1C5" w14:textId="77777777" w:rsidR="005252ED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local service line</w:t>
            </w:r>
          </w:p>
        </w:tc>
        <w:tc>
          <w:tcPr>
            <w:tcW w:w="833" w:type="pct"/>
          </w:tcPr>
          <w:p w14:paraId="7822F73A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70736527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15FC7764" w14:textId="77777777" w:rsidR="005252ED" w:rsidRPr="00527FED" w:rsidRDefault="005252ED" w:rsidP="00CA13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117CF24D" w14:textId="77777777" w:rsidR="005252ED" w:rsidRDefault="005252ED" w:rsidP="00CA131F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26BA2EE0" w14:textId="77777777" w:rsidTr="00CA1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13765BAF" w14:textId="77777777" w:rsidR="005252ED" w:rsidRPr="00721EF1" w:rsidRDefault="005252ED" w:rsidP="00CA131F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serv_desc_5_loc</w:t>
            </w:r>
          </w:p>
        </w:tc>
        <w:tc>
          <w:tcPr>
            <w:tcW w:w="833" w:type="pct"/>
          </w:tcPr>
          <w:p w14:paraId="3EA815E7" w14:textId="77777777" w:rsidR="005252ED" w:rsidRDefault="005252ED" w:rsidP="00CA131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local service line</w:t>
            </w:r>
          </w:p>
        </w:tc>
        <w:tc>
          <w:tcPr>
            <w:tcW w:w="833" w:type="pct"/>
          </w:tcPr>
          <w:p w14:paraId="515D0F47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7A1FFC8B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382853F6" w14:textId="77777777" w:rsidR="005252ED" w:rsidRPr="00527FED" w:rsidRDefault="005252ED" w:rsidP="00CA1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7E29DAC2" w14:textId="77777777" w:rsidR="005252ED" w:rsidRDefault="005252ED" w:rsidP="00CA131F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6497F10E" w14:textId="77777777" w:rsidTr="00CA13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4FA51E84" w14:textId="77777777" w:rsidR="005252ED" w:rsidRPr="00721EF1" w:rsidRDefault="005252ED" w:rsidP="00CA131F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staff_cod_1_loc</w:t>
            </w:r>
          </w:p>
        </w:tc>
        <w:tc>
          <w:tcPr>
            <w:tcW w:w="833" w:type="pct"/>
          </w:tcPr>
          <w:p w14:paraId="0C909150" w14:textId="77777777" w:rsidR="005252ED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local staff line</w:t>
            </w:r>
          </w:p>
        </w:tc>
        <w:tc>
          <w:tcPr>
            <w:tcW w:w="833" w:type="pct"/>
          </w:tcPr>
          <w:p w14:paraId="212357FF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63F3925F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12434452" w14:textId="77777777" w:rsidR="005252ED" w:rsidRPr="00527FED" w:rsidRDefault="005252ED" w:rsidP="00CA13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39A0B04B" w14:textId="77777777" w:rsidR="005252ED" w:rsidRDefault="005252ED" w:rsidP="00CA131F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6197F4D1" w14:textId="77777777" w:rsidTr="00CA1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34078EB0" w14:textId="77777777" w:rsidR="005252ED" w:rsidRPr="00721EF1" w:rsidRDefault="005252ED" w:rsidP="00CA131F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staff_desc_1_loc</w:t>
            </w:r>
          </w:p>
        </w:tc>
        <w:tc>
          <w:tcPr>
            <w:tcW w:w="833" w:type="pct"/>
          </w:tcPr>
          <w:p w14:paraId="20F9BF4B" w14:textId="77777777" w:rsidR="005252ED" w:rsidRDefault="005252ED" w:rsidP="00CA131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local staff line</w:t>
            </w:r>
          </w:p>
        </w:tc>
        <w:tc>
          <w:tcPr>
            <w:tcW w:w="833" w:type="pct"/>
          </w:tcPr>
          <w:p w14:paraId="282C736B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4C549B2C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64D1D5E0" w14:textId="77777777" w:rsidR="005252ED" w:rsidRPr="00527FED" w:rsidRDefault="005252ED" w:rsidP="00CA1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6106EBFB" w14:textId="77777777" w:rsidR="005252ED" w:rsidRDefault="005252ED" w:rsidP="00CA131F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319B354B" w14:textId="77777777" w:rsidTr="00CA13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1D97E0B3" w14:textId="77777777" w:rsidR="005252ED" w:rsidRPr="00721EF1" w:rsidRDefault="005252ED" w:rsidP="00CA131F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staff_cod_2_loc</w:t>
            </w:r>
          </w:p>
        </w:tc>
        <w:tc>
          <w:tcPr>
            <w:tcW w:w="833" w:type="pct"/>
          </w:tcPr>
          <w:p w14:paraId="669406A5" w14:textId="77777777" w:rsidR="005252ED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local staff line</w:t>
            </w:r>
          </w:p>
        </w:tc>
        <w:tc>
          <w:tcPr>
            <w:tcW w:w="833" w:type="pct"/>
          </w:tcPr>
          <w:p w14:paraId="57CFDD0E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5C603841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725AEB1B" w14:textId="77777777" w:rsidR="005252ED" w:rsidRPr="00527FED" w:rsidRDefault="005252ED" w:rsidP="00CA13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24FA4E51" w14:textId="77777777" w:rsidR="005252ED" w:rsidRDefault="005252ED" w:rsidP="00CA131F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17E1CCBF" w14:textId="77777777" w:rsidTr="00CA1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2A585D1B" w14:textId="77777777" w:rsidR="005252ED" w:rsidRPr="00721EF1" w:rsidRDefault="005252ED" w:rsidP="00CA131F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staff_desc_2_loc</w:t>
            </w:r>
          </w:p>
        </w:tc>
        <w:tc>
          <w:tcPr>
            <w:tcW w:w="833" w:type="pct"/>
          </w:tcPr>
          <w:p w14:paraId="1AF8AD00" w14:textId="77777777" w:rsidR="005252ED" w:rsidRDefault="005252ED" w:rsidP="00CA131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local staff line</w:t>
            </w:r>
          </w:p>
        </w:tc>
        <w:tc>
          <w:tcPr>
            <w:tcW w:w="833" w:type="pct"/>
          </w:tcPr>
          <w:p w14:paraId="5111AAD2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2DD3219E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17BD7062" w14:textId="77777777" w:rsidR="005252ED" w:rsidRPr="00527FED" w:rsidRDefault="005252ED" w:rsidP="00CA1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598D2C1A" w14:textId="77777777" w:rsidR="005252ED" w:rsidRDefault="005252ED" w:rsidP="00CA131F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1F0474A1" w14:textId="77777777" w:rsidTr="00CA13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4C78730F" w14:textId="77777777" w:rsidR="005252ED" w:rsidRPr="00721EF1" w:rsidRDefault="005252ED" w:rsidP="00CA131F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staff_cod_3_loc</w:t>
            </w:r>
          </w:p>
        </w:tc>
        <w:tc>
          <w:tcPr>
            <w:tcW w:w="833" w:type="pct"/>
          </w:tcPr>
          <w:p w14:paraId="43E2DEB7" w14:textId="77777777" w:rsidR="005252ED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local staff line</w:t>
            </w:r>
          </w:p>
        </w:tc>
        <w:tc>
          <w:tcPr>
            <w:tcW w:w="833" w:type="pct"/>
          </w:tcPr>
          <w:p w14:paraId="7186EB45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5FFC9945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7890D8C9" w14:textId="77777777" w:rsidR="005252ED" w:rsidRPr="00527FED" w:rsidRDefault="005252ED" w:rsidP="00CA13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67D9865C" w14:textId="77777777" w:rsidR="005252ED" w:rsidRDefault="005252ED" w:rsidP="00CA131F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7BCB186B" w14:textId="77777777" w:rsidTr="00CA1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08FB0BF9" w14:textId="77777777" w:rsidR="005252ED" w:rsidRPr="00721EF1" w:rsidRDefault="005252ED" w:rsidP="00CA131F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staff_desc_3_loc</w:t>
            </w:r>
          </w:p>
        </w:tc>
        <w:tc>
          <w:tcPr>
            <w:tcW w:w="833" w:type="pct"/>
          </w:tcPr>
          <w:p w14:paraId="22070DE0" w14:textId="77777777" w:rsidR="005252ED" w:rsidRDefault="005252ED" w:rsidP="00CA131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local staff line</w:t>
            </w:r>
          </w:p>
        </w:tc>
        <w:tc>
          <w:tcPr>
            <w:tcW w:w="833" w:type="pct"/>
          </w:tcPr>
          <w:p w14:paraId="03AC099E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79F9B18F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7B1DBFDE" w14:textId="77777777" w:rsidR="005252ED" w:rsidRPr="00527FED" w:rsidRDefault="005252ED" w:rsidP="00CA1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3F56B0D8" w14:textId="77777777" w:rsidR="005252ED" w:rsidRDefault="005252ED" w:rsidP="00CA131F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695C2F00" w14:textId="77777777" w:rsidTr="00CA13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3974CBCA" w14:textId="77777777" w:rsidR="005252ED" w:rsidRPr="00721EF1" w:rsidRDefault="005252ED" w:rsidP="00CA131F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staff_cod_4_loc</w:t>
            </w:r>
          </w:p>
        </w:tc>
        <w:tc>
          <w:tcPr>
            <w:tcW w:w="833" w:type="pct"/>
          </w:tcPr>
          <w:p w14:paraId="50BAD53B" w14:textId="77777777" w:rsidR="005252ED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local staff line</w:t>
            </w:r>
          </w:p>
        </w:tc>
        <w:tc>
          <w:tcPr>
            <w:tcW w:w="833" w:type="pct"/>
          </w:tcPr>
          <w:p w14:paraId="2A9311E6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672279BF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30A58262" w14:textId="77777777" w:rsidR="005252ED" w:rsidRPr="00527FED" w:rsidRDefault="005252ED" w:rsidP="00CA13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5887B5F4" w14:textId="77777777" w:rsidR="005252ED" w:rsidRDefault="005252ED" w:rsidP="00CA131F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284B72E2" w14:textId="77777777" w:rsidTr="00CA1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1083F948" w14:textId="77777777" w:rsidR="005252ED" w:rsidRPr="00721EF1" w:rsidRDefault="005252ED" w:rsidP="00CA131F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staff_desc_4_loc</w:t>
            </w:r>
          </w:p>
        </w:tc>
        <w:tc>
          <w:tcPr>
            <w:tcW w:w="833" w:type="pct"/>
          </w:tcPr>
          <w:p w14:paraId="31FEF04F" w14:textId="77777777" w:rsidR="005252ED" w:rsidRDefault="005252ED" w:rsidP="00CA131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local staff line</w:t>
            </w:r>
          </w:p>
        </w:tc>
        <w:tc>
          <w:tcPr>
            <w:tcW w:w="833" w:type="pct"/>
          </w:tcPr>
          <w:p w14:paraId="1C55E689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2679D576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2AFED27B" w14:textId="77777777" w:rsidR="005252ED" w:rsidRPr="00527FED" w:rsidRDefault="005252ED" w:rsidP="00CA1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0CDD7E85" w14:textId="77777777" w:rsidR="005252ED" w:rsidRDefault="005252ED" w:rsidP="00CA131F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4311623C" w14:textId="77777777" w:rsidTr="00CA13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71831546" w14:textId="77777777" w:rsidR="005252ED" w:rsidRPr="00721EF1" w:rsidRDefault="005252ED" w:rsidP="00CA131F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staff_cod_5_loc</w:t>
            </w:r>
          </w:p>
        </w:tc>
        <w:tc>
          <w:tcPr>
            <w:tcW w:w="833" w:type="pct"/>
          </w:tcPr>
          <w:p w14:paraId="4CD42214" w14:textId="77777777" w:rsidR="005252ED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local staff line</w:t>
            </w:r>
          </w:p>
        </w:tc>
        <w:tc>
          <w:tcPr>
            <w:tcW w:w="833" w:type="pct"/>
          </w:tcPr>
          <w:p w14:paraId="012C38A7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18861AEA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6BC337FB" w14:textId="77777777" w:rsidR="005252ED" w:rsidRPr="00527FED" w:rsidRDefault="005252ED" w:rsidP="00CA13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3B478DA2" w14:textId="77777777" w:rsidR="005252ED" w:rsidRDefault="005252ED" w:rsidP="00CA131F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53852929" w14:textId="77777777" w:rsidTr="00CA1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0CF25E3C" w14:textId="77777777" w:rsidR="005252ED" w:rsidRPr="00721EF1" w:rsidRDefault="005252ED" w:rsidP="00CA131F">
            <w:pPr>
              <w:rPr>
                <w:lang w:val="en-US" w:eastAsia="en-US"/>
              </w:rPr>
            </w:pPr>
            <w:r w:rsidRPr="000E2DCF">
              <w:rPr>
                <w:lang w:val="en-US" w:eastAsia="en-US"/>
              </w:rPr>
              <w:t>staff_desc_5_loc</w:t>
            </w:r>
          </w:p>
        </w:tc>
        <w:tc>
          <w:tcPr>
            <w:tcW w:w="833" w:type="pct"/>
          </w:tcPr>
          <w:p w14:paraId="4915CD62" w14:textId="77777777" w:rsidR="005252ED" w:rsidRDefault="005252ED" w:rsidP="00CA131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Description of the local staff line</w:t>
            </w:r>
          </w:p>
        </w:tc>
        <w:tc>
          <w:tcPr>
            <w:tcW w:w="833" w:type="pct"/>
          </w:tcPr>
          <w:p w14:paraId="6474FB2C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76D4A744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[0…1]</w:t>
            </w:r>
          </w:p>
        </w:tc>
        <w:tc>
          <w:tcPr>
            <w:tcW w:w="833" w:type="pct"/>
          </w:tcPr>
          <w:p w14:paraId="5721C533" w14:textId="77777777" w:rsidR="005252ED" w:rsidRPr="00527FED" w:rsidRDefault="005252ED" w:rsidP="00CA1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45972C24" w14:textId="77777777" w:rsidR="005252ED" w:rsidRDefault="005252ED" w:rsidP="00CA131F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6C0970E8" w14:textId="77777777" w:rsidTr="00CA13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3688D9B2" w14:textId="77777777" w:rsidR="005252ED" w:rsidRPr="00721EF1" w:rsidRDefault="005252ED" w:rsidP="00CA131F">
            <w:pPr>
              <w:rPr>
                <w:lang w:val="en-US" w:eastAsia="en-US"/>
              </w:rPr>
            </w:pPr>
            <w:proofErr w:type="spellStart"/>
            <w:r w:rsidRPr="000E2DCF">
              <w:rPr>
                <w:lang w:val="en-US" w:eastAsia="en-US"/>
              </w:rPr>
              <w:t>u_org_cod</w:t>
            </w:r>
            <w:proofErr w:type="spellEnd"/>
          </w:p>
        </w:tc>
        <w:tc>
          <w:tcPr>
            <w:tcW w:w="833" w:type="pct"/>
          </w:tcPr>
          <w:p w14:paraId="3B14464D" w14:textId="77777777" w:rsidR="005252ED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the organizational unit</w:t>
            </w:r>
          </w:p>
        </w:tc>
        <w:tc>
          <w:tcPr>
            <w:tcW w:w="833" w:type="pct"/>
          </w:tcPr>
          <w:p w14:paraId="13D9BA23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22C6931A" w14:textId="77777777" w:rsidR="005252ED" w:rsidRDefault="005252E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33" w:type="pct"/>
          </w:tcPr>
          <w:p w14:paraId="370623BD" w14:textId="77777777" w:rsidR="005252ED" w:rsidRPr="00527FED" w:rsidRDefault="005252ED" w:rsidP="00CA13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0195D498" w14:textId="77777777" w:rsidR="005252ED" w:rsidRDefault="005252ED" w:rsidP="00CA131F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5252ED" w:rsidRPr="00161CA2" w14:paraId="1A1075C0" w14:textId="77777777" w:rsidTr="00CA1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413D5C22" w14:textId="77777777" w:rsidR="005252ED" w:rsidRPr="00721EF1" w:rsidRDefault="005252ED" w:rsidP="00CA131F">
            <w:pPr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num_hc</w:t>
            </w:r>
            <w:proofErr w:type="spellEnd"/>
          </w:p>
        </w:tc>
        <w:tc>
          <w:tcPr>
            <w:tcW w:w="833" w:type="pct"/>
          </w:tcPr>
          <w:p w14:paraId="6A046049" w14:textId="77777777" w:rsidR="005252ED" w:rsidRDefault="005252ED" w:rsidP="00CA131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44EECBDA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180F434A" w14:textId="77777777" w:rsidR="005252ED" w:rsidRDefault="005252ED" w:rsidP="00CA1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33" w:type="pct"/>
          </w:tcPr>
          <w:p w14:paraId="1C95203D" w14:textId="77777777" w:rsidR="005252ED" w:rsidRPr="00527FED" w:rsidRDefault="005252ED" w:rsidP="00CA1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20027A09" w14:textId="77777777" w:rsidR="005252ED" w:rsidRDefault="005252ED" w:rsidP="00CA131F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6000FD" w:rsidRPr="006000FD" w14:paraId="6B3D8C52" w14:textId="77777777" w:rsidTr="00CA13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2EF3F62C" w14:textId="2D1B1C16" w:rsidR="006000FD" w:rsidRDefault="006000FD" w:rsidP="00CA131F">
            <w:pPr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total_cost_centers</w:t>
            </w:r>
            <w:proofErr w:type="spellEnd"/>
          </w:p>
        </w:tc>
        <w:tc>
          <w:tcPr>
            <w:tcW w:w="833" w:type="pct"/>
          </w:tcPr>
          <w:p w14:paraId="6037D30B" w14:textId="1204F08F" w:rsidR="006000FD" w:rsidRDefault="006000F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Number of Cost Centers associated</w:t>
            </w:r>
          </w:p>
        </w:tc>
        <w:tc>
          <w:tcPr>
            <w:tcW w:w="833" w:type="pct"/>
          </w:tcPr>
          <w:p w14:paraId="58A83DC3" w14:textId="628D6A26" w:rsidR="006000FD" w:rsidRDefault="006000F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833" w:type="pct"/>
          </w:tcPr>
          <w:p w14:paraId="495649D7" w14:textId="13FE7461" w:rsidR="006000FD" w:rsidRDefault="006000FD" w:rsidP="00CA1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33" w:type="pct"/>
          </w:tcPr>
          <w:p w14:paraId="0E5B9B72" w14:textId="77777777" w:rsidR="006000FD" w:rsidRPr="00527FED" w:rsidRDefault="006000FD" w:rsidP="00CA13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33" w:type="pct"/>
          </w:tcPr>
          <w:p w14:paraId="6B670BD3" w14:textId="77777777" w:rsidR="006000FD" w:rsidRDefault="006000FD" w:rsidP="00CA131F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</w:tbl>
    <w:p w14:paraId="04820F5C" w14:textId="1C014A2D" w:rsidR="005252ED" w:rsidRPr="00700076" w:rsidRDefault="005252ED" w:rsidP="005252ED">
      <w:pPr>
        <w:pStyle w:val="Didascalia"/>
        <w:rPr>
          <w:b w:val="0"/>
          <w:sz w:val="18"/>
          <w:szCs w:val="18"/>
        </w:rPr>
      </w:pPr>
      <w:bookmarkStart w:id="103" w:name="_Toc15482923"/>
      <w:r w:rsidRPr="00700076">
        <w:rPr>
          <w:sz w:val="18"/>
          <w:szCs w:val="18"/>
        </w:rPr>
        <w:t xml:space="preserve">Tabella </w:t>
      </w:r>
      <w:r w:rsidRPr="00700076">
        <w:rPr>
          <w:sz w:val="18"/>
          <w:szCs w:val="18"/>
        </w:rPr>
        <w:fldChar w:fldCharType="begin"/>
      </w:r>
      <w:r w:rsidRPr="00700076">
        <w:rPr>
          <w:sz w:val="18"/>
          <w:szCs w:val="18"/>
        </w:rPr>
        <w:instrText xml:space="preserve"> SEQ Tabella \* ARABIC </w:instrText>
      </w:r>
      <w:r w:rsidRPr="00700076">
        <w:rPr>
          <w:sz w:val="18"/>
          <w:szCs w:val="18"/>
        </w:rPr>
        <w:fldChar w:fldCharType="separate"/>
      </w:r>
      <w:r w:rsidR="0052257A">
        <w:rPr>
          <w:noProof/>
          <w:sz w:val="18"/>
          <w:szCs w:val="18"/>
        </w:rPr>
        <w:t>30</w:t>
      </w:r>
      <w:r w:rsidRPr="00700076">
        <w:rPr>
          <w:sz w:val="18"/>
          <w:szCs w:val="18"/>
        </w:rPr>
        <w:fldChar w:fldCharType="end"/>
      </w:r>
      <w:r w:rsidRPr="00700076">
        <w:rPr>
          <w:sz w:val="18"/>
          <w:szCs w:val="18"/>
        </w:rPr>
        <w:t xml:space="preserve"> – Output unità organizzativa</w:t>
      </w:r>
      <w:bookmarkEnd w:id="103"/>
      <w:r w:rsidRPr="00700076">
        <w:rPr>
          <w:sz w:val="18"/>
          <w:szCs w:val="18"/>
        </w:rPr>
        <w:t xml:space="preserve"> </w:t>
      </w:r>
    </w:p>
    <w:p w14:paraId="5C13758A" w14:textId="77777777" w:rsidR="005252ED" w:rsidRPr="000276FE" w:rsidRDefault="005252ED" w:rsidP="005252ED">
      <w:pPr>
        <w:pStyle w:val="Titolo3"/>
      </w:pPr>
      <w:bookmarkStart w:id="104" w:name="_Toc15482882"/>
      <w:r>
        <w:t>Esempio</w:t>
      </w:r>
      <w:bookmarkEnd w:id="104"/>
    </w:p>
    <w:tbl>
      <w:tblPr>
        <w:tblStyle w:val="Elencochiaro-Colore1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"/>
        <w:gridCol w:w="8408"/>
      </w:tblGrid>
      <w:tr w:rsidR="005252ED" w:rsidRPr="00FE3D9E" w14:paraId="38C1E8B9" w14:textId="77777777" w:rsidTr="00CA13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" w:type="pct"/>
            <w:shd w:val="clear" w:color="auto" w:fill="auto"/>
          </w:tcPr>
          <w:p w14:paraId="7191096B" w14:textId="77777777" w:rsidR="005252ED" w:rsidRPr="002C17D0" w:rsidRDefault="005252ED" w:rsidP="00CA131F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 w:rsidRPr="002C17D0">
              <w:rPr>
                <w:rFonts w:asciiTheme="minorHAnsi" w:hAnsiTheme="minorHAnsi" w:cstheme="minorHAnsi"/>
                <w:color w:val="000000" w:themeColor="text1"/>
                <w:sz w:val="20"/>
              </w:rPr>
              <w:t>Richiesta</w:t>
            </w:r>
          </w:p>
        </w:tc>
        <w:tc>
          <w:tcPr>
            <w:tcW w:w="4472" w:type="pct"/>
            <w:shd w:val="clear" w:color="auto" w:fill="FFFFFF" w:themeFill="background1"/>
          </w:tcPr>
          <w:p w14:paraId="6423495A" w14:textId="5470A0E1" w:rsidR="005252ED" w:rsidRPr="002C17D0" w:rsidRDefault="005252ED" w:rsidP="005252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i/>
                <w:color w:val="auto"/>
                <w:szCs w:val="22"/>
              </w:rPr>
            </w:pPr>
            <w:r w:rsidRPr="002C17D0">
              <w:rPr>
                <w:b w:val="0"/>
                <w:i/>
                <w:color w:val="auto"/>
                <w:szCs w:val="22"/>
              </w:rPr>
              <w:t>http://&lt;host&gt;:&lt;port&gt;/masterdata/v2/association/</w:t>
            </w:r>
            <w:r>
              <w:rPr>
                <w:b w:val="0"/>
                <w:i/>
                <w:color w:val="auto"/>
                <w:szCs w:val="22"/>
              </w:rPr>
              <w:t>ou/</w:t>
            </w:r>
            <w:r w:rsidRPr="002C17D0">
              <w:rPr>
                <w:b w:val="0"/>
                <w:i/>
                <w:color w:val="auto"/>
                <w:szCs w:val="22"/>
              </w:rPr>
              <w:t>q?ou_code=30027982</w:t>
            </w:r>
          </w:p>
        </w:tc>
      </w:tr>
      <w:tr w:rsidR="005252ED" w:rsidRPr="00FE3D9E" w14:paraId="07DBB0F8" w14:textId="77777777" w:rsidTr="00CA1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auto"/>
          </w:tcPr>
          <w:p w14:paraId="0209D1AF" w14:textId="77777777" w:rsidR="005252ED" w:rsidRPr="002C17D0" w:rsidRDefault="005252ED" w:rsidP="00CA131F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 w:rsidRPr="002C17D0">
              <w:rPr>
                <w:rFonts w:asciiTheme="minorHAnsi" w:hAnsiTheme="minorHAnsi" w:cstheme="minorHAnsi"/>
                <w:color w:val="000000" w:themeColor="text1"/>
                <w:sz w:val="20"/>
              </w:rPr>
              <w:t>Risposta</w:t>
            </w:r>
          </w:p>
        </w:tc>
        <w:tc>
          <w:tcPr>
            <w:tcW w:w="4472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DBDDD32" w14:textId="77777777" w:rsidR="005252ED" w:rsidRPr="002C17D0" w:rsidRDefault="005252ED" w:rsidP="00CA1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</w:rPr>
            </w:pPr>
            <w:r w:rsidRPr="002C17D0">
              <w:rPr>
                <w:i/>
              </w:rPr>
              <w:t>200 OK</w:t>
            </w:r>
          </w:p>
        </w:tc>
      </w:tr>
      <w:tr w:rsidR="005252ED" w:rsidRPr="00626AEC" w14:paraId="5DEA683D" w14:textId="77777777" w:rsidTr="00CA13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" w:type="pct"/>
            <w:shd w:val="clear" w:color="auto" w:fill="auto"/>
          </w:tcPr>
          <w:p w14:paraId="1220D07F" w14:textId="77777777" w:rsidR="005252ED" w:rsidRPr="002C17D0" w:rsidRDefault="005252ED" w:rsidP="00CA131F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</w:p>
        </w:tc>
        <w:tc>
          <w:tcPr>
            <w:tcW w:w="4472" w:type="pct"/>
          </w:tcPr>
          <w:p w14:paraId="7D110186" w14:textId="428747B2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>{</w:t>
            </w:r>
          </w:p>
          <w:p w14:paraId="10747063" w14:textId="70293EDC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</w:t>
            </w:r>
            <w:proofErr w:type="spellStart"/>
            <w:r w:rsidR="006000FD">
              <w:rPr>
                <w:i/>
                <w:lang w:val="en-US"/>
              </w:rPr>
              <w:t>typology_association</w:t>
            </w:r>
            <w:proofErr w:type="spellEnd"/>
            <w:r w:rsidR="006000FD">
              <w:rPr>
                <w:i/>
                <w:lang w:val="en-US"/>
              </w:rPr>
              <w:t>": modify</w:t>
            </w:r>
            <w:r w:rsidRPr="002C17D0">
              <w:rPr>
                <w:i/>
                <w:lang w:val="en-US"/>
              </w:rPr>
              <w:t>,</w:t>
            </w:r>
          </w:p>
          <w:p w14:paraId="5E083F6F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</w:t>
            </w:r>
            <w:proofErr w:type="spellStart"/>
            <w:r w:rsidRPr="002C17D0">
              <w:rPr>
                <w:i/>
                <w:lang w:val="en-US"/>
              </w:rPr>
              <w:t>u_org</w:t>
            </w:r>
            <w:proofErr w:type="spellEnd"/>
            <w:r w:rsidRPr="002C17D0">
              <w:rPr>
                <w:i/>
                <w:lang w:val="en-US"/>
              </w:rPr>
              <w:t>": "30027982",</w:t>
            </w:r>
          </w:p>
          <w:p w14:paraId="7D766B60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</w:t>
            </w:r>
            <w:proofErr w:type="spellStart"/>
            <w:r w:rsidRPr="002C17D0">
              <w:rPr>
                <w:i/>
                <w:lang w:val="en-US"/>
              </w:rPr>
              <w:t>u_org_desc</w:t>
            </w:r>
            <w:proofErr w:type="spellEnd"/>
            <w:r w:rsidRPr="002C17D0">
              <w:rPr>
                <w:i/>
                <w:lang w:val="en-US"/>
              </w:rPr>
              <w:t>": "Test EC",</w:t>
            </w:r>
          </w:p>
          <w:p w14:paraId="43022ADA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</w:t>
            </w:r>
            <w:proofErr w:type="spellStart"/>
            <w:r w:rsidRPr="002C17D0">
              <w:rPr>
                <w:i/>
                <w:lang w:val="en-US"/>
              </w:rPr>
              <w:t>start_date</w:t>
            </w:r>
            <w:proofErr w:type="spellEnd"/>
            <w:r w:rsidRPr="002C17D0">
              <w:rPr>
                <w:i/>
                <w:lang w:val="en-US"/>
              </w:rPr>
              <w:t>": "2019-01-01",</w:t>
            </w:r>
          </w:p>
          <w:p w14:paraId="4532B31A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</w:t>
            </w:r>
            <w:proofErr w:type="spellStart"/>
            <w:r w:rsidRPr="002C17D0">
              <w:rPr>
                <w:i/>
                <w:lang w:val="en-US"/>
              </w:rPr>
              <w:t>end_date</w:t>
            </w:r>
            <w:proofErr w:type="spellEnd"/>
            <w:r w:rsidRPr="002C17D0">
              <w:rPr>
                <w:i/>
                <w:lang w:val="en-US"/>
              </w:rPr>
              <w:t>": "9999-12-31",</w:t>
            </w:r>
          </w:p>
          <w:p w14:paraId="450DD858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"country": "IT",</w:t>
            </w:r>
          </w:p>
          <w:p w14:paraId="3F317106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"company": "EC",</w:t>
            </w:r>
          </w:p>
          <w:p w14:paraId="66C9D0D7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</w:t>
            </w:r>
            <w:proofErr w:type="spellStart"/>
            <w:r w:rsidRPr="002C17D0">
              <w:rPr>
                <w:i/>
                <w:lang w:val="en-US"/>
              </w:rPr>
              <w:t>company_desc</w:t>
            </w:r>
            <w:proofErr w:type="spellEnd"/>
            <w:r w:rsidRPr="002C17D0">
              <w:rPr>
                <w:i/>
                <w:lang w:val="en-US"/>
              </w:rPr>
              <w:t>": "</w:t>
            </w:r>
            <w:proofErr w:type="spellStart"/>
            <w:r w:rsidRPr="002C17D0">
              <w:rPr>
                <w:i/>
                <w:lang w:val="en-US"/>
              </w:rPr>
              <w:t>Enel</w:t>
            </w:r>
            <w:proofErr w:type="spellEnd"/>
            <w:r w:rsidRPr="002C17D0">
              <w:rPr>
                <w:i/>
                <w:lang w:val="en-US"/>
              </w:rPr>
              <w:t xml:space="preserve"> Spa",</w:t>
            </w:r>
          </w:p>
          <w:p w14:paraId="675DA3E4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</w:t>
            </w:r>
            <w:proofErr w:type="spellStart"/>
            <w:r w:rsidRPr="002C17D0">
              <w:rPr>
                <w:i/>
                <w:lang w:val="en-US"/>
              </w:rPr>
              <w:t>cost_center</w:t>
            </w:r>
            <w:proofErr w:type="spellEnd"/>
            <w:r w:rsidRPr="002C17D0">
              <w:rPr>
                <w:i/>
                <w:lang w:val="en-US"/>
              </w:rPr>
              <w:t>": "",</w:t>
            </w:r>
          </w:p>
          <w:p w14:paraId="0E654F3A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</w:t>
            </w:r>
            <w:proofErr w:type="spellStart"/>
            <w:r w:rsidRPr="002C17D0">
              <w:rPr>
                <w:i/>
                <w:lang w:val="en-US"/>
              </w:rPr>
              <w:t>pred_attr</w:t>
            </w:r>
            <w:proofErr w:type="spellEnd"/>
            <w:r w:rsidRPr="002C17D0">
              <w:rPr>
                <w:i/>
                <w:lang w:val="en-US"/>
              </w:rPr>
              <w:t>": "32",</w:t>
            </w:r>
          </w:p>
          <w:p w14:paraId="5F9D1F0A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</w:t>
            </w:r>
            <w:proofErr w:type="spellStart"/>
            <w:r w:rsidRPr="002C17D0">
              <w:rPr>
                <w:i/>
                <w:lang w:val="en-US"/>
              </w:rPr>
              <w:t>pred_attr_desc</w:t>
            </w:r>
            <w:proofErr w:type="spellEnd"/>
            <w:r w:rsidRPr="002C17D0">
              <w:rPr>
                <w:i/>
                <w:lang w:val="en-US"/>
              </w:rPr>
              <w:t>": "Staff",</w:t>
            </w:r>
          </w:p>
          <w:p w14:paraId="29BC9A9A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</w:t>
            </w:r>
            <w:proofErr w:type="spellStart"/>
            <w:r w:rsidRPr="002C17D0">
              <w:rPr>
                <w:i/>
                <w:lang w:val="en-US"/>
              </w:rPr>
              <w:t>attr_prev_cod</w:t>
            </w:r>
            <w:proofErr w:type="spellEnd"/>
            <w:r w:rsidRPr="002C17D0">
              <w:rPr>
                <w:i/>
                <w:lang w:val="en-US"/>
              </w:rPr>
              <w:t>": "00000008",</w:t>
            </w:r>
          </w:p>
          <w:p w14:paraId="4383C2DD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</w:t>
            </w:r>
            <w:proofErr w:type="spellStart"/>
            <w:r w:rsidRPr="002C17D0">
              <w:rPr>
                <w:i/>
                <w:lang w:val="en-US"/>
              </w:rPr>
              <w:t>attr_prev_desc</w:t>
            </w:r>
            <w:proofErr w:type="spellEnd"/>
            <w:r w:rsidRPr="002C17D0">
              <w:rPr>
                <w:i/>
                <w:lang w:val="en-US"/>
              </w:rPr>
              <w:t>": "People Business Partner",</w:t>
            </w:r>
          </w:p>
          <w:p w14:paraId="30D7659D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"perimeter": "00000002",</w:t>
            </w:r>
          </w:p>
          <w:p w14:paraId="5261FCE5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</w:t>
            </w:r>
            <w:proofErr w:type="spellStart"/>
            <w:r w:rsidRPr="002C17D0">
              <w:rPr>
                <w:i/>
                <w:lang w:val="en-US"/>
              </w:rPr>
              <w:t>perimeter_desc</w:t>
            </w:r>
            <w:proofErr w:type="spellEnd"/>
            <w:r w:rsidRPr="002C17D0">
              <w:rPr>
                <w:i/>
                <w:lang w:val="en-US"/>
              </w:rPr>
              <w:t>": "Holding",</w:t>
            </w:r>
          </w:p>
          <w:p w14:paraId="142FB443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"bus_line_cod_1": "",</w:t>
            </w:r>
          </w:p>
          <w:p w14:paraId="0523245E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"bus_line_desc_1": "",</w:t>
            </w:r>
          </w:p>
          <w:p w14:paraId="3036DC34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"bus_line_cod_2": "",</w:t>
            </w:r>
          </w:p>
          <w:p w14:paraId="43AA7741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"bus_line_desc_2": "",</w:t>
            </w:r>
          </w:p>
          <w:p w14:paraId="7DADD393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"bus_line_cod_3": "",</w:t>
            </w:r>
          </w:p>
          <w:p w14:paraId="109A9BE0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"bus_line_desc_3": "",</w:t>
            </w:r>
          </w:p>
          <w:p w14:paraId="165AA264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"bus_line_cod_4": "",</w:t>
            </w:r>
          </w:p>
          <w:p w14:paraId="2E148AC8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"bus_line_desc_4": "",</w:t>
            </w:r>
          </w:p>
          <w:p w14:paraId="651CD3D3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"bus_line_cod_5": "",</w:t>
            </w:r>
          </w:p>
          <w:p w14:paraId="1DF73632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"bus_line_desc_5": "",</w:t>
            </w:r>
          </w:p>
          <w:p w14:paraId="2FE6EF43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"serv_cod_1": "00000151",</w:t>
            </w:r>
          </w:p>
          <w:p w14:paraId="4975A1AD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"serv_desc_1": "Digital Hub",</w:t>
            </w:r>
          </w:p>
          <w:p w14:paraId="40C83680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"serv_cod_2": "",</w:t>
            </w:r>
          </w:p>
          <w:p w14:paraId="5BDF9F5F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"serv_desc_2": "",</w:t>
            </w:r>
          </w:p>
          <w:p w14:paraId="2CF1D54E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"serv_cod_3": "",</w:t>
            </w:r>
          </w:p>
          <w:p w14:paraId="5490EA5A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"serv_desc_3": "",</w:t>
            </w:r>
          </w:p>
          <w:p w14:paraId="567B5071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"serv_cod_4": "",</w:t>
            </w:r>
          </w:p>
          <w:p w14:paraId="53C9DF68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"serv_desc_4": "",</w:t>
            </w:r>
          </w:p>
          <w:p w14:paraId="028C8941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"serv_cod_5": "",</w:t>
            </w:r>
          </w:p>
          <w:p w14:paraId="647A2860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"serv_desc_5": "",</w:t>
            </w:r>
          </w:p>
          <w:p w14:paraId="3D6BD9B2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"staff_cod_1": "",</w:t>
            </w:r>
          </w:p>
          <w:p w14:paraId="6D8B64F1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"staff_desc_1": "",</w:t>
            </w:r>
          </w:p>
          <w:p w14:paraId="17AC653E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"staff_cod_2": "",</w:t>
            </w:r>
          </w:p>
          <w:p w14:paraId="4BB4C062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"staff_desc_2": "",</w:t>
            </w:r>
          </w:p>
          <w:p w14:paraId="704546AA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"staff_cod_3": "",</w:t>
            </w:r>
          </w:p>
          <w:p w14:paraId="2CB4EA82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"staff_desc_3": "",</w:t>
            </w:r>
          </w:p>
          <w:p w14:paraId="339555B8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"staff_cod_4": "",</w:t>
            </w:r>
          </w:p>
          <w:p w14:paraId="03063B2E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"staff_desc_4": "",</w:t>
            </w:r>
          </w:p>
          <w:p w14:paraId="21190431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"staff_cod_5": "",</w:t>
            </w:r>
          </w:p>
          <w:p w14:paraId="57C29349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"staff_desc_5": "",</w:t>
            </w:r>
          </w:p>
          <w:p w14:paraId="5E992CF0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</w:t>
            </w:r>
            <w:proofErr w:type="spellStart"/>
            <w:r w:rsidRPr="002C17D0">
              <w:rPr>
                <w:i/>
                <w:lang w:val="en-US"/>
              </w:rPr>
              <w:t>pred_attr_loc</w:t>
            </w:r>
            <w:proofErr w:type="spellEnd"/>
            <w:r w:rsidRPr="002C17D0">
              <w:rPr>
                <w:i/>
                <w:lang w:val="en-US"/>
              </w:rPr>
              <w:t>": "",</w:t>
            </w:r>
          </w:p>
          <w:p w14:paraId="355DCFBA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</w:t>
            </w:r>
            <w:proofErr w:type="spellStart"/>
            <w:r w:rsidRPr="002C17D0">
              <w:rPr>
                <w:i/>
                <w:lang w:val="en-US"/>
              </w:rPr>
              <w:t>pred_attr_desc_loc</w:t>
            </w:r>
            <w:proofErr w:type="spellEnd"/>
            <w:r w:rsidRPr="002C17D0">
              <w:rPr>
                <w:i/>
                <w:lang w:val="en-US"/>
              </w:rPr>
              <w:t>": "",</w:t>
            </w:r>
          </w:p>
          <w:p w14:paraId="6AF6D28F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</w:t>
            </w:r>
            <w:proofErr w:type="spellStart"/>
            <w:r w:rsidRPr="002C17D0">
              <w:rPr>
                <w:i/>
                <w:lang w:val="en-US"/>
              </w:rPr>
              <w:t>attr_prev_cod_loc</w:t>
            </w:r>
            <w:proofErr w:type="spellEnd"/>
            <w:r w:rsidRPr="002C17D0">
              <w:rPr>
                <w:i/>
                <w:lang w:val="en-US"/>
              </w:rPr>
              <w:t>": "",</w:t>
            </w:r>
          </w:p>
          <w:p w14:paraId="19F89670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</w:t>
            </w:r>
            <w:proofErr w:type="spellStart"/>
            <w:r w:rsidRPr="002C17D0">
              <w:rPr>
                <w:i/>
                <w:lang w:val="en-US"/>
              </w:rPr>
              <w:t>attr_prev_desc_loc</w:t>
            </w:r>
            <w:proofErr w:type="spellEnd"/>
            <w:r w:rsidRPr="002C17D0">
              <w:rPr>
                <w:i/>
                <w:lang w:val="en-US"/>
              </w:rPr>
              <w:t>": "",</w:t>
            </w:r>
          </w:p>
          <w:p w14:paraId="70AFFC1C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</w:t>
            </w:r>
            <w:proofErr w:type="spellStart"/>
            <w:r w:rsidRPr="002C17D0">
              <w:rPr>
                <w:i/>
                <w:lang w:val="en-US"/>
              </w:rPr>
              <w:t>perimeter_loc</w:t>
            </w:r>
            <w:proofErr w:type="spellEnd"/>
            <w:r w:rsidRPr="002C17D0">
              <w:rPr>
                <w:i/>
                <w:lang w:val="en-US"/>
              </w:rPr>
              <w:t>": "",</w:t>
            </w:r>
          </w:p>
          <w:p w14:paraId="2A67AB92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</w:t>
            </w:r>
            <w:proofErr w:type="spellStart"/>
            <w:r w:rsidRPr="002C17D0">
              <w:rPr>
                <w:i/>
                <w:lang w:val="en-US"/>
              </w:rPr>
              <w:t>perimeter_desc_loc</w:t>
            </w:r>
            <w:proofErr w:type="spellEnd"/>
            <w:r w:rsidRPr="002C17D0">
              <w:rPr>
                <w:i/>
                <w:lang w:val="en-US"/>
              </w:rPr>
              <w:t>": "",</w:t>
            </w:r>
          </w:p>
          <w:p w14:paraId="662DBB01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"bus_line_cod_1_loc": "",</w:t>
            </w:r>
          </w:p>
          <w:p w14:paraId="036C13B2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"bus_line_desc_1_loc": "",</w:t>
            </w:r>
          </w:p>
          <w:p w14:paraId="643C5094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"bus_line_cod_2_loc": "",</w:t>
            </w:r>
          </w:p>
          <w:p w14:paraId="78EC3174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"bus_line_desc_2_loc": "",</w:t>
            </w:r>
          </w:p>
          <w:p w14:paraId="18321A5E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"bus_line_cod_3_loc": "",</w:t>
            </w:r>
          </w:p>
          <w:p w14:paraId="552A38ED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"bus_line_desc_3_loc": "",</w:t>
            </w:r>
          </w:p>
          <w:p w14:paraId="4FD6BF74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"bus_line_cod_4_loc": "",</w:t>
            </w:r>
          </w:p>
          <w:p w14:paraId="7C7B996E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"bus_line_desc_4_loc": "",</w:t>
            </w:r>
          </w:p>
          <w:p w14:paraId="2CBA1E6D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"bus_line_cod_5_loc": "",</w:t>
            </w:r>
          </w:p>
          <w:p w14:paraId="7B2E1309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"bus_line_desc_5_loc": "",</w:t>
            </w:r>
          </w:p>
          <w:p w14:paraId="319D3F80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"serv_cod_1_loc": "",</w:t>
            </w:r>
          </w:p>
          <w:p w14:paraId="7899D575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"serv_desc_1_loc": "",</w:t>
            </w:r>
          </w:p>
          <w:p w14:paraId="409EE00A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"serv_cod_2_loc": "",</w:t>
            </w:r>
          </w:p>
          <w:p w14:paraId="2A05C743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"serv_desc_2_loc": "",</w:t>
            </w:r>
          </w:p>
          <w:p w14:paraId="3ABA10D5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"serv_cod_3_loc": "",</w:t>
            </w:r>
          </w:p>
          <w:p w14:paraId="0F249DC3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"serv_desc_3_loc": "",</w:t>
            </w:r>
          </w:p>
          <w:p w14:paraId="0AC50847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"serv_cod_4_loc": "",</w:t>
            </w:r>
          </w:p>
          <w:p w14:paraId="43DB3561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"serv_desc_4_loc": "",</w:t>
            </w:r>
          </w:p>
          <w:p w14:paraId="4B9B9CCF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"serv_cod_5_loc": "",</w:t>
            </w:r>
          </w:p>
          <w:p w14:paraId="2BDB917C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"serv_desc_5_loc": "",</w:t>
            </w:r>
          </w:p>
          <w:p w14:paraId="2169052F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"staff_cod_1_loc": "",</w:t>
            </w:r>
          </w:p>
          <w:p w14:paraId="54F8AC52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"staff_desc_1_loc": "",</w:t>
            </w:r>
          </w:p>
          <w:p w14:paraId="62F7B43B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"staff_cod_2_loc": "",</w:t>
            </w:r>
          </w:p>
          <w:p w14:paraId="53CA3198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"staff_desc_2_loc": "",</w:t>
            </w:r>
          </w:p>
          <w:p w14:paraId="0EDD7F38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"staff_cod_3_loc": "",</w:t>
            </w:r>
          </w:p>
          <w:p w14:paraId="62664981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"staff_desc_3_loc": "",</w:t>
            </w:r>
          </w:p>
          <w:p w14:paraId="091EC29E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"staff_cod_4_loc": "",</w:t>
            </w:r>
          </w:p>
          <w:p w14:paraId="7C1CD853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"staff_desc_4_loc": "",</w:t>
            </w:r>
          </w:p>
          <w:p w14:paraId="79A3D971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"staff_cod_5_loc": "",</w:t>
            </w:r>
          </w:p>
          <w:p w14:paraId="1DD9B678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"staff_desc_5_loc": "",</w:t>
            </w:r>
          </w:p>
          <w:p w14:paraId="4439DB28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</w:t>
            </w:r>
            <w:proofErr w:type="spellStart"/>
            <w:r w:rsidRPr="002C17D0">
              <w:rPr>
                <w:i/>
                <w:lang w:val="en-US"/>
              </w:rPr>
              <w:t>u_org_cod</w:t>
            </w:r>
            <w:proofErr w:type="spellEnd"/>
            <w:r w:rsidRPr="002C17D0">
              <w:rPr>
                <w:i/>
                <w:lang w:val="en-US"/>
              </w:rPr>
              <w:t>": "3453453453",</w:t>
            </w:r>
          </w:p>
          <w:p w14:paraId="7A9964E5" w14:textId="77777777" w:rsidR="005252ED" w:rsidRPr="002C17D0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</w:t>
            </w:r>
            <w:proofErr w:type="spellStart"/>
            <w:r w:rsidRPr="002C17D0">
              <w:rPr>
                <w:i/>
                <w:lang w:val="en-US"/>
              </w:rPr>
              <w:t>num_hc</w:t>
            </w:r>
            <w:proofErr w:type="spellEnd"/>
            <w:r w:rsidRPr="002C17D0">
              <w:rPr>
                <w:i/>
                <w:lang w:val="en-US"/>
              </w:rPr>
              <w:t>": "00000",</w:t>
            </w:r>
          </w:p>
          <w:p w14:paraId="69C09D73" w14:textId="77777777" w:rsidR="005252ED" w:rsidRDefault="005252E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"</w:t>
            </w:r>
            <w:proofErr w:type="spellStart"/>
            <w:r w:rsidRPr="002C17D0">
              <w:rPr>
                <w:i/>
                <w:lang w:val="en-US"/>
              </w:rPr>
              <w:t>sync_date_time</w:t>
            </w:r>
            <w:proofErr w:type="spellEnd"/>
            <w:r w:rsidRPr="002C17D0">
              <w:rPr>
                <w:i/>
                <w:lang w:val="en-US"/>
              </w:rPr>
              <w:t>": "0001-01-01T00:00:00"</w:t>
            </w:r>
            <w:r w:rsidR="006000FD">
              <w:rPr>
                <w:i/>
                <w:lang w:val="en-US"/>
              </w:rPr>
              <w:t>,</w:t>
            </w:r>
          </w:p>
          <w:p w14:paraId="795D66F8" w14:textId="65B89589" w:rsidR="006000FD" w:rsidRPr="002C17D0" w:rsidRDefault="006000FD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>
              <w:rPr>
                <w:i/>
                <w:lang w:val="en-US"/>
              </w:rPr>
              <w:t xml:space="preserve">               “total_cost_centers”:12</w:t>
            </w:r>
          </w:p>
          <w:p w14:paraId="0C6D733B" w14:textId="77777777" w:rsidR="005252ED" w:rsidRPr="002C17D0" w:rsidRDefault="005252ED" w:rsidP="00CA131F">
            <w:pPr>
              <w:keepNext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>}</w:t>
            </w:r>
          </w:p>
        </w:tc>
      </w:tr>
    </w:tbl>
    <w:p w14:paraId="04ADC2C8" w14:textId="0F442B69" w:rsidR="005252ED" w:rsidRPr="00700076" w:rsidRDefault="005252ED" w:rsidP="005252ED">
      <w:pPr>
        <w:pStyle w:val="Didascalia"/>
        <w:rPr>
          <w:sz w:val="18"/>
          <w:szCs w:val="18"/>
        </w:rPr>
      </w:pPr>
      <w:bookmarkStart w:id="105" w:name="_Toc15482924"/>
      <w:r w:rsidRPr="00700076">
        <w:rPr>
          <w:sz w:val="18"/>
          <w:szCs w:val="18"/>
        </w:rPr>
        <w:t xml:space="preserve">Tabella </w:t>
      </w:r>
      <w:r w:rsidRPr="00700076">
        <w:rPr>
          <w:sz w:val="18"/>
          <w:szCs w:val="18"/>
        </w:rPr>
        <w:fldChar w:fldCharType="begin"/>
      </w:r>
      <w:r w:rsidRPr="00700076">
        <w:rPr>
          <w:sz w:val="18"/>
          <w:szCs w:val="18"/>
        </w:rPr>
        <w:instrText xml:space="preserve"> SEQ Tabella \* ARABIC </w:instrText>
      </w:r>
      <w:r w:rsidRPr="00700076">
        <w:rPr>
          <w:sz w:val="18"/>
          <w:szCs w:val="18"/>
        </w:rPr>
        <w:fldChar w:fldCharType="separate"/>
      </w:r>
      <w:r w:rsidR="0052257A">
        <w:rPr>
          <w:noProof/>
          <w:sz w:val="18"/>
          <w:szCs w:val="18"/>
        </w:rPr>
        <w:t>31</w:t>
      </w:r>
      <w:r w:rsidRPr="00700076">
        <w:rPr>
          <w:sz w:val="18"/>
          <w:szCs w:val="18"/>
        </w:rPr>
        <w:fldChar w:fldCharType="end"/>
      </w:r>
      <w:r w:rsidRPr="00700076">
        <w:rPr>
          <w:sz w:val="18"/>
          <w:szCs w:val="18"/>
        </w:rPr>
        <w:t xml:space="preserve"> – Esempio output – </w:t>
      </w:r>
      <w:r w:rsidR="000621E0">
        <w:rPr>
          <w:sz w:val="18"/>
          <w:szCs w:val="18"/>
        </w:rPr>
        <w:t>Singola UO</w:t>
      </w:r>
      <w:bookmarkEnd w:id="105"/>
    </w:p>
    <w:p w14:paraId="250D5B3C" w14:textId="77777777" w:rsidR="000621E0" w:rsidRDefault="000621E0" w:rsidP="000621E0">
      <w:pPr>
        <w:pStyle w:val="Titolo3"/>
      </w:pPr>
      <w:bookmarkStart w:id="106" w:name="_Toc15482883"/>
      <w:r>
        <w:t>Errori</w:t>
      </w:r>
      <w:bookmarkEnd w:id="106"/>
    </w:p>
    <w:p w14:paraId="0C71C42C" w14:textId="77777777" w:rsidR="000621E0" w:rsidRPr="00405DB9" w:rsidRDefault="000621E0" w:rsidP="000621E0">
      <w:pPr>
        <w:jc w:val="left"/>
        <w:rPr>
          <w:rFonts w:asciiTheme="minorHAnsi" w:hAnsiTheme="minorHAnsi" w:cstheme="minorHAnsi"/>
          <w:sz w:val="24"/>
          <w:szCs w:val="24"/>
        </w:rPr>
      </w:pPr>
      <w:r w:rsidRPr="00405DB9">
        <w:rPr>
          <w:rFonts w:asciiTheme="minorHAnsi" w:hAnsiTheme="minorHAnsi" w:cstheme="minorHAnsi"/>
          <w:sz w:val="24"/>
          <w:szCs w:val="24"/>
        </w:rPr>
        <w:t xml:space="preserve">La seguente tabella descrive i possibili errori </w:t>
      </w:r>
      <w:r>
        <w:rPr>
          <w:rFonts w:asciiTheme="minorHAnsi" w:hAnsiTheme="minorHAnsi" w:cstheme="minorHAnsi"/>
          <w:sz w:val="24"/>
          <w:szCs w:val="24"/>
        </w:rPr>
        <w:t>restituiti dall’API:</w:t>
      </w:r>
    </w:p>
    <w:p w14:paraId="037F8861" w14:textId="77777777" w:rsidR="000621E0" w:rsidRPr="00854CA0" w:rsidRDefault="000621E0" w:rsidP="000621E0">
      <w:pPr>
        <w:jc w:val="left"/>
        <w:rPr>
          <w:lang w:eastAsia="en-US"/>
        </w:rPr>
      </w:pPr>
    </w:p>
    <w:tbl>
      <w:tblPr>
        <w:tblStyle w:val="Tabellagriglia4-colore1"/>
        <w:tblW w:w="5000" w:type="pct"/>
        <w:tblLook w:val="04A0" w:firstRow="1" w:lastRow="0" w:firstColumn="1" w:lastColumn="0" w:noHBand="0" w:noVBand="1"/>
      </w:tblPr>
      <w:tblGrid>
        <w:gridCol w:w="1415"/>
        <w:gridCol w:w="1700"/>
        <w:gridCol w:w="1841"/>
        <w:gridCol w:w="2127"/>
        <w:gridCol w:w="2318"/>
      </w:tblGrid>
      <w:tr w:rsidR="000621E0" w:rsidRPr="00912ECE" w14:paraId="11C9AD27" w14:textId="77777777" w:rsidTr="00CA13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3" w:type="pct"/>
            <w:hideMark/>
          </w:tcPr>
          <w:p w14:paraId="4E9FB426" w14:textId="77777777" w:rsidR="000621E0" w:rsidRPr="00527FED" w:rsidRDefault="000621E0" w:rsidP="00CA131F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HTTP Status Code</w:t>
            </w:r>
          </w:p>
        </w:tc>
        <w:tc>
          <w:tcPr>
            <w:tcW w:w="904" w:type="pct"/>
          </w:tcPr>
          <w:p w14:paraId="5FCEF782" w14:textId="77777777" w:rsidR="000621E0" w:rsidRPr="00527FED" w:rsidRDefault="000621E0" w:rsidP="00CA13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Code</w:t>
            </w:r>
          </w:p>
        </w:tc>
        <w:tc>
          <w:tcPr>
            <w:tcW w:w="979" w:type="pct"/>
            <w:hideMark/>
          </w:tcPr>
          <w:p w14:paraId="21FA3109" w14:textId="77777777" w:rsidR="000621E0" w:rsidRPr="00527FED" w:rsidRDefault="000621E0" w:rsidP="00CA13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Message</w:t>
            </w:r>
          </w:p>
        </w:tc>
        <w:tc>
          <w:tcPr>
            <w:tcW w:w="1131" w:type="pct"/>
            <w:hideMark/>
          </w:tcPr>
          <w:p w14:paraId="1637F4F2" w14:textId="77777777" w:rsidR="000621E0" w:rsidRPr="00527FED" w:rsidRDefault="000621E0" w:rsidP="00CA13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1233" w:type="pct"/>
            <w:hideMark/>
          </w:tcPr>
          <w:p w14:paraId="7BBCB71C" w14:textId="77777777" w:rsidR="000621E0" w:rsidRPr="00527FED" w:rsidRDefault="000621E0" w:rsidP="00CA13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Notes</w:t>
            </w:r>
          </w:p>
        </w:tc>
      </w:tr>
      <w:tr w:rsidR="000621E0" w:rsidRPr="0008117D" w14:paraId="063D3461" w14:textId="77777777" w:rsidTr="00CA1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3" w:type="pct"/>
          </w:tcPr>
          <w:p w14:paraId="01046DF0" w14:textId="77777777" w:rsidR="000621E0" w:rsidRPr="00527FED" w:rsidRDefault="000621E0" w:rsidP="00CA131F">
            <w:pPr>
              <w:jc w:val="left"/>
              <w:rPr>
                <w:lang w:val="en-US" w:eastAsia="en-US"/>
              </w:rPr>
            </w:pPr>
            <w:r>
              <w:rPr>
                <w:lang w:val="en-US" w:eastAsia="en-US"/>
              </w:rPr>
              <w:t>401</w:t>
            </w:r>
          </w:p>
        </w:tc>
        <w:tc>
          <w:tcPr>
            <w:tcW w:w="904" w:type="pct"/>
          </w:tcPr>
          <w:p w14:paraId="21FA4F94" w14:textId="77777777" w:rsidR="000621E0" w:rsidRPr="00527FED" w:rsidRDefault="000621E0" w:rsidP="00CA131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401</w:t>
            </w:r>
          </w:p>
        </w:tc>
        <w:tc>
          <w:tcPr>
            <w:tcW w:w="979" w:type="pct"/>
          </w:tcPr>
          <w:p w14:paraId="1ACBADDF" w14:textId="77777777" w:rsidR="000621E0" w:rsidRPr="00527FED" w:rsidRDefault="000621E0" w:rsidP="00CA131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Unauthorized</w:t>
            </w:r>
          </w:p>
        </w:tc>
        <w:tc>
          <w:tcPr>
            <w:tcW w:w="1131" w:type="pct"/>
          </w:tcPr>
          <w:p w14:paraId="12D9FF78" w14:textId="77777777" w:rsidR="000621E0" w:rsidRPr="00527FED" w:rsidRDefault="000621E0" w:rsidP="00CA131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User is not authorized to the resource.</w:t>
            </w:r>
          </w:p>
        </w:tc>
        <w:tc>
          <w:tcPr>
            <w:tcW w:w="1233" w:type="pct"/>
          </w:tcPr>
          <w:p w14:paraId="502A6A4F" w14:textId="77777777" w:rsidR="000621E0" w:rsidRPr="0008117D" w:rsidRDefault="000621E0" w:rsidP="00CA131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US"/>
              </w:rPr>
            </w:pPr>
            <w:r w:rsidRPr="0008117D">
              <w:rPr>
                <w:lang w:eastAsia="en-US"/>
              </w:rPr>
              <w:t>Username e/o password non sono stati correttamente inseriti.</w:t>
            </w:r>
          </w:p>
        </w:tc>
      </w:tr>
      <w:tr w:rsidR="000621E0" w:rsidRPr="0008117D" w14:paraId="6124AA41" w14:textId="77777777" w:rsidTr="00CA13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3" w:type="pct"/>
          </w:tcPr>
          <w:p w14:paraId="750F1699" w14:textId="77777777" w:rsidR="000621E0" w:rsidRDefault="000621E0" w:rsidP="00CA131F">
            <w:pPr>
              <w:jc w:val="left"/>
              <w:rPr>
                <w:lang w:val="en-US" w:eastAsia="en-US"/>
              </w:rPr>
            </w:pPr>
            <w:r>
              <w:rPr>
                <w:lang w:val="en-US" w:eastAsia="en-US"/>
              </w:rPr>
              <w:t>404</w:t>
            </w:r>
          </w:p>
        </w:tc>
        <w:tc>
          <w:tcPr>
            <w:tcW w:w="904" w:type="pct"/>
          </w:tcPr>
          <w:p w14:paraId="5EE2CF9C" w14:textId="77777777" w:rsidR="000621E0" w:rsidRDefault="000621E0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404</w:t>
            </w:r>
          </w:p>
        </w:tc>
        <w:tc>
          <w:tcPr>
            <w:tcW w:w="979" w:type="pct"/>
          </w:tcPr>
          <w:p w14:paraId="3E438065" w14:textId="77777777" w:rsidR="000621E0" w:rsidRDefault="000621E0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Not Found</w:t>
            </w:r>
          </w:p>
        </w:tc>
        <w:tc>
          <w:tcPr>
            <w:tcW w:w="1131" w:type="pct"/>
          </w:tcPr>
          <w:p w14:paraId="3EA16BAC" w14:textId="77777777" w:rsidR="000621E0" w:rsidRDefault="000621E0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The resource has not been found.</w:t>
            </w:r>
          </w:p>
        </w:tc>
        <w:tc>
          <w:tcPr>
            <w:tcW w:w="1233" w:type="pct"/>
          </w:tcPr>
          <w:p w14:paraId="51AC7C2D" w14:textId="77777777" w:rsidR="000621E0" w:rsidRPr="0008117D" w:rsidRDefault="000621E0" w:rsidP="00CA13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 w:rsidRPr="0008117D">
              <w:rPr>
                <w:lang w:eastAsia="en-US"/>
              </w:rPr>
              <w:t xml:space="preserve">Questo errore è il risultato di una interrogazione ad un </w:t>
            </w:r>
            <w:proofErr w:type="spellStart"/>
            <w:r w:rsidRPr="0008117D">
              <w:rPr>
                <w:lang w:eastAsia="en-US"/>
              </w:rPr>
              <w:t>endpoint</w:t>
            </w:r>
            <w:proofErr w:type="spellEnd"/>
            <w:r w:rsidRPr="0008117D">
              <w:rPr>
                <w:lang w:eastAsia="en-US"/>
              </w:rPr>
              <w:t xml:space="preserve"> non corretto.</w:t>
            </w:r>
          </w:p>
        </w:tc>
      </w:tr>
      <w:tr w:rsidR="000621E0" w:rsidRPr="0008117D" w14:paraId="5A982734" w14:textId="77777777" w:rsidTr="00CA1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3" w:type="pct"/>
          </w:tcPr>
          <w:p w14:paraId="56A46CA2" w14:textId="77777777" w:rsidR="000621E0" w:rsidRDefault="000621E0" w:rsidP="00CA131F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500</w:t>
            </w:r>
          </w:p>
        </w:tc>
        <w:tc>
          <w:tcPr>
            <w:tcW w:w="904" w:type="pct"/>
          </w:tcPr>
          <w:p w14:paraId="7CE867B4" w14:textId="77777777" w:rsidR="000621E0" w:rsidRPr="00527FED" w:rsidRDefault="000621E0" w:rsidP="00CA1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500</w:t>
            </w:r>
          </w:p>
        </w:tc>
        <w:tc>
          <w:tcPr>
            <w:tcW w:w="979" w:type="pct"/>
          </w:tcPr>
          <w:p w14:paraId="7ADF50F5" w14:textId="77777777" w:rsidR="000621E0" w:rsidRPr="00527FED" w:rsidRDefault="000621E0" w:rsidP="00CA1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Internal Server Error</w:t>
            </w:r>
          </w:p>
        </w:tc>
        <w:tc>
          <w:tcPr>
            <w:tcW w:w="1131" w:type="pct"/>
          </w:tcPr>
          <w:p w14:paraId="6431CED9" w14:textId="77777777" w:rsidR="000621E0" w:rsidRPr="00527FED" w:rsidRDefault="000621E0" w:rsidP="00CA1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The resource generate an internal error.</w:t>
            </w:r>
          </w:p>
        </w:tc>
        <w:tc>
          <w:tcPr>
            <w:tcW w:w="1233" w:type="pct"/>
          </w:tcPr>
          <w:p w14:paraId="65D940CF" w14:textId="77777777" w:rsidR="000621E0" w:rsidRPr="0008117D" w:rsidRDefault="000621E0" w:rsidP="00CA131F">
            <w:pPr>
              <w:keepNext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US"/>
              </w:rPr>
            </w:pPr>
            <w:r w:rsidRPr="0008117D">
              <w:rPr>
                <w:lang w:eastAsia="en-US"/>
              </w:rPr>
              <w:t>Questo errore potrebbe essere dipendente dal sistema.</w:t>
            </w:r>
            <w:r>
              <w:rPr>
                <w:lang w:eastAsia="en-US"/>
              </w:rPr>
              <w:t xml:space="preserve"> In tal caso sarà necessario contattare l’amministratore del sistema.</w:t>
            </w:r>
          </w:p>
        </w:tc>
      </w:tr>
    </w:tbl>
    <w:p w14:paraId="70C2BC0C" w14:textId="73BE5F14" w:rsidR="005252ED" w:rsidRPr="000621E0" w:rsidRDefault="000621E0" w:rsidP="000621E0">
      <w:pPr>
        <w:jc w:val="center"/>
        <w:rPr>
          <w:b/>
          <w:sz w:val="18"/>
        </w:rPr>
      </w:pPr>
      <w:bookmarkStart w:id="107" w:name="_Toc15482925"/>
      <w:r w:rsidRPr="00AD0676">
        <w:rPr>
          <w:b/>
          <w:sz w:val="18"/>
        </w:rPr>
        <w:t xml:space="preserve">Tabella </w:t>
      </w:r>
      <w:r w:rsidRPr="00AD0676">
        <w:rPr>
          <w:b/>
          <w:sz w:val="18"/>
        </w:rPr>
        <w:fldChar w:fldCharType="begin"/>
      </w:r>
      <w:r w:rsidRPr="00AD0676">
        <w:rPr>
          <w:b/>
          <w:sz w:val="18"/>
        </w:rPr>
        <w:instrText xml:space="preserve"> SEQ Tabella \* ARABIC </w:instrText>
      </w:r>
      <w:r w:rsidRPr="00AD0676">
        <w:rPr>
          <w:b/>
          <w:sz w:val="18"/>
        </w:rPr>
        <w:fldChar w:fldCharType="separate"/>
      </w:r>
      <w:r w:rsidR="0052257A">
        <w:rPr>
          <w:b/>
          <w:noProof/>
          <w:sz w:val="18"/>
        </w:rPr>
        <w:t>32</w:t>
      </w:r>
      <w:r w:rsidRPr="00AD0676">
        <w:rPr>
          <w:b/>
          <w:sz w:val="18"/>
        </w:rPr>
        <w:fldChar w:fldCharType="end"/>
      </w:r>
      <w:r w:rsidRPr="00AD0676">
        <w:rPr>
          <w:b/>
          <w:sz w:val="18"/>
        </w:rPr>
        <w:t xml:space="preserve"> – </w:t>
      </w:r>
      <w:r>
        <w:rPr>
          <w:b/>
          <w:sz w:val="18"/>
        </w:rPr>
        <w:t>Lista degli errori</w:t>
      </w:r>
      <w:bookmarkEnd w:id="107"/>
    </w:p>
    <w:p w14:paraId="7FB75EA3" w14:textId="43301F32" w:rsidR="00BD4144" w:rsidRDefault="00BD4144" w:rsidP="00BD4144">
      <w:pPr>
        <w:pStyle w:val="Titolo2"/>
      </w:pPr>
      <w:bookmarkStart w:id="108" w:name="_Toc15482884"/>
      <w:r>
        <w:t xml:space="preserve">API per </w:t>
      </w:r>
      <w:r w:rsidR="00B61300">
        <w:t xml:space="preserve">il recupero della lista di </w:t>
      </w:r>
      <w:proofErr w:type="spellStart"/>
      <w:r>
        <w:t>CdC</w:t>
      </w:r>
      <w:bookmarkEnd w:id="108"/>
      <w:proofErr w:type="spellEnd"/>
    </w:p>
    <w:p w14:paraId="60533F92" w14:textId="475F929E" w:rsidR="000621E0" w:rsidRPr="00405DB9" w:rsidRDefault="00A105A6" w:rsidP="00187AC7">
      <w:pPr>
        <w:rPr>
          <w:rFonts w:asciiTheme="minorHAnsi" w:hAnsiTheme="minorHAnsi" w:cstheme="minorHAnsi"/>
          <w:sz w:val="24"/>
          <w:szCs w:val="24"/>
        </w:rPr>
      </w:pPr>
      <w:r w:rsidRPr="00405DB9">
        <w:rPr>
          <w:rFonts w:asciiTheme="minorHAnsi" w:hAnsiTheme="minorHAnsi" w:cstheme="minorHAnsi"/>
          <w:sz w:val="24"/>
          <w:szCs w:val="24"/>
        </w:rPr>
        <w:t xml:space="preserve">L’API restituisce </w:t>
      </w:r>
      <w:r w:rsidR="000621E0">
        <w:rPr>
          <w:rFonts w:asciiTheme="minorHAnsi" w:hAnsiTheme="minorHAnsi" w:cstheme="minorHAnsi"/>
          <w:sz w:val="24"/>
          <w:szCs w:val="24"/>
        </w:rPr>
        <w:t xml:space="preserve">la lista completa o parziale dei </w:t>
      </w:r>
      <w:proofErr w:type="spellStart"/>
      <w:r w:rsidR="000621E0">
        <w:rPr>
          <w:rFonts w:asciiTheme="minorHAnsi" w:hAnsiTheme="minorHAnsi" w:cstheme="minorHAnsi"/>
          <w:sz w:val="24"/>
          <w:szCs w:val="24"/>
        </w:rPr>
        <w:t>CdC</w:t>
      </w:r>
      <w:proofErr w:type="spellEnd"/>
      <w:r w:rsidR="000621E0">
        <w:rPr>
          <w:rFonts w:asciiTheme="minorHAnsi" w:hAnsiTheme="minorHAnsi" w:cstheme="minorHAnsi"/>
          <w:sz w:val="24"/>
          <w:szCs w:val="24"/>
        </w:rPr>
        <w:t xml:space="preserve"> associati al</w:t>
      </w:r>
      <w:r w:rsidR="009221C4" w:rsidRPr="00405DB9">
        <w:rPr>
          <w:rFonts w:asciiTheme="minorHAnsi" w:hAnsiTheme="minorHAnsi" w:cstheme="minorHAnsi"/>
          <w:sz w:val="24"/>
          <w:szCs w:val="24"/>
        </w:rPr>
        <w:t>l’unità organizzativa indica</w:t>
      </w:r>
      <w:r w:rsidR="000621E0">
        <w:rPr>
          <w:rFonts w:asciiTheme="minorHAnsi" w:hAnsiTheme="minorHAnsi" w:cstheme="minorHAnsi"/>
          <w:sz w:val="24"/>
          <w:szCs w:val="24"/>
        </w:rPr>
        <w:t>ta.</w:t>
      </w:r>
    </w:p>
    <w:p w14:paraId="3C7C42D7" w14:textId="77777777" w:rsidR="00566483" w:rsidRDefault="00566483" w:rsidP="00566483">
      <w:pPr>
        <w:pStyle w:val="Titolo3"/>
      </w:pPr>
      <w:bookmarkStart w:id="109" w:name="_Toc15482885"/>
      <w:r>
        <w:t>Specifiche</w:t>
      </w:r>
      <w:bookmarkEnd w:id="109"/>
    </w:p>
    <w:p w14:paraId="793316D7" w14:textId="336EE800" w:rsidR="00141952" w:rsidRDefault="00A74952" w:rsidP="002C17D0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Di seguito è dettagliata l’interfaccia esposta dal sistema per il recupero </w:t>
      </w:r>
      <w:r w:rsidR="00B61300">
        <w:rPr>
          <w:rFonts w:asciiTheme="minorHAnsi" w:hAnsiTheme="minorHAnsi" w:cstheme="minorHAnsi"/>
          <w:sz w:val="24"/>
          <w:szCs w:val="24"/>
        </w:rPr>
        <w:t xml:space="preserve">dei </w:t>
      </w:r>
      <w:proofErr w:type="spellStart"/>
      <w:r w:rsidR="00B61300">
        <w:rPr>
          <w:rFonts w:asciiTheme="minorHAnsi" w:hAnsiTheme="minorHAnsi" w:cstheme="minorHAnsi"/>
          <w:sz w:val="24"/>
          <w:szCs w:val="24"/>
        </w:rPr>
        <w:t>CdC</w:t>
      </w:r>
      <w:proofErr w:type="spellEnd"/>
      <w:r w:rsidR="00B61300">
        <w:rPr>
          <w:rFonts w:asciiTheme="minorHAnsi" w:hAnsiTheme="minorHAnsi" w:cstheme="minorHAnsi"/>
          <w:sz w:val="24"/>
          <w:szCs w:val="24"/>
        </w:rPr>
        <w:t xml:space="preserve"> associati all’UO</w:t>
      </w:r>
      <w:r w:rsidR="002C17D0">
        <w:rPr>
          <w:rFonts w:asciiTheme="minorHAnsi" w:hAnsiTheme="minorHAnsi" w:cstheme="minorHAnsi"/>
          <w:sz w:val="24"/>
          <w:szCs w:val="24"/>
        </w:rPr>
        <w:t>:</w:t>
      </w:r>
    </w:p>
    <w:p w14:paraId="3FA2FC7F" w14:textId="77777777" w:rsidR="00A74952" w:rsidRPr="00A74952" w:rsidRDefault="00A74952" w:rsidP="00A74952">
      <w:pPr>
        <w:jc w:val="left"/>
        <w:rPr>
          <w:rFonts w:asciiTheme="minorHAnsi" w:hAnsiTheme="minorHAnsi" w:cstheme="minorHAnsi"/>
          <w:sz w:val="24"/>
          <w:szCs w:val="24"/>
        </w:rPr>
      </w:pPr>
    </w:p>
    <w:tbl>
      <w:tblPr>
        <w:tblStyle w:val="Elencochiaro-Colore1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7"/>
        <w:gridCol w:w="7594"/>
      </w:tblGrid>
      <w:tr w:rsidR="00A74952" w:rsidRPr="00FE3D9E" w14:paraId="4DC52C75" w14:textId="77777777" w:rsidTr="00F068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pct"/>
            <w:shd w:val="clear" w:color="auto" w:fill="DBE5F1" w:themeFill="accent1" w:themeFillTint="33"/>
          </w:tcPr>
          <w:p w14:paraId="23F58DDD" w14:textId="77777777" w:rsidR="00A74952" w:rsidRPr="002C17D0" w:rsidRDefault="00A74952" w:rsidP="00504308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proofErr w:type="spellStart"/>
            <w:r w:rsidRPr="002C17D0">
              <w:rPr>
                <w:rFonts w:asciiTheme="minorHAnsi" w:hAnsiTheme="minorHAnsi" w:cstheme="minorHAnsi"/>
                <w:color w:val="000000" w:themeColor="text1"/>
                <w:sz w:val="20"/>
              </w:rPr>
              <w:t>HTTPmethod</w:t>
            </w:r>
            <w:proofErr w:type="spellEnd"/>
          </w:p>
        </w:tc>
        <w:tc>
          <w:tcPr>
            <w:tcW w:w="4039" w:type="pct"/>
            <w:shd w:val="clear" w:color="auto" w:fill="FFFFFF" w:themeFill="background1"/>
          </w:tcPr>
          <w:p w14:paraId="1E501A33" w14:textId="77777777" w:rsidR="00A74952" w:rsidRPr="00626AEC" w:rsidRDefault="00A74952" w:rsidP="005043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auto"/>
                <w:sz w:val="20"/>
              </w:rPr>
            </w:pPr>
            <w:r>
              <w:rPr>
                <w:rFonts w:asciiTheme="minorHAnsi" w:hAnsiTheme="minorHAnsi" w:cstheme="minorHAnsi"/>
                <w:b w:val="0"/>
                <w:color w:val="auto"/>
                <w:sz w:val="20"/>
              </w:rPr>
              <w:t>GET</w:t>
            </w:r>
          </w:p>
        </w:tc>
      </w:tr>
      <w:tr w:rsidR="00A74952" w:rsidRPr="00BB315D" w14:paraId="6ED5219D" w14:textId="77777777" w:rsidTr="00F068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pct"/>
            <w:shd w:val="clear" w:color="auto" w:fill="DBE5F1" w:themeFill="accent1" w:themeFillTint="33"/>
          </w:tcPr>
          <w:p w14:paraId="2047532F" w14:textId="77777777" w:rsidR="00A74952" w:rsidRPr="002C17D0" w:rsidRDefault="00A74952" w:rsidP="00504308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proofErr w:type="spellStart"/>
            <w:r w:rsidRPr="002C17D0">
              <w:rPr>
                <w:rFonts w:asciiTheme="minorHAnsi" w:hAnsiTheme="minorHAnsi" w:cstheme="minorHAnsi"/>
                <w:color w:val="000000" w:themeColor="text1"/>
                <w:sz w:val="20"/>
              </w:rPr>
              <w:t>Endpoint</w:t>
            </w:r>
            <w:proofErr w:type="spellEnd"/>
          </w:p>
        </w:tc>
        <w:tc>
          <w:tcPr>
            <w:tcW w:w="4039" w:type="pct"/>
          </w:tcPr>
          <w:p w14:paraId="6B4EF1E9" w14:textId="69528610" w:rsidR="00A74952" w:rsidRPr="0006020D" w:rsidRDefault="00A74952" w:rsidP="00F41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  <w:lang w:val="en-US"/>
              </w:rPr>
            </w:pPr>
            <w:r w:rsidRPr="00527FED">
              <w:rPr>
                <w:lang w:val="en-US"/>
              </w:rPr>
              <w:t>&lt;</w:t>
            </w:r>
            <w:proofErr w:type="spellStart"/>
            <w:r w:rsidRPr="00527FED">
              <w:rPr>
                <w:lang w:val="en-US"/>
              </w:rPr>
              <w:t>production_endpoint</w:t>
            </w:r>
            <w:proofErr w:type="spellEnd"/>
            <w:r>
              <w:rPr>
                <w:lang w:val="en-US"/>
              </w:rPr>
              <w:t>&gt;:</w:t>
            </w:r>
            <w:r w:rsidRPr="00485BA3">
              <w:rPr>
                <w:lang w:val="en-US"/>
              </w:rPr>
              <w:t>5005</w:t>
            </w:r>
            <w:r>
              <w:rPr>
                <w:lang w:val="en-US"/>
              </w:rPr>
              <w:t>/</w:t>
            </w:r>
            <w:proofErr w:type="spellStart"/>
            <w:r w:rsidRPr="0006020D">
              <w:rPr>
                <w:lang w:val="en-US"/>
              </w:rPr>
              <w:t>masterdata</w:t>
            </w:r>
            <w:proofErr w:type="spellEnd"/>
            <w:r w:rsidRPr="0006020D">
              <w:rPr>
                <w:lang w:val="en-US"/>
              </w:rPr>
              <w:t>/v2/association/</w:t>
            </w:r>
            <w:r w:rsidR="000621E0">
              <w:rPr>
                <w:lang w:val="en-US"/>
              </w:rPr>
              <w:t>cc/</w:t>
            </w:r>
            <w:r w:rsidRPr="0006020D">
              <w:rPr>
                <w:lang w:val="en-US"/>
              </w:rPr>
              <w:t>q</w:t>
            </w:r>
          </w:p>
        </w:tc>
      </w:tr>
      <w:tr w:rsidR="00A74952" w:rsidRPr="00FE3D9E" w14:paraId="21619F7D" w14:textId="77777777" w:rsidTr="00F068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pct"/>
            <w:shd w:val="clear" w:color="auto" w:fill="DBE5F1" w:themeFill="accent1" w:themeFillTint="33"/>
          </w:tcPr>
          <w:p w14:paraId="5178FF44" w14:textId="6A1C4AA3" w:rsidR="00A74952" w:rsidRPr="002C17D0" w:rsidRDefault="00A74952" w:rsidP="00504308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 w:rsidRPr="002C17D0">
              <w:rPr>
                <w:rFonts w:asciiTheme="minorHAnsi" w:hAnsiTheme="minorHAnsi" w:cstheme="minorHAnsi"/>
                <w:color w:val="000000" w:themeColor="text1"/>
                <w:sz w:val="20"/>
              </w:rPr>
              <w:t>Input (mandatori)</w:t>
            </w:r>
          </w:p>
        </w:tc>
        <w:tc>
          <w:tcPr>
            <w:tcW w:w="4039" w:type="pct"/>
          </w:tcPr>
          <w:p w14:paraId="29E5A5D4" w14:textId="6E5E678E" w:rsidR="00A74952" w:rsidRDefault="00A74952" w:rsidP="00A74952">
            <w:pPr>
              <w:pStyle w:val="Paragrafoelenco"/>
              <w:numPr>
                <w:ilvl w:val="0"/>
                <w:numId w:val="3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ou_code</w:t>
            </w:r>
            <w:proofErr w:type="spellEnd"/>
            <w:r>
              <w:t>=c</w:t>
            </w:r>
          </w:p>
        </w:tc>
      </w:tr>
      <w:tr w:rsidR="00A74952" w:rsidRPr="00FE3D9E" w14:paraId="001E15D3" w14:textId="77777777" w:rsidTr="00F068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pct"/>
            <w:shd w:val="clear" w:color="auto" w:fill="DBE5F1" w:themeFill="accent1" w:themeFillTint="33"/>
          </w:tcPr>
          <w:p w14:paraId="0D90A8D0" w14:textId="77777777" w:rsidR="00A74952" w:rsidRPr="002C17D0" w:rsidRDefault="00A74952" w:rsidP="00504308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 w:rsidRPr="002C17D0">
              <w:rPr>
                <w:rFonts w:asciiTheme="minorHAnsi" w:hAnsiTheme="minorHAnsi" w:cstheme="minorHAnsi"/>
                <w:color w:val="000000" w:themeColor="text1"/>
                <w:sz w:val="20"/>
              </w:rPr>
              <w:t>Input (opzionali)</w:t>
            </w:r>
          </w:p>
        </w:tc>
        <w:tc>
          <w:tcPr>
            <w:tcW w:w="4039" w:type="pct"/>
          </w:tcPr>
          <w:p w14:paraId="01A8EEE9" w14:textId="74935E8E" w:rsidR="00A74952" w:rsidRDefault="00A74952" w:rsidP="00504308">
            <w:pPr>
              <w:pStyle w:val="Paragrafoelenco"/>
              <w:numPr>
                <w:ilvl w:val="0"/>
                <w:numId w:val="3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pagenumber</w:t>
            </w:r>
            <w:proofErr w:type="spellEnd"/>
            <w:r>
              <w:rPr>
                <w:lang w:val="en-US"/>
              </w:rPr>
              <w:t>=n</w:t>
            </w:r>
          </w:p>
          <w:p w14:paraId="48E20EBA" w14:textId="04632333" w:rsidR="00A74952" w:rsidRPr="00FC45AE" w:rsidRDefault="00A74952" w:rsidP="00504308">
            <w:pPr>
              <w:pStyle w:val="Paragrafoelenco"/>
              <w:numPr>
                <w:ilvl w:val="0"/>
                <w:numId w:val="3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proofErr w:type="spellStart"/>
            <w:r>
              <w:rPr>
                <w:lang w:val="en-US"/>
              </w:rPr>
              <w:t>pagesize</w:t>
            </w:r>
            <w:proofErr w:type="spellEnd"/>
            <w:r w:rsidRPr="00FC45AE">
              <w:rPr>
                <w:lang w:val="en-US"/>
              </w:rPr>
              <w:t>=</w:t>
            </w:r>
            <w:r>
              <w:rPr>
                <w:lang w:val="en-US"/>
              </w:rPr>
              <w:t>s</w:t>
            </w:r>
          </w:p>
        </w:tc>
      </w:tr>
      <w:tr w:rsidR="00A74952" w:rsidRPr="00FE3D9E" w14:paraId="4A0EA657" w14:textId="77777777" w:rsidTr="00F068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pct"/>
            <w:shd w:val="clear" w:color="auto" w:fill="DBE5F1" w:themeFill="accent1" w:themeFillTint="33"/>
          </w:tcPr>
          <w:p w14:paraId="1D37EBB6" w14:textId="77777777" w:rsidR="00A74952" w:rsidRPr="002C17D0" w:rsidRDefault="00A74952" w:rsidP="00504308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 w:rsidRPr="002C17D0">
              <w:rPr>
                <w:rFonts w:asciiTheme="minorHAnsi" w:hAnsiTheme="minorHAnsi" w:cstheme="minorHAnsi"/>
                <w:color w:val="000000" w:themeColor="text1"/>
                <w:sz w:val="20"/>
              </w:rPr>
              <w:t>Output</w:t>
            </w:r>
          </w:p>
        </w:tc>
        <w:tc>
          <w:tcPr>
            <w:tcW w:w="4039" w:type="pct"/>
          </w:tcPr>
          <w:p w14:paraId="055A7778" w14:textId="77777777" w:rsidR="00A74952" w:rsidRDefault="00A74952" w:rsidP="005043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JSON</w:t>
            </w:r>
          </w:p>
        </w:tc>
      </w:tr>
    </w:tbl>
    <w:p w14:paraId="2F103531" w14:textId="30C659A9" w:rsidR="00566483" w:rsidRDefault="00AD0676" w:rsidP="00AD0676">
      <w:pPr>
        <w:jc w:val="center"/>
        <w:rPr>
          <w:b/>
          <w:sz w:val="18"/>
        </w:rPr>
      </w:pPr>
      <w:bookmarkStart w:id="110" w:name="_Toc14365357"/>
      <w:bookmarkStart w:id="111" w:name="_Toc15482926"/>
      <w:r w:rsidRPr="00AD0676">
        <w:rPr>
          <w:b/>
          <w:sz w:val="18"/>
        </w:rPr>
        <w:t xml:space="preserve">Tabella </w:t>
      </w:r>
      <w:r w:rsidRPr="00AD0676">
        <w:rPr>
          <w:b/>
          <w:sz w:val="18"/>
        </w:rPr>
        <w:fldChar w:fldCharType="begin"/>
      </w:r>
      <w:r w:rsidRPr="00AD0676">
        <w:rPr>
          <w:b/>
          <w:sz w:val="18"/>
        </w:rPr>
        <w:instrText xml:space="preserve"> SEQ Tabella \* ARABIC </w:instrText>
      </w:r>
      <w:r w:rsidRPr="00AD0676">
        <w:rPr>
          <w:b/>
          <w:sz w:val="18"/>
        </w:rPr>
        <w:fldChar w:fldCharType="separate"/>
      </w:r>
      <w:r w:rsidR="0052257A">
        <w:rPr>
          <w:b/>
          <w:noProof/>
          <w:sz w:val="18"/>
        </w:rPr>
        <w:t>33</w:t>
      </w:r>
      <w:r w:rsidRPr="00AD0676">
        <w:rPr>
          <w:b/>
          <w:sz w:val="18"/>
        </w:rPr>
        <w:fldChar w:fldCharType="end"/>
      </w:r>
      <w:r w:rsidR="00654813">
        <w:rPr>
          <w:b/>
          <w:sz w:val="18"/>
        </w:rPr>
        <w:t xml:space="preserve"> – Specifica</w:t>
      </w:r>
      <w:r w:rsidRPr="00AD0676">
        <w:rPr>
          <w:b/>
          <w:sz w:val="18"/>
        </w:rPr>
        <w:t xml:space="preserve"> API recupero </w:t>
      </w:r>
      <w:bookmarkEnd w:id="110"/>
      <w:r w:rsidR="00B61300">
        <w:rPr>
          <w:b/>
          <w:sz w:val="18"/>
        </w:rPr>
        <w:t xml:space="preserve">lista </w:t>
      </w:r>
      <w:proofErr w:type="spellStart"/>
      <w:r w:rsidR="00B61300">
        <w:rPr>
          <w:b/>
          <w:sz w:val="18"/>
        </w:rPr>
        <w:t>CdC</w:t>
      </w:r>
      <w:bookmarkEnd w:id="111"/>
      <w:proofErr w:type="spellEnd"/>
    </w:p>
    <w:p w14:paraId="498E31DA" w14:textId="50466F15" w:rsidR="00A74952" w:rsidRPr="00A74952" w:rsidRDefault="008B5998" w:rsidP="00A74952">
      <w:pPr>
        <w:pStyle w:val="Titolo3"/>
      </w:pPr>
      <w:bookmarkStart w:id="112" w:name="_Toc15482886"/>
      <w:r>
        <w:t>Input</w:t>
      </w:r>
      <w:bookmarkEnd w:id="112"/>
    </w:p>
    <w:p w14:paraId="0FF03FBF" w14:textId="77777777" w:rsidR="002C17D0" w:rsidRPr="00405DB9" w:rsidRDefault="002C17D0" w:rsidP="002C17D0">
      <w:pPr>
        <w:rPr>
          <w:rFonts w:asciiTheme="minorHAnsi" w:hAnsiTheme="minorHAnsi" w:cstheme="minorHAnsi"/>
          <w:sz w:val="24"/>
          <w:szCs w:val="24"/>
          <w:lang w:eastAsia="en-US"/>
        </w:rPr>
      </w:pPr>
      <w:r>
        <w:rPr>
          <w:rFonts w:asciiTheme="minorHAnsi" w:hAnsiTheme="minorHAnsi" w:cstheme="minorHAnsi"/>
          <w:sz w:val="24"/>
          <w:szCs w:val="24"/>
          <w:lang w:eastAsia="en-US"/>
        </w:rPr>
        <w:t>Per il corretto recupero delle informazioni richieste, sarà necessaria la seguente parametrizzazione della chiamata.</w:t>
      </w:r>
    </w:p>
    <w:p w14:paraId="02CED6AB" w14:textId="5D4AAF63" w:rsidR="008B5998" w:rsidRPr="0069323E" w:rsidRDefault="002C17D0" w:rsidP="008B5998">
      <w:pPr>
        <w:pStyle w:val="Titolo4"/>
        <w:rPr>
          <w:lang w:eastAsia="en-US"/>
        </w:rPr>
      </w:pPr>
      <w:bookmarkStart w:id="113" w:name="_Toc15482887"/>
      <w:proofErr w:type="spellStart"/>
      <w:r>
        <w:rPr>
          <w:lang w:eastAsia="en-US"/>
        </w:rPr>
        <w:t>Header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parameters</w:t>
      </w:r>
      <w:bookmarkEnd w:id="113"/>
      <w:proofErr w:type="spellEnd"/>
    </w:p>
    <w:tbl>
      <w:tblPr>
        <w:tblStyle w:val="Tabellagriglia4-colore1"/>
        <w:tblW w:w="5000" w:type="pct"/>
        <w:tblLook w:val="04A0" w:firstRow="1" w:lastRow="0" w:firstColumn="1" w:lastColumn="0" w:noHBand="0" w:noVBand="1"/>
      </w:tblPr>
      <w:tblGrid>
        <w:gridCol w:w="1881"/>
        <w:gridCol w:w="1880"/>
        <w:gridCol w:w="1880"/>
        <w:gridCol w:w="1880"/>
        <w:gridCol w:w="1880"/>
      </w:tblGrid>
      <w:tr w:rsidR="008B5998" w:rsidRPr="00527FED" w14:paraId="0E7B2A39" w14:textId="77777777" w:rsidTr="002C17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540E0888" w14:textId="77777777" w:rsidR="008B5998" w:rsidRPr="00527FED" w:rsidRDefault="008B5998" w:rsidP="00570581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Name</w:t>
            </w:r>
          </w:p>
        </w:tc>
        <w:tc>
          <w:tcPr>
            <w:tcW w:w="1000" w:type="pct"/>
            <w:hideMark/>
          </w:tcPr>
          <w:p w14:paraId="396A1BE8" w14:textId="77777777" w:rsidR="008B5998" w:rsidRPr="00527FED" w:rsidRDefault="008B5998" w:rsidP="005705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1000" w:type="pct"/>
            <w:hideMark/>
          </w:tcPr>
          <w:p w14:paraId="36BD5D3D" w14:textId="77777777" w:rsidR="008B5998" w:rsidRPr="00527FED" w:rsidRDefault="008B5998" w:rsidP="005705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Format</w:t>
            </w:r>
          </w:p>
        </w:tc>
        <w:tc>
          <w:tcPr>
            <w:tcW w:w="1000" w:type="pct"/>
            <w:hideMark/>
          </w:tcPr>
          <w:p w14:paraId="19AEAB5A" w14:textId="77777777" w:rsidR="008B5998" w:rsidRPr="00527FED" w:rsidRDefault="008B5998" w:rsidP="005705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Mandatory</w:t>
            </w:r>
          </w:p>
        </w:tc>
        <w:tc>
          <w:tcPr>
            <w:tcW w:w="1000" w:type="pct"/>
            <w:hideMark/>
          </w:tcPr>
          <w:p w14:paraId="5CF06C64" w14:textId="77777777" w:rsidR="008B5998" w:rsidRPr="00527FED" w:rsidRDefault="008B5998" w:rsidP="005705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Default value</w:t>
            </w:r>
          </w:p>
        </w:tc>
      </w:tr>
      <w:tr w:rsidR="008B5998" w:rsidRPr="00927A43" w14:paraId="1DF6B007" w14:textId="77777777" w:rsidTr="002C1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260F83C8" w14:textId="77777777" w:rsidR="008B5998" w:rsidRPr="00527FED" w:rsidRDefault="008B5998" w:rsidP="00570581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Authorization</w:t>
            </w:r>
          </w:p>
        </w:tc>
        <w:tc>
          <w:tcPr>
            <w:tcW w:w="1000" w:type="pct"/>
          </w:tcPr>
          <w:p w14:paraId="3C3F568A" w14:textId="77777777" w:rsidR="008B5998" w:rsidRPr="00527FED" w:rsidRDefault="008B5998" w:rsidP="0057058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HTTP Basic Authentication </w:t>
            </w:r>
          </w:p>
        </w:tc>
        <w:tc>
          <w:tcPr>
            <w:tcW w:w="1000" w:type="pct"/>
          </w:tcPr>
          <w:p w14:paraId="64E7BF87" w14:textId="77777777" w:rsidR="008B5998" w:rsidRPr="00527FED" w:rsidRDefault="008B5998" w:rsidP="005705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000" w:type="pct"/>
          </w:tcPr>
          <w:p w14:paraId="29AB7E41" w14:textId="77777777" w:rsidR="008B5998" w:rsidRPr="00527FED" w:rsidRDefault="008B5998" w:rsidP="005705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Yes</w:t>
            </w:r>
          </w:p>
        </w:tc>
        <w:tc>
          <w:tcPr>
            <w:tcW w:w="1000" w:type="pct"/>
          </w:tcPr>
          <w:p w14:paraId="33173FC8" w14:textId="77777777" w:rsidR="008B5998" w:rsidRPr="00527FED" w:rsidRDefault="008B5998" w:rsidP="00700076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</w:tbl>
    <w:p w14:paraId="5AE17A47" w14:textId="6BAEF541" w:rsidR="00700076" w:rsidRPr="00700076" w:rsidRDefault="00700076">
      <w:pPr>
        <w:pStyle w:val="Didascalia"/>
        <w:rPr>
          <w:sz w:val="18"/>
          <w:szCs w:val="18"/>
        </w:rPr>
      </w:pPr>
      <w:bookmarkStart w:id="114" w:name="_Toc15482927"/>
      <w:r w:rsidRPr="00700076">
        <w:rPr>
          <w:sz w:val="18"/>
          <w:szCs w:val="18"/>
        </w:rPr>
        <w:t xml:space="preserve">Tabella </w:t>
      </w:r>
      <w:r w:rsidRPr="00700076">
        <w:rPr>
          <w:sz w:val="18"/>
          <w:szCs w:val="18"/>
        </w:rPr>
        <w:fldChar w:fldCharType="begin"/>
      </w:r>
      <w:r w:rsidRPr="00700076">
        <w:rPr>
          <w:sz w:val="18"/>
          <w:szCs w:val="18"/>
        </w:rPr>
        <w:instrText xml:space="preserve"> SEQ Tabella \* ARABIC </w:instrText>
      </w:r>
      <w:r w:rsidRPr="00700076">
        <w:rPr>
          <w:sz w:val="18"/>
          <w:szCs w:val="18"/>
        </w:rPr>
        <w:fldChar w:fldCharType="separate"/>
      </w:r>
      <w:r w:rsidR="0052257A">
        <w:rPr>
          <w:noProof/>
          <w:sz w:val="18"/>
          <w:szCs w:val="18"/>
        </w:rPr>
        <w:t>34</w:t>
      </w:r>
      <w:r w:rsidRPr="00700076">
        <w:rPr>
          <w:sz w:val="18"/>
          <w:szCs w:val="18"/>
        </w:rPr>
        <w:fldChar w:fldCharType="end"/>
      </w:r>
      <w:r w:rsidRPr="00700076">
        <w:rPr>
          <w:sz w:val="18"/>
          <w:szCs w:val="18"/>
        </w:rPr>
        <w:t xml:space="preserve"> – </w:t>
      </w:r>
      <w:proofErr w:type="spellStart"/>
      <w:r w:rsidRPr="00700076">
        <w:rPr>
          <w:sz w:val="18"/>
          <w:szCs w:val="18"/>
        </w:rPr>
        <w:t>Header</w:t>
      </w:r>
      <w:proofErr w:type="spellEnd"/>
      <w:r w:rsidRPr="00700076">
        <w:rPr>
          <w:sz w:val="18"/>
          <w:szCs w:val="18"/>
        </w:rPr>
        <w:t xml:space="preserve"> </w:t>
      </w:r>
      <w:proofErr w:type="spellStart"/>
      <w:r w:rsidRPr="00700076">
        <w:rPr>
          <w:sz w:val="18"/>
          <w:szCs w:val="18"/>
        </w:rPr>
        <w:t>parameters</w:t>
      </w:r>
      <w:proofErr w:type="spellEnd"/>
      <w:r w:rsidRPr="00700076">
        <w:rPr>
          <w:sz w:val="18"/>
          <w:szCs w:val="18"/>
        </w:rPr>
        <w:t xml:space="preserve"> per chiamata singola</w:t>
      </w:r>
      <w:bookmarkEnd w:id="114"/>
    </w:p>
    <w:p w14:paraId="73349E91" w14:textId="74A5B09E" w:rsidR="008B5998" w:rsidRPr="00405DB9" w:rsidRDefault="002C17D0" w:rsidP="002C17D0">
      <w:pPr>
        <w:pStyle w:val="Titolo4"/>
        <w:rPr>
          <w:lang w:eastAsia="en-US"/>
        </w:rPr>
      </w:pPr>
      <w:bookmarkStart w:id="115" w:name="_Toc15482888"/>
      <w:r>
        <w:rPr>
          <w:lang w:eastAsia="en-US"/>
        </w:rPr>
        <w:t xml:space="preserve">Query </w:t>
      </w:r>
      <w:proofErr w:type="spellStart"/>
      <w:r>
        <w:rPr>
          <w:lang w:eastAsia="en-US"/>
        </w:rPr>
        <w:t>parameters</w:t>
      </w:r>
      <w:bookmarkEnd w:id="115"/>
      <w:proofErr w:type="spellEnd"/>
    </w:p>
    <w:tbl>
      <w:tblPr>
        <w:tblStyle w:val="Tabellagriglia4-colore1"/>
        <w:tblW w:w="5000" w:type="pct"/>
        <w:tblLook w:val="04A0" w:firstRow="1" w:lastRow="0" w:firstColumn="1" w:lastColumn="0" w:noHBand="0" w:noVBand="1"/>
      </w:tblPr>
      <w:tblGrid>
        <w:gridCol w:w="1881"/>
        <w:gridCol w:w="1880"/>
        <w:gridCol w:w="1880"/>
        <w:gridCol w:w="1880"/>
        <w:gridCol w:w="1880"/>
      </w:tblGrid>
      <w:tr w:rsidR="008B5998" w:rsidRPr="00527FED" w14:paraId="0CC64FE4" w14:textId="77777777" w:rsidTr="002C17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4D472A85" w14:textId="77777777" w:rsidR="008B5998" w:rsidRPr="00527FED" w:rsidRDefault="008B5998" w:rsidP="00570581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Name</w:t>
            </w:r>
          </w:p>
        </w:tc>
        <w:tc>
          <w:tcPr>
            <w:tcW w:w="1000" w:type="pct"/>
            <w:hideMark/>
          </w:tcPr>
          <w:p w14:paraId="3E370B48" w14:textId="77777777" w:rsidR="008B5998" w:rsidRPr="00527FED" w:rsidRDefault="008B5998" w:rsidP="005705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1000" w:type="pct"/>
            <w:hideMark/>
          </w:tcPr>
          <w:p w14:paraId="60B89043" w14:textId="77777777" w:rsidR="008B5998" w:rsidRPr="00527FED" w:rsidRDefault="008B5998" w:rsidP="005705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Format</w:t>
            </w:r>
          </w:p>
        </w:tc>
        <w:tc>
          <w:tcPr>
            <w:tcW w:w="1000" w:type="pct"/>
            <w:hideMark/>
          </w:tcPr>
          <w:p w14:paraId="238342A4" w14:textId="77777777" w:rsidR="008B5998" w:rsidRPr="00527FED" w:rsidRDefault="008B5998" w:rsidP="005705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Mandatory</w:t>
            </w:r>
          </w:p>
        </w:tc>
        <w:tc>
          <w:tcPr>
            <w:tcW w:w="1000" w:type="pct"/>
            <w:hideMark/>
          </w:tcPr>
          <w:p w14:paraId="7DA0616B" w14:textId="77777777" w:rsidR="008B5998" w:rsidRPr="00527FED" w:rsidRDefault="008B5998" w:rsidP="005705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Default value</w:t>
            </w:r>
          </w:p>
        </w:tc>
      </w:tr>
      <w:tr w:rsidR="008B5998" w:rsidRPr="00A42850" w14:paraId="1C692A26" w14:textId="77777777" w:rsidTr="002C1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2EF3A7C9" w14:textId="3F3EFB5A" w:rsidR="008B5998" w:rsidRPr="00527FED" w:rsidRDefault="008B5998" w:rsidP="00570581">
            <w:pPr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ou_code</w:t>
            </w:r>
            <w:proofErr w:type="spellEnd"/>
          </w:p>
        </w:tc>
        <w:tc>
          <w:tcPr>
            <w:tcW w:w="1000" w:type="pct"/>
          </w:tcPr>
          <w:p w14:paraId="54788836" w14:textId="18774DF9" w:rsidR="008B5998" w:rsidRPr="0057709F" w:rsidRDefault="00570581" w:rsidP="0057058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eastAsia="en-US"/>
              </w:rPr>
              <w:t>Indic</w:t>
            </w:r>
            <w:r w:rsidR="0057709F" w:rsidRPr="0057709F">
              <w:rPr>
                <w:lang w:eastAsia="en-US"/>
              </w:rPr>
              <w:t>a</w:t>
            </w:r>
            <w:r>
              <w:rPr>
                <w:lang w:eastAsia="en-US"/>
              </w:rPr>
              <w:t xml:space="preserve"> </w:t>
            </w:r>
            <w:r w:rsidR="0057709F" w:rsidRPr="0057709F">
              <w:rPr>
                <w:lang w:eastAsia="en-US"/>
              </w:rPr>
              <w:t>il codice dell’unità organizzativa</w:t>
            </w:r>
          </w:p>
        </w:tc>
        <w:tc>
          <w:tcPr>
            <w:tcW w:w="1000" w:type="pct"/>
          </w:tcPr>
          <w:p w14:paraId="2F0E5051" w14:textId="5FD9C3C4" w:rsidR="008B5998" w:rsidRPr="00527FED" w:rsidRDefault="008B5998" w:rsidP="005705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000" w:type="pct"/>
          </w:tcPr>
          <w:p w14:paraId="532BFEF4" w14:textId="77777777" w:rsidR="008B5998" w:rsidRPr="005B10B4" w:rsidRDefault="008B5998" w:rsidP="005705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Yes</w:t>
            </w:r>
          </w:p>
        </w:tc>
        <w:tc>
          <w:tcPr>
            <w:tcW w:w="1000" w:type="pct"/>
          </w:tcPr>
          <w:p w14:paraId="59E0B413" w14:textId="77777777" w:rsidR="008B5998" w:rsidRPr="00527FED" w:rsidRDefault="008B5998" w:rsidP="005705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8B5998" w:rsidRPr="00A42850" w14:paraId="018E5292" w14:textId="77777777" w:rsidTr="002C17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0982C734" w14:textId="44FB1C0A" w:rsidR="008B5998" w:rsidRDefault="008B5998" w:rsidP="00570581">
            <w:pPr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pagenumber</w:t>
            </w:r>
            <w:proofErr w:type="spellEnd"/>
          </w:p>
        </w:tc>
        <w:tc>
          <w:tcPr>
            <w:tcW w:w="1000" w:type="pct"/>
          </w:tcPr>
          <w:p w14:paraId="7920CFBB" w14:textId="0248E40D" w:rsidR="008B5998" w:rsidRPr="0045071F" w:rsidRDefault="00D7386A" w:rsidP="003226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Numero di pagina richiesto </w:t>
            </w:r>
          </w:p>
        </w:tc>
        <w:tc>
          <w:tcPr>
            <w:tcW w:w="1000" w:type="pct"/>
          </w:tcPr>
          <w:p w14:paraId="7ACE41D3" w14:textId="77777777" w:rsidR="008B5998" w:rsidRDefault="008B5998" w:rsidP="005705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string </w:t>
            </w:r>
          </w:p>
        </w:tc>
        <w:tc>
          <w:tcPr>
            <w:tcW w:w="1000" w:type="pct"/>
          </w:tcPr>
          <w:p w14:paraId="55C03675" w14:textId="77777777" w:rsidR="008B5998" w:rsidRDefault="008B5998" w:rsidP="005705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No</w:t>
            </w:r>
          </w:p>
        </w:tc>
        <w:tc>
          <w:tcPr>
            <w:tcW w:w="1000" w:type="pct"/>
          </w:tcPr>
          <w:p w14:paraId="49F61B9E" w14:textId="23AF8BD7" w:rsidR="008B5998" w:rsidRPr="0059162F" w:rsidRDefault="00D7386A" w:rsidP="003226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 w:rsidRPr="00D7386A">
              <w:rPr>
                <w:lang w:eastAsia="en-US"/>
              </w:rPr>
              <w:t>1</w:t>
            </w:r>
            <w:r w:rsidR="008B5998" w:rsidRPr="0059162F">
              <w:rPr>
                <w:lang w:eastAsia="en-US"/>
              </w:rPr>
              <w:t xml:space="preserve"> </w:t>
            </w:r>
          </w:p>
        </w:tc>
      </w:tr>
      <w:tr w:rsidR="008B5998" w:rsidRPr="00A42850" w14:paraId="4C1F2BA8" w14:textId="77777777" w:rsidTr="002C1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4C025A2B" w14:textId="4FAE4FB7" w:rsidR="008B5998" w:rsidRDefault="008B5998" w:rsidP="00570581">
            <w:pPr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pagesize</w:t>
            </w:r>
            <w:proofErr w:type="spellEnd"/>
          </w:p>
        </w:tc>
        <w:tc>
          <w:tcPr>
            <w:tcW w:w="1000" w:type="pct"/>
          </w:tcPr>
          <w:p w14:paraId="114A0721" w14:textId="5A80CE60" w:rsidR="008B5998" w:rsidRPr="0045071F" w:rsidRDefault="00D7386A" w:rsidP="003226F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US"/>
              </w:rPr>
            </w:pPr>
            <w:r>
              <w:t xml:space="preserve">Numero massimo di </w:t>
            </w:r>
            <w:proofErr w:type="spellStart"/>
            <w:r>
              <w:t>C</w:t>
            </w:r>
            <w:r w:rsidR="00637E51">
              <w:t>d</w:t>
            </w:r>
            <w:r>
              <w:t>C</w:t>
            </w:r>
            <w:proofErr w:type="spellEnd"/>
            <w:r w:rsidR="003226FC">
              <w:t xml:space="preserve"> associati</w:t>
            </w:r>
            <w:r>
              <w:t xml:space="preserve"> restituiti</w:t>
            </w:r>
          </w:p>
        </w:tc>
        <w:tc>
          <w:tcPr>
            <w:tcW w:w="1000" w:type="pct"/>
          </w:tcPr>
          <w:p w14:paraId="60004452" w14:textId="77777777" w:rsidR="008B5998" w:rsidRDefault="008B5998" w:rsidP="005705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000" w:type="pct"/>
          </w:tcPr>
          <w:p w14:paraId="0549D4A3" w14:textId="77777777" w:rsidR="008B5998" w:rsidRDefault="008B5998" w:rsidP="005705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No</w:t>
            </w:r>
          </w:p>
        </w:tc>
        <w:tc>
          <w:tcPr>
            <w:tcW w:w="1000" w:type="pct"/>
          </w:tcPr>
          <w:p w14:paraId="7C6F1254" w14:textId="56BBF079" w:rsidR="008B5998" w:rsidRPr="002C17D0" w:rsidRDefault="00072ABF" w:rsidP="00637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eastAsia="en-US"/>
              </w:rPr>
              <w:t xml:space="preserve">Numero </w:t>
            </w:r>
            <w:r w:rsidR="008B5998" w:rsidRPr="002C17D0">
              <w:rPr>
                <w:lang w:eastAsia="en-US"/>
              </w:rPr>
              <w:t xml:space="preserve">totale di </w:t>
            </w:r>
            <w:proofErr w:type="spellStart"/>
            <w:r w:rsidR="008B5998" w:rsidRPr="002C17D0">
              <w:rPr>
                <w:lang w:eastAsia="en-US"/>
              </w:rPr>
              <w:t>C</w:t>
            </w:r>
            <w:r w:rsidR="00637E51">
              <w:rPr>
                <w:lang w:eastAsia="en-US"/>
              </w:rPr>
              <w:t>d</w:t>
            </w:r>
            <w:r w:rsidR="008B5998" w:rsidRPr="002C17D0">
              <w:rPr>
                <w:lang w:eastAsia="en-US"/>
              </w:rPr>
              <w:t>C</w:t>
            </w:r>
            <w:proofErr w:type="spellEnd"/>
            <w:r w:rsidR="00637E51">
              <w:rPr>
                <w:lang w:eastAsia="en-US"/>
              </w:rPr>
              <w:t xml:space="preserve"> associati all’UO</w:t>
            </w:r>
          </w:p>
        </w:tc>
      </w:tr>
    </w:tbl>
    <w:p w14:paraId="2BD626FC" w14:textId="5323FC09" w:rsidR="008B5998" w:rsidRDefault="008B5998" w:rsidP="008B5998">
      <w:pPr>
        <w:jc w:val="center"/>
        <w:rPr>
          <w:b/>
          <w:sz w:val="18"/>
        </w:rPr>
      </w:pPr>
      <w:bookmarkStart w:id="116" w:name="_Toc15482928"/>
      <w:r w:rsidRPr="008D5D09">
        <w:rPr>
          <w:b/>
          <w:sz w:val="18"/>
        </w:rPr>
        <w:t xml:space="preserve">Tabella </w:t>
      </w:r>
      <w:r w:rsidRPr="008D5D09">
        <w:rPr>
          <w:b/>
          <w:sz w:val="18"/>
        </w:rPr>
        <w:fldChar w:fldCharType="begin"/>
      </w:r>
      <w:r w:rsidRPr="008D5D09">
        <w:rPr>
          <w:b/>
          <w:sz w:val="18"/>
        </w:rPr>
        <w:instrText xml:space="preserve"> SEQ Tabella \* ARABIC </w:instrText>
      </w:r>
      <w:r w:rsidRPr="008D5D09">
        <w:rPr>
          <w:b/>
          <w:sz w:val="18"/>
        </w:rPr>
        <w:fldChar w:fldCharType="separate"/>
      </w:r>
      <w:r w:rsidR="0052257A">
        <w:rPr>
          <w:b/>
          <w:noProof/>
          <w:sz w:val="18"/>
        </w:rPr>
        <w:t>35</w:t>
      </w:r>
      <w:r w:rsidRPr="008D5D09">
        <w:rPr>
          <w:b/>
          <w:sz w:val="18"/>
        </w:rPr>
        <w:fldChar w:fldCharType="end"/>
      </w:r>
      <w:r w:rsidRPr="008D5D09">
        <w:rPr>
          <w:b/>
          <w:sz w:val="18"/>
        </w:rPr>
        <w:t xml:space="preserve"> – </w:t>
      </w:r>
      <w:r w:rsidR="00700076">
        <w:rPr>
          <w:b/>
          <w:sz w:val="18"/>
        </w:rPr>
        <w:t xml:space="preserve">Query </w:t>
      </w:r>
      <w:proofErr w:type="spellStart"/>
      <w:r w:rsidR="00700076">
        <w:rPr>
          <w:b/>
          <w:sz w:val="18"/>
        </w:rPr>
        <w:t>parameter</w:t>
      </w:r>
      <w:proofErr w:type="spellEnd"/>
      <w:r w:rsidR="00700076">
        <w:rPr>
          <w:b/>
          <w:sz w:val="18"/>
        </w:rPr>
        <w:t xml:space="preserve"> per chiamata singola</w:t>
      </w:r>
      <w:bookmarkEnd w:id="116"/>
    </w:p>
    <w:p w14:paraId="1EC55AA3" w14:textId="77777777" w:rsidR="003226FC" w:rsidRPr="00405DB9" w:rsidRDefault="003226FC" w:rsidP="00570581">
      <w:pPr>
        <w:rPr>
          <w:rFonts w:asciiTheme="minorHAnsi" w:hAnsiTheme="minorHAnsi" w:cstheme="minorHAnsi"/>
          <w:sz w:val="24"/>
          <w:szCs w:val="24"/>
        </w:rPr>
      </w:pPr>
    </w:p>
    <w:p w14:paraId="39204642" w14:textId="5BA50030" w:rsidR="00A74952" w:rsidRPr="00405DB9" w:rsidRDefault="003226FC" w:rsidP="00570581">
      <w:pPr>
        <w:rPr>
          <w:rFonts w:asciiTheme="minorHAnsi" w:hAnsiTheme="minorHAnsi" w:cstheme="minorHAnsi"/>
          <w:sz w:val="24"/>
          <w:szCs w:val="24"/>
        </w:rPr>
      </w:pPr>
      <w:r w:rsidRPr="00405DB9">
        <w:rPr>
          <w:rFonts w:asciiTheme="minorHAnsi" w:hAnsiTheme="minorHAnsi" w:cstheme="minorHAnsi"/>
          <w:sz w:val="24"/>
          <w:szCs w:val="24"/>
        </w:rPr>
        <w:t xml:space="preserve">Per valori </w:t>
      </w:r>
      <w:r w:rsidR="00637E51">
        <w:rPr>
          <w:rFonts w:asciiTheme="minorHAnsi" w:hAnsiTheme="minorHAnsi" w:cstheme="minorHAnsi"/>
          <w:sz w:val="24"/>
          <w:szCs w:val="24"/>
        </w:rPr>
        <w:t xml:space="preserve">di </w:t>
      </w:r>
      <w:proofErr w:type="spellStart"/>
      <w:r w:rsidR="00637E51">
        <w:rPr>
          <w:rFonts w:asciiTheme="minorHAnsi" w:hAnsiTheme="minorHAnsi" w:cstheme="minorHAnsi"/>
          <w:sz w:val="24"/>
          <w:szCs w:val="24"/>
        </w:rPr>
        <w:t>pagenumber</w:t>
      </w:r>
      <w:proofErr w:type="spellEnd"/>
      <w:r w:rsidR="00637E51">
        <w:rPr>
          <w:rFonts w:asciiTheme="minorHAnsi" w:hAnsiTheme="minorHAnsi" w:cstheme="minorHAnsi"/>
          <w:sz w:val="24"/>
          <w:szCs w:val="24"/>
        </w:rPr>
        <w:t xml:space="preserve"> </w:t>
      </w:r>
      <w:r w:rsidRPr="00405DB9">
        <w:rPr>
          <w:rFonts w:asciiTheme="minorHAnsi" w:hAnsiTheme="minorHAnsi" w:cstheme="minorHAnsi"/>
          <w:sz w:val="24"/>
          <w:szCs w:val="24"/>
        </w:rPr>
        <w:t xml:space="preserve">strettamente maggiori di 1 si assume che i primi </w:t>
      </w:r>
      <w:r w:rsidRPr="00405DB9">
        <w:rPr>
          <w:rFonts w:asciiTheme="minorHAnsi" w:hAnsiTheme="minorHAnsi" w:cstheme="minorHAnsi"/>
          <w:i/>
          <w:sz w:val="24"/>
          <w:szCs w:val="24"/>
        </w:rPr>
        <w:t>[(</w:t>
      </w:r>
      <w:proofErr w:type="spellStart"/>
      <w:r w:rsidRPr="00405DB9">
        <w:rPr>
          <w:rFonts w:asciiTheme="minorHAnsi" w:hAnsiTheme="minorHAnsi" w:cstheme="minorHAnsi"/>
          <w:i/>
          <w:sz w:val="24"/>
          <w:szCs w:val="24"/>
        </w:rPr>
        <w:t>pagenumber</w:t>
      </w:r>
      <w:proofErr w:type="spellEnd"/>
      <w:r w:rsidRPr="00405DB9">
        <w:rPr>
          <w:rFonts w:asciiTheme="minorHAnsi" w:hAnsiTheme="minorHAnsi" w:cstheme="minorHAnsi"/>
          <w:i/>
          <w:sz w:val="24"/>
          <w:szCs w:val="24"/>
        </w:rPr>
        <w:t>)*</w:t>
      </w:r>
      <w:proofErr w:type="spellStart"/>
      <w:r w:rsidRPr="00405DB9">
        <w:rPr>
          <w:rFonts w:asciiTheme="minorHAnsi" w:hAnsiTheme="minorHAnsi" w:cstheme="minorHAnsi"/>
          <w:i/>
          <w:sz w:val="24"/>
          <w:szCs w:val="24"/>
        </w:rPr>
        <w:t>pagesize</w:t>
      </w:r>
      <w:proofErr w:type="spellEnd"/>
      <w:r w:rsidRPr="00405DB9">
        <w:rPr>
          <w:rFonts w:asciiTheme="minorHAnsi" w:hAnsiTheme="minorHAnsi" w:cstheme="minorHAnsi"/>
          <w:i/>
          <w:sz w:val="24"/>
          <w:szCs w:val="24"/>
        </w:rPr>
        <w:t>]</w:t>
      </w:r>
      <w:r w:rsidRPr="00405DB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05DB9">
        <w:rPr>
          <w:rFonts w:asciiTheme="minorHAnsi" w:hAnsiTheme="minorHAnsi" w:cstheme="minorHAnsi"/>
          <w:sz w:val="24"/>
          <w:szCs w:val="24"/>
        </w:rPr>
        <w:t>C</w:t>
      </w:r>
      <w:r w:rsidR="00637E51">
        <w:rPr>
          <w:rFonts w:asciiTheme="minorHAnsi" w:hAnsiTheme="minorHAnsi" w:cstheme="minorHAnsi"/>
          <w:sz w:val="24"/>
          <w:szCs w:val="24"/>
        </w:rPr>
        <w:t>d</w:t>
      </w:r>
      <w:r w:rsidRPr="00405DB9">
        <w:rPr>
          <w:rFonts w:asciiTheme="minorHAnsi" w:hAnsiTheme="minorHAnsi" w:cstheme="minorHAnsi"/>
          <w:sz w:val="24"/>
          <w:szCs w:val="24"/>
        </w:rPr>
        <w:t>C</w:t>
      </w:r>
      <w:proofErr w:type="spellEnd"/>
      <w:r w:rsidR="00984122" w:rsidRPr="00405DB9">
        <w:rPr>
          <w:rFonts w:asciiTheme="minorHAnsi" w:hAnsiTheme="minorHAnsi" w:cstheme="minorHAnsi"/>
          <w:sz w:val="24"/>
          <w:szCs w:val="24"/>
        </w:rPr>
        <w:t xml:space="preserve"> associati all’UO</w:t>
      </w:r>
      <w:r w:rsidRPr="00405DB9">
        <w:rPr>
          <w:rFonts w:asciiTheme="minorHAnsi" w:hAnsiTheme="minorHAnsi" w:cstheme="minorHAnsi"/>
          <w:sz w:val="24"/>
          <w:szCs w:val="24"/>
        </w:rPr>
        <w:t xml:space="preserve"> siano già stati recuperati, di conseguenza non verranno restituiti.</w:t>
      </w:r>
    </w:p>
    <w:p w14:paraId="7DF147D2" w14:textId="53A062BD" w:rsidR="000276FE" w:rsidRDefault="00A74952" w:rsidP="00A74952">
      <w:pPr>
        <w:rPr>
          <w:rFonts w:asciiTheme="minorHAnsi" w:hAnsiTheme="minorHAnsi" w:cstheme="minorHAnsi"/>
          <w:sz w:val="24"/>
          <w:szCs w:val="24"/>
        </w:rPr>
      </w:pPr>
      <w:r w:rsidRPr="00405DB9">
        <w:rPr>
          <w:rFonts w:asciiTheme="minorHAnsi" w:hAnsiTheme="minorHAnsi" w:cstheme="minorHAnsi"/>
          <w:sz w:val="24"/>
          <w:szCs w:val="24"/>
        </w:rPr>
        <w:t>Nel caso in cui entrambi i parametri opzionali</w:t>
      </w:r>
      <w:r w:rsidR="00984122" w:rsidRPr="00405DB9">
        <w:rPr>
          <w:rFonts w:asciiTheme="minorHAnsi" w:hAnsiTheme="minorHAnsi" w:cstheme="minorHAnsi"/>
          <w:sz w:val="24"/>
          <w:szCs w:val="24"/>
        </w:rPr>
        <w:t xml:space="preserve"> </w:t>
      </w:r>
      <w:r w:rsidRPr="00405DB9">
        <w:rPr>
          <w:rFonts w:asciiTheme="minorHAnsi" w:hAnsiTheme="minorHAnsi" w:cstheme="minorHAnsi"/>
          <w:sz w:val="24"/>
          <w:szCs w:val="24"/>
        </w:rPr>
        <w:t>di input</w:t>
      </w:r>
      <w:r w:rsidR="00984122" w:rsidRPr="00405DB9">
        <w:rPr>
          <w:rFonts w:asciiTheme="minorHAnsi" w:hAnsiTheme="minorHAnsi" w:cstheme="minorHAnsi"/>
          <w:sz w:val="24"/>
          <w:szCs w:val="24"/>
        </w:rPr>
        <w:t xml:space="preserve"> (</w:t>
      </w:r>
      <w:proofErr w:type="spellStart"/>
      <w:r w:rsidR="00984122" w:rsidRPr="001B5BDE">
        <w:rPr>
          <w:rFonts w:asciiTheme="minorHAnsi" w:hAnsiTheme="minorHAnsi" w:cstheme="minorHAnsi"/>
          <w:i/>
          <w:sz w:val="24"/>
          <w:szCs w:val="24"/>
        </w:rPr>
        <w:t>pagenumber</w:t>
      </w:r>
      <w:proofErr w:type="spellEnd"/>
      <w:r w:rsidR="00984122" w:rsidRPr="00405DB9">
        <w:rPr>
          <w:rFonts w:asciiTheme="minorHAnsi" w:hAnsiTheme="minorHAnsi" w:cstheme="minorHAnsi"/>
          <w:sz w:val="24"/>
          <w:szCs w:val="24"/>
        </w:rPr>
        <w:t xml:space="preserve"> e </w:t>
      </w:r>
      <w:proofErr w:type="spellStart"/>
      <w:r w:rsidR="00984122" w:rsidRPr="001B5BDE">
        <w:rPr>
          <w:rFonts w:asciiTheme="minorHAnsi" w:hAnsiTheme="minorHAnsi" w:cstheme="minorHAnsi"/>
          <w:i/>
          <w:sz w:val="24"/>
          <w:szCs w:val="24"/>
        </w:rPr>
        <w:t>pagesize</w:t>
      </w:r>
      <w:proofErr w:type="spellEnd"/>
      <w:r w:rsidR="00984122" w:rsidRPr="00405DB9">
        <w:rPr>
          <w:rFonts w:asciiTheme="minorHAnsi" w:hAnsiTheme="minorHAnsi" w:cstheme="minorHAnsi"/>
          <w:sz w:val="24"/>
          <w:szCs w:val="24"/>
        </w:rPr>
        <w:t>)</w:t>
      </w:r>
      <w:r w:rsidRPr="00405DB9">
        <w:rPr>
          <w:rFonts w:asciiTheme="minorHAnsi" w:hAnsiTheme="minorHAnsi" w:cstheme="minorHAnsi"/>
          <w:sz w:val="24"/>
          <w:szCs w:val="24"/>
        </w:rPr>
        <w:t xml:space="preserve"> </w:t>
      </w:r>
      <w:r w:rsidRPr="00405DB9">
        <w:rPr>
          <w:rFonts w:asciiTheme="minorHAnsi" w:hAnsiTheme="minorHAnsi" w:cstheme="minorHAnsi"/>
          <w:b/>
          <w:sz w:val="24"/>
          <w:szCs w:val="24"/>
        </w:rPr>
        <w:t>non</w:t>
      </w:r>
      <w:r w:rsidRPr="00405DB9">
        <w:rPr>
          <w:rFonts w:asciiTheme="minorHAnsi" w:hAnsiTheme="minorHAnsi" w:cstheme="minorHAnsi"/>
          <w:sz w:val="24"/>
          <w:szCs w:val="24"/>
        </w:rPr>
        <w:t xml:space="preserve"> fossero valorizzati, sarà restituita </w:t>
      </w:r>
      <w:r w:rsidR="00B61300">
        <w:rPr>
          <w:rFonts w:asciiTheme="minorHAnsi" w:hAnsiTheme="minorHAnsi" w:cstheme="minorHAnsi"/>
          <w:sz w:val="24"/>
          <w:szCs w:val="24"/>
        </w:rPr>
        <w:t xml:space="preserve">la lista completa dei </w:t>
      </w:r>
      <w:proofErr w:type="spellStart"/>
      <w:r w:rsidR="00B61300">
        <w:rPr>
          <w:rFonts w:asciiTheme="minorHAnsi" w:hAnsiTheme="minorHAnsi" w:cstheme="minorHAnsi"/>
          <w:sz w:val="24"/>
          <w:szCs w:val="24"/>
        </w:rPr>
        <w:t>CdC</w:t>
      </w:r>
      <w:proofErr w:type="spellEnd"/>
      <w:r w:rsidRPr="00405DB9">
        <w:rPr>
          <w:rFonts w:asciiTheme="minorHAnsi" w:hAnsiTheme="minorHAnsi" w:cstheme="minorHAnsi"/>
          <w:sz w:val="24"/>
          <w:szCs w:val="24"/>
        </w:rPr>
        <w:t xml:space="preserve"> associati all’OU.</w:t>
      </w:r>
    </w:p>
    <w:p w14:paraId="1279F8EF" w14:textId="77777777" w:rsidR="000276FE" w:rsidRDefault="000276FE" w:rsidP="000276FE">
      <w:pPr>
        <w:pStyle w:val="Titolo3"/>
        <w:numPr>
          <w:ilvl w:val="2"/>
          <w:numId w:val="1"/>
        </w:numPr>
        <w:rPr>
          <w:lang w:val="en-US" w:eastAsia="en-US"/>
        </w:rPr>
      </w:pPr>
      <w:bookmarkStart w:id="117" w:name="_Toc3471035"/>
      <w:bookmarkStart w:id="118" w:name="_Toc15482889"/>
      <w:r w:rsidRPr="00527FED">
        <w:rPr>
          <w:lang w:val="en-US" w:eastAsia="en-US"/>
        </w:rPr>
        <w:t>Output</w:t>
      </w:r>
      <w:bookmarkEnd w:id="117"/>
      <w:bookmarkEnd w:id="118"/>
    </w:p>
    <w:p w14:paraId="095C8D02" w14:textId="77777777" w:rsidR="00B61300" w:rsidRDefault="0074057C" w:rsidP="0074057C">
      <w:pPr>
        <w:rPr>
          <w:rFonts w:asciiTheme="minorHAnsi" w:hAnsiTheme="minorHAnsi" w:cstheme="minorHAnsi"/>
          <w:sz w:val="24"/>
          <w:szCs w:val="24"/>
          <w:lang w:eastAsia="en-US"/>
        </w:rPr>
      </w:pPr>
      <w:r w:rsidRPr="00405DB9">
        <w:rPr>
          <w:rFonts w:asciiTheme="minorHAnsi" w:hAnsiTheme="minorHAnsi" w:cstheme="minorHAnsi"/>
          <w:sz w:val="24"/>
          <w:szCs w:val="24"/>
          <w:lang w:eastAsia="en-US"/>
        </w:rPr>
        <w:t xml:space="preserve">L’API </w:t>
      </w:r>
      <w:r w:rsidR="002C17D0">
        <w:rPr>
          <w:rFonts w:asciiTheme="minorHAnsi" w:hAnsiTheme="minorHAnsi" w:cstheme="minorHAnsi"/>
          <w:sz w:val="24"/>
          <w:szCs w:val="24"/>
          <w:lang w:eastAsia="en-US"/>
        </w:rPr>
        <w:t>restituisce</w:t>
      </w:r>
      <w:r w:rsidRPr="00405DB9">
        <w:rPr>
          <w:rFonts w:asciiTheme="minorHAnsi" w:hAnsiTheme="minorHAnsi" w:cstheme="minorHAnsi"/>
          <w:sz w:val="24"/>
          <w:szCs w:val="24"/>
          <w:lang w:eastAsia="en-US"/>
        </w:rPr>
        <w:t xml:space="preserve"> </w:t>
      </w:r>
      <w:r w:rsidR="00B61300">
        <w:rPr>
          <w:rFonts w:asciiTheme="minorHAnsi" w:hAnsiTheme="minorHAnsi" w:cstheme="minorHAnsi"/>
          <w:sz w:val="24"/>
          <w:szCs w:val="24"/>
          <w:lang w:eastAsia="en-US"/>
        </w:rPr>
        <w:t xml:space="preserve">la lista (completa o parziale) dei </w:t>
      </w:r>
      <w:proofErr w:type="spellStart"/>
      <w:r w:rsidR="00B61300">
        <w:rPr>
          <w:rFonts w:asciiTheme="minorHAnsi" w:hAnsiTheme="minorHAnsi" w:cstheme="minorHAnsi"/>
          <w:sz w:val="24"/>
          <w:szCs w:val="24"/>
          <w:lang w:eastAsia="en-US"/>
        </w:rPr>
        <w:t>CdC</w:t>
      </w:r>
      <w:proofErr w:type="spellEnd"/>
      <w:r w:rsidR="00B61300">
        <w:rPr>
          <w:rFonts w:asciiTheme="minorHAnsi" w:hAnsiTheme="minorHAnsi" w:cstheme="minorHAnsi"/>
          <w:sz w:val="24"/>
          <w:szCs w:val="24"/>
          <w:lang w:eastAsia="en-US"/>
        </w:rPr>
        <w:t xml:space="preserve"> associati all’ UO </w:t>
      </w:r>
      <w:r w:rsidRPr="00405DB9">
        <w:rPr>
          <w:rFonts w:asciiTheme="minorHAnsi" w:hAnsiTheme="minorHAnsi" w:cstheme="minorHAnsi"/>
          <w:sz w:val="24"/>
          <w:szCs w:val="24"/>
          <w:lang w:eastAsia="en-US"/>
        </w:rPr>
        <w:t xml:space="preserve">in format JSON. </w:t>
      </w:r>
      <w:r w:rsidR="002C17D0">
        <w:rPr>
          <w:rFonts w:asciiTheme="minorHAnsi" w:hAnsiTheme="minorHAnsi" w:cstheme="minorHAnsi"/>
          <w:sz w:val="24"/>
          <w:szCs w:val="24"/>
          <w:lang w:eastAsia="en-US"/>
        </w:rPr>
        <w:t xml:space="preserve"> </w:t>
      </w:r>
    </w:p>
    <w:p w14:paraId="3DF926FF" w14:textId="3E9A439E" w:rsidR="0074057C" w:rsidRPr="00405DB9" w:rsidRDefault="0074057C" w:rsidP="0074057C">
      <w:pPr>
        <w:rPr>
          <w:rFonts w:asciiTheme="minorHAnsi" w:hAnsiTheme="minorHAnsi" w:cstheme="minorHAnsi"/>
          <w:sz w:val="24"/>
          <w:szCs w:val="24"/>
          <w:lang w:eastAsia="en-US"/>
        </w:rPr>
      </w:pPr>
      <w:r w:rsidRPr="00405DB9">
        <w:rPr>
          <w:rFonts w:asciiTheme="minorHAnsi" w:hAnsiTheme="minorHAnsi" w:cstheme="minorHAnsi"/>
          <w:sz w:val="24"/>
          <w:szCs w:val="24"/>
          <w:lang w:eastAsia="en-US"/>
        </w:rPr>
        <w:t>Di seguito il dettaglio de</w:t>
      </w:r>
      <w:r w:rsidR="002C17D0">
        <w:rPr>
          <w:rFonts w:asciiTheme="minorHAnsi" w:hAnsiTheme="minorHAnsi" w:cstheme="minorHAnsi"/>
          <w:sz w:val="24"/>
          <w:szCs w:val="24"/>
          <w:lang w:eastAsia="en-US"/>
        </w:rPr>
        <w:t>ll’output generato dal sistema:</w:t>
      </w:r>
    </w:p>
    <w:p w14:paraId="10BAB1BA" w14:textId="77777777" w:rsidR="00482754" w:rsidRPr="00482754" w:rsidRDefault="00482754" w:rsidP="00482754">
      <w:pPr>
        <w:rPr>
          <w:lang w:eastAsia="en-US"/>
        </w:rPr>
      </w:pPr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2754"/>
        <w:gridCol w:w="1710"/>
        <w:gridCol w:w="864"/>
        <w:gridCol w:w="1268"/>
        <w:gridCol w:w="974"/>
        <w:gridCol w:w="1831"/>
      </w:tblGrid>
      <w:tr w:rsidR="00482754" w:rsidRPr="003C4946" w14:paraId="4923AA86" w14:textId="77777777" w:rsidTr="009758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4" w:type="dxa"/>
            <w:hideMark/>
          </w:tcPr>
          <w:p w14:paraId="1ACCA8AC" w14:textId="77777777" w:rsidR="00482754" w:rsidRPr="00527FED" w:rsidRDefault="00482754" w:rsidP="0097587D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Name</w:t>
            </w:r>
          </w:p>
        </w:tc>
        <w:tc>
          <w:tcPr>
            <w:tcW w:w="1710" w:type="dxa"/>
            <w:hideMark/>
          </w:tcPr>
          <w:p w14:paraId="386F8F13" w14:textId="77777777" w:rsidR="00482754" w:rsidRPr="00527FED" w:rsidRDefault="00482754" w:rsidP="009758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864" w:type="dxa"/>
            <w:hideMark/>
          </w:tcPr>
          <w:p w14:paraId="2AD09569" w14:textId="77777777" w:rsidR="00482754" w:rsidRPr="00527FED" w:rsidRDefault="00482754" w:rsidP="009758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Format</w:t>
            </w:r>
          </w:p>
        </w:tc>
        <w:tc>
          <w:tcPr>
            <w:tcW w:w="1268" w:type="dxa"/>
            <w:hideMark/>
          </w:tcPr>
          <w:p w14:paraId="1F0097E4" w14:textId="77777777" w:rsidR="00482754" w:rsidRPr="00527FED" w:rsidRDefault="00482754" w:rsidP="009758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Multiplicity</w:t>
            </w:r>
          </w:p>
        </w:tc>
        <w:tc>
          <w:tcPr>
            <w:tcW w:w="974" w:type="dxa"/>
            <w:hideMark/>
          </w:tcPr>
          <w:p w14:paraId="74CFC8E3" w14:textId="77777777" w:rsidR="00482754" w:rsidRPr="00527FED" w:rsidRDefault="00482754" w:rsidP="009758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Allowed values</w:t>
            </w:r>
          </w:p>
        </w:tc>
        <w:tc>
          <w:tcPr>
            <w:tcW w:w="1831" w:type="dxa"/>
            <w:hideMark/>
          </w:tcPr>
          <w:p w14:paraId="625A9C1B" w14:textId="77777777" w:rsidR="00482754" w:rsidRPr="00527FED" w:rsidRDefault="00482754" w:rsidP="009758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Notes</w:t>
            </w:r>
          </w:p>
        </w:tc>
      </w:tr>
      <w:tr w:rsidR="00482754" w:rsidRPr="003C4946" w14:paraId="46F2EE46" w14:textId="77777777" w:rsidTr="00975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4" w:type="dxa"/>
          </w:tcPr>
          <w:p w14:paraId="15B0831E" w14:textId="77777777" w:rsidR="00482754" w:rsidRDefault="00482754" w:rsidP="0097587D">
            <w:pPr>
              <w:rPr>
                <w:lang w:val="en-US" w:eastAsia="en-US"/>
              </w:rPr>
            </w:pPr>
            <w:proofErr w:type="spellStart"/>
            <w:r w:rsidRPr="000E2DCF">
              <w:rPr>
                <w:lang w:val="en-US" w:eastAsia="en-US"/>
              </w:rPr>
              <w:t>cost_center_code</w:t>
            </w:r>
            <w:proofErr w:type="spellEnd"/>
          </w:p>
        </w:tc>
        <w:tc>
          <w:tcPr>
            <w:tcW w:w="1710" w:type="dxa"/>
          </w:tcPr>
          <w:p w14:paraId="2FA2D045" w14:textId="77777777" w:rsidR="00482754" w:rsidRPr="00527FED" w:rsidRDefault="00482754" w:rsidP="0097587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associated with the cost center</w:t>
            </w:r>
          </w:p>
        </w:tc>
        <w:tc>
          <w:tcPr>
            <w:tcW w:w="864" w:type="dxa"/>
          </w:tcPr>
          <w:p w14:paraId="141CADA7" w14:textId="77777777" w:rsidR="00482754" w:rsidRPr="00527FED" w:rsidRDefault="00482754" w:rsidP="009758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68" w:type="dxa"/>
          </w:tcPr>
          <w:p w14:paraId="2B3E9731" w14:textId="77777777" w:rsidR="00482754" w:rsidRPr="00527FED" w:rsidRDefault="00482754" w:rsidP="009758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974" w:type="dxa"/>
          </w:tcPr>
          <w:p w14:paraId="1B3AFD22" w14:textId="77777777" w:rsidR="00482754" w:rsidRPr="00527FED" w:rsidRDefault="00482754" w:rsidP="00975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831" w:type="dxa"/>
          </w:tcPr>
          <w:p w14:paraId="410DBC05" w14:textId="77777777" w:rsidR="00482754" w:rsidRDefault="00482754" w:rsidP="00975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482754" w:rsidRPr="00667A06" w14:paraId="14C68A59" w14:textId="77777777" w:rsidTr="009758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4" w:type="dxa"/>
          </w:tcPr>
          <w:p w14:paraId="70ABC0D4" w14:textId="77777777" w:rsidR="00482754" w:rsidRDefault="00482754" w:rsidP="0097587D">
            <w:pPr>
              <w:rPr>
                <w:lang w:val="en-US" w:eastAsia="en-US"/>
              </w:rPr>
            </w:pPr>
            <w:proofErr w:type="spellStart"/>
            <w:r w:rsidRPr="003C4946">
              <w:rPr>
                <w:lang w:val="en-US" w:eastAsia="en-US"/>
              </w:rPr>
              <w:t>cost_center_description</w:t>
            </w:r>
            <w:proofErr w:type="spellEnd"/>
          </w:p>
        </w:tc>
        <w:tc>
          <w:tcPr>
            <w:tcW w:w="1710" w:type="dxa"/>
          </w:tcPr>
          <w:p w14:paraId="08117736" w14:textId="77777777" w:rsidR="00482754" w:rsidRPr="00527FED" w:rsidRDefault="00482754" w:rsidP="0097587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Full description of the cost center</w:t>
            </w:r>
          </w:p>
        </w:tc>
        <w:tc>
          <w:tcPr>
            <w:tcW w:w="864" w:type="dxa"/>
          </w:tcPr>
          <w:p w14:paraId="2116FF34" w14:textId="77777777" w:rsidR="00482754" w:rsidRPr="00527FED" w:rsidRDefault="00482754" w:rsidP="009758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68" w:type="dxa"/>
          </w:tcPr>
          <w:p w14:paraId="0A49244B" w14:textId="77777777" w:rsidR="00482754" w:rsidRPr="00527FED" w:rsidRDefault="00482754" w:rsidP="009758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974" w:type="dxa"/>
          </w:tcPr>
          <w:p w14:paraId="3301FFC7" w14:textId="77777777" w:rsidR="00482754" w:rsidRPr="00527FED" w:rsidRDefault="00482754" w:rsidP="009758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831" w:type="dxa"/>
          </w:tcPr>
          <w:p w14:paraId="6EBE4769" w14:textId="77777777" w:rsidR="00482754" w:rsidRPr="00F06C11" w:rsidRDefault="00482754" w:rsidP="009758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fr-FR" w:eastAsia="en-US"/>
              </w:rPr>
            </w:pPr>
          </w:p>
        </w:tc>
      </w:tr>
      <w:tr w:rsidR="00482754" w:rsidRPr="00667A06" w14:paraId="750863A7" w14:textId="77777777" w:rsidTr="00975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4" w:type="dxa"/>
          </w:tcPr>
          <w:p w14:paraId="1FB62DE8" w14:textId="77777777" w:rsidR="00482754" w:rsidRPr="003C4946" w:rsidRDefault="00482754" w:rsidP="0097587D">
            <w:pPr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start_date_cost_center</w:t>
            </w:r>
            <w:proofErr w:type="spellEnd"/>
          </w:p>
        </w:tc>
        <w:tc>
          <w:tcPr>
            <w:tcW w:w="1710" w:type="dxa"/>
          </w:tcPr>
          <w:p w14:paraId="2B0BF240" w14:textId="77777777" w:rsidR="00482754" w:rsidRDefault="00482754" w:rsidP="0097587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64" w:type="dxa"/>
          </w:tcPr>
          <w:p w14:paraId="04595A58" w14:textId="77777777" w:rsidR="00482754" w:rsidRDefault="00482754" w:rsidP="009758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68" w:type="dxa"/>
          </w:tcPr>
          <w:p w14:paraId="72EB9451" w14:textId="77777777" w:rsidR="00482754" w:rsidRDefault="00482754" w:rsidP="009758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974" w:type="dxa"/>
          </w:tcPr>
          <w:p w14:paraId="52A5EA06" w14:textId="77777777" w:rsidR="00482754" w:rsidRPr="00527FED" w:rsidRDefault="00482754" w:rsidP="00975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831" w:type="dxa"/>
          </w:tcPr>
          <w:p w14:paraId="420FD919" w14:textId="77777777" w:rsidR="00482754" w:rsidRPr="00F06C11" w:rsidRDefault="00482754" w:rsidP="00975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fr-FR" w:eastAsia="en-US"/>
              </w:rPr>
            </w:pPr>
          </w:p>
        </w:tc>
      </w:tr>
      <w:tr w:rsidR="00482754" w:rsidRPr="00667A06" w14:paraId="6C8FBE34" w14:textId="77777777" w:rsidTr="009758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4" w:type="dxa"/>
          </w:tcPr>
          <w:p w14:paraId="5DE3FA1F" w14:textId="77777777" w:rsidR="00482754" w:rsidRPr="003C4946" w:rsidRDefault="00482754" w:rsidP="0097587D">
            <w:pPr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end_date_cost_center</w:t>
            </w:r>
            <w:proofErr w:type="spellEnd"/>
          </w:p>
        </w:tc>
        <w:tc>
          <w:tcPr>
            <w:tcW w:w="1710" w:type="dxa"/>
          </w:tcPr>
          <w:p w14:paraId="0DFF6C3A" w14:textId="77777777" w:rsidR="00482754" w:rsidRDefault="00482754" w:rsidP="0097587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64" w:type="dxa"/>
          </w:tcPr>
          <w:p w14:paraId="1AE7B54E" w14:textId="77777777" w:rsidR="00482754" w:rsidRDefault="00482754" w:rsidP="009758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68" w:type="dxa"/>
          </w:tcPr>
          <w:p w14:paraId="462328B5" w14:textId="77777777" w:rsidR="00482754" w:rsidRDefault="00482754" w:rsidP="009758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974" w:type="dxa"/>
          </w:tcPr>
          <w:p w14:paraId="4DDD8A82" w14:textId="77777777" w:rsidR="00482754" w:rsidRPr="00527FED" w:rsidRDefault="00482754" w:rsidP="009758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831" w:type="dxa"/>
          </w:tcPr>
          <w:p w14:paraId="47178680" w14:textId="77777777" w:rsidR="00482754" w:rsidRPr="00F06C11" w:rsidRDefault="00482754" w:rsidP="009758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fr-FR" w:eastAsia="en-US"/>
              </w:rPr>
            </w:pPr>
          </w:p>
        </w:tc>
      </w:tr>
      <w:tr w:rsidR="00482754" w:rsidRPr="00FC7E81" w14:paraId="35999544" w14:textId="77777777" w:rsidTr="00975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4" w:type="dxa"/>
          </w:tcPr>
          <w:p w14:paraId="6180CBB2" w14:textId="77777777" w:rsidR="00482754" w:rsidRPr="003C4946" w:rsidRDefault="00482754" w:rsidP="0097587D">
            <w:pPr>
              <w:rPr>
                <w:lang w:val="en-US" w:eastAsia="en-US"/>
              </w:rPr>
            </w:pPr>
            <w:proofErr w:type="spellStart"/>
            <w:r w:rsidRPr="000E2DCF">
              <w:rPr>
                <w:lang w:val="en-US" w:eastAsia="en-US"/>
              </w:rPr>
              <w:t>type_date_cost_center</w:t>
            </w:r>
            <w:proofErr w:type="spellEnd"/>
          </w:p>
        </w:tc>
        <w:tc>
          <w:tcPr>
            <w:tcW w:w="1710" w:type="dxa"/>
          </w:tcPr>
          <w:p w14:paraId="251360C7" w14:textId="77777777" w:rsidR="00482754" w:rsidRDefault="00482754" w:rsidP="0097587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Type of the cost center</w:t>
            </w:r>
          </w:p>
        </w:tc>
        <w:tc>
          <w:tcPr>
            <w:tcW w:w="864" w:type="dxa"/>
          </w:tcPr>
          <w:p w14:paraId="73748875" w14:textId="77777777" w:rsidR="00482754" w:rsidRDefault="00482754" w:rsidP="009758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68" w:type="dxa"/>
          </w:tcPr>
          <w:p w14:paraId="58A3EC5C" w14:textId="77777777" w:rsidR="00482754" w:rsidRDefault="00482754" w:rsidP="009758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974" w:type="dxa"/>
          </w:tcPr>
          <w:p w14:paraId="23AF6901" w14:textId="77777777" w:rsidR="00482754" w:rsidRPr="00527FED" w:rsidRDefault="00482754" w:rsidP="00975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831" w:type="dxa"/>
          </w:tcPr>
          <w:p w14:paraId="1B5C0E34" w14:textId="77777777" w:rsidR="00482754" w:rsidRPr="00FC7E81" w:rsidRDefault="00482754" w:rsidP="00975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482754" w:rsidRPr="003D489D" w14:paraId="4E23BF77" w14:textId="77777777" w:rsidTr="009758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4" w:type="dxa"/>
          </w:tcPr>
          <w:p w14:paraId="60002A44" w14:textId="77777777" w:rsidR="00482754" w:rsidRPr="003C4946" w:rsidRDefault="00482754" w:rsidP="0097587D">
            <w:pPr>
              <w:rPr>
                <w:lang w:val="en-US" w:eastAsia="en-US"/>
              </w:rPr>
            </w:pPr>
            <w:proofErr w:type="spellStart"/>
            <w:r w:rsidRPr="00A74D09">
              <w:rPr>
                <w:lang w:val="en-US" w:eastAsia="en-US"/>
              </w:rPr>
              <w:t>company_</w:t>
            </w:r>
            <w:r>
              <w:rPr>
                <w:lang w:val="en-US" w:eastAsia="en-US"/>
              </w:rPr>
              <w:t>code_</w:t>
            </w:r>
            <w:r w:rsidRPr="00A74D09">
              <w:rPr>
                <w:lang w:val="en-US" w:eastAsia="en-US"/>
              </w:rPr>
              <w:t>afc</w:t>
            </w:r>
            <w:proofErr w:type="spellEnd"/>
          </w:p>
        </w:tc>
        <w:tc>
          <w:tcPr>
            <w:tcW w:w="1710" w:type="dxa"/>
          </w:tcPr>
          <w:p w14:paraId="0162675F" w14:textId="77777777" w:rsidR="00482754" w:rsidRDefault="00482754" w:rsidP="0097587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64" w:type="dxa"/>
          </w:tcPr>
          <w:p w14:paraId="372453DF" w14:textId="77777777" w:rsidR="00482754" w:rsidRDefault="00482754" w:rsidP="009758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68" w:type="dxa"/>
          </w:tcPr>
          <w:p w14:paraId="07B259DF" w14:textId="77777777" w:rsidR="00482754" w:rsidRDefault="00482754" w:rsidP="009758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974" w:type="dxa"/>
          </w:tcPr>
          <w:p w14:paraId="602E865E" w14:textId="77777777" w:rsidR="00482754" w:rsidRPr="00527FED" w:rsidRDefault="00482754" w:rsidP="009758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831" w:type="dxa"/>
          </w:tcPr>
          <w:p w14:paraId="73E5B37D" w14:textId="77777777" w:rsidR="00482754" w:rsidRPr="00FC7E81" w:rsidRDefault="00482754" w:rsidP="009758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482754" w:rsidRPr="003D489D" w14:paraId="467CCC73" w14:textId="77777777" w:rsidTr="00975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4" w:type="dxa"/>
          </w:tcPr>
          <w:p w14:paraId="4C751837" w14:textId="77777777" w:rsidR="00482754" w:rsidRPr="00A74D09" w:rsidRDefault="00482754" w:rsidP="0097587D">
            <w:pPr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company_afc</w:t>
            </w:r>
            <w:proofErr w:type="spellEnd"/>
          </w:p>
        </w:tc>
        <w:tc>
          <w:tcPr>
            <w:tcW w:w="1710" w:type="dxa"/>
          </w:tcPr>
          <w:p w14:paraId="432EC39B" w14:textId="77777777" w:rsidR="00482754" w:rsidRDefault="00482754" w:rsidP="0097587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Company name</w:t>
            </w:r>
          </w:p>
        </w:tc>
        <w:tc>
          <w:tcPr>
            <w:tcW w:w="864" w:type="dxa"/>
          </w:tcPr>
          <w:p w14:paraId="7412F20A" w14:textId="77777777" w:rsidR="00482754" w:rsidRDefault="00482754" w:rsidP="009758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68" w:type="dxa"/>
          </w:tcPr>
          <w:p w14:paraId="15DC5695" w14:textId="77777777" w:rsidR="00482754" w:rsidRDefault="00482754" w:rsidP="009758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974" w:type="dxa"/>
          </w:tcPr>
          <w:p w14:paraId="40F249CD" w14:textId="77777777" w:rsidR="00482754" w:rsidRPr="00527FED" w:rsidRDefault="00482754" w:rsidP="00975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831" w:type="dxa"/>
          </w:tcPr>
          <w:p w14:paraId="2A0615BD" w14:textId="77777777" w:rsidR="00482754" w:rsidRPr="00FC7E81" w:rsidRDefault="00482754" w:rsidP="00975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482754" w:rsidRPr="003C4946" w14:paraId="4ABC140F" w14:textId="77777777" w:rsidTr="009758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4" w:type="dxa"/>
          </w:tcPr>
          <w:p w14:paraId="3CBC3AFC" w14:textId="77777777" w:rsidR="00482754" w:rsidRPr="003C4946" w:rsidRDefault="00482754" w:rsidP="0097587D">
            <w:pPr>
              <w:rPr>
                <w:lang w:val="en-GB" w:eastAsia="en-US"/>
              </w:rPr>
            </w:pPr>
            <w:proofErr w:type="spellStart"/>
            <w:r w:rsidRPr="00A74D09">
              <w:rPr>
                <w:lang w:val="en-GB" w:eastAsia="en-US"/>
              </w:rPr>
              <w:t>country_afc</w:t>
            </w:r>
            <w:proofErr w:type="spellEnd"/>
          </w:p>
        </w:tc>
        <w:tc>
          <w:tcPr>
            <w:tcW w:w="1710" w:type="dxa"/>
          </w:tcPr>
          <w:p w14:paraId="1C2F9BE8" w14:textId="77777777" w:rsidR="00482754" w:rsidRDefault="00482754" w:rsidP="0097587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AFC cost center country</w:t>
            </w:r>
          </w:p>
        </w:tc>
        <w:tc>
          <w:tcPr>
            <w:tcW w:w="864" w:type="dxa"/>
          </w:tcPr>
          <w:p w14:paraId="697CDC42" w14:textId="77777777" w:rsidR="00482754" w:rsidRDefault="00482754" w:rsidP="009758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68" w:type="dxa"/>
          </w:tcPr>
          <w:p w14:paraId="761ACD07" w14:textId="77777777" w:rsidR="00482754" w:rsidRDefault="00482754" w:rsidP="009758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974" w:type="dxa"/>
          </w:tcPr>
          <w:p w14:paraId="7D388BD0" w14:textId="77777777" w:rsidR="00482754" w:rsidRPr="00527FED" w:rsidRDefault="00482754" w:rsidP="009758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831" w:type="dxa"/>
          </w:tcPr>
          <w:p w14:paraId="7D589794" w14:textId="77777777" w:rsidR="00482754" w:rsidRPr="00FC7E81" w:rsidRDefault="00482754" w:rsidP="009758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482754" w:rsidRPr="003C4946" w14:paraId="16490A66" w14:textId="77777777" w:rsidTr="00975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4" w:type="dxa"/>
          </w:tcPr>
          <w:p w14:paraId="2C5A50B4" w14:textId="77777777" w:rsidR="00482754" w:rsidRPr="003C4946" w:rsidRDefault="00482754" w:rsidP="0097587D">
            <w:pPr>
              <w:rPr>
                <w:lang w:val="en-GB" w:eastAsia="en-US"/>
              </w:rPr>
            </w:pPr>
            <w:r>
              <w:rPr>
                <w:lang w:val="en-GB" w:eastAsia="en-US"/>
              </w:rPr>
              <w:t>macro_o</w:t>
            </w:r>
            <w:r w:rsidRPr="00A74D09">
              <w:rPr>
                <w:lang w:val="en-GB" w:eastAsia="en-US"/>
              </w:rPr>
              <w:t>rg</w:t>
            </w:r>
            <w:r>
              <w:rPr>
                <w:lang w:val="en-GB" w:eastAsia="en-US"/>
              </w:rPr>
              <w:t>_</w:t>
            </w:r>
            <w:r w:rsidRPr="00A74D09">
              <w:rPr>
                <w:lang w:val="en-GB" w:eastAsia="en-US"/>
              </w:rPr>
              <w:t>1</w:t>
            </w:r>
          </w:p>
        </w:tc>
        <w:tc>
          <w:tcPr>
            <w:tcW w:w="1710" w:type="dxa"/>
          </w:tcPr>
          <w:p w14:paraId="1FD6C749" w14:textId="77777777" w:rsidR="00482754" w:rsidRDefault="00482754" w:rsidP="0097587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Prevalent activity/business line of the cost center</w:t>
            </w:r>
          </w:p>
        </w:tc>
        <w:tc>
          <w:tcPr>
            <w:tcW w:w="864" w:type="dxa"/>
          </w:tcPr>
          <w:p w14:paraId="0DA7F059" w14:textId="77777777" w:rsidR="00482754" w:rsidRDefault="00482754" w:rsidP="009758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68" w:type="dxa"/>
          </w:tcPr>
          <w:p w14:paraId="7EBC3BFA" w14:textId="77777777" w:rsidR="00482754" w:rsidRDefault="00482754" w:rsidP="009758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974" w:type="dxa"/>
          </w:tcPr>
          <w:p w14:paraId="1655E820" w14:textId="77777777" w:rsidR="00482754" w:rsidRPr="00527FED" w:rsidRDefault="00482754" w:rsidP="00975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831" w:type="dxa"/>
          </w:tcPr>
          <w:p w14:paraId="78B6C24D" w14:textId="77777777" w:rsidR="00482754" w:rsidRPr="00FC7E81" w:rsidRDefault="00482754" w:rsidP="00975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482754" w:rsidRPr="003C4946" w14:paraId="5142493A" w14:textId="77777777" w:rsidTr="009758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4" w:type="dxa"/>
          </w:tcPr>
          <w:p w14:paraId="0B209970" w14:textId="77777777" w:rsidR="00482754" w:rsidRPr="003C4946" w:rsidRDefault="00482754" w:rsidP="0097587D">
            <w:pPr>
              <w:rPr>
                <w:lang w:val="en-GB" w:eastAsia="en-US"/>
              </w:rPr>
            </w:pPr>
            <w:r>
              <w:rPr>
                <w:lang w:val="en-GB" w:eastAsia="en-US"/>
              </w:rPr>
              <w:t>macro_o</w:t>
            </w:r>
            <w:r w:rsidRPr="00A74D09">
              <w:rPr>
                <w:lang w:val="en-GB" w:eastAsia="en-US"/>
              </w:rPr>
              <w:t>rg</w:t>
            </w:r>
            <w:r>
              <w:rPr>
                <w:lang w:val="en-GB" w:eastAsia="en-US"/>
              </w:rPr>
              <w:t>_</w:t>
            </w:r>
            <w:r w:rsidRPr="00A74D09">
              <w:rPr>
                <w:lang w:val="en-GB" w:eastAsia="en-US"/>
              </w:rPr>
              <w:t>2</w:t>
            </w:r>
          </w:p>
        </w:tc>
        <w:tc>
          <w:tcPr>
            <w:tcW w:w="1710" w:type="dxa"/>
          </w:tcPr>
          <w:p w14:paraId="7CAB21DE" w14:textId="77777777" w:rsidR="00482754" w:rsidRDefault="00482754" w:rsidP="0097587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Prevalent activity/business line of the cost center</w:t>
            </w:r>
          </w:p>
        </w:tc>
        <w:tc>
          <w:tcPr>
            <w:tcW w:w="864" w:type="dxa"/>
          </w:tcPr>
          <w:p w14:paraId="4C3F4D17" w14:textId="77777777" w:rsidR="00482754" w:rsidRDefault="00482754" w:rsidP="009758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68" w:type="dxa"/>
          </w:tcPr>
          <w:p w14:paraId="337D468B" w14:textId="77777777" w:rsidR="00482754" w:rsidRDefault="00482754" w:rsidP="009758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974" w:type="dxa"/>
          </w:tcPr>
          <w:p w14:paraId="68081E82" w14:textId="77777777" w:rsidR="00482754" w:rsidRPr="00527FED" w:rsidRDefault="00482754" w:rsidP="009758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831" w:type="dxa"/>
          </w:tcPr>
          <w:p w14:paraId="1A873D2B" w14:textId="77777777" w:rsidR="00482754" w:rsidRPr="00FC7E81" w:rsidRDefault="00482754" w:rsidP="009758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482754" w:rsidRPr="003C4946" w14:paraId="558C383C" w14:textId="77777777" w:rsidTr="00975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4" w:type="dxa"/>
          </w:tcPr>
          <w:p w14:paraId="77000F28" w14:textId="77777777" w:rsidR="00482754" w:rsidRPr="003C4946" w:rsidRDefault="00482754" w:rsidP="0097587D">
            <w:pPr>
              <w:rPr>
                <w:lang w:val="en-GB" w:eastAsia="en-US"/>
              </w:rPr>
            </w:pPr>
            <w:proofErr w:type="spellStart"/>
            <w:r w:rsidRPr="00A74D09">
              <w:rPr>
                <w:lang w:val="en-GB" w:eastAsia="en-US"/>
              </w:rPr>
              <w:t>vcs</w:t>
            </w:r>
            <w:proofErr w:type="spellEnd"/>
          </w:p>
        </w:tc>
        <w:tc>
          <w:tcPr>
            <w:tcW w:w="1710" w:type="dxa"/>
          </w:tcPr>
          <w:p w14:paraId="5852709C" w14:textId="77777777" w:rsidR="00482754" w:rsidRDefault="00482754" w:rsidP="0097587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Value chain code</w:t>
            </w:r>
          </w:p>
        </w:tc>
        <w:tc>
          <w:tcPr>
            <w:tcW w:w="864" w:type="dxa"/>
          </w:tcPr>
          <w:p w14:paraId="6DB6ECE8" w14:textId="77777777" w:rsidR="00482754" w:rsidRDefault="00482754" w:rsidP="009758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68" w:type="dxa"/>
          </w:tcPr>
          <w:p w14:paraId="1DAB7120" w14:textId="77777777" w:rsidR="00482754" w:rsidRDefault="00482754" w:rsidP="009758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974" w:type="dxa"/>
          </w:tcPr>
          <w:p w14:paraId="551FA161" w14:textId="77777777" w:rsidR="00482754" w:rsidRPr="00527FED" w:rsidRDefault="00482754" w:rsidP="00975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831" w:type="dxa"/>
          </w:tcPr>
          <w:p w14:paraId="397EEE64" w14:textId="77777777" w:rsidR="00482754" w:rsidRPr="00FC7E81" w:rsidRDefault="00482754" w:rsidP="00975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482754" w:rsidRPr="003C4946" w14:paraId="0757AFB1" w14:textId="77777777" w:rsidTr="009758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4" w:type="dxa"/>
          </w:tcPr>
          <w:p w14:paraId="7F5641B1" w14:textId="77777777" w:rsidR="00482754" w:rsidRPr="00A74D09" w:rsidRDefault="00482754" w:rsidP="0097587D">
            <w:pPr>
              <w:rPr>
                <w:lang w:val="en-GB" w:eastAsia="en-US"/>
              </w:rPr>
            </w:pPr>
            <w:proofErr w:type="spellStart"/>
            <w:r>
              <w:rPr>
                <w:lang w:val="en-GB" w:eastAsia="en-US"/>
              </w:rPr>
              <w:t>vcs_description</w:t>
            </w:r>
            <w:proofErr w:type="spellEnd"/>
          </w:p>
        </w:tc>
        <w:tc>
          <w:tcPr>
            <w:tcW w:w="1710" w:type="dxa"/>
          </w:tcPr>
          <w:p w14:paraId="2B2312B9" w14:textId="77777777" w:rsidR="00482754" w:rsidRDefault="00482754" w:rsidP="0097587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Value chain description</w:t>
            </w:r>
          </w:p>
        </w:tc>
        <w:tc>
          <w:tcPr>
            <w:tcW w:w="864" w:type="dxa"/>
          </w:tcPr>
          <w:p w14:paraId="7B91FA93" w14:textId="77777777" w:rsidR="00482754" w:rsidRDefault="00482754" w:rsidP="009758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68" w:type="dxa"/>
          </w:tcPr>
          <w:p w14:paraId="2A46E286" w14:textId="77777777" w:rsidR="00482754" w:rsidRDefault="00482754" w:rsidP="009758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974" w:type="dxa"/>
          </w:tcPr>
          <w:p w14:paraId="7C6CF1BD" w14:textId="77777777" w:rsidR="00482754" w:rsidRPr="00527FED" w:rsidRDefault="00482754" w:rsidP="009758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831" w:type="dxa"/>
          </w:tcPr>
          <w:p w14:paraId="7A82CF4D" w14:textId="77777777" w:rsidR="00482754" w:rsidRPr="00FC7E81" w:rsidRDefault="00482754" w:rsidP="009758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482754" w:rsidRPr="003C4946" w14:paraId="0712BF19" w14:textId="77777777" w:rsidTr="00975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4" w:type="dxa"/>
          </w:tcPr>
          <w:p w14:paraId="49FBD05F" w14:textId="77777777" w:rsidR="00482754" w:rsidRPr="003C4946" w:rsidRDefault="00482754" w:rsidP="0097587D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process</w:t>
            </w:r>
          </w:p>
        </w:tc>
        <w:tc>
          <w:tcPr>
            <w:tcW w:w="1710" w:type="dxa"/>
          </w:tcPr>
          <w:p w14:paraId="5C75B9C1" w14:textId="77777777" w:rsidR="00482754" w:rsidRDefault="00482754" w:rsidP="0097587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64" w:type="dxa"/>
          </w:tcPr>
          <w:p w14:paraId="2B641AE0" w14:textId="77777777" w:rsidR="00482754" w:rsidRDefault="00482754" w:rsidP="009758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68" w:type="dxa"/>
          </w:tcPr>
          <w:p w14:paraId="3A67BD38" w14:textId="77777777" w:rsidR="00482754" w:rsidRDefault="00482754" w:rsidP="009758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974" w:type="dxa"/>
          </w:tcPr>
          <w:p w14:paraId="38D2EFE0" w14:textId="77777777" w:rsidR="00482754" w:rsidRPr="00527FED" w:rsidRDefault="00482754" w:rsidP="00975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831" w:type="dxa"/>
          </w:tcPr>
          <w:p w14:paraId="0F4938BF" w14:textId="77777777" w:rsidR="00482754" w:rsidRPr="00FC7E81" w:rsidRDefault="00482754" w:rsidP="00975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482754" w:rsidRPr="003C4946" w14:paraId="35DB9D25" w14:textId="77777777" w:rsidTr="009758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4" w:type="dxa"/>
          </w:tcPr>
          <w:p w14:paraId="7539CF09" w14:textId="77777777" w:rsidR="00482754" w:rsidRDefault="00482754" w:rsidP="0097587D">
            <w:pPr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process_description</w:t>
            </w:r>
            <w:proofErr w:type="spellEnd"/>
          </w:p>
        </w:tc>
        <w:tc>
          <w:tcPr>
            <w:tcW w:w="1710" w:type="dxa"/>
          </w:tcPr>
          <w:p w14:paraId="45C88BDF" w14:textId="77777777" w:rsidR="00482754" w:rsidRDefault="00482754" w:rsidP="0097587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64" w:type="dxa"/>
          </w:tcPr>
          <w:p w14:paraId="39AAD0BD" w14:textId="77777777" w:rsidR="00482754" w:rsidRDefault="00482754" w:rsidP="009758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68" w:type="dxa"/>
          </w:tcPr>
          <w:p w14:paraId="6916BD9F" w14:textId="77777777" w:rsidR="00482754" w:rsidRDefault="00482754" w:rsidP="009758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974" w:type="dxa"/>
          </w:tcPr>
          <w:p w14:paraId="28756A3C" w14:textId="77777777" w:rsidR="00482754" w:rsidRPr="00527FED" w:rsidRDefault="00482754" w:rsidP="009758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831" w:type="dxa"/>
          </w:tcPr>
          <w:p w14:paraId="3B7941BC" w14:textId="77777777" w:rsidR="00482754" w:rsidRPr="00FC7E81" w:rsidRDefault="00482754" w:rsidP="009758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482754" w:rsidRPr="003C4946" w14:paraId="43E6526E" w14:textId="77777777" w:rsidTr="00975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4" w:type="dxa"/>
          </w:tcPr>
          <w:p w14:paraId="452851BC" w14:textId="77777777" w:rsidR="00482754" w:rsidRPr="003C4946" w:rsidRDefault="00482754" w:rsidP="0097587D">
            <w:pPr>
              <w:rPr>
                <w:lang w:val="en-US" w:eastAsia="en-US"/>
              </w:rPr>
            </w:pPr>
            <w:r w:rsidRPr="00A74D09">
              <w:rPr>
                <w:lang w:val="en-US" w:eastAsia="en-US"/>
              </w:rPr>
              <w:t>organization</w:t>
            </w:r>
          </w:p>
        </w:tc>
        <w:tc>
          <w:tcPr>
            <w:tcW w:w="1710" w:type="dxa"/>
          </w:tcPr>
          <w:p w14:paraId="36D4631A" w14:textId="77777777" w:rsidR="00482754" w:rsidRDefault="00482754" w:rsidP="0097587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Organization code</w:t>
            </w:r>
          </w:p>
        </w:tc>
        <w:tc>
          <w:tcPr>
            <w:tcW w:w="864" w:type="dxa"/>
          </w:tcPr>
          <w:p w14:paraId="0CEAB311" w14:textId="77777777" w:rsidR="00482754" w:rsidRDefault="00482754" w:rsidP="009758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68" w:type="dxa"/>
          </w:tcPr>
          <w:p w14:paraId="22E445C1" w14:textId="77777777" w:rsidR="00482754" w:rsidRDefault="00482754" w:rsidP="009758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974" w:type="dxa"/>
          </w:tcPr>
          <w:p w14:paraId="2A54C7E5" w14:textId="77777777" w:rsidR="00482754" w:rsidRPr="00527FED" w:rsidRDefault="00482754" w:rsidP="00975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831" w:type="dxa"/>
          </w:tcPr>
          <w:p w14:paraId="11855A4F" w14:textId="77777777" w:rsidR="00482754" w:rsidRPr="00FC7E81" w:rsidRDefault="00482754" w:rsidP="0097587D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482754" w:rsidRPr="003C4946" w14:paraId="66564CFF" w14:textId="77777777" w:rsidTr="009758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4" w:type="dxa"/>
          </w:tcPr>
          <w:p w14:paraId="75F5159B" w14:textId="77777777" w:rsidR="00482754" w:rsidRPr="00A74D09" w:rsidRDefault="00482754" w:rsidP="0097587D">
            <w:pPr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organization_description</w:t>
            </w:r>
            <w:proofErr w:type="spellEnd"/>
          </w:p>
        </w:tc>
        <w:tc>
          <w:tcPr>
            <w:tcW w:w="1710" w:type="dxa"/>
          </w:tcPr>
          <w:p w14:paraId="564ADEBB" w14:textId="77777777" w:rsidR="00482754" w:rsidRDefault="00482754" w:rsidP="0097587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Organization name</w:t>
            </w:r>
          </w:p>
        </w:tc>
        <w:tc>
          <w:tcPr>
            <w:tcW w:w="864" w:type="dxa"/>
          </w:tcPr>
          <w:p w14:paraId="114F9CDB" w14:textId="77777777" w:rsidR="00482754" w:rsidRDefault="00482754" w:rsidP="009758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68" w:type="dxa"/>
          </w:tcPr>
          <w:p w14:paraId="364126C5" w14:textId="77777777" w:rsidR="00482754" w:rsidRDefault="00482754" w:rsidP="009758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974" w:type="dxa"/>
          </w:tcPr>
          <w:p w14:paraId="7C7929A8" w14:textId="77777777" w:rsidR="00482754" w:rsidRPr="00527FED" w:rsidRDefault="00482754" w:rsidP="009758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831" w:type="dxa"/>
          </w:tcPr>
          <w:p w14:paraId="4F4006EB" w14:textId="77777777" w:rsidR="00482754" w:rsidRPr="00FC7E81" w:rsidRDefault="00482754" w:rsidP="0097587D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482754" w:rsidRPr="003C4946" w14:paraId="10C950B1" w14:textId="77777777" w:rsidTr="00975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4" w:type="dxa"/>
          </w:tcPr>
          <w:p w14:paraId="17D4B47F" w14:textId="77777777" w:rsidR="00482754" w:rsidRDefault="00482754" w:rsidP="0097587D">
            <w:pPr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new_primo_code</w:t>
            </w:r>
            <w:proofErr w:type="spellEnd"/>
          </w:p>
        </w:tc>
        <w:tc>
          <w:tcPr>
            <w:tcW w:w="1710" w:type="dxa"/>
          </w:tcPr>
          <w:p w14:paraId="561D2827" w14:textId="77777777" w:rsidR="00482754" w:rsidRDefault="00482754" w:rsidP="0097587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64" w:type="dxa"/>
          </w:tcPr>
          <w:p w14:paraId="379A4CF7" w14:textId="77777777" w:rsidR="00482754" w:rsidRDefault="00482754" w:rsidP="009758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68" w:type="dxa"/>
          </w:tcPr>
          <w:p w14:paraId="35876FAE" w14:textId="77777777" w:rsidR="00482754" w:rsidRDefault="00482754" w:rsidP="009758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974" w:type="dxa"/>
          </w:tcPr>
          <w:p w14:paraId="27D438C9" w14:textId="77777777" w:rsidR="00482754" w:rsidRPr="00527FED" w:rsidRDefault="00482754" w:rsidP="00975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831" w:type="dxa"/>
          </w:tcPr>
          <w:p w14:paraId="139330F1" w14:textId="77777777" w:rsidR="00482754" w:rsidRPr="00FC7E81" w:rsidRDefault="00482754" w:rsidP="0097587D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  <w:tr w:rsidR="00482754" w:rsidRPr="003C4946" w14:paraId="4341F532" w14:textId="77777777" w:rsidTr="009758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4" w:type="dxa"/>
          </w:tcPr>
          <w:p w14:paraId="16294030" w14:textId="77777777" w:rsidR="00482754" w:rsidRDefault="00482754" w:rsidP="0097587D">
            <w:pPr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primoresp</w:t>
            </w:r>
            <w:proofErr w:type="spellEnd"/>
          </w:p>
        </w:tc>
        <w:tc>
          <w:tcPr>
            <w:tcW w:w="1710" w:type="dxa"/>
          </w:tcPr>
          <w:p w14:paraId="47903985" w14:textId="77777777" w:rsidR="00482754" w:rsidRDefault="00482754" w:rsidP="0097587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64" w:type="dxa"/>
          </w:tcPr>
          <w:p w14:paraId="02FB731E" w14:textId="77777777" w:rsidR="00482754" w:rsidRDefault="00482754" w:rsidP="009758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68" w:type="dxa"/>
          </w:tcPr>
          <w:p w14:paraId="037C0A89" w14:textId="77777777" w:rsidR="00482754" w:rsidRDefault="00482754" w:rsidP="009758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974" w:type="dxa"/>
          </w:tcPr>
          <w:p w14:paraId="48ACEBEF" w14:textId="77777777" w:rsidR="00482754" w:rsidRPr="00527FED" w:rsidRDefault="00482754" w:rsidP="009758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831" w:type="dxa"/>
          </w:tcPr>
          <w:p w14:paraId="2CE40935" w14:textId="77777777" w:rsidR="00482754" w:rsidRPr="00FC7E81" w:rsidRDefault="00482754" w:rsidP="00700076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 w:eastAsia="en-US"/>
              </w:rPr>
            </w:pPr>
          </w:p>
        </w:tc>
      </w:tr>
    </w:tbl>
    <w:p w14:paraId="1A54795D" w14:textId="55D23CCE" w:rsidR="000276FE" w:rsidRPr="00700076" w:rsidRDefault="00700076" w:rsidP="00700076">
      <w:pPr>
        <w:pStyle w:val="Didascalia"/>
        <w:rPr>
          <w:b w:val="0"/>
          <w:sz w:val="18"/>
          <w:szCs w:val="18"/>
        </w:rPr>
      </w:pPr>
      <w:bookmarkStart w:id="119" w:name="_Toc15482929"/>
      <w:r w:rsidRPr="00700076">
        <w:rPr>
          <w:sz w:val="18"/>
          <w:szCs w:val="18"/>
        </w:rPr>
        <w:t xml:space="preserve">Tabella </w:t>
      </w:r>
      <w:r w:rsidRPr="00700076">
        <w:rPr>
          <w:sz w:val="18"/>
          <w:szCs w:val="18"/>
        </w:rPr>
        <w:fldChar w:fldCharType="begin"/>
      </w:r>
      <w:r w:rsidRPr="00700076">
        <w:rPr>
          <w:sz w:val="18"/>
          <w:szCs w:val="18"/>
        </w:rPr>
        <w:instrText xml:space="preserve"> SEQ Tabella \* ARABIC </w:instrText>
      </w:r>
      <w:r w:rsidRPr="00700076">
        <w:rPr>
          <w:sz w:val="18"/>
          <w:szCs w:val="18"/>
        </w:rPr>
        <w:fldChar w:fldCharType="separate"/>
      </w:r>
      <w:r w:rsidR="0052257A">
        <w:rPr>
          <w:noProof/>
          <w:sz w:val="18"/>
          <w:szCs w:val="18"/>
        </w:rPr>
        <w:t>36</w:t>
      </w:r>
      <w:r w:rsidRPr="00700076">
        <w:rPr>
          <w:sz w:val="18"/>
          <w:szCs w:val="18"/>
        </w:rPr>
        <w:fldChar w:fldCharType="end"/>
      </w:r>
      <w:r w:rsidRPr="00700076">
        <w:rPr>
          <w:sz w:val="18"/>
          <w:szCs w:val="18"/>
        </w:rPr>
        <w:t xml:space="preserve"> – Output centro di costo</w:t>
      </w:r>
      <w:bookmarkEnd w:id="119"/>
    </w:p>
    <w:p w14:paraId="09C144F5" w14:textId="78DD64F5" w:rsidR="000276FE" w:rsidRPr="000276FE" w:rsidRDefault="00566483" w:rsidP="000276FE">
      <w:pPr>
        <w:pStyle w:val="Titolo3"/>
      </w:pPr>
      <w:bookmarkStart w:id="120" w:name="_Toc15482890"/>
      <w:r>
        <w:t>Esempi</w:t>
      </w:r>
      <w:r w:rsidR="000276FE">
        <w:t>o</w:t>
      </w:r>
      <w:bookmarkEnd w:id="120"/>
    </w:p>
    <w:tbl>
      <w:tblPr>
        <w:tblStyle w:val="Elencochiaro-Colore1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8"/>
        <w:gridCol w:w="8273"/>
      </w:tblGrid>
      <w:tr w:rsidR="00566483" w:rsidRPr="00FE3D9E" w14:paraId="7EDC0419" w14:textId="77777777" w:rsidTr="00637E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pct"/>
            <w:shd w:val="clear" w:color="auto" w:fill="auto"/>
          </w:tcPr>
          <w:p w14:paraId="731B9B37" w14:textId="77777777" w:rsidR="00566483" w:rsidRPr="002C17D0" w:rsidRDefault="00566483" w:rsidP="00504308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 w:rsidRPr="002C17D0">
              <w:rPr>
                <w:rFonts w:asciiTheme="minorHAnsi" w:hAnsiTheme="minorHAnsi" w:cstheme="minorHAnsi"/>
                <w:color w:val="000000" w:themeColor="text1"/>
                <w:sz w:val="20"/>
              </w:rPr>
              <w:t>Richiesta</w:t>
            </w:r>
          </w:p>
        </w:tc>
        <w:tc>
          <w:tcPr>
            <w:tcW w:w="4400" w:type="pct"/>
            <w:shd w:val="clear" w:color="auto" w:fill="FFFFFF" w:themeFill="background1"/>
          </w:tcPr>
          <w:p w14:paraId="051E84DF" w14:textId="4396F055" w:rsidR="00566483" w:rsidRPr="002C17D0" w:rsidRDefault="00566483" w:rsidP="002B2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i/>
                <w:color w:val="auto"/>
                <w:szCs w:val="22"/>
              </w:rPr>
            </w:pPr>
            <w:r w:rsidRPr="002C17D0">
              <w:rPr>
                <w:b w:val="0"/>
                <w:i/>
                <w:color w:val="auto"/>
                <w:szCs w:val="22"/>
              </w:rPr>
              <w:t>http://&lt;host&gt;</w:t>
            </w:r>
            <w:r w:rsidR="0006020D" w:rsidRPr="002C17D0">
              <w:rPr>
                <w:b w:val="0"/>
                <w:i/>
                <w:color w:val="auto"/>
                <w:szCs w:val="22"/>
              </w:rPr>
              <w:t>:&lt;port&gt;</w:t>
            </w:r>
            <w:r w:rsidRPr="002C17D0">
              <w:rPr>
                <w:b w:val="0"/>
                <w:i/>
                <w:color w:val="auto"/>
                <w:szCs w:val="22"/>
              </w:rPr>
              <w:t>/maste</w:t>
            </w:r>
            <w:r w:rsidR="00EF2407" w:rsidRPr="002C17D0">
              <w:rPr>
                <w:b w:val="0"/>
                <w:i/>
                <w:color w:val="auto"/>
                <w:szCs w:val="22"/>
              </w:rPr>
              <w:t>rdata/v2</w:t>
            </w:r>
            <w:r w:rsidR="002B23CA" w:rsidRPr="002C17D0">
              <w:rPr>
                <w:b w:val="0"/>
                <w:i/>
                <w:color w:val="auto"/>
                <w:szCs w:val="22"/>
              </w:rPr>
              <w:t>/association</w:t>
            </w:r>
            <w:r w:rsidRPr="002C17D0">
              <w:rPr>
                <w:b w:val="0"/>
                <w:i/>
                <w:color w:val="auto"/>
                <w:szCs w:val="22"/>
              </w:rPr>
              <w:t>/</w:t>
            </w:r>
            <w:r w:rsidR="00637E51">
              <w:rPr>
                <w:b w:val="0"/>
                <w:i/>
                <w:color w:val="auto"/>
                <w:szCs w:val="22"/>
              </w:rPr>
              <w:t>cc/</w:t>
            </w:r>
            <w:r w:rsidRPr="002C17D0">
              <w:rPr>
                <w:b w:val="0"/>
                <w:i/>
                <w:color w:val="auto"/>
                <w:szCs w:val="22"/>
              </w:rPr>
              <w:t>q?</w:t>
            </w:r>
            <w:r w:rsidR="008965A8" w:rsidRPr="002C17D0">
              <w:rPr>
                <w:b w:val="0"/>
                <w:i/>
                <w:color w:val="auto"/>
                <w:szCs w:val="22"/>
              </w:rPr>
              <w:t>ou_code=30027982&amp;</w:t>
            </w:r>
            <w:r w:rsidR="002B23CA" w:rsidRPr="002C17D0">
              <w:rPr>
                <w:b w:val="0"/>
                <w:i/>
                <w:color w:val="auto"/>
                <w:szCs w:val="22"/>
              </w:rPr>
              <w:t>pagenumber</w:t>
            </w:r>
            <w:r w:rsidRPr="002C17D0">
              <w:rPr>
                <w:b w:val="0"/>
                <w:i/>
                <w:color w:val="auto"/>
                <w:szCs w:val="22"/>
              </w:rPr>
              <w:t>=</w:t>
            </w:r>
            <w:r w:rsidR="003226FC" w:rsidRPr="002C17D0">
              <w:rPr>
                <w:b w:val="0"/>
                <w:i/>
                <w:color w:val="auto"/>
                <w:szCs w:val="22"/>
              </w:rPr>
              <w:t>1</w:t>
            </w:r>
            <w:r w:rsidRPr="002C17D0">
              <w:rPr>
                <w:b w:val="0"/>
                <w:i/>
                <w:color w:val="auto"/>
                <w:szCs w:val="22"/>
              </w:rPr>
              <w:t>&amp;</w:t>
            </w:r>
            <w:r w:rsidR="002B23CA" w:rsidRPr="002C17D0">
              <w:rPr>
                <w:b w:val="0"/>
                <w:i/>
                <w:color w:val="auto"/>
                <w:szCs w:val="22"/>
              </w:rPr>
              <w:t>pagesize</w:t>
            </w:r>
            <w:r w:rsidRPr="002C17D0">
              <w:rPr>
                <w:b w:val="0"/>
                <w:i/>
                <w:color w:val="auto"/>
                <w:szCs w:val="22"/>
              </w:rPr>
              <w:t>=</w:t>
            </w:r>
            <w:r w:rsidR="002B23CA" w:rsidRPr="002C17D0">
              <w:rPr>
                <w:b w:val="0"/>
                <w:i/>
                <w:color w:val="auto"/>
                <w:szCs w:val="22"/>
              </w:rPr>
              <w:t>2</w:t>
            </w:r>
          </w:p>
        </w:tc>
      </w:tr>
      <w:tr w:rsidR="00566483" w:rsidRPr="00FE3D9E" w14:paraId="5EBBD8DA" w14:textId="77777777" w:rsidTr="00637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auto"/>
          </w:tcPr>
          <w:p w14:paraId="59962FE9" w14:textId="77777777" w:rsidR="00566483" w:rsidRPr="002C17D0" w:rsidRDefault="00566483" w:rsidP="00504308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 w:rsidRPr="002C17D0">
              <w:rPr>
                <w:rFonts w:asciiTheme="minorHAnsi" w:hAnsiTheme="minorHAnsi" w:cstheme="minorHAnsi"/>
                <w:color w:val="000000" w:themeColor="text1"/>
                <w:sz w:val="20"/>
              </w:rPr>
              <w:t>Risposta</w:t>
            </w:r>
          </w:p>
        </w:tc>
        <w:tc>
          <w:tcPr>
            <w:tcW w:w="4400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1B8EF28" w14:textId="77777777" w:rsidR="00566483" w:rsidRPr="002C17D0" w:rsidRDefault="00566483" w:rsidP="005043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0"/>
              </w:rPr>
            </w:pPr>
            <w:r w:rsidRPr="002C17D0">
              <w:rPr>
                <w:i/>
              </w:rPr>
              <w:t>200 OK</w:t>
            </w:r>
          </w:p>
        </w:tc>
      </w:tr>
      <w:tr w:rsidR="00566483" w:rsidRPr="00626AEC" w14:paraId="59405574" w14:textId="77777777" w:rsidTr="00637E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pct"/>
            <w:shd w:val="clear" w:color="auto" w:fill="auto"/>
          </w:tcPr>
          <w:p w14:paraId="677AFED5" w14:textId="77777777" w:rsidR="00566483" w:rsidRPr="002C17D0" w:rsidRDefault="00566483" w:rsidP="00504308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</w:p>
        </w:tc>
        <w:tc>
          <w:tcPr>
            <w:tcW w:w="4400" w:type="pct"/>
          </w:tcPr>
          <w:p w14:paraId="6F40C6F7" w14:textId="108ED003" w:rsidR="002B23CA" w:rsidRPr="002C17D0" w:rsidRDefault="002B23CA" w:rsidP="00637E5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>{</w:t>
            </w:r>
          </w:p>
          <w:p w14:paraId="231DF24F" w14:textId="2604C0E0" w:rsidR="002B23CA" w:rsidRPr="002C17D0" w:rsidRDefault="002B23CA" w:rsidP="002B23C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"</w:t>
            </w:r>
            <w:proofErr w:type="spellStart"/>
            <w:r w:rsidRPr="002C17D0">
              <w:rPr>
                <w:i/>
                <w:lang w:val="en-US"/>
              </w:rPr>
              <w:t>cost_centers</w:t>
            </w:r>
            <w:proofErr w:type="spellEnd"/>
            <w:r w:rsidRPr="002C17D0">
              <w:rPr>
                <w:i/>
                <w:lang w:val="en-US"/>
              </w:rPr>
              <w:t>": [</w:t>
            </w:r>
          </w:p>
          <w:p w14:paraId="4EE58ED9" w14:textId="77777777" w:rsidR="002B23CA" w:rsidRPr="002C17D0" w:rsidRDefault="002B23CA" w:rsidP="002B23C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{</w:t>
            </w:r>
          </w:p>
          <w:p w14:paraId="57A605FA" w14:textId="77777777" w:rsidR="002B23CA" w:rsidRPr="002C17D0" w:rsidRDefault="002B23CA" w:rsidP="002B23C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    "</w:t>
            </w:r>
            <w:proofErr w:type="spellStart"/>
            <w:r w:rsidRPr="002C17D0">
              <w:rPr>
                <w:i/>
                <w:lang w:val="en-US"/>
              </w:rPr>
              <w:t>cost_center_code</w:t>
            </w:r>
            <w:proofErr w:type="spellEnd"/>
            <w:r w:rsidRPr="002C17D0">
              <w:rPr>
                <w:i/>
                <w:lang w:val="en-US"/>
              </w:rPr>
              <w:t>": "IT1YCHAC00",</w:t>
            </w:r>
          </w:p>
          <w:p w14:paraId="17403E49" w14:textId="77777777" w:rsidR="002B23CA" w:rsidRPr="002C17D0" w:rsidRDefault="002B23CA" w:rsidP="002B23C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    "</w:t>
            </w:r>
            <w:proofErr w:type="spellStart"/>
            <w:r w:rsidRPr="002C17D0">
              <w:rPr>
                <w:i/>
                <w:lang w:val="en-US"/>
              </w:rPr>
              <w:t>cost_center_description</w:t>
            </w:r>
            <w:proofErr w:type="spellEnd"/>
            <w:r w:rsidRPr="002C17D0">
              <w:rPr>
                <w:i/>
                <w:lang w:val="en-US"/>
              </w:rPr>
              <w:t>": "HR- Agile Competence Center",</w:t>
            </w:r>
          </w:p>
          <w:p w14:paraId="16A230AB" w14:textId="77777777" w:rsidR="002B23CA" w:rsidRPr="002C17D0" w:rsidRDefault="002B23CA" w:rsidP="002B23C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    "</w:t>
            </w:r>
            <w:proofErr w:type="spellStart"/>
            <w:r w:rsidRPr="002C17D0">
              <w:rPr>
                <w:i/>
                <w:lang w:val="en-US"/>
              </w:rPr>
              <w:t>start_date_cost_center</w:t>
            </w:r>
            <w:proofErr w:type="spellEnd"/>
            <w:r w:rsidRPr="002C17D0">
              <w:rPr>
                <w:i/>
                <w:lang w:val="en-US"/>
              </w:rPr>
              <w:t>": "2000-01-01",</w:t>
            </w:r>
          </w:p>
          <w:p w14:paraId="6731C1CC" w14:textId="77777777" w:rsidR="002B23CA" w:rsidRPr="002C17D0" w:rsidRDefault="002B23CA" w:rsidP="002B23C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    "</w:t>
            </w:r>
            <w:proofErr w:type="spellStart"/>
            <w:r w:rsidRPr="002C17D0">
              <w:rPr>
                <w:i/>
                <w:lang w:val="en-US"/>
              </w:rPr>
              <w:t>end_date_cost_center</w:t>
            </w:r>
            <w:proofErr w:type="spellEnd"/>
            <w:r w:rsidRPr="002C17D0">
              <w:rPr>
                <w:i/>
                <w:lang w:val="en-US"/>
              </w:rPr>
              <w:t>": "9999-12-31",</w:t>
            </w:r>
          </w:p>
          <w:p w14:paraId="7AE4995B" w14:textId="77777777" w:rsidR="002B23CA" w:rsidRPr="002C17D0" w:rsidRDefault="002B23CA" w:rsidP="002B23C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    "</w:t>
            </w:r>
            <w:proofErr w:type="spellStart"/>
            <w:r w:rsidRPr="002C17D0">
              <w:rPr>
                <w:i/>
                <w:lang w:val="en-US"/>
              </w:rPr>
              <w:t>type_date_cost_center</w:t>
            </w:r>
            <w:proofErr w:type="spellEnd"/>
            <w:r w:rsidRPr="002C17D0">
              <w:rPr>
                <w:i/>
                <w:lang w:val="en-US"/>
              </w:rPr>
              <w:t>": "R",</w:t>
            </w:r>
          </w:p>
          <w:p w14:paraId="2EDC27A1" w14:textId="77777777" w:rsidR="002B23CA" w:rsidRPr="002C17D0" w:rsidRDefault="002B23CA" w:rsidP="002B23C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    "</w:t>
            </w:r>
            <w:proofErr w:type="spellStart"/>
            <w:r w:rsidRPr="002C17D0">
              <w:rPr>
                <w:i/>
                <w:lang w:val="en-US"/>
              </w:rPr>
              <w:t>company_code_afc</w:t>
            </w:r>
            <w:proofErr w:type="spellEnd"/>
            <w:r w:rsidRPr="002C17D0">
              <w:rPr>
                <w:i/>
                <w:lang w:val="en-US"/>
              </w:rPr>
              <w:t>": "IT1Y",</w:t>
            </w:r>
          </w:p>
          <w:p w14:paraId="4EE910CC" w14:textId="77777777" w:rsidR="002B23CA" w:rsidRPr="002C17D0" w:rsidRDefault="002B23CA" w:rsidP="002B23C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    "</w:t>
            </w:r>
            <w:proofErr w:type="spellStart"/>
            <w:r w:rsidRPr="002C17D0">
              <w:rPr>
                <w:i/>
                <w:lang w:val="en-US"/>
              </w:rPr>
              <w:t>company_afc</w:t>
            </w:r>
            <w:proofErr w:type="spellEnd"/>
            <w:r w:rsidRPr="002C17D0">
              <w:rPr>
                <w:i/>
                <w:lang w:val="en-US"/>
              </w:rPr>
              <w:t>": "</w:t>
            </w:r>
            <w:proofErr w:type="spellStart"/>
            <w:r w:rsidRPr="002C17D0">
              <w:rPr>
                <w:i/>
                <w:lang w:val="en-US"/>
              </w:rPr>
              <w:t>Enel</w:t>
            </w:r>
            <w:proofErr w:type="spellEnd"/>
            <w:r w:rsidRPr="002C17D0">
              <w:rPr>
                <w:i/>
                <w:lang w:val="en-US"/>
              </w:rPr>
              <w:t xml:space="preserve"> Spa",</w:t>
            </w:r>
          </w:p>
          <w:p w14:paraId="5E363C9F" w14:textId="77777777" w:rsidR="002B23CA" w:rsidRPr="002C17D0" w:rsidRDefault="002B23CA" w:rsidP="002B23C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    "</w:t>
            </w:r>
            <w:proofErr w:type="spellStart"/>
            <w:r w:rsidRPr="002C17D0">
              <w:rPr>
                <w:i/>
                <w:lang w:val="en-US"/>
              </w:rPr>
              <w:t>country_afc</w:t>
            </w:r>
            <w:proofErr w:type="spellEnd"/>
            <w:r w:rsidRPr="002C17D0">
              <w:rPr>
                <w:i/>
                <w:lang w:val="en-US"/>
              </w:rPr>
              <w:t>": "Central",</w:t>
            </w:r>
          </w:p>
          <w:p w14:paraId="61C089C9" w14:textId="77777777" w:rsidR="002B23CA" w:rsidRPr="002C17D0" w:rsidRDefault="002B23CA" w:rsidP="002B23C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    "macro_org_1": "BHOL",</w:t>
            </w:r>
          </w:p>
          <w:p w14:paraId="3272BEAF" w14:textId="77777777" w:rsidR="002B23CA" w:rsidRPr="002C17D0" w:rsidRDefault="002B23CA" w:rsidP="002B23C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    "macro_org_2": "ACTSEST02",</w:t>
            </w:r>
          </w:p>
          <w:p w14:paraId="770A112B" w14:textId="77777777" w:rsidR="002B23CA" w:rsidRPr="002C17D0" w:rsidRDefault="002B23CA" w:rsidP="002B23C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    "</w:t>
            </w:r>
            <w:proofErr w:type="spellStart"/>
            <w:r w:rsidRPr="002C17D0">
              <w:rPr>
                <w:i/>
                <w:lang w:val="en-US"/>
              </w:rPr>
              <w:t>vcs</w:t>
            </w:r>
            <w:proofErr w:type="spellEnd"/>
            <w:r w:rsidRPr="002C17D0">
              <w:rPr>
                <w:i/>
                <w:lang w:val="en-US"/>
              </w:rPr>
              <w:t>": "VCS0069",</w:t>
            </w:r>
          </w:p>
          <w:p w14:paraId="58419768" w14:textId="77777777" w:rsidR="002B23CA" w:rsidRPr="002C17D0" w:rsidRDefault="002B23CA" w:rsidP="002B23C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    "</w:t>
            </w:r>
            <w:proofErr w:type="spellStart"/>
            <w:r w:rsidRPr="002C17D0">
              <w:rPr>
                <w:i/>
                <w:lang w:val="en-US"/>
              </w:rPr>
              <w:t>vcs_description</w:t>
            </w:r>
            <w:proofErr w:type="spellEnd"/>
            <w:r w:rsidRPr="002C17D0">
              <w:rPr>
                <w:i/>
                <w:lang w:val="en-US"/>
              </w:rPr>
              <w:t>": "Business Partner",</w:t>
            </w:r>
          </w:p>
          <w:p w14:paraId="675A4320" w14:textId="77777777" w:rsidR="002B23CA" w:rsidRPr="002C17D0" w:rsidRDefault="002B23CA" w:rsidP="002B23C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    "</w:t>
            </w:r>
            <w:proofErr w:type="spellStart"/>
            <w:r w:rsidRPr="002C17D0">
              <w:rPr>
                <w:i/>
                <w:lang w:val="en-US"/>
              </w:rPr>
              <w:t>process_global</w:t>
            </w:r>
            <w:proofErr w:type="spellEnd"/>
            <w:r w:rsidRPr="002C17D0">
              <w:rPr>
                <w:i/>
                <w:lang w:val="en-US"/>
              </w:rPr>
              <w:t>": "",</w:t>
            </w:r>
          </w:p>
          <w:p w14:paraId="0CCE145F" w14:textId="77777777" w:rsidR="002B23CA" w:rsidRPr="002C17D0" w:rsidRDefault="002B23CA" w:rsidP="002B23C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    "</w:t>
            </w:r>
            <w:proofErr w:type="spellStart"/>
            <w:r w:rsidRPr="002C17D0">
              <w:rPr>
                <w:i/>
                <w:lang w:val="en-US"/>
              </w:rPr>
              <w:t>process_local</w:t>
            </w:r>
            <w:proofErr w:type="spellEnd"/>
            <w:r w:rsidRPr="002C17D0">
              <w:rPr>
                <w:i/>
                <w:lang w:val="en-US"/>
              </w:rPr>
              <w:t>": "",</w:t>
            </w:r>
          </w:p>
          <w:p w14:paraId="58F029A5" w14:textId="77777777" w:rsidR="002B23CA" w:rsidRPr="002C17D0" w:rsidRDefault="002B23CA" w:rsidP="002B23C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    "</w:t>
            </w:r>
            <w:proofErr w:type="spellStart"/>
            <w:r w:rsidRPr="002C17D0">
              <w:rPr>
                <w:i/>
                <w:lang w:val="en-US"/>
              </w:rPr>
              <w:t>process_description</w:t>
            </w:r>
            <w:proofErr w:type="spellEnd"/>
            <w:r w:rsidRPr="002C17D0">
              <w:rPr>
                <w:i/>
                <w:lang w:val="en-US"/>
              </w:rPr>
              <w:t>": "",</w:t>
            </w:r>
          </w:p>
          <w:p w14:paraId="107A946F" w14:textId="77777777" w:rsidR="002B23CA" w:rsidRPr="002C17D0" w:rsidRDefault="002B23CA" w:rsidP="002B23C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    "organization": "S316",</w:t>
            </w:r>
          </w:p>
          <w:p w14:paraId="499D129B" w14:textId="77777777" w:rsidR="002B23CA" w:rsidRPr="002C17D0" w:rsidRDefault="002B23CA" w:rsidP="002B23C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    "</w:t>
            </w:r>
            <w:proofErr w:type="spellStart"/>
            <w:r w:rsidRPr="002C17D0">
              <w:rPr>
                <w:i/>
                <w:lang w:val="en-US"/>
              </w:rPr>
              <w:t>organization_description</w:t>
            </w:r>
            <w:proofErr w:type="spellEnd"/>
            <w:r w:rsidRPr="002C17D0">
              <w:rPr>
                <w:i/>
                <w:lang w:val="en-US"/>
              </w:rPr>
              <w:t>": "",</w:t>
            </w:r>
          </w:p>
          <w:p w14:paraId="29DFAB90" w14:textId="77777777" w:rsidR="002B23CA" w:rsidRPr="002C17D0" w:rsidRDefault="002B23CA" w:rsidP="002B23C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    "</w:t>
            </w:r>
            <w:proofErr w:type="spellStart"/>
            <w:r w:rsidRPr="002C17D0">
              <w:rPr>
                <w:i/>
                <w:lang w:val="en-US"/>
              </w:rPr>
              <w:t>new_primo_code</w:t>
            </w:r>
            <w:proofErr w:type="spellEnd"/>
            <w:r w:rsidRPr="002C17D0">
              <w:rPr>
                <w:i/>
                <w:lang w:val="en-US"/>
              </w:rPr>
              <w:t>": "EE0001a",</w:t>
            </w:r>
          </w:p>
          <w:p w14:paraId="04C57255" w14:textId="77777777" w:rsidR="002B23CA" w:rsidRPr="002C17D0" w:rsidRDefault="002B23CA" w:rsidP="002B23C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    "</w:t>
            </w:r>
            <w:proofErr w:type="spellStart"/>
            <w:r w:rsidRPr="002C17D0">
              <w:rPr>
                <w:i/>
                <w:lang w:val="en-US"/>
              </w:rPr>
              <w:t>responsability</w:t>
            </w:r>
            <w:proofErr w:type="spellEnd"/>
            <w:r w:rsidRPr="002C17D0">
              <w:rPr>
                <w:i/>
                <w:lang w:val="en-US"/>
              </w:rPr>
              <w:t>": "",</w:t>
            </w:r>
          </w:p>
          <w:p w14:paraId="25BFD124" w14:textId="77777777" w:rsidR="002B23CA" w:rsidRPr="002C17D0" w:rsidRDefault="002B23CA" w:rsidP="002B23C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    "</w:t>
            </w:r>
            <w:proofErr w:type="spellStart"/>
            <w:r w:rsidRPr="002C17D0">
              <w:rPr>
                <w:i/>
                <w:lang w:val="en-US"/>
              </w:rPr>
              <w:t>primoresp</w:t>
            </w:r>
            <w:proofErr w:type="spellEnd"/>
            <w:r w:rsidRPr="002C17D0">
              <w:rPr>
                <w:i/>
                <w:lang w:val="en-US"/>
              </w:rPr>
              <w:t>": "RP00"</w:t>
            </w:r>
          </w:p>
          <w:p w14:paraId="4AC716A3" w14:textId="77777777" w:rsidR="002B23CA" w:rsidRPr="002C17D0" w:rsidRDefault="002B23CA" w:rsidP="002B23C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},</w:t>
            </w:r>
          </w:p>
          <w:p w14:paraId="52BC4CC5" w14:textId="77777777" w:rsidR="002B23CA" w:rsidRPr="002C17D0" w:rsidRDefault="002B23CA" w:rsidP="002B23C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{</w:t>
            </w:r>
          </w:p>
          <w:p w14:paraId="1CDA0E71" w14:textId="77777777" w:rsidR="002B23CA" w:rsidRPr="002C17D0" w:rsidRDefault="002B23CA" w:rsidP="002B23C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    "</w:t>
            </w:r>
            <w:proofErr w:type="spellStart"/>
            <w:r w:rsidRPr="002C17D0">
              <w:rPr>
                <w:i/>
                <w:lang w:val="en-US"/>
              </w:rPr>
              <w:t>cost_center_code</w:t>
            </w:r>
            <w:proofErr w:type="spellEnd"/>
            <w:r w:rsidRPr="002C17D0">
              <w:rPr>
                <w:i/>
                <w:lang w:val="en-US"/>
              </w:rPr>
              <w:t>": "IT1YCHBHO0",</w:t>
            </w:r>
          </w:p>
          <w:p w14:paraId="7468B59A" w14:textId="77777777" w:rsidR="002B23CA" w:rsidRPr="002C17D0" w:rsidRDefault="002B23CA" w:rsidP="002B23C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    "</w:t>
            </w:r>
            <w:proofErr w:type="spellStart"/>
            <w:r w:rsidRPr="002C17D0">
              <w:rPr>
                <w:i/>
                <w:lang w:val="en-US"/>
              </w:rPr>
              <w:t>cost_center_description</w:t>
            </w:r>
            <w:proofErr w:type="spellEnd"/>
            <w:r w:rsidRPr="002C17D0">
              <w:rPr>
                <w:i/>
                <w:lang w:val="en-US"/>
              </w:rPr>
              <w:t>": "HR Business Partner Other Staff",</w:t>
            </w:r>
          </w:p>
          <w:p w14:paraId="700BC9C2" w14:textId="77777777" w:rsidR="002B23CA" w:rsidRPr="002C17D0" w:rsidRDefault="002B23CA" w:rsidP="002B23C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    "</w:t>
            </w:r>
            <w:proofErr w:type="spellStart"/>
            <w:r w:rsidRPr="002C17D0">
              <w:rPr>
                <w:i/>
                <w:lang w:val="en-US"/>
              </w:rPr>
              <w:t>start_date_cost_center</w:t>
            </w:r>
            <w:proofErr w:type="spellEnd"/>
            <w:r w:rsidRPr="002C17D0">
              <w:rPr>
                <w:i/>
                <w:lang w:val="en-US"/>
              </w:rPr>
              <w:t>": "2000-01-01",</w:t>
            </w:r>
          </w:p>
          <w:p w14:paraId="0F47F836" w14:textId="77777777" w:rsidR="002B23CA" w:rsidRPr="002C17D0" w:rsidRDefault="002B23CA" w:rsidP="002B23C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    "</w:t>
            </w:r>
            <w:proofErr w:type="spellStart"/>
            <w:r w:rsidRPr="002C17D0">
              <w:rPr>
                <w:i/>
                <w:lang w:val="en-US"/>
              </w:rPr>
              <w:t>end_date_cost_center</w:t>
            </w:r>
            <w:proofErr w:type="spellEnd"/>
            <w:r w:rsidRPr="002C17D0">
              <w:rPr>
                <w:i/>
                <w:lang w:val="en-US"/>
              </w:rPr>
              <w:t>": "9999-12-31",</w:t>
            </w:r>
          </w:p>
          <w:p w14:paraId="5709F646" w14:textId="77777777" w:rsidR="002B23CA" w:rsidRPr="002C17D0" w:rsidRDefault="002B23CA" w:rsidP="002B23C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    "</w:t>
            </w:r>
            <w:proofErr w:type="spellStart"/>
            <w:r w:rsidRPr="002C17D0">
              <w:rPr>
                <w:i/>
                <w:lang w:val="en-US"/>
              </w:rPr>
              <w:t>type_date_cost_center</w:t>
            </w:r>
            <w:proofErr w:type="spellEnd"/>
            <w:r w:rsidRPr="002C17D0">
              <w:rPr>
                <w:i/>
                <w:lang w:val="en-US"/>
              </w:rPr>
              <w:t>": "R",</w:t>
            </w:r>
          </w:p>
          <w:p w14:paraId="3439C049" w14:textId="77777777" w:rsidR="002B23CA" w:rsidRPr="002C17D0" w:rsidRDefault="002B23CA" w:rsidP="002B23C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    "</w:t>
            </w:r>
            <w:proofErr w:type="spellStart"/>
            <w:r w:rsidRPr="002C17D0">
              <w:rPr>
                <w:i/>
                <w:lang w:val="en-US"/>
              </w:rPr>
              <w:t>company_code_afc</w:t>
            </w:r>
            <w:proofErr w:type="spellEnd"/>
            <w:r w:rsidRPr="002C17D0">
              <w:rPr>
                <w:i/>
                <w:lang w:val="en-US"/>
              </w:rPr>
              <w:t>": "IT1Y",</w:t>
            </w:r>
          </w:p>
          <w:p w14:paraId="269276BB" w14:textId="77777777" w:rsidR="002B23CA" w:rsidRPr="002C17D0" w:rsidRDefault="002B23CA" w:rsidP="002B23C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    "</w:t>
            </w:r>
            <w:proofErr w:type="spellStart"/>
            <w:r w:rsidRPr="002C17D0">
              <w:rPr>
                <w:i/>
                <w:lang w:val="en-US"/>
              </w:rPr>
              <w:t>company_afc</w:t>
            </w:r>
            <w:proofErr w:type="spellEnd"/>
            <w:r w:rsidRPr="002C17D0">
              <w:rPr>
                <w:i/>
                <w:lang w:val="en-US"/>
              </w:rPr>
              <w:t>": "</w:t>
            </w:r>
            <w:proofErr w:type="spellStart"/>
            <w:r w:rsidRPr="002C17D0">
              <w:rPr>
                <w:i/>
                <w:lang w:val="en-US"/>
              </w:rPr>
              <w:t>Enel</w:t>
            </w:r>
            <w:proofErr w:type="spellEnd"/>
            <w:r w:rsidRPr="002C17D0">
              <w:rPr>
                <w:i/>
                <w:lang w:val="en-US"/>
              </w:rPr>
              <w:t xml:space="preserve"> Spa",</w:t>
            </w:r>
          </w:p>
          <w:p w14:paraId="5BE19EFA" w14:textId="77777777" w:rsidR="002B23CA" w:rsidRPr="002C17D0" w:rsidRDefault="002B23CA" w:rsidP="002B23C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    "</w:t>
            </w:r>
            <w:proofErr w:type="spellStart"/>
            <w:r w:rsidRPr="002C17D0">
              <w:rPr>
                <w:i/>
                <w:lang w:val="en-US"/>
              </w:rPr>
              <w:t>country_afc</w:t>
            </w:r>
            <w:proofErr w:type="spellEnd"/>
            <w:r w:rsidRPr="002C17D0">
              <w:rPr>
                <w:i/>
                <w:lang w:val="en-US"/>
              </w:rPr>
              <w:t>": "Central",</w:t>
            </w:r>
          </w:p>
          <w:p w14:paraId="799CBBC0" w14:textId="77777777" w:rsidR="002B23CA" w:rsidRPr="002C17D0" w:rsidRDefault="002B23CA" w:rsidP="002B23C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    "macro_org_1": "BHOL",</w:t>
            </w:r>
          </w:p>
          <w:p w14:paraId="0CDBBA47" w14:textId="77777777" w:rsidR="002B23CA" w:rsidRPr="002C17D0" w:rsidRDefault="002B23CA" w:rsidP="002B23C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    "macro_org_2": "ACTSEST02",</w:t>
            </w:r>
          </w:p>
          <w:p w14:paraId="6485DD47" w14:textId="77777777" w:rsidR="002B23CA" w:rsidRPr="002C17D0" w:rsidRDefault="002B23CA" w:rsidP="002B23C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    "</w:t>
            </w:r>
            <w:proofErr w:type="spellStart"/>
            <w:r w:rsidRPr="002C17D0">
              <w:rPr>
                <w:i/>
                <w:lang w:val="en-US"/>
              </w:rPr>
              <w:t>vcs</w:t>
            </w:r>
            <w:proofErr w:type="spellEnd"/>
            <w:r w:rsidRPr="002C17D0">
              <w:rPr>
                <w:i/>
                <w:lang w:val="en-US"/>
              </w:rPr>
              <w:t>": "VCS0069",</w:t>
            </w:r>
          </w:p>
          <w:p w14:paraId="7E86E26D" w14:textId="77777777" w:rsidR="002B23CA" w:rsidRPr="002C17D0" w:rsidRDefault="002B23CA" w:rsidP="002B23C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    "</w:t>
            </w:r>
            <w:proofErr w:type="spellStart"/>
            <w:r w:rsidRPr="002C17D0">
              <w:rPr>
                <w:i/>
                <w:lang w:val="en-US"/>
              </w:rPr>
              <w:t>vcs_description</w:t>
            </w:r>
            <w:proofErr w:type="spellEnd"/>
            <w:r w:rsidRPr="002C17D0">
              <w:rPr>
                <w:i/>
                <w:lang w:val="en-US"/>
              </w:rPr>
              <w:t>": "Business Partner",</w:t>
            </w:r>
          </w:p>
          <w:p w14:paraId="17A9768C" w14:textId="77777777" w:rsidR="002B23CA" w:rsidRPr="002C17D0" w:rsidRDefault="002B23CA" w:rsidP="002B23C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    "</w:t>
            </w:r>
            <w:proofErr w:type="spellStart"/>
            <w:r w:rsidRPr="002C17D0">
              <w:rPr>
                <w:i/>
                <w:lang w:val="en-US"/>
              </w:rPr>
              <w:t>process_global</w:t>
            </w:r>
            <w:proofErr w:type="spellEnd"/>
            <w:r w:rsidRPr="002C17D0">
              <w:rPr>
                <w:i/>
                <w:lang w:val="en-US"/>
              </w:rPr>
              <w:t>": "",</w:t>
            </w:r>
          </w:p>
          <w:p w14:paraId="5B359194" w14:textId="77777777" w:rsidR="002B23CA" w:rsidRPr="002C17D0" w:rsidRDefault="002B23CA" w:rsidP="002B23C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    "</w:t>
            </w:r>
            <w:proofErr w:type="spellStart"/>
            <w:r w:rsidRPr="002C17D0">
              <w:rPr>
                <w:i/>
                <w:lang w:val="en-US"/>
              </w:rPr>
              <w:t>process_local</w:t>
            </w:r>
            <w:proofErr w:type="spellEnd"/>
            <w:r w:rsidRPr="002C17D0">
              <w:rPr>
                <w:i/>
                <w:lang w:val="en-US"/>
              </w:rPr>
              <w:t>": "",</w:t>
            </w:r>
          </w:p>
          <w:p w14:paraId="311EC7DD" w14:textId="77777777" w:rsidR="002B23CA" w:rsidRPr="002C17D0" w:rsidRDefault="002B23CA" w:rsidP="002B23C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    "</w:t>
            </w:r>
            <w:proofErr w:type="spellStart"/>
            <w:r w:rsidRPr="002C17D0">
              <w:rPr>
                <w:i/>
                <w:lang w:val="en-US"/>
              </w:rPr>
              <w:t>process_description</w:t>
            </w:r>
            <w:proofErr w:type="spellEnd"/>
            <w:r w:rsidRPr="002C17D0">
              <w:rPr>
                <w:i/>
                <w:lang w:val="en-US"/>
              </w:rPr>
              <w:t>": "",</w:t>
            </w:r>
          </w:p>
          <w:p w14:paraId="04E62EBF" w14:textId="77777777" w:rsidR="002B23CA" w:rsidRPr="002C17D0" w:rsidRDefault="002B23CA" w:rsidP="002B23C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    "organization": "S314",</w:t>
            </w:r>
          </w:p>
          <w:p w14:paraId="0D9C177A" w14:textId="77777777" w:rsidR="002B23CA" w:rsidRPr="002C17D0" w:rsidRDefault="002B23CA" w:rsidP="002B23C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    "</w:t>
            </w:r>
            <w:proofErr w:type="spellStart"/>
            <w:r w:rsidRPr="002C17D0">
              <w:rPr>
                <w:i/>
                <w:lang w:val="en-US"/>
              </w:rPr>
              <w:t>organization_description</w:t>
            </w:r>
            <w:proofErr w:type="spellEnd"/>
            <w:r w:rsidRPr="002C17D0">
              <w:rPr>
                <w:i/>
                <w:lang w:val="en-US"/>
              </w:rPr>
              <w:t>": "",</w:t>
            </w:r>
          </w:p>
          <w:p w14:paraId="383D5EBD" w14:textId="77777777" w:rsidR="002B23CA" w:rsidRPr="002C17D0" w:rsidRDefault="002B23CA" w:rsidP="002B23C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    "</w:t>
            </w:r>
            <w:proofErr w:type="spellStart"/>
            <w:r w:rsidRPr="002C17D0">
              <w:rPr>
                <w:i/>
                <w:lang w:val="en-US"/>
              </w:rPr>
              <w:t>new_primo_code</w:t>
            </w:r>
            <w:proofErr w:type="spellEnd"/>
            <w:r w:rsidRPr="002C17D0">
              <w:rPr>
                <w:i/>
                <w:lang w:val="en-US"/>
              </w:rPr>
              <w:t>": "EE0001a",</w:t>
            </w:r>
          </w:p>
          <w:p w14:paraId="25685413" w14:textId="77777777" w:rsidR="002B23CA" w:rsidRPr="002C17D0" w:rsidRDefault="002B23CA" w:rsidP="002B23C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    "</w:t>
            </w:r>
            <w:proofErr w:type="spellStart"/>
            <w:r w:rsidRPr="002C17D0">
              <w:rPr>
                <w:i/>
                <w:lang w:val="en-US"/>
              </w:rPr>
              <w:t>responsability</w:t>
            </w:r>
            <w:proofErr w:type="spellEnd"/>
            <w:r w:rsidRPr="002C17D0">
              <w:rPr>
                <w:i/>
                <w:lang w:val="en-US"/>
              </w:rPr>
              <w:t>": "",</w:t>
            </w:r>
          </w:p>
          <w:p w14:paraId="2E6E2775" w14:textId="77777777" w:rsidR="002B23CA" w:rsidRPr="002C17D0" w:rsidRDefault="002B23CA" w:rsidP="002B23C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    "</w:t>
            </w:r>
            <w:proofErr w:type="spellStart"/>
            <w:r w:rsidRPr="002C17D0">
              <w:rPr>
                <w:i/>
                <w:lang w:val="en-US"/>
              </w:rPr>
              <w:t>primoresp</w:t>
            </w:r>
            <w:proofErr w:type="spellEnd"/>
            <w:r w:rsidRPr="002C17D0">
              <w:rPr>
                <w:i/>
                <w:lang w:val="en-US"/>
              </w:rPr>
              <w:t>": "RP00"</w:t>
            </w:r>
          </w:p>
          <w:p w14:paraId="52EC8314" w14:textId="77777777" w:rsidR="002B23CA" w:rsidRPr="002C17D0" w:rsidRDefault="002B23CA" w:rsidP="002B23C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    }</w:t>
            </w:r>
          </w:p>
          <w:p w14:paraId="566D6C5B" w14:textId="77777777" w:rsidR="002B23CA" w:rsidRPr="002C17D0" w:rsidRDefault="002B23CA" w:rsidP="002B23C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 xml:space="preserve">            ]</w:t>
            </w:r>
          </w:p>
          <w:p w14:paraId="508A0074" w14:textId="0B3ED9FE" w:rsidR="00566483" w:rsidRPr="002C17D0" w:rsidRDefault="002B23CA" w:rsidP="00700076">
            <w:pPr>
              <w:keepNext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2C17D0">
              <w:rPr>
                <w:i/>
                <w:lang w:val="en-US"/>
              </w:rPr>
              <w:t>}</w:t>
            </w:r>
          </w:p>
        </w:tc>
      </w:tr>
    </w:tbl>
    <w:p w14:paraId="65331A18" w14:textId="7D738C3D" w:rsidR="00700076" w:rsidRPr="00700076" w:rsidRDefault="00700076">
      <w:pPr>
        <w:pStyle w:val="Didascalia"/>
        <w:rPr>
          <w:sz w:val="18"/>
          <w:szCs w:val="18"/>
        </w:rPr>
      </w:pPr>
      <w:bookmarkStart w:id="121" w:name="_Toc15482930"/>
      <w:r w:rsidRPr="00700076">
        <w:rPr>
          <w:sz w:val="18"/>
          <w:szCs w:val="18"/>
        </w:rPr>
        <w:t xml:space="preserve">Tabella </w:t>
      </w:r>
      <w:r w:rsidRPr="00700076">
        <w:rPr>
          <w:sz w:val="18"/>
          <w:szCs w:val="18"/>
        </w:rPr>
        <w:fldChar w:fldCharType="begin"/>
      </w:r>
      <w:r w:rsidRPr="00700076">
        <w:rPr>
          <w:sz w:val="18"/>
          <w:szCs w:val="18"/>
        </w:rPr>
        <w:instrText xml:space="preserve"> SEQ Tabella \* ARABIC </w:instrText>
      </w:r>
      <w:r w:rsidRPr="00700076">
        <w:rPr>
          <w:sz w:val="18"/>
          <w:szCs w:val="18"/>
        </w:rPr>
        <w:fldChar w:fldCharType="separate"/>
      </w:r>
      <w:r w:rsidR="0052257A">
        <w:rPr>
          <w:noProof/>
          <w:sz w:val="18"/>
          <w:szCs w:val="18"/>
        </w:rPr>
        <w:t>37</w:t>
      </w:r>
      <w:r w:rsidRPr="00700076">
        <w:rPr>
          <w:sz w:val="18"/>
          <w:szCs w:val="18"/>
        </w:rPr>
        <w:fldChar w:fldCharType="end"/>
      </w:r>
      <w:r w:rsidRPr="00700076">
        <w:rPr>
          <w:sz w:val="18"/>
          <w:szCs w:val="18"/>
        </w:rPr>
        <w:t xml:space="preserve"> – Esempio output</w:t>
      </w:r>
      <w:bookmarkEnd w:id="121"/>
      <w:r w:rsidRPr="00700076">
        <w:rPr>
          <w:sz w:val="18"/>
          <w:szCs w:val="18"/>
        </w:rPr>
        <w:t xml:space="preserve"> </w:t>
      </w:r>
    </w:p>
    <w:p w14:paraId="58AA3D0E" w14:textId="77777777" w:rsidR="00CB671E" w:rsidRDefault="00CB671E" w:rsidP="00CB671E">
      <w:pPr>
        <w:pStyle w:val="Titolo3"/>
      </w:pPr>
      <w:bookmarkStart w:id="122" w:name="_Toc15482891"/>
      <w:r>
        <w:t>Errori</w:t>
      </w:r>
      <w:bookmarkEnd w:id="122"/>
    </w:p>
    <w:p w14:paraId="15F51BEE" w14:textId="369C9955" w:rsidR="00CB671E" w:rsidRDefault="00CB671E" w:rsidP="00CB671E">
      <w:pPr>
        <w:jc w:val="left"/>
        <w:rPr>
          <w:rFonts w:asciiTheme="minorHAnsi" w:hAnsiTheme="minorHAnsi" w:cstheme="minorHAnsi"/>
          <w:sz w:val="24"/>
          <w:szCs w:val="24"/>
        </w:rPr>
      </w:pPr>
      <w:r w:rsidRPr="0080129A">
        <w:rPr>
          <w:rFonts w:asciiTheme="minorHAnsi" w:hAnsiTheme="minorHAnsi" w:cstheme="minorHAnsi"/>
          <w:sz w:val="24"/>
          <w:szCs w:val="24"/>
        </w:rPr>
        <w:t xml:space="preserve">La seguente tabella descrive i possibili errori </w:t>
      </w:r>
      <w:r w:rsidR="002C17D0">
        <w:rPr>
          <w:rFonts w:asciiTheme="minorHAnsi" w:hAnsiTheme="minorHAnsi" w:cstheme="minorHAnsi"/>
          <w:sz w:val="24"/>
          <w:szCs w:val="24"/>
        </w:rPr>
        <w:t>restituiti</w:t>
      </w:r>
      <w:r w:rsidRPr="0080129A">
        <w:rPr>
          <w:rFonts w:asciiTheme="minorHAnsi" w:hAnsiTheme="minorHAnsi" w:cstheme="minorHAnsi"/>
          <w:sz w:val="24"/>
          <w:szCs w:val="24"/>
        </w:rPr>
        <w:t xml:space="preserve"> dall’API.</w:t>
      </w:r>
    </w:p>
    <w:p w14:paraId="72E80704" w14:textId="77777777" w:rsidR="002C17D0" w:rsidRPr="0080129A" w:rsidRDefault="002C17D0" w:rsidP="00CB671E">
      <w:pPr>
        <w:jc w:val="left"/>
        <w:rPr>
          <w:rFonts w:asciiTheme="minorHAnsi" w:hAnsiTheme="minorHAnsi" w:cstheme="minorHAnsi"/>
          <w:sz w:val="24"/>
          <w:szCs w:val="24"/>
        </w:rPr>
      </w:pPr>
    </w:p>
    <w:tbl>
      <w:tblPr>
        <w:tblStyle w:val="Tabellagriglia4-colore1"/>
        <w:tblW w:w="5000" w:type="pct"/>
        <w:tblLook w:val="04A0" w:firstRow="1" w:lastRow="0" w:firstColumn="1" w:lastColumn="0" w:noHBand="0" w:noVBand="1"/>
      </w:tblPr>
      <w:tblGrid>
        <w:gridCol w:w="1415"/>
        <w:gridCol w:w="1700"/>
        <w:gridCol w:w="1841"/>
        <w:gridCol w:w="2127"/>
        <w:gridCol w:w="2318"/>
      </w:tblGrid>
      <w:tr w:rsidR="002C17D0" w:rsidRPr="00912ECE" w14:paraId="55BD099C" w14:textId="77777777" w:rsidTr="00C239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3" w:type="pct"/>
            <w:hideMark/>
          </w:tcPr>
          <w:p w14:paraId="00400DCB" w14:textId="77777777" w:rsidR="002C17D0" w:rsidRPr="00527FED" w:rsidRDefault="002C17D0" w:rsidP="00C239D8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HTTP Status Code</w:t>
            </w:r>
          </w:p>
        </w:tc>
        <w:tc>
          <w:tcPr>
            <w:tcW w:w="904" w:type="pct"/>
          </w:tcPr>
          <w:p w14:paraId="345DC3FE" w14:textId="77777777" w:rsidR="002C17D0" w:rsidRPr="00527FED" w:rsidRDefault="002C17D0" w:rsidP="00C239D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Code</w:t>
            </w:r>
          </w:p>
        </w:tc>
        <w:tc>
          <w:tcPr>
            <w:tcW w:w="979" w:type="pct"/>
            <w:hideMark/>
          </w:tcPr>
          <w:p w14:paraId="0C34B74D" w14:textId="77777777" w:rsidR="002C17D0" w:rsidRPr="00527FED" w:rsidRDefault="002C17D0" w:rsidP="00C239D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Message</w:t>
            </w:r>
          </w:p>
        </w:tc>
        <w:tc>
          <w:tcPr>
            <w:tcW w:w="1131" w:type="pct"/>
            <w:hideMark/>
          </w:tcPr>
          <w:p w14:paraId="5D68C689" w14:textId="77777777" w:rsidR="002C17D0" w:rsidRPr="00527FED" w:rsidRDefault="002C17D0" w:rsidP="00C239D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1233" w:type="pct"/>
            <w:hideMark/>
          </w:tcPr>
          <w:p w14:paraId="17954D24" w14:textId="77777777" w:rsidR="002C17D0" w:rsidRPr="00527FED" w:rsidRDefault="002C17D0" w:rsidP="00C239D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Notes</w:t>
            </w:r>
          </w:p>
        </w:tc>
      </w:tr>
      <w:tr w:rsidR="002C17D0" w:rsidRPr="0008117D" w14:paraId="67B13A7D" w14:textId="77777777" w:rsidTr="00C239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3" w:type="pct"/>
          </w:tcPr>
          <w:p w14:paraId="203EE081" w14:textId="77777777" w:rsidR="002C17D0" w:rsidRPr="00527FED" w:rsidRDefault="002C17D0" w:rsidP="00C239D8">
            <w:pPr>
              <w:jc w:val="left"/>
              <w:rPr>
                <w:lang w:val="en-US" w:eastAsia="en-US"/>
              </w:rPr>
            </w:pPr>
            <w:r>
              <w:rPr>
                <w:lang w:val="en-US" w:eastAsia="en-US"/>
              </w:rPr>
              <w:t>401</w:t>
            </w:r>
          </w:p>
        </w:tc>
        <w:tc>
          <w:tcPr>
            <w:tcW w:w="904" w:type="pct"/>
          </w:tcPr>
          <w:p w14:paraId="2737771A" w14:textId="77777777" w:rsidR="002C17D0" w:rsidRPr="00527FED" w:rsidRDefault="002C17D0" w:rsidP="00C239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401</w:t>
            </w:r>
          </w:p>
        </w:tc>
        <w:tc>
          <w:tcPr>
            <w:tcW w:w="979" w:type="pct"/>
          </w:tcPr>
          <w:p w14:paraId="15E0E9CE" w14:textId="77777777" w:rsidR="002C17D0" w:rsidRPr="00527FED" w:rsidRDefault="002C17D0" w:rsidP="00C239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Unauthorized</w:t>
            </w:r>
          </w:p>
        </w:tc>
        <w:tc>
          <w:tcPr>
            <w:tcW w:w="1131" w:type="pct"/>
          </w:tcPr>
          <w:p w14:paraId="707630A4" w14:textId="77777777" w:rsidR="002C17D0" w:rsidRPr="00527FED" w:rsidRDefault="002C17D0" w:rsidP="00C239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User is not authorized to the resource.</w:t>
            </w:r>
          </w:p>
        </w:tc>
        <w:tc>
          <w:tcPr>
            <w:tcW w:w="1233" w:type="pct"/>
          </w:tcPr>
          <w:p w14:paraId="0134F540" w14:textId="77777777" w:rsidR="002C17D0" w:rsidRPr="0008117D" w:rsidRDefault="002C17D0" w:rsidP="00C239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US"/>
              </w:rPr>
            </w:pPr>
            <w:r w:rsidRPr="0008117D">
              <w:rPr>
                <w:lang w:eastAsia="en-US"/>
              </w:rPr>
              <w:t>Username e/o password non sono stati correttamente inseriti.</w:t>
            </w:r>
          </w:p>
        </w:tc>
      </w:tr>
      <w:tr w:rsidR="002C17D0" w:rsidRPr="0008117D" w14:paraId="4AC8A157" w14:textId="77777777" w:rsidTr="00C239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3" w:type="pct"/>
          </w:tcPr>
          <w:p w14:paraId="151DCDFE" w14:textId="77777777" w:rsidR="002C17D0" w:rsidRDefault="002C17D0" w:rsidP="00C239D8">
            <w:pPr>
              <w:jc w:val="left"/>
              <w:rPr>
                <w:lang w:val="en-US" w:eastAsia="en-US"/>
              </w:rPr>
            </w:pPr>
            <w:r>
              <w:rPr>
                <w:lang w:val="en-US" w:eastAsia="en-US"/>
              </w:rPr>
              <w:t>404</w:t>
            </w:r>
          </w:p>
        </w:tc>
        <w:tc>
          <w:tcPr>
            <w:tcW w:w="904" w:type="pct"/>
          </w:tcPr>
          <w:p w14:paraId="33743C87" w14:textId="77777777" w:rsidR="002C17D0" w:rsidRDefault="002C17D0" w:rsidP="00C239D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404</w:t>
            </w:r>
          </w:p>
        </w:tc>
        <w:tc>
          <w:tcPr>
            <w:tcW w:w="979" w:type="pct"/>
          </w:tcPr>
          <w:p w14:paraId="0D42C3D0" w14:textId="77777777" w:rsidR="002C17D0" w:rsidRDefault="002C17D0" w:rsidP="00C239D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Not Found</w:t>
            </w:r>
          </w:p>
        </w:tc>
        <w:tc>
          <w:tcPr>
            <w:tcW w:w="1131" w:type="pct"/>
          </w:tcPr>
          <w:p w14:paraId="555EC1F3" w14:textId="77777777" w:rsidR="002C17D0" w:rsidRDefault="002C17D0" w:rsidP="00C239D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The resource has not been found.</w:t>
            </w:r>
          </w:p>
        </w:tc>
        <w:tc>
          <w:tcPr>
            <w:tcW w:w="1233" w:type="pct"/>
          </w:tcPr>
          <w:p w14:paraId="2F437ABE" w14:textId="77777777" w:rsidR="002C17D0" w:rsidRPr="0008117D" w:rsidRDefault="002C17D0" w:rsidP="00C239D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 w:rsidRPr="0008117D">
              <w:rPr>
                <w:lang w:eastAsia="en-US"/>
              </w:rPr>
              <w:t xml:space="preserve">Questo errore è il risultato di una interrogazione ad un </w:t>
            </w:r>
            <w:proofErr w:type="spellStart"/>
            <w:r w:rsidRPr="0008117D">
              <w:rPr>
                <w:lang w:eastAsia="en-US"/>
              </w:rPr>
              <w:t>endpoint</w:t>
            </w:r>
            <w:proofErr w:type="spellEnd"/>
            <w:r w:rsidRPr="0008117D">
              <w:rPr>
                <w:lang w:eastAsia="en-US"/>
              </w:rPr>
              <w:t xml:space="preserve"> non corretto.</w:t>
            </w:r>
          </w:p>
        </w:tc>
      </w:tr>
      <w:tr w:rsidR="002C17D0" w:rsidRPr="0008117D" w14:paraId="29606AA5" w14:textId="77777777" w:rsidTr="00C239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3" w:type="pct"/>
          </w:tcPr>
          <w:p w14:paraId="0DE26A0A" w14:textId="77777777" w:rsidR="002C17D0" w:rsidRDefault="002C17D0" w:rsidP="00C239D8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500</w:t>
            </w:r>
          </w:p>
        </w:tc>
        <w:tc>
          <w:tcPr>
            <w:tcW w:w="904" w:type="pct"/>
          </w:tcPr>
          <w:p w14:paraId="420AB688" w14:textId="77777777" w:rsidR="002C17D0" w:rsidRPr="00527FED" w:rsidRDefault="002C17D0" w:rsidP="00C239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500</w:t>
            </w:r>
          </w:p>
        </w:tc>
        <w:tc>
          <w:tcPr>
            <w:tcW w:w="979" w:type="pct"/>
          </w:tcPr>
          <w:p w14:paraId="30096263" w14:textId="77777777" w:rsidR="002C17D0" w:rsidRPr="00527FED" w:rsidRDefault="002C17D0" w:rsidP="00C239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Internal Server Error</w:t>
            </w:r>
          </w:p>
        </w:tc>
        <w:tc>
          <w:tcPr>
            <w:tcW w:w="1131" w:type="pct"/>
          </w:tcPr>
          <w:p w14:paraId="731047C7" w14:textId="77777777" w:rsidR="002C17D0" w:rsidRPr="00527FED" w:rsidRDefault="002C17D0" w:rsidP="00C239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The resource generate an internal error.</w:t>
            </w:r>
          </w:p>
        </w:tc>
        <w:tc>
          <w:tcPr>
            <w:tcW w:w="1233" w:type="pct"/>
          </w:tcPr>
          <w:p w14:paraId="529E9900" w14:textId="77777777" w:rsidR="002C17D0" w:rsidRPr="0008117D" w:rsidRDefault="002C17D0" w:rsidP="00C239D8">
            <w:pPr>
              <w:keepNext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US"/>
              </w:rPr>
            </w:pPr>
            <w:r w:rsidRPr="0008117D">
              <w:rPr>
                <w:lang w:eastAsia="en-US"/>
              </w:rPr>
              <w:t>Questo errore potrebbe essere dipendente dal sistema.</w:t>
            </w:r>
            <w:r>
              <w:rPr>
                <w:lang w:eastAsia="en-US"/>
              </w:rPr>
              <w:t xml:space="preserve"> In tal caso sarà necessario contattare l’amministratore del sistema.</w:t>
            </w:r>
          </w:p>
        </w:tc>
      </w:tr>
    </w:tbl>
    <w:p w14:paraId="4C170CE3" w14:textId="77777777" w:rsidR="00654813" w:rsidRPr="00700076" w:rsidRDefault="00654813" w:rsidP="00654813">
      <w:pPr>
        <w:jc w:val="center"/>
        <w:rPr>
          <w:b/>
          <w:sz w:val="18"/>
        </w:rPr>
      </w:pPr>
      <w:bookmarkStart w:id="123" w:name="_Toc15482931"/>
      <w:bookmarkStart w:id="124" w:name="_Toc308017937"/>
      <w:bookmarkEnd w:id="24"/>
      <w:bookmarkEnd w:id="25"/>
      <w:bookmarkEnd w:id="26"/>
      <w:bookmarkEnd w:id="27"/>
      <w:bookmarkEnd w:id="28"/>
      <w:bookmarkEnd w:id="29"/>
      <w:r w:rsidRPr="00700076">
        <w:rPr>
          <w:b/>
          <w:sz w:val="18"/>
        </w:rPr>
        <w:t xml:space="preserve">Tabella </w:t>
      </w:r>
      <w:r w:rsidRPr="00700076">
        <w:rPr>
          <w:b/>
          <w:sz w:val="18"/>
        </w:rPr>
        <w:fldChar w:fldCharType="begin"/>
      </w:r>
      <w:r w:rsidRPr="00700076">
        <w:rPr>
          <w:b/>
          <w:sz w:val="18"/>
        </w:rPr>
        <w:instrText xml:space="preserve"> SEQ Tabella \* ARABIC </w:instrText>
      </w:r>
      <w:r w:rsidRPr="00700076">
        <w:rPr>
          <w:b/>
          <w:sz w:val="18"/>
        </w:rPr>
        <w:fldChar w:fldCharType="separate"/>
      </w:r>
      <w:r w:rsidR="0052257A">
        <w:rPr>
          <w:b/>
          <w:noProof/>
          <w:sz w:val="18"/>
        </w:rPr>
        <w:t>38</w:t>
      </w:r>
      <w:r w:rsidRPr="00700076">
        <w:rPr>
          <w:b/>
          <w:sz w:val="18"/>
        </w:rPr>
        <w:fldChar w:fldCharType="end"/>
      </w:r>
      <w:r w:rsidRPr="00700076">
        <w:rPr>
          <w:b/>
          <w:sz w:val="18"/>
        </w:rPr>
        <w:t xml:space="preserve"> – Lista degli errori</w:t>
      </w:r>
      <w:bookmarkEnd w:id="123"/>
    </w:p>
    <w:p w14:paraId="7BA8C3FE" w14:textId="77777777" w:rsidR="001F6082" w:rsidRPr="00CB671E" w:rsidRDefault="001F6082" w:rsidP="002045FB">
      <w:pPr>
        <w:rPr>
          <w:lang w:val="en-US"/>
        </w:rPr>
      </w:pPr>
    </w:p>
    <w:p w14:paraId="67AC2F48" w14:textId="77777777" w:rsidR="001B5D29" w:rsidRPr="00CB671E" w:rsidRDefault="001B5D29" w:rsidP="002045FB">
      <w:pPr>
        <w:rPr>
          <w:lang w:val="en-US"/>
        </w:rPr>
      </w:pPr>
    </w:p>
    <w:p w14:paraId="1A121665" w14:textId="2E1691C3" w:rsidR="006A558E" w:rsidRPr="00E4744F" w:rsidRDefault="00B37DED" w:rsidP="65A304C1">
      <w:pPr>
        <w:pStyle w:val="Appendice1"/>
      </w:pPr>
      <w:bookmarkStart w:id="125" w:name="_Toc8479416"/>
      <w:bookmarkStart w:id="126" w:name="_Toc15482892"/>
      <w:bookmarkEnd w:id="124"/>
      <w:r>
        <w:t>Appendice</w:t>
      </w:r>
      <w:bookmarkEnd w:id="125"/>
      <w:bookmarkEnd w:id="126"/>
    </w:p>
    <w:p w14:paraId="2A431071" w14:textId="7FE0B0E8" w:rsidR="006A558E" w:rsidRPr="00E4744F" w:rsidRDefault="00B37DED" w:rsidP="007B53D2">
      <w:pPr>
        <w:pStyle w:val="Appendice2"/>
        <w:numPr>
          <w:ilvl w:val="0"/>
          <w:numId w:val="13"/>
        </w:numPr>
      </w:pPr>
      <w:bookmarkStart w:id="127" w:name="_Toc8479417"/>
      <w:bookmarkStart w:id="128" w:name="_Toc15482893"/>
      <w:r>
        <w:t>Definizioni, acronimi, abbreviazioni</w:t>
      </w:r>
      <w:bookmarkEnd w:id="127"/>
      <w:bookmarkEnd w:id="128"/>
    </w:p>
    <w:p w14:paraId="62FB5D35" w14:textId="77777777" w:rsidR="00B37DED" w:rsidRDefault="00B37DED" w:rsidP="65A304C1">
      <w:pPr>
        <w:rPr>
          <w:i/>
          <w:iCs/>
          <w:sz w:val="24"/>
        </w:rPr>
      </w:pPr>
      <w:r w:rsidRPr="002F3349">
        <w:rPr>
          <w:i/>
          <w:iCs/>
          <w:sz w:val="24"/>
        </w:rPr>
        <w:t>Lista delle definizioni dei termini utilizzati nel documento o che saranno usati in documenti futuri. List degli acronimi e descrizioni delle abbreviazioni utilizzate.</w:t>
      </w:r>
    </w:p>
    <w:p w14:paraId="0E4423F0" w14:textId="77777777" w:rsidR="00700076" w:rsidRPr="002F3349" w:rsidRDefault="00700076" w:rsidP="65A304C1">
      <w:pPr>
        <w:rPr>
          <w:i/>
          <w:iCs/>
          <w:sz w:val="24"/>
        </w:rPr>
      </w:pPr>
    </w:p>
    <w:tbl>
      <w:tblPr>
        <w:tblW w:w="956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35"/>
        <w:gridCol w:w="7333"/>
      </w:tblGrid>
      <w:tr w:rsidR="006A558E" w:rsidRPr="00E4744F" w14:paraId="55E8E58B" w14:textId="77777777" w:rsidTr="4382E170">
        <w:tc>
          <w:tcPr>
            <w:tcW w:w="2235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auto"/>
          </w:tcPr>
          <w:p w14:paraId="4C4375FB" w14:textId="7B66EA25" w:rsidR="006A558E" w:rsidRPr="00E4744F" w:rsidRDefault="00B37DED" w:rsidP="65A304C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Acronimo</w:t>
            </w:r>
          </w:p>
        </w:tc>
        <w:tc>
          <w:tcPr>
            <w:tcW w:w="7333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auto"/>
          </w:tcPr>
          <w:p w14:paraId="754590FA" w14:textId="25F1463E" w:rsidR="006A558E" w:rsidRPr="00E4744F" w:rsidRDefault="00B37DED" w:rsidP="65A304C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Descrizione</w:t>
            </w:r>
          </w:p>
        </w:tc>
      </w:tr>
      <w:tr w:rsidR="006A558E" w:rsidRPr="00E4744F" w14:paraId="3CDC4A46" w14:textId="77777777" w:rsidTr="4382E170">
        <w:tc>
          <w:tcPr>
            <w:tcW w:w="2235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shd w:val="clear" w:color="auto" w:fill="auto"/>
          </w:tcPr>
          <w:p w14:paraId="4CD2253B" w14:textId="748A5A12" w:rsidR="006A558E" w:rsidRPr="00E4744F" w:rsidRDefault="00700076" w:rsidP="65A30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OU</w:t>
            </w:r>
          </w:p>
        </w:tc>
        <w:tc>
          <w:tcPr>
            <w:tcW w:w="7333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shd w:val="clear" w:color="auto" w:fill="auto"/>
          </w:tcPr>
          <w:p w14:paraId="2978E479" w14:textId="7AAE487D" w:rsidR="006A558E" w:rsidRPr="00E4744F" w:rsidRDefault="00700076" w:rsidP="00700076">
            <w:pPr>
              <w:keepNext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Organizational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Unit</w:t>
            </w:r>
          </w:p>
        </w:tc>
      </w:tr>
      <w:tr w:rsidR="00700076" w:rsidRPr="00E4744F" w14:paraId="2BE43831" w14:textId="77777777" w:rsidTr="4382E170">
        <w:tc>
          <w:tcPr>
            <w:tcW w:w="2235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shd w:val="clear" w:color="auto" w:fill="auto"/>
          </w:tcPr>
          <w:p w14:paraId="6C113A85" w14:textId="6D4C81B2" w:rsidR="00700076" w:rsidRDefault="00700076" w:rsidP="65A30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UO</w:t>
            </w:r>
          </w:p>
        </w:tc>
        <w:tc>
          <w:tcPr>
            <w:tcW w:w="7333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shd w:val="clear" w:color="auto" w:fill="auto"/>
          </w:tcPr>
          <w:p w14:paraId="6BFEDFFF" w14:textId="4F187C79" w:rsidR="00700076" w:rsidRDefault="00700076" w:rsidP="00700076">
            <w:pPr>
              <w:keepNext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Unità organizzativa</w:t>
            </w:r>
          </w:p>
        </w:tc>
      </w:tr>
      <w:tr w:rsidR="00700076" w:rsidRPr="00E4744F" w14:paraId="3C86A967" w14:textId="77777777" w:rsidTr="4382E170">
        <w:tc>
          <w:tcPr>
            <w:tcW w:w="2235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shd w:val="clear" w:color="auto" w:fill="auto"/>
          </w:tcPr>
          <w:p w14:paraId="71337A15" w14:textId="75E03A01" w:rsidR="00700076" w:rsidRDefault="00700076" w:rsidP="0070007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CC</w:t>
            </w:r>
          </w:p>
        </w:tc>
        <w:tc>
          <w:tcPr>
            <w:tcW w:w="7333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shd w:val="clear" w:color="auto" w:fill="auto"/>
          </w:tcPr>
          <w:p w14:paraId="5EDF6DDD" w14:textId="3F2DD2B4" w:rsidR="00700076" w:rsidRDefault="00700076" w:rsidP="00700076">
            <w:pPr>
              <w:keepNext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Cost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Center</w:t>
            </w:r>
          </w:p>
        </w:tc>
      </w:tr>
      <w:tr w:rsidR="00700076" w:rsidRPr="00E4744F" w14:paraId="14120D44" w14:textId="77777777" w:rsidTr="4382E170">
        <w:tc>
          <w:tcPr>
            <w:tcW w:w="2235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shd w:val="clear" w:color="auto" w:fill="auto"/>
          </w:tcPr>
          <w:p w14:paraId="0AA5721F" w14:textId="139395D7" w:rsidR="00700076" w:rsidRDefault="00700076" w:rsidP="00700076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CdC</w:t>
            </w:r>
            <w:proofErr w:type="spellEnd"/>
          </w:p>
        </w:tc>
        <w:tc>
          <w:tcPr>
            <w:tcW w:w="7333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shd w:val="clear" w:color="auto" w:fill="auto"/>
          </w:tcPr>
          <w:p w14:paraId="0817CCA2" w14:textId="1FE80C0F" w:rsidR="00700076" w:rsidRDefault="00700076" w:rsidP="00700076">
            <w:pPr>
              <w:keepNext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Centro di costo</w:t>
            </w:r>
          </w:p>
        </w:tc>
      </w:tr>
    </w:tbl>
    <w:p w14:paraId="5E37C03B" w14:textId="55A34B3E" w:rsidR="00C75285" w:rsidRPr="00700076" w:rsidRDefault="00700076" w:rsidP="00700076">
      <w:pPr>
        <w:pStyle w:val="Didascalia"/>
        <w:rPr>
          <w:sz w:val="18"/>
          <w:szCs w:val="18"/>
        </w:rPr>
      </w:pPr>
      <w:bookmarkStart w:id="129" w:name="_Toc15482932"/>
      <w:bookmarkEnd w:id="9"/>
      <w:bookmarkEnd w:id="10"/>
      <w:bookmarkEnd w:id="11"/>
      <w:bookmarkEnd w:id="12"/>
      <w:bookmarkEnd w:id="13"/>
      <w:bookmarkEnd w:id="14"/>
      <w:bookmarkEnd w:id="15"/>
      <w:r w:rsidRPr="00700076">
        <w:rPr>
          <w:sz w:val="18"/>
          <w:szCs w:val="18"/>
        </w:rPr>
        <w:t xml:space="preserve">Tabella </w:t>
      </w:r>
      <w:r w:rsidRPr="00700076">
        <w:rPr>
          <w:sz w:val="18"/>
          <w:szCs w:val="18"/>
        </w:rPr>
        <w:fldChar w:fldCharType="begin"/>
      </w:r>
      <w:r w:rsidRPr="00700076">
        <w:rPr>
          <w:sz w:val="18"/>
          <w:szCs w:val="18"/>
        </w:rPr>
        <w:instrText xml:space="preserve"> SEQ Tabella \* ARABIC </w:instrText>
      </w:r>
      <w:r w:rsidRPr="00700076">
        <w:rPr>
          <w:sz w:val="18"/>
          <w:szCs w:val="18"/>
        </w:rPr>
        <w:fldChar w:fldCharType="separate"/>
      </w:r>
      <w:r w:rsidR="0052257A">
        <w:rPr>
          <w:noProof/>
          <w:sz w:val="18"/>
          <w:szCs w:val="18"/>
        </w:rPr>
        <w:t>39</w:t>
      </w:r>
      <w:r w:rsidRPr="00700076">
        <w:rPr>
          <w:sz w:val="18"/>
          <w:szCs w:val="18"/>
        </w:rPr>
        <w:fldChar w:fldCharType="end"/>
      </w:r>
      <w:r w:rsidRPr="00700076">
        <w:rPr>
          <w:sz w:val="18"/>
          <w:szCs w:val="18"/>
        </w:rPr>
        <w:t xml:space="preserve"> – Definizioni, acronimi, abbreviazioni</w:t>
      </w:r>
      <w:bookmarkEnd w:id="129"/>
    </w:p>
    <w:bookmarkEnd w:id="16"/>
    <w:bookmarkEnd w:id="17"/>
    <w:bookmarkEnd w:id="18"/>
    <w:bookmarkEnd w:id="19"/>
    <w:bookmarkEnd w:id="20"/>
    <w:bookmarkEnd w:id="21"/>
    <w:bookmarkEnd w:id="22"/>
    <w:p w14:paraId="0F3877B7" w14:textId="0996B50A" w:rsidR="006A558E" w:rsidRPr="00E4744F" w:rsidRDefault="00B37DED" w:rsidP="006A558E">
      <w:pPr>
        <w:pStyle w:val="Altrotitolo"/>
      </w:pPr>
      <w:r>
        <w:t>Indice delle tabelle</w:t>
      </w:r>
    </w:p>
    <w:p w14:paraId="20970002" w14:textId="77777777" w:rsidR="0052257A" w:rsidRDefault="00A216E8">
      <w:pPr>
        <w:pStyle w:val="Indicedellefigure"/>
        <w:rPr>
          <w:rFonts w:asciiTheme="minorHAnsi" w:eastAsiaTheme="minorEastAsia" w:hAnsiTheme="minorHAnsi" w:cstheme="minorBidi"/>
          <w:szCs w:val="22"/>
        </w:rPr>
      </w:pPr>
      <w:r w:rsidRPr="00700076">
        <w:rPr>
          <w:rFonts w:cs="Arial"/>
        </w:rPr>
        <w:fldChar w:fldCharType="begin"/>
      </w:r>
      <w:r w:rsidR="00B37DED" w:rsidRPr="00700076">
        <w:rPr>
          <w:rFonts w:cs="Arial"/>
        </w:rPr>
        <w:instrText xml:space="preserve"> TOC \f T \c "Tabella</w:instrText>
      </w:r>
      <w:r w:rsidR="006A558E" w:rsidRPr="00700076">
        <w:rPr>
          <w:rFonts w:cs="Arial"/>
        </w:rPr>
        <w:instrText xml:space="preserve">" </w:instrText>
      </w:r>
      <w:r w:rsidRPr="00700076">
        <w:rPr>
          <w:rFonts w:cs="Arial"/>
        </w:rPr>
        <w:fldChar w:fldCharType="separate"/>
      </w:r>
      <w:r w:rsidR="0052257A" w:rsidRPr="00891709">
        <w:rPr>
          <w:b/>
        </w:rPr>
        <w:t>Tabella 1 – Specifica API per recupero del numero totale delle UO</w:t>
      </w:r>
      <w:r w:rsidR="0052257A">
        <w:tab/>
      </w:r>
      <w:r w:rsidR="0052257A">
        <w:fldChar w:fldCharType="begin"/>
      </w:r>
      <w:r w:rsidR="0052257A">
        <w:instrText xml:space="preserve"> PAGEREF _Toc15482894 \h </w:instrText>
      </w:r>
      <w:r w:rsidR="0052257A">
        <w:fldChar w:fldCharType="separate"/>
      </w:r>
      <w:r w:rsidR="0052257A">
        <w:t>6</w:t>
      </w:r>
      <w:r w:rsidR="0052257A">
        <w:fldChar w:fldCharType="end"/>
      </w:r>
    </w:p>
    <w:p w14:paraId="5BE815C8" w14:textId="77777777" w:rsidR="0052257A" w:rsidRDefault="0052257A">
      <w:pPr>
        <w:pStyle w:val="Indicedellefigure"/>
        <w:rPr>
          <w:rFonts w:asciiTheme="minorHAnsi" w:eastAsiaTheme="minorEastAsia" w:hAnsiTheme="minorHAnsi" w:cstheme="minorBidi"/>
          <w:szCs w:val="22"/>
        </w:rPr>
      </w:pPr>
      <w:r w:rsidRPr="00891709">
        <w:rPr>
          <w:b/>
        </w:rPr>
        <w:t>Tabella 2 –Header parameters per chiamata numero totale di elaborazioni</w:t>
      </w:r>
      <w:r>
        <w:tab/>
      </w:r>
      <w:r>
        <w:fldChar w:fldCharType="begin"/>
      </w:r>
      <w:r>
        <w:instrText xml:space="preserve"> PAGEREF _Toc15482895 \h </w:instrText>
      </w:r>
      <w:r>
        <w:fldChar w:fldCharType="separate"/>
      </w:r>
      <w:r>
        <w:t>7</w:t>
      </w:r>
      <w:r>
        <w:fldChar w:fldCharType="end"/>
      </w:r>
    </w:p>
    <w:p w14:paraId="71987750" w14:textId="77777777" w:rsidR="0052257A" w:rsidRDefault="0052257A">
      <w:pPr>
        <w:pStyle w:val="Indicedellefigure"/>
        <w:rPr>
          <w:rFonts w:asciiTheme="minorHAnsi" w:eastAsiaTheme="minorEastAsia" w:hAnsiTheme="minorHAnsi" w:cstheme="minorBidi"/>
          <w:szCs w:val="22"/>
        </w:rPr>
      </w:pPr>
      <w:r w:rsidRPr="00891709">
        <w:rPr>
          <w:b/>
        </w:rPr>
        <w:t>Tabella 3 – Query parameters per chiamata numero totale di elaborazioni</w:t>
      </w:r>
      <w:r>
        <w:tab/>
      </w:r>
      <w:r>
        <w:fldChar w:fldCharType="begin"/>
      </w:r>
      <w:r>
        <w:instrText xml:space="preserve"> PAGEREF _Toc15482896 \h </w:instrText>
      </w:r>
      <w:r>
        <w:fldChar w:fldCharType="separate"/>
      </w:r>
      <w:r>
        <w:t>7</w:t>
      </w:r>
      <w:r>
        <w:fldChar w:fldCharType="end"/>
      </w:r>
    </w:p>
    <w:p w14:paraId="01263A38" w14:textId="77777777" w:rsidR="0052257A" w:rsidRDefault="0052257A">
      <w:pPr>
        <w:pStyle w:val="Indicedellefigure"/>
        <w:rPr>
          <w:rFonts w:asciiTheme="minorHAnsi" w:eastAsiaTheme="minorEastAsia" w:hAnsiTheme="minorHAnsi" w:cstheme="minorBidi"/>
          <w:szCs w:val="22"/>
        </w:rPr>
      </w:pPr>
      <w:r w:rsidRPr="00891709">
        <w:rPr>
          <w:b/>
        </w:rPr>
        <w:t>Tabella 4 – API per il recupero del numero totale di UO/CC: risultato</w:t>
      </w:r>
      <w:r>
        <w:tab/>
      </w:r>
      <w:r>
        <w:fldChar w:fldCharType="begin"/>
      </w:r>
      <w:r>
        <w:instrText xml:space="preserve"> PAGEREF _Toc15482897 \h </w:instrText>
      </w:r>
      <w:r>
        <w:fldChar w:fldCharType="separate"/>
      </w:r>
      <w:r>
        <w:t>7</w:t>
      </w:r>
      <w:r>
        <w:fldChar w:fldCharType="end"/>
      </w:r>
    </w:p>
    <w:p w14:paraId="32941717" w14:textId="77777777" w:rsidR="0052257A" w:rsidRDefault="0052257A">
      <w:pPr>
        <w:pStyle w:val="Indicedellefigure"/>
        <w:rPr>
          <w:rFonts w:asciiTheme="minorHAnsi" w:eastAsiaTheme="minorEastAsia" w:hAnsiTheme="minorHAnsi" w:cstheme="minorBidi"/>
          <w:szCs w:val="22"/>
        </w:rPr>
      </w:pPr>
      <w:r w:rsidRPr="00891709">
        <w:rPr>
          <w:b/>
        </w:rPr>
        <w:t>Tabella 5 – Esempio API recupero numero totale di UO</w:t>
      </w:r>
      <w:r>
        <w:tab/>
      </w:r>
      <w:r>
        <w:fldChar w:fldCharType="begin"/>
      </w:r>
      <w:r>
        <w:instrText xml:space="preserve"> PAGEREF _Toc15482898 \h </w:instrText>
      </w:r>
      <w:r>
        <w:fldChar w:fldCharType="separate"/>
      </w:r>
      <w:r>
        <w:t>8</w:t>
      </w:r>
      <w:r>
        <w:fldChar w:fldCharType="end"/>
      </w:r>
    </w:p>
    <w:p w14:paraId="76468F4A" w14:textId="77777777" w:rsidR="0052257A" w:rsidRDefault="0052257A">
      <w:pPr>
        <w:pStyle w:val="Indicedellefigure"/>
        <w:rPr>
          <w:rFonts w:asciiTheme="minorHAnsi" w:eastAsiaTheme="minorEastAsia" w:hAnsiTheme="minorHAnsi" w:cstheme="minorBidi"/>
          <w:szCs w:val="22"/>
        </w:rPr>
      </w:pPr>
      <w:r w:rsidRPr="00891709">
        <w:rPr>
          <w:b/>
        </w:rPr>
        <w:t>Tabella 6 – Esempio API recupero numero totale di CC</w:t>
      </w:r>
      <w:r>
        <w:tab/>
      </w:r>
      <w:r>
        <w:fldChar w:fldCharType="begin"/>
      </w:r>
      <w:r>
        <w:instrText xml:space="preserve"> PAGEREF _Toc15482899 \h </w:instrText>
      </w:r>
      <w:r>
        <w:fldChar w:fldCharType="separate"/>
      </w:r>
      <w:r>
        <w:t>8</w:t>
      </w:r>
      <w:r>
        <w:fldChar w:fldCharType="end"/>
      </w:r>
    </w:p>
    <w:p w14:paraId="0BF40F99" w14:textId="77777777" w:rsidR="0052257A" w:rsidRDefault="0052257A">
      <w:pPr>
        <w:pStyle w:val="Indicedellefigure"/>
        <w:rPr>
          <w:rFonts w:asciiTheme="minorHAnsi" w:eastAsiaTheme="minorEastAsia" w:hAnsiTheme="minorHAnsi" w:cstheme="minorBidi"/>
          <w:szCs w:val="22"/>
        </w:rPr>
      </w:pPr>
      <w:r w:rsidRPr="00891709">
        <w:rPr>
          <w:b/>
        </w:rPr>
        <w:t>Tabella 7 – Lista degli errori</w:t>
      </w:r>
      <w:r>
        <w:tab/>
      </w:r>
      <w:r>
        <w:fldChar w:fldCharType="begin"/>
      </w:r>
      <w:r>
        <w:instrText xml:space="preserve"> PAGEREF _Toc15482900 \h </w:instrText>
      </w:r>
      <w:r>
        <w:fldChar w:fldCharType="separate"/>
      </w:r>
      <w:r>
        <w:t>8</w:t>
      </w:r>
      <w:r>
        <w:fldChar w:fldCharType="end"/>
      </w:r>
    </w:p>
    <w:p w14:paraId="2D070646" w14:textId="77777777" w:rsidR="0052257A" w:rsidRDefault="0052257A">
      <w:pPr>
        <w:pStyle w:val="Indicedellefigure"/>
        <w:rPr>
          <w:rFonts w:asciiTheme="minorHAnsi" w:eastAsiaTheme="minorEastAsia" w:hAnsiTheme="minorHAnsi" w:cstheme="minorBidi"/>
          <w:szCs w:val="22"/>
        </w:rPr>
      </w:pPr>
      <w:r w:rsidRPr="00891709">
        <w:rPr>
          <w:b/>
        </w:rPr>
        <w:t>Tabella 8 – Specifica API per recupero delle UO</w:t>
      </w:r>
      <w:r>
        <w:tab/>
      </w:r>
      <w:r>
        <w:fldChar w:fldCharType="begin"/>
      </w:r>
      <w:r>
        <w:instrText xml:space="preserve"> PAGEREF _Toc15482901 \h </w:instrText>
      </w:r>
      <w:r>
        <w:fldChar w:fldCharType="separate"/>
      </w:r>
      <w:r>
        <w:t>9</w:t>
      </w:r>
      <w:r>
        <w:fldChar w:fldCharType="end"/>
      </w:r>
    </w:p>
    <w:p w14:paraId="01886CEC" w14:textId="77777777" w:rsidR="0052257A" w:rsidRDefault="0052257A">
      <w:pPr>
        <w:pStyle w:val="Indicedellefigure"/>
        <w:rPr>
          <w:rFonts w:asciiTheme="minorHAnsi" w:eastAsiaTheme="minorEastAsia" w:hAnsiTheme="minorHAnsi" w:cstheme="minorBidi"/>
          <w:szCs w:val="22"/>
        </w:rPr>
      </w:pPr>
      <w:r w:rsidRPr="00891709">
        <w:rPr>
          <w:b/>
        </w:rPr>
        <w:t>Tabella 9 – Parametri dell’header della richiesta</w:t>
      </w:r>
      <w:r>
        <w:tab/>
      </w:r>
      <w:r>
        <w:fldChar w:fldCharType="begin"/>
      </w:r>
      <w:r>
        <w:instrText xml:space="preserve"> PAGEREF _Toc15482902 \h </w:instrText>
      </w:r>
      <w:r>
        <w:fldChar w:fldCharType="separate"/>
      </w:r>
      <w:r>
        <w:t>9</w:t>
      </w:r>
      <w:r>
        <w:fldChar w:fldCharType="end"/>
      </w:r>
    </w:p>
    <w:p w14:paraId="69C743C4" w14:textId="77777777" w:rsidR="0052257A" w:rsidRDefault="0052257A">
      <w:pPr>
        <w:pStyle w:val="Indicedellefigure"/>
        <w:rPr>
          <w:rFonts w:asciiTheme="minorHAnsi" w:eastAsiaTheme="minorEastAsia" w:hAnsiTheme="minorHAnsi" w:cstheme="minorBidi"/>
          <w:szCs w:val="22"/>
        </w:rPr>
      </w:pPr>
      <w:r w:rsidRPr="00891709">
        <w:rPr>
          <w:b/>
        </w:rPr>
        <w:t>Tabella 10 – Parametri dell’URL</w:t>
      </w:r>
      <w:r>
        <w:tab/>
      </w:r>
      <w:r>
        <w:fldChar w:fldCharType="begin"/>
      </w:r>
      <w:r>
        <w:instrText xml:space="preserve"> PAGEREF _Toc15482903 \h </w:instrText>
      </w:r>
      <w:r>
        <w:fldChar w:fldCharType="separate"/>
      </w:r>
      <w:r>
        <w:t>9</w:t>
      </w:r>
      <w:r>
        <w:fldChar w:fldCharType="end"/>
      </w:r>
    </w:p>
    <w:p w14:paraId="1C7FB296" w14:textId="77777777" w:rsidR="0052257A" w:rsidRDefault="0052257A">
      <w:pPr>
        <w:pStyle w:val="Indicedellefigure"/>
        <w:rPr>
          <w:rFonts w:asciiTheme="minorHAnsi" w:eastAsiaTheme="minorEastAsia" w:hAnsiTheme="minorHAnsi" w:cstheme="minorBidi"/>
          <w:szCs w:val="22"/>
        </w:rPr>
      </w:pPr>
      <w:r w:rsidRPr="00891709">
        <w:rPr>
          <w:b/>
        </w:rPr>
        <w:t>Tabella 11 – Unità Organizzativa</w:t>
      </w:r>
      <w:r>
        <w:tab/>
      </w:r>
      <w:r>
        <w:fldChar w:fldCharType="begin"/>
      </w:r>
      <w:r>
        <w:instrText xml:space="preserve"> PAGEREF _Toc15482904 \h </w:instrText>
      </w:r>
      <w:r>
        <w:fldChar w:fldCharType="separate"/>
      </w:r>
      <w:r>
        <w:t>14</w:t>
      </w:r>
      <w:r>
        <w:fldChar w:fldCharType="end"/>
      </w:r>
    </w:p>
    <w:p w14:paraId="69F2F783" w14:textId="77777777" w:rsidR="0052257A" w:rsidRDefault="0052257A">
      <w:pPr>
        <w:pStyle w:val="Indicedellefigure"/>
        <w:rPr>
          <w:rFonts w:asciiTheme="minorHAnsi" w:eastAsiaTheme="minorEastAsia" w:hAnsiTheme="minorHAnsi" w:cstheme="minorBidi"/>
          <w:szCs w:val="22"/>
        </w:rPr>
      </w:pPr>
      <w:r w:rsidRPr="00891709">
        <w:rPr>
          <w:b/>
        </w:rPr>
        <w:t>Tabella 12 – Esempio E-API recupero Unità Organizzative</w:t>
      </w:r>
      <w:r>
        <w:tab/>
      </w:r>
      <w:r>
        <w:fldChar w:fldCharType="begin"/>
      </w:r>
      <w:r>
        <w:instrText xml:space="preserve"> PAGEREF _Toc15482905 \h </w:instrText>
      </w:r>
      <w:r>
        <w:fldChar w:fldCharType="separate"/>
      </w:r>
      <w:r>
        <w:t>17</w:t>
      </w:r>
      <w:r>
        <w:fldChar w:fldCharType="end"/>
      </w:r>
    </w:p>
    <w:p w14:paraId="290E4052" w14:textId="77777777" w:rsidR="0052257A" w:rsidRDefault="0052257A">
      <w:pPr>
        <w:pStyle w:val="Indicedellefigure"/>
        <w:rPr>
          <w:rFonts w:asciiTheme="minorHAnsi" w:eastAsiaTheme="minorEastAsia" w:hAnsiTheme="minorHAnsi" w:cstheme="minorBidi"/>
          <w:szCs w:val="22"/>
        </w:rPr>
      </w:pPr>
      <w:r w:rsidRPr="00891709">
        <w:rPr>
          <w:b/>
        </w:rPr>
        <w:t>Tabella 13 – Lista degli errori</w:t>
      </w:r>
      <w:r>
        <w:tab/>
      </w:r>
      <w:r>
        <w:fldChar w:fldCharType="begin"/>
      </w:r>
      <w:r>
        <w:instrText xml:space="preserve"> PAGEREF _Toc15482906 \h </w:instrText>
      </w:r>
      <w:r>
        <w:fldChar w:fldCharType="separate"/>
      </w:r>
      <w:r>
        <w:t>18</w:t>
      </w:r>
      <w:r>
        <w:fldChar w:fldCharType="end"/>
      </w:r>
    </w:p>
    <w:p w14:paraId="22C65A90" w14:textId="77777777" w:rsidR="0052257A" w:rsidRDefault="0052257A">
      <w:pPr>
        <w:pStyle w:val="Indicedellefigure"/>
        <w:rPr>
          <w:rFonts w:asciiTheme="minorHAnsi" w:eastAsiaTheme="minorEastAsia" w:hAnsiTheme="minorHAnsi" w:cstheme="minorBidi"/>
          <w:szCs w:val="22"/>
        </w:rPr>
      </w:pPr>
      <w:r w:rsidRPr="00891709">
        <w:rPr>
          <w:b/>
        </w:rPr>
        <w:t>Tabella 14 – Specifica API per recupero CC</w:t>
      </w:r>
      <w:r>
        <w:tab/>
      </w:r>
      <w:r>
        <w:fldChar w:fldCharType="begin"/>
      </w:r>
      <w:r>
        <w:instrText xml:space="preserve"> PAGEREF _Toc15482907 \h </w:instrText>
      </w:r>
      <w:r>
        <w:fldChar w:fldCharType="separate"/>
      </w:r>
      <w:r>
        <w:t>18</w:t>
      </w:r>
      <w:r>
        <w:fldChar w:fldCharType="end"/>
      </w:r>
    </w:p>
    <w:p w14:paraId="2E8D18CF" w14:textId="77777777" w:rsidR="0052257A" w:rsidRDefault="0052257A">
      <w:pPr>
        <w:pStyle w:val="Indicedellefigure"/>
        <w:rPr>
          <w:rFonts w:asciiTheme="minorHAnsi" w:eastAsiaTheme="minorEastAsia" w:hAnsiTheme="minorHAnsi" w:cstheme="minorBidi"/>
          <w:szCs w:val="22"/>
        </w:rPr>
      </w:pPr>
      <w:r w:rsidRPr="00891709">
        <w:rPr>
          <w:b/>
        </w:rPr>
        <w:t>Tabella 15 – Specifiche API recupero CC (parametri input opzionali)</w:t>
      </w:r>
      <w:r>
        <w:tab/>
      </w:r>
      <w:r>
        <w:fldChar w:fldCharType="begin"/>
      </w:r>
      <w:r>
        <w:instrText xml:space="preserve"> PAGEREF _Toc15482908 \h </w:instrText>
      </w:r>
      <w:r>
        <w:fldChar w:fldCharType="separate"/>
      </w:r>
      <w:r>
        <w:t>19</w:t>
      </w:r>
      <w:r>
        <w:fldChar w:fldCharType="end"/>
      </w:r>
    </w:p>
    <w:p w14:paraId="75FD9683" w14:textId="77777777" w:rsidR="0052257A" w:rsidRDefault="0052257A">
      <w:pPr>
        <w:pStyle w:val="Indicedellefigure"/>
        <w:rPr>
          <w:rFonts w:asciiTheme="minorHAnsi" w:eastAsiaTheme="minorEastAsia" w:hAnsiTheme="minorHAnsi" w:cstheme="minorBidi"/>
          <w:szCs w:val="22"/>
        </w:rPr>
      </w:pPr>
      <w:r w:rsidRPr="00891709">
        <w:rPr>
          <w:b/>
        </w:rPr>
        <w:t>Tabella 16 – Parametri dell’header della richiesta</w:t>
      </w:r>
      <w:r>
        <w:tab/>
      </w:r>
      <w:r>
        <w:fldChar w:fldCharType="begin"/>
      </w:r>
      <w:r>
        <w:instrText xml:space="preserve"> PAGEREF _Toc15482909 \h </w:instrText>
      </w:r>
      <w:r>
        <w:fldChar w:fldCharType="separate"/>
      </w:r>
      <w:r>
        <w:t>19</w:t>
      </w:r>
      <w:r>
        <w:fldChar w:fldCharType="end"/>
      </w:r>
    </w:p>
    <w:p w14:paraId="1C840D36" w14:textId="77777777" w:rsidR="0052257A" w:rsidRDefault="0052257A">
      <w:pPr>
        <w:pStyle w:val="Indicedellefigure"/>
        <w:rPr>
          <w:rFonts w:asciiTheme="minorHAnsi" w:eastAsiaTheme="minorEastAsia" w:hAnsiTheme="minorHAnsi" w:cstheme="minorBidi"/>
          <w:szCs w:val="22"/>
        </w:rPr>
      </w:pPr>
      <w:r w:rsidRPr="00891709">
        <w:rPr>
          <w:b/>
        </w:rPr>
        <w:t>Tabella 17 – Parametri dell’URL</w:t>
      </w:r>
      <w:r>
        <w:tab/>
      </w:r>
      <w:r>
        <w:fldChar w:fldCharType="begin"/>
      </w:r>
      <w:r>
        <w:instrText xml:space="preserve"> PAGEREF _Toc15482910 \h </w:instrText>
      </w:r>
      <w:r>
        <w:fldChar w:fldCharType="separate"/>
      </w:r>
      <w:r>
        <w:t>19</w:t>
      </w:r>
      <w:r>
        <w:fldChar w:fldCharType="end"/>
      </w:r>
    </w:p>
    <w:p w14:paraId="10FBA092" w14:textId="77777777" w:rsidR="0052257A" w:rsidRDefault="0052257A">
      <w:pPr>
        <w:pStyle w:val="Indicedellefigure"/>
        <w:rPr>
          <w:rFonts w:asciiTheme="minorHAnsi" w:eastAsiaTheme="minorEastAsia" w:hAnsiTheme="minorHAnsi" w:cstheme="minorBidi"/>
          <w:szCs w:val="22"/>
        </w:rPr>
      </w:pPr>
      <w:r w:rsidRPr="00891709">
        <w:rPr>
          <w:b/>
        </w:rPr>
        <w:t>Tabella 18 – Centro di Costo</w:t>
      </w:r>
      <w:r>
        <w:tab/>
      </w:r>
      <w:r>
        <w:fldChar w:fldCharType="begin"/>
      </w:r>
      <w:r>
        <w:instrText xml:space="preserve"> PAGEREF _Toc15482911 \h </w:instrText>
      </w:r>
      <w:r>
        <w:fldChar w:fldCharType="separate"/>
      </w:r>
      <w:r>
        <w:t>21</w:t>
      </w:r>
      <w:r>
        <w:fldChar w:fldCharType="end"/>
      </w:r>
    </w:p>
    <w:p w14:paraId="204BAD40" w14:textId="77777777" w:rsidR="0052257A" w:rsidRDefault="0052257A">
      <w:pPr>
        <w:pStyle w:val="Indicedellefigure"/>
        <w:rPr>
          <w:rFonts w:asciiTheme="minorHAnsi" w:eastAsiaTheme="minorEastAsia" w:hAnsiTheme="minorHAnsi" w:cstheme="minorBidi"/>
          <w:szCs w:val="22"/>
        </w:rPr>
      </w:pPr>
      <w:r w:rsidRPr="00891709">
        <w:rPr>
          <w:b/>
        </w:rPr>
        <w:t>Tabella 19 – Esempio API recupero Centri di Costo</w:t>
      </w:r>
      <w:r>
        <w:tab/>
      </w:r>
      <w:r>
        <w:fldChar w:fldCharType="begin"/>
      </w:r>
      <w:r>
        <w:instrText xml:space="preserve"> PAGEREF _Toc15482912 \h </w:instrText>
      </w:r>
      <w:r>
        <w:fldChar w:fldCharType="separate"/>
      </w:r>
      <w:r>
        <w:t>22</w:t>
      </w:r>
      <w:r>
        <w:fldChar w:fldCharType="end"/>
      </w:r>
    </w:p>
    <w:p w14:paraId="12422A2C" w14:textId="77777777" w:rsidR="0052257A" w:rsidRDefault="0052257A">
      <w:pPr>
        <w:pStyle w:val="Indicedellefigure"/>
        <w:rPr>
          <w:rFonts w:asciiTheme="minorHAnsi" w:eastAsiaTheme="minorEastAsia" w:hAnsiTheme="minorHAnsi" w:cstheme="minorBidi"/>
          <w:szCs w:val="22"/>
        </w:rPr>
      </w:pPr>
      <w:r w:rsidRPr="00891709">
        <w:rPr>
          <w:b/>
        </w:rPr>
        <w:t>Tabella 20 – Lista degli errori</w:t>
      </w:r>
      <w:r>
        <w:tab/>
      </w:r>
      <w:r>
        <w:fldChar w:fldCharType="begin"/>
      </w:r>
      <w:r>
        <w:instrText xml:space="preserve"> PAGEREF _Toc15482913 \h </w:instrText>
      </w:r>
      <w:r>
        <w:fldChar w:fldCharType="separate"/>
      </w:r>
      <w:r>
        <w:t>22</w:t>
      </w:r>
      <w:r>
        <w:fldChar w:fldCharType="end"/>
      </w:r>
    </w:p>
    <w:p w14:paraId="0F589D20" w14:textId="77777777" w:rsidR="0052257A" w:rsidRDefault="0052257A">
      <w:pPr>
        <w:pStyle w:val="Indicedellefigure"/>
        <w:rPr>
          <w:rFonts w:asciiTheme="minorHAnsi" w:eastAsiaTheme="minorEastAsia" w:hAnsiTheme="minorHAnsi" w:cstheme="minorBidi"/>
          <w:szCs w:val="22"/>
        </w:rPr>
      </w:pPr>
      <w:r w:rsidRPr="00891709">
        <w:rPr>
          <w:b/>
        </w:rPr>
        <w:t>Tabella 21 – Specifica API per recupero del numero totale di CdC per UO</w:t>
      </w:r>
      <w:r>
        <w:tab/>
      </w:r>
      <w:r>
        <w:fldChar w:fldCharType="begin"/>
      </w:r>
      <w:r>
        <w:instrText xml:space="preserve"> PAGEREF _Toc15482914 \h </w:instrText>
      </w:r>
      <w:r>
        <w:fldChar w:fldCharType="separate"/>
      </w:r>
      <w:r>
        <w:t>23</w:t>
      </w:r>
      <w:r>
        <w:fldChar w:fldCharType="end"/>
      </w:r>
    </w:p>
    <w:p w14:paraId="55907E82" w14:textId="77777777" w:rsidR="0052257A" w:rsidRDefault="0052257A">
      <w:pPr>
        <w:pStyle w:val="Indicedellefigure"/>
        <w:rPr>
          <w:rFonts w:asciiTheme="minorHAnsi" w:eastAsiaTheme="minorEastAsia" w:hAnsiTheme="minorHAnsi" w:cstheme="minorBidi"/>
          <w:szCs w:val="22"/>
        </w:rPr>
      </w:pPr>
      <w:r w:rsidRPr="00891709">
        <w:rPr>
          <w:b/>
        </w:rPr>
        <w:t>Tabella 22 –Header parameters per numero totale di CdC per UO</w:t>
      </w:r>
      <w:r>
        <w:tab/>
      </w:r>
      <w:r>
        <w:fldChar w:fldCharType="begin"/>
      </w:r>
      <w:r>
        <w:instrText xml:space="preserve"> PAGEREF _Toc15482915 \h </w:instrText>
      </w:r>
      <w:r>
        <w:fldChar w:fldCharType="separate"/>
      </w:r>
      <w:r>
        <w:t>23</w:t>
      </w:r>
      <w:r>
        <w:fldChar w:fldCharType="end"/>
      </w:r>
    </w:p>
    <w:p w14:paraId="23522FAC" w14:textId="77777777" w:rsidR="0052257A" w:rsidRDefault="0052257A">
      <w:pPr>
        <w:pStyle w:val="Indicedellefigure"/>
        <w:rPr>
          <w:rFonts w:asciiTheme="minorHAnsi" w:eastAsiaTheme="minorEastAsia" w:hAnsiTheme="minorHAnsi" w:cstheme="minorBidi"/>
          <w:szCs w:val="22"/>
        </w:rPr>
      </w:pPr>
      <w:r w:rsidRPr="00891709">
        <w:rPr>
          <w:b/>
        </w:rPr>
        <w:t>Tabella 23 – Query parameters per numero totale di CdC per UO</w:t>
      </w:r>
      <w:r>
        <w:tab/>
      </w:r>
      <w:r>
        <w:fldChar w:fldCharType="begin"/>
      </w:r>
      <w:r>
        <w:instrText xml:space="preserve"> PAGEREF _Toc15482916 \h </w:instrText>
      </w:r>
      <w:r>
        <w:fldChar w:fldCharType="separate"/>
      </w:r>
      <w:r>
        <w:t>24</w:t>
      </w:r>
      <w:r>
        <w:fldChar w:fldCharType="end"/>
      </w:r>
    </w:p>
    <w:p w14:paraId="22FBA949" w14:textId="77777777" w:rsidR="0052257A" w:rsidRDefault="0052257A">
      <w:pPr>
        <w:pStyle w:val="Indicedellefigure"/>
        <w:rPr>
          <w:rFonts w:asciiTheme="minorHAnsi" w:eastAsiaTheme="minorEastAsia" w:hAnsiTheme="minorHAnsi" w:cstheme="minorBidi"/>
          <w:szCs w:val="22"/>
        </w:rPr>
      </w:pPr>
      <w:r w:rsidRPr="00891709">
        <w:rPr>
          <w:b/>
        </w:rPr>
        <w:t>Tabella 24 –Output numero totale di CdC per UO</w:t>
      </w:r>
      <w:r>
        <w:tab/>
      </w:r>
      <w:r>
        <w:fldChar w:fldCharType="begin"/>
      </w:r>
      <w:r>
        <w:instrText xml:space="preserve"> PAGEREF _Toc15482917 \h </w:instrText>
      </w:r>
      <w:r>
        <w:fldChar w:fldCharType="separate"/>
      </w:r>
      <w:r>
        <w:t>24</w:t>
      </w:r>
      <w:r>
        <w:fldChar w:fldCharType="end"/>
      </w:r>
    </w:p>
    <w:p w14:paraId="2B9A1A28" w14:textId="77777777" w:rsidR="0052257A" w:rsidRDefault="0052257A">
      <w:pPr>
        <w:pStyle w:val="Indicedellefigure"/>
        <w:rPr>
          <w:rFonts w:asciiTheme="minorHAnsi" w:eastAsiaTheme="minorEastAsia" w:hAnsiTheme="minorHAnsi" w:cstheme="minorBidi"/>
          <w:szCs w:val="22"/>
        </w:rPr>
      </w:pPr>
      <w:r w:rsidRPr="00891709">
        <w:rPr>
          <w:b/>
        </w:rPr>
        <w:t>Tabella 25 – Esempio API per recupero numero totale di UO</w:t>
      </w:r>
      <w:r>
        <w:tab/>
      </w:r>
      <w:r>
        <w:fldChar w:fldCharType="begin"/>
      </w:r>
      <w:r>
        <w:instrText xml:space="preserve"> PAGEREF _Toc15482918 \h </w:instrText>
      </w:r>
      <w:r>
        <w:fldChar w:fldCharType="separate"/>
      </w:r>
      <w:r>
        <w:t>24</w:t>
      </w:r>
      <w:r>
        <w:fldChar w:fldCharType="end"/>
      </w:r>
    </w:p>
    <w:p w14:paraId="51EA32B1" w14:textId="77777777" w:rsidR="0052257A" w:rsidRDefault="0052257A">
      <w:pPr>
        <w:pStyle w:val="Indicedellefigure"/>
        <w:rPr>
          <w:rFonts w:asciiTheme="minorHAnsi" w:eastAsiaTheme="minorEastAsia" w:hAnsiTheme="minorHAnsi" w:cstheme="minorBidi"/>
          <w:szCs w:val="22"/>
        </w:rPr>
      </w:pPr>
      <w:r w:rsidRPr="00891709">
        <w:rPr>
          <w:b/>
        </w:rPr>
        <w:t>Tabella 26 – Lista degli errori</w:t>
      </w:r>
      <w:r>
        <w:tab/>
      </w:r>
      <w:r>
        <w:fldChar w:fldCharType="begin"/>
      </w:r>
      <w:r>
        <w:instrText xml:space="preserve"> PAGEREF _Toc15482919 \h </w:instrText>
      </w:r>
      <w:r>
        <w:fldChar w:fldCharType="separate"/>
      </w:r>
      <w:r>
        <w:t>24</w:t>
      </w:r>
      <w:r>
        <w:fldChar w:fldCharType="end"/>
      </w:r>
    </w:p>
    <w:p w14:paraId="20A7990E" w14:textId="77777777" w:rsidR="0052257A" w:rsidRDefault="0052257A">
      <w:pPr>
        <w:pStyle w:val="Indicedellefigure"/>
        <w:rPr>
          <w:rFonts w:asciiTheme="minorHAnsi" w:eastAsiaTheme="minorEastAsia" w:hAnsiTheme="minorHAnsi" w:cstheme="minorBidi"/>
          <w:szCs w:val="22"/>
        </w:rPr>
      </w:pPr>
      <w:r w:rsidRPr="00891709">
        <w:rPr>
          <w:b/>
        </w:rPr>
        <w:t>Tabella 27 – Specifica API per recupero singola UO</w:t>
      </w:r>
      <w:r>
        <w:tab/>
      </w:r>
      <w:r>
        <w:fldChar w:fldCharType="begin"/>
      </w:r>
      <w:r>
        <w:instrText xml:space="preserve"> PAGEREF _Toc15482920 \h </w:instrText>
      </w:r>
      <w:r>
        <w:fldChar w:fldCharType="separate"/>
      </w:r>
      <w:r>
        <w:t>25</w:t>
      </w:r>
      <w:r>
        <w:fldChar w:fldCharType="end"/>
      </w:r>
    </w:p>
    <w:p w14:paraId="58A75F03" w14:textId="77777777" w:rsidR="0052257A" w:rsidRDefault="0052257A">
      <w:pPr>
        <w:pStyle w:val="Indicedellefigure"/>
        <w:rPr>
          <w:rFonts w:asciiTheme="minorHAnsi" w:eastAsiaTheme="minorEastAsia" w:hAnsiTheme="minorHAnsi" w:cstheme="minorBidi"/>
          <w:szCs w:val="22"/>
        </w:rPr>
      </w:pPr>
      <w:r w:rsidRPr="00891709">
        <w:rPr>
          <w:b/>
        </w:rPr>
        <w:t>Tabella 28 –Header parameters per recupero singola UO</w:t>
      </w:r>
      <w:r>
        <w:tab/>
      </w:r>
      <w:r>
        <w:fldChar w:fldCharType="begin"/>
      </w:r>
      <w:r>
        <w:instrText xml:space="preserve"> PAGEREF _Toc15482921 \h </w:instrText>
      </w:r>
      <w:r>
        <w:fldChar w:fldCharType="separate"/>
      </w:r>
      <w:r>
        <w:t>25</w:t>
      </w:r>
      <w:r>
        <w:fldChar w:fldCharType="end"/>
      </w:r>
    </w:p>
    <w:p w14:paraId="27F4E762" w14:textId="77777777" w:rsidR="0052257A" w:rsidRDefault="0052257A">
      <w:pPr>
        <w:pStyle w:val="Indicedellefigure"/>
        <w:rPr>
          <w:rFonts w:asciiTheme="minorHAnsi" w:eastAsiaTheme="minorEastAsia" w:hAnsiTheme="minorHAnsi" w:cstheme="minorBidi"/>
          <w:szCs w:val="22"/>
        </w:rPr>
      </w:pPr>
      <w:r w:rsidRPr="00891709">
        <w:rPr>
          <w:b/>
        </w:rPr>
        <w:t>Tabella 29 – Query parameters per recupero singola UO</w:t>
      </w:r>
      <w:r>
        <w:tab/>
      </w:r>
      <w:r>
        <w:fldChar w:fldCharType="begin"/>
      </w:r>
      <w:r>
        <w:instrText xml:space="preserve"> PAGEREF _Toc15482922 \h </w:instrText>
      </w:r>
      <w:r>
        <w:fldChar w:fldCharType="separate"/>
      </w:r>
      <w:r>
        <w:t>25</w:t>
      </w:r>
      <w:r>
        <w:fldChar w:fldCharType="end"/>
      </w:r>
    </w:p>
    <w:p w14:paraId="795D66A7" w14:textId="77777777" w:rsidR="0052257A" w:rsidRDefault="0052257A">
      <w:pPr>
        <w:pStyle w:val="Indicedellefigure"/>
        <w:rPr>
          <w:rFonts w:asciiTheme="minorHAnsi" w:eastAsiaTheme="minorEastAsia" w:hAnsiTheme="minorHAnsi" w:cstheme="minorBidi"/>
          <w:szCs w:val="22"/>
        </w:rPr>
      </w:pPr>
      <w:r>
        <w:t>Tabella 30 – Output unità organizzativa</w:t>
      </w:r>
      <w:r>
        <w:tab/>
      </w:r>
      <w:r>
        <w:fldChar w:fldCharType="begin"/>
      </w:r>
      <w:r>
        <w:instrText xml:space="preserve"> PAGEREF _Toc15482923 \h </w:instrText>
      </w:r>
      <w:r>
        <w:fldChar w:fldCharType="separate"/>
      </w:r>
      <w:r>
        <w:t>29</w:t>
      </w:r>
      <w:r>
        <w:fldChar w:fldCharType="end"/>
      </w:r>
    </w:p>
    <w:p w14:paraId="0F37FC86" w14:textId="77777777" w:rsidR="0052257A" w:rsidRDefault="0052257A">
      <w:pPr>
        <w:pStyle w:val="Indicedellefigure"/>
        <w:rPr>
          <w:rFonts w:asciiTheme="minorHAnsi" w:eastAsiaTheme="minorEastAsia" w:hAnsiTheme="minorHAnsi" w:cstheme="minorBidi"/>
          <w:szCs w:val="22"/>
        </w:rPr>
      </w:pPr>
      <w:r>
        <w:t>Tabella 31 – Esempio output – Singola UO</w:t>
      </w:r>
      <w:r>
        <w:tab/>
      </w:r>
      <w:r>
        <w:fldChar w:fldCharType="begin"/>
      </w:r>
      <w:r>
        <w:instrText xml:space="preserve"> PAGEREF _Toc15482924 \h </w:instrText>
      </w:r>
      <w:r>
        <w:fldChar w:fldCharType="separate"/>
      </w:r>
      <w:r>
        <w:t>31</w:t>
      </w:r>
      <w:r>
        <w:fldChar w:fldCharType="end"/>
      </w:r>
    </w:p>
    <w:p w14:paraId="71DF4ADD" w14:textId="77777777" w:rsidR="0052257A" w:rsidRDefault="0052257A">
      <w:pPr>
        <w:pStyle w:val="Indicedellefigure"/>
        <w:rPr>
          <w:rFonts w:asciiTheme="minorHAnsi" w:eastAsiaTheme="minorEastAsia" w:hAnsiTheme="minorHAnsi" w:cstheme="minorBidi"/>
          <w:szCs w:val="22"/>
        </w:rPr>
      </w:pPr>
      <w:r w:rsidRPr="00891709">
        <w:rPr>
          <w:b/>
        </w:rPr>
        <w:t>Tabella 32 – Lista degli errori</w:t>
      </w:r>
      <w:r>
        <w:tab/>
      </w:r>
      <w:r>
        <w:fldChar w:fldCharType="begin"/>
      </w:r>
      <w:r>
        <w:instrText xml:space="preserve"> PAGEREF _Toc15482925 \h </w:instrText>
      </w:r>
      <w:r>
        <w:fldChar w:fldCharType="separate"/>
      </w:r>
      <w:r>
        <w:t>31</w:t>
      </w:r>
      <w:r>
        <w:fldChar w:fldCharType="end"/>
      </w:r>
    </w:p>
    <w:p w14:paraId="1E47E43E" w14:textId="77777777" w:rsidR="0052257A" w:rsidRDefault="0052257A">
      <w:pPr>
        <w:pStyle w:val="Indicedellefigure"/>
        <w:rPr>
          <w:rFonts w:asciiTheme="minorHAnsi" w:eastAsiaTheme="minorEastAsia" w:hAnsiTheme="minorHAnsi" w:cstheme="minorBidi"/>
          <w:szCs w:val="22"/>
        </w:rPr>
      </w:pPr>
      <w:r w:rsidRPr="00891709">
        <w:rPr>
          <w:b/>
        </w:rPr>
        <w:t>Tabella 33 – Specifica API recupero lista CdC</w:t>
      </w:r>
      <w:r>
        <w:tab/>
      </w:r>
      <w:r>
        <w:fldChar w:fldCharType="begin"/>
      </w:r>
      <w:r>
        <w:instrText xml:space="preserve"> PAGEREF _Toc15482926 \h </w:instrText>
      </w:r>
      <w:r>
        <w:fldChar w:fldCharType="separate"/>
      </w:r>
      <w:r>
        <w:t>32</w:t>
      </w:r>
      <w:r>
        <w:fldChar w:fldCharType="end"/>
      </w:r>
    </w:p>
    <w:p w14:paraId="470BDDFD" w14:textId="77777777" w:rsidR="0052257A" w:rsidRDefault="0052257A">
      <w:pPr>
        <w:pStyle w:val="Indicedellefigure"/>
        <w:rPr>
          <w:rFonts w:asciiTheme="minorHAnsi" w:eastAsiaTheme="minorEastAsia" w:hAnsiTheme="minorHAnsi" w:cstheme="minorBidi"/>
          <w:szCs w:val="22"/>
        </w:rPr>
      </w:pPr>
      <w:r>
        <w:t>Tabella 34 – Header parameters per chiamata singola</w:t>
      </w:r>
      <w:r>
        <w:tab/>
      </w:r>
      <w:r>
        <w:fldChar w:fldCharType="begin"/>
      </w:r>
      <w:r>
        <w:instrText xml:space="preserve"> PAGEREF _Toc15482927 \h </w:instrText>
      </w:r>
      <w:r>
        <w:fldChar w:fldCharType="separate"/>
      </w:r>
      <w:r>
        <w:t>32</w:t>
      </w:r>
      <w:r>
        <w:fldChar w:fldCharType="end"/>
      </w:r>
    </w:p>
    <w:p w14:paraId="2D5006FB" w14:textId="77777777" w:rsidR="0052257A" w:rsidRDefault="0052257A">
      <w:pPr>
        <w:pStyle w:val="Indicedellefigure"/>
        <w:rPr>
          <w:rFonts w:asciiTheme="minorHAnsi" w:eastAsiaTheme="minorEastAsia" w:hAnsiTheme="minorHAnsi" w:cstheme="minorBidi"/>
          <w:szCs w:val="22"/>
        </w:rPr>
      </w:pPr>
      <w:r w:rsidRPr="00891709">
        <w:rPr>
          <w:b/>
        </w:rPr>
        <w:t>Tabella 35 – Query parameter per chiamata singola</w:t>
      </w:r>
      <w:r>
        <w:tab/>
      </w:r>
      <w:r>
        <w:fldChar w:fldCharType="begin"/>
      </w:r>
      <w:r>
        <w:instrText xml:space="preserve"> PAGEREF _Toc15482928 \h </w:instrText>
      </w:r>
      <w:r>
        <w:fldChar w:fldCharType="separate"/>
      </w:r>
      <w:r>
        <w:t>32</w:t>
      </w:r>
      <w:r>
        <w:fldChar w:fldCharType="end"/>
      </w:r>
    </w:p>
    <w:p w14:paraId="72289D61" w14:textId="77777777" w:rsidR="0052257A" w:rsidRDefault="0052257A">
      <w:pPr>
        <w:pStyle w:val="Indicedellefigure"/>
        <w:rPr>
          <w:rFonts w:asciiTheme="minorHAnsi" w:eastAsiaTheme="minorEastAsia" w:hAnsiTheme="minorHAnsi" w:cstheme="minorBidi"/>
          <w:szCs w:val="22"/>
        </w:rPr>
      </w:pPr>
      <w:r>
        <w:t>Tabella 36 – Output centro di costo</w:t>
      </w:r>
      <w:r>
        <w:tab/>
      </w:r>
      <w:r>
        <w:fldChar w:fldCharType="begin"/>
      </w:r>
      <w:r>
        <w:instrText xml:space="preserve"> PAGEREF _Toc15482929 \h </w:instrText>
      </w:r>
      <w:r>
        <w:fldChar w:fldCharType="separate"/>
      </w:r>
      <w:r>
        <w:t>33</w:t>
      </w:r>
      <w:r>
        <w:fldChar w:fldCharType="end"/>
      </w:r>
    </w:p>
    <w:p w14:paraId="1B2A760C" w14:textId="77777777" w:rsidR="0052257A" w:rsidRDefault="0052257A">
      <w:pPr>
        <w:pStyle w:val="Indicedellefigure"/>
        <w:rPr>
          <w:rFonts w:asciiTheme="minorHAnsi" w:eastAsiaTheme="minorEastAsia" w:hAnsiTheme="minorHAnsi" w:cstheme="minorBidi"/>
          <w:szCs w:val="22"/>
        </w:rPr>
      </w:pPr>
      <w:r>
        <w:t>Tabella 37 – Esempio output</w:t>
      </w:r>
      <w:r>
        <w:tab/>
      </w:r>
      <w:r>
        <w:fldChar w:fldCharType="begin"/>
      </w:r>
      <w:r>
        <w:instrText xml:space="preserve"> PAGEREF _Toc15482930 \h </w:instrText>
      </w:r>
      <w:r>
        <w:fldChar w:fldCharType="separate"/>
      </w:r>
      <w:r>
        <w:t>34</w:t>
      </w:r>
      <w:r>
        <w:fldChar w:fldCharType="end"/>
      </w:r>
    </w:p>
    <w:p w14:paraId="46FF5BBD" w14:textId="77777777" w:rsidR="0052257A" w:rsidRDefault="0052257A">
      <w:pPr>
        <w:pStyle w:val="Indicedellefigure"/>
        <w:rPr>
          <w:rFonts w:asciiTheme="minorHAnsi" w:eastAsiaTheme="minorEastAsia" w:hAnsiTheme="minorHAnsi" w:cstheme="minorBidi"/>
          <w:szCs w:val="22"/>
        </w:rPr>
      </w:pPr>
      <w:r w:rsidRPr="00891709">
        <w:rPr>
          <w:b/>
        </w:rPr>
        <w:t>Tabella 38 – Lista degli errori</w:t>
      </w:r>
      <w:r>
        <w:tab/>
      </w:r>
      <w:r>
        <w:fldChar w:fldCharType="begin"/>
      </w:r>
      <w:r>
        <w:instrText xml:space="preserve"> PAGEREF _Toc15482931 \h </w:instrText>
      </w:r>
      <w:r>
        <w:fldChar w:fldCharType="separate"/>
      </w:r>
      <w:r>
        <w:t>35</w:t>
      </w:r>
      <w:r>
        <w:fldChar w:fldCharType="end"/>
      </w:r>
    </w:p>
    <w:p w14:paraId="4D6F3009" w14:textId="77777777" w:rsidR="0052257A" w:rsidRDefault="0052257A">
      <w:pPr>
        <w:pStyle w:val="Indicedellefigure"/>
        <w:rPr>
          <w:rFonts w:asciiTheme="minorHAnsi" w:eastAsiaTheme="minorEastAsia" w:hAnsiTheme="minorHAnsi" w:cstheme="minorBidi"/>
          <w:szCs w:val="22"/>
        </w:rPr>
      </w:pPr>
      <w:r>
        <w:t>Tabella 39 – Definizioni, acronimi, abbreviazioni</w:t>
      </w:r>
      <w:r>
        <w:tab/>
      </w:r>
      <w:r>
        <w:fldChar w:fldCharType="begin"/>
      </w:r>
      <w:r>
        <w:instrText xml:space="preserve"> PAGEREF _Toc15482932 \h </w:instrText>
      </w:r>
      <w:r>
        <w:fldChar w:fldCharType="separate"/>
      </w:r>
      <w:r>
        <w:t>36</w:t>
      </w:r>
      <w:r>
        <w:fldChar w:fldCharType="end"/>
      </w:r>
    </w:p>
    <w:p w14:paraId="5BA44807" w14:textId="310262B6" w:rsidR="00533DEF" w:rsidRPr="00632914" w:rsidRDefault="00A216E8" w:rsidP="00533DEF">
      <w:r w:rsidRPr="00700076">
        <w:rPr>
          <w:rFonts w:ascii="Arial" w:hAnsi="Arial" w:cs="Arial"/>
        </w:rPr>
        <w:fldChar w:fldCharType="end"/>
      </w:r>
    </w:p>
    <w:p w14:paraId="451F229E" w14:textId="1440F7FF" w:rsidR="00632914" w:rsidRPr="00632914" w:rsidRDefault="00632914" w:rsidP="00632914"/>
    <w:p w14:paraId="2A064B1D" w14:textId="58CFFF10" w:rsidR="00141952" w:rsidRPr="00E4744F" w:rsidRDefault="00141952" w:rsidP="00141952">
      <w:pPr>
        <w:rPr>
          <w:rFonts w:ascii="Arial" w:hAnsi="Arial" w:cs="Arial"/>
        </w:rPr>
      </w:pPr>
    </w:p>
    <w:sectPr w:rsidR="00141952" w:rsidRPr="00E4744F" w:rsidSect="00D5683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6" w:h="16838" w:code="9"/>
      <w:pgMar w:top="1701" w:right="1134" w:bottom="1701" w:left="1134" w:header="227" w:footer="0" w:gutter="227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B8B723" w14:textId="77777777" w:rsidR="00ED6FAD" w:rsidRDefault="00ED6FAD">
      <w:r>
        <w:separator/>
      </w:r>
    </w:p>
  </w:endnote>
  <w:endnote w:type="continuationSeparator" w:id="0">
    <w:p w14:paraId="36144F85" w14:textId="77777777" w:rsidR="00ED6FAD" w:rsidRDefault="00ED6F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utiger 45 Light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Frutiger 55 Roman">
    <w:altName w:val="Calibri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umnst777 Lt BT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entury Old Style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F90BA7" w14:textId="77777777" w:rsidR="00BB315D" w:rsidRDefault="00BB315D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1347"/>
      <w:gridCol w:w="1199"/>
      <w:gridCol w:w="2203"/>
      <w:gridCol w:w="8"/>
      <w:gridCol w:w="1077"/>
      <w:gridCol w:w="1332"/>
      <w:gridCol w:w="1469"/>
      <w:gridCol w:w="454"/>
      <w:gridCol w:w="454"/>
      <w:gridCol w:w="10"/>
    </w:tblGrid>
    <w:tr w:rsidR="00BB315D" w14:paraId="4F8E1177" w14:textId="77777777" w:rsidTr="4382E170">
      <w:trPr>
        <w:cantSplit/>
        <w:trHeight w:hRule="exact" w:val="200"/>
      </w:trPr>
      <w:tc>
        <w:tcPr>
          <w:tcW w:w="4749" w:type="dxa"/>
          <w:gridSpan w:val="3"/>
          <w:tcBorders>
            <w:top w:val="single" w:sz="4" w:space="0" w:color="auto"/>
            <w:bottom w:val="single" w:sz="4" w:space="0" w:color="auto"/>
          </w:tcBorders>
        </w:tcPr>
        <w:p w14:paraId="4053C695" w14:textId="77777777" w:rsidR="00BB315D" w:rsidRDefault="00BB315D" w:rsidP="4382E170">
          <w:pPr>
            <w:pStyle w:val="Pidipagina2"/>
            <w:spacing w:before="40" w:after="40"/>
            <w:rPr>
              <w:rFonts w:ascii="Arial" w:hAnsi="Arial"/>
              <w:smallCaps/>
            </w:rPr>
          </w:pPr>
          <w:fldSimple w:instr="DOCPROPERTY &quot;Riproduzione&quot;  \* MERGEFORMAT">
            <w:r w:rsidRPr="4382E170">
              <w:t>REPRODUCTION</w:t>
            </w:r>
            <w:r>
              <w:t xml:space="preserve"> FORBIDDEN</w:t>
            </w:r>
          </w:fldSimple>
        </w:p>
      </w:tc>
      <w:tc>
        <w:tcPr>
          <w:tcW w:w="4804" w:type="dxa"/>
          <w:gridSpan w:val="7"/>
          <w:tcBorders>
            <w:top w:val="single" w:sz="4" w:space="0" w:color="auto"/>
            <w:bottom w:val="single" w:sz="4" w:space="0" w:color="auto"/>
          </w:tcBorders>
        </w:tcPr>
        <w:p w14:paraId="03069E8F" w14:textId="77777777" w:rsidR="00BB315D" w:rsidRDefault="00BB315D" w:rsidP="4382E170">
          <w:pPr>
            <w:pStyle w:val="Pidipagina2"/>
            <w:spacing w:before="40" w:after="40"/>
            <w:jc w:val="right"/>
            <w:rPr>
              <w:rFonts w:ascii="Arial" w:hAnsi="Arial"/>
              <w:smallCaps/>
            </w:rPr>
          </w:pPr>
          <w:r>
            <w:fldChar w:fldCharType="begin"/>
          </w:r>
          <w:r>
            <w:instrText xml:space="preserve"> DOCPROPERTY "Classificazione"  \* MERGEFORMAT </w:instrText>
          </w:r>
          <w:r>
            <w:fldChar w:fldCharType="separate"/>
          </w:r>
          <w:proofErr w:type="spellStart"/>
          <w:r w:rsidRPr="4382E170">
            <w:t>Internal</w:t>
          </w:r>
          <w:proofErr w:type="spellEnd"/>
          <w:r w:rsidRPr="4382E170">
            <w:t xml:space="preserve"> Use</w:t>
          </w:r>
          <w:r>
            <w:fldChar w:fldCharType="end"/>
          </w:r>
        </w:p>
      </w:tc>
    </w:tr>
    <w:tr w:rsidR="00BB315D" w14:paraId="3890CC5F" w14:textId="77777777" w:rsidTr="4382E170">
      <w:tblPrEx>
        <w:tblBorders>
          <w:top w:val="single" w:sz="6" w:space="0" w:color="auto"/>
        </w:tblBorders>
      </w:tblPrEx>
      <w:trPr>
        <w:gridAfter w:val="1"/>
        <w:wAfter w:w="10" w:type="dxa"/>
        <w:trHeight w:hRule="exact" w:val="200"/>
      </w:trPr>
      <w:tc>
        <w:tcPr>
          <w:tcW w:w="1347" w:type="dxa"/>
          <w:tcBorders>
            <w:top w:val="nil"/>
            <w:left w:val="nil"/>
            <w:bottom w:val="nil"/>
            <w:right w:val="nil"/>
          </w:tcBorders>
        </w:tcPr>
        <w:p w14:paraId="16894AC4" w14:textId="77777777" w:rsidR="00BB315D" w:rsidRDefault="00BB315D">
          <w:pPr>
            <w:pStyle w:val="Pidipagina2"/>
            <w:spacing w:before="60"/>
          </w:pPr>
          <w:r>
            <w:t>Modello</w:t>
          </w:r>
        </w:p>
      </w:tc>
      <w:tc>
        <w:tcPr>
          <w:tcW w:w="1199" w:type="dxa"/>
          <w:tcBorders>
            <w:top w:val="nil"/>
            <w:left w:val="nil"/>
            <w:bottom w:val="nil"/>
            <w:right w:val="nil"/>
          </w:tcBorders>
        </w:tcPr>
        <w:p w14:paraId="7C34ECD5" w14:textId="77777777" w:rsidR="00BB315D" w:rsidRDefault="00BB315D">
          <w:pPr>
            <w:pStyle w:val="Pidipagina2"/>
            <w:spacing w:before="60"/>
          </w:pPr>
          <w:r>
            <w:t>Tipologia</w:t>
          </w:r>
        </w:p>
      </w:tc>
      <w:tc>
        <w:tcPr>
          <w:tcW w:w="2211" w:type="dxa"/>
          <w:gridSpan w:val="2"/>
          <w:tcBorders>
            <w:top w:val="nil"/>
            <w:left w:val="nil"/>
            <w:bottom w:val="nil"/>
            <w:right w:val="nil"/>
          </w:tcBorders>
        </w:tcPr>
        <w:p w14:paraId="2BD85CA5" w14:textId="77777777" w:rsidR="00BB315D" w:rsidRDefault="00BB315D">
          <w:pPr>
            <w:pStyle w:val="Pidipagina2"/>
            <w:spacing w:before="60"/>
          </w:pPr>
          <w:r>
            <w:t>Titolo</w:t>
          </w:r>
        </w:p>
      </w:tc>
      <w:tc>
        <w:tcPr>
          <w:tcW w:w="1077" w:type="dxa"/>
          <w:tcBorders>
            <w:top w:val="nil"/>
            <w:left w:val="nil"/>
            <w:bottom w:val="nil"/>
            <w:right w:val="nil"/>
          </w:tcBorders>
        </w:tcPr>
        <w:p w14:paraId="585A6FA6" w14:textId="77777777" w:rsidR="00BB315D" w:rsidRDefault="00BB315D">
          <w:pPr>
            <w:pStyle w:val="Pidipagina2"/>
            <w:spacing w:before="60"/>
          </w:pPr>
          <w:r>
            <w:t>Codice Documento</w:t>
          </w:r>
        </w:p>
      </w:tc>
      <w:tc>
        <w:tcPr>
          <w:tcW w:w="1332" w:type="dxa"/>
          <w:tcBorders>
            <w:top w:val="nil"/>
            <w:left w:val="nil"/>
            <w:bottom w:val="nil"/>
            <w:right w:val="nil"/>
          </w:tcBorders>
        </w:tcPr>
        <w:p w14:paraId="294E7693" w14:textId="77777777" w:rsidR="00BB315D" w:rsidRDefault="00BB315D">
          <w:pPr>
            <w:pStyle w:val="Pidipagina2"/>
            <w:spacing w:before="60"/>
          </w:pPr>
          <w:r>
            <w:t>Versione e Data</w:t>
          </w:r>
        </w:p>
      </w:tc>
      <w:tc>
        <w:tcPr>
          <w:tcW w:w="1469" w:type="dxa"/>
          <w:tcBorders>
            <w:top w:val="nil"/>
            <w:left w:val="nil"/>
            <w:bottom w:val="nil"/>
            <w:right w:val="nil"/>
          </w:tcBorders>
        </w:tcPr>
        <w:p w14:paraId="58344F23" w14:textId="77777777" w:rsidR="00BB315D" w:rsidRDefault="00BB315D">
          <w:pPr>
            <w:pStyle w:val="Pidipagina2"/>
            <w:spacing w:before="60"/>
          </w:pPr>
          <w:r>
            <w:t>Identificativo file</w:t>
          </w:r>
        </w:p>
      </w:tc>
      <w:tc>
        <w:tcPr>
          <w:tcW w:w="454" w:type="dxa"/>
          <w:tcBorders>
            <w:top w:val="nil"/>
            <w:left w:val="nil"/>
            <w:bottom w:val="nil"/>
            <w:right w:val="nil"/>
          </w:tcBorders>
        </w:tcPr>
        <w:p w14:paraId="356BA0AE" w14:textId="77777777" w:rsidR="00BB315D" w:rsidRDefault="00BB315D">
          <w:pPr>
            <w:pStyle w:val="Pidipagina2"/>
            <w:spacing w:before="60"/>
            <w:jc w:val="right"/>
          </w:pPr>
          <w:r>
            <w:t>Pag.</w:t>
          </w:r>
        </w:p>
      </w:tc>
      <w:tc>
        <w:tcPr>
          <w:tcW w:w="454" w:type="dxa"/>
          <w:tcBorders>
            <w:top w:val="nil"/>
            <w:left w:val="nil"/>
            <w:bottom w:val="nil"/>
            <w:right w:val="nil"/>
          </w:tcBorders>
        </w:tcPr>
        <w:p w14:paraId="682BFFA6" w14:textId="77777777" w:rsidR="00BB315D" w:rsidRDefault="00BB315D">
          <w:pPr>
            <w:pStyle w:val="Pidipagina2"/>
            <w:spacing w:before="60"/>
            <w:jc w:val="right"/>
          </w:pPr>
          <w:r>
            <w:t>di</w:t>
          </w:r>
        </w:p>
      </w:tc>
    </w:tr>
    <w:tr w:rsidR="00BB315D" w14:paraId="086EC6BD" w14:textId="77777777" w:rsidTr="4382E170">
      <w:tblPrEx>
        <w:tblBorders>
          <w:top w:val="single" w:sz="6" w:space="0" w:color="auto"/>
        </w:tblBorders>
      </w:tblPrEx>
      <w:trPr>
        <w:gridAfter w:val="1"/>
        <w:wAfter w:w="10" w:type="dxa"/>
        <w:trHeight w:hRule="exact" w:val="1040"/>
      </w:trPr>
      <w:tc>
        <w:tcPr>
          <w:tcW w:w="1347" w:type="dxa"/>
          <w:tcBorders>
            <w:top w:val="nil"/>
            <w:left w:val="nil"/>
            <w:bottom w:val="nil"/>
            <w:right w:val="nil"/>
          </w:tcBorders>
        </w:tcPr>
        <w:p w14:paraId="752537B6" w14:textId="77777777" w:rsidR="00BB315D" w:rsidRDefault="00BB315D">
          <w:pPr>
            <w:pStyle w:val="Pidipagina3"/>
          </w:pPr>
          <w:fldSimple w:instr="DOCPROPERTY &quot;Modello&quot;  \* MERGEFORMAT">
            <w:r>
              <w:t>SGI-MTC-03C-EN_01</w:t>
            </w:r>
          </w:fldSimple>
        </w:p>
      </w:tc>
      <w:tc>
        <w:tcPr>
          <w:tcW w:w="1199" w:type="dxa"/>
          <w:tcBorders>
            <w:top w:val="nil"/>
            <w:left w:val="nil"/>
            <w:bottom w:val="nil"/>
            <w:right w:val="nil"/>
          </w:tcBorders>
        </w:tcPr>
        <w:p w14:paraId="23279940" w14:textId="77777777" w:rsidR="00BB315D" w:rsidRDefault="00BB315D">
          <w:pPr>
            <w:pStyle w:val="Pidipagina3"/>
          </w:pPr>
          <w:fldSimple w:instr="DOCPROPERTY &quot;Category&quot;  \* MERGEFORMAT">
            <w:r>
              <w:t>Document</w:t>
            </w:r>
          </w:fldSimple>
        </w:p>
      </w:tc>
      <w:sdt>
        <w:sdtPr>
          <w:alias w:val="Titolo"/>
          <w:tag w:val=""/>
          <w:id w:val="1448965090"/>
          <w:placeholder>
            <w:docPart w:val="75CB0CBDF0074591B16843E169916D90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tc>
            <w:tcPr>
              <w:tcW w:w="2211" w:type="dxa"/>
              <w:gridSpan w:val="2"/>
              <w:tcBorders>
                <w:top w:val="nil"/>
                <w:left w:val="nil"/>
                <w:bottom w:val="nil"/>
                <w:right w:val="nil"/>
              </w:tcBorders>
            </w:tcPr>
            <w:p w14:paraId="671792E3" w14:textId="5C39C149" w:rsidR="00BB315D" w:rsidRPr="00E83B4F" w:rsidRDefault="00BB315D">
              <w:pPr>
                <w:pStyle w:val="Pidipagina3"/>
              </w:pPr>
              <w:r>
                <w:t>Integrazione AFC-HR</w:t>
              </w:r>
            </w:p>
          </w:tc>
        </w:sdtContent>
      </w:sdt>
      <w:tc>
        <w:tcPr>
          <w:tcW w:w="1077" w:type="dxa"/>
          <w:tcBorders>
            <w:top w:val="nil"/>
            <w:left w:val="nil"/>
            <w:bottom w:val="nil"/>
            <w:right w:val="nil"/>
          </w:tcBorders>
        </w:tcPr>
        <w:p w14:paraId="646E7E0E" w14:textId="0B7AD1B9" w:rsidR="00BB315D" w:rsidRDefault="00BB315D">
          <w:pPr>
            <w:pStyle w:val="Pidipagina3"/>
          </w:pPr>
        </w:p>
      </w:tc>
      <w:tc>
        <w:tcPr>
          <w:tcW w:w="1332" w:type="dxa"/>
          <w:tcBorders>
            <w:top w:val="nil"/>
            <w:left w:val="nil"/>
            <w:bottom w:val="nil"/>
            <w:right w:val="nil"/>
          </w:tcBorders>
        </w:tcPr>
        <w:p w14:paraId="2A51CBF1" w14:textId="1A37F50B" w:rsidR="00BB315D" w:rsidRPr="00793E10" w:rsidRDefault="00BB315D" w:rsidP="00372D5E">
          <w:pPr>
            <w:pStyle w:val="Pidipagina3"/>
            <w:rPr>
              <w:lang w:val="en-US"/>
            </w:rPr>
          </w:pPr>
          <w:r>
            <w:t>1.0</w:t>
          </w:r>
        </w:p>
      </w:tc>
      <w:tc>
        <w:tcPr>
          <w:tcW w:w="1469" w:type="dxa"/>
          <w:tcBorders>
            <w:top w:val="nil"/>
            <w:left w:val="nil"/>
            <w:bottom w:val="nil"/>
            <w:right w:val="nil"/>
          </w:tcBorders>
        </w:tcPr>
        <w:p w14:paraId="761E5208" w14:textId="77777777" w:rsidR="00BB315D" w:rsidRPr="00D96860" w:rsidRDefault="00BB315D">
          <w:pPr>
            <w:pStyle w:val="Pidipagina3"/>
            <w:rPr>
              <w:lang w:val="en-US"/>
            </w:rPr>
          </w:pPr>
          <w:r>
            <w:fldChar w:fldCharType="begin"/>
          </w:r>
          <w:r w:rsidRPr="00E75247">
            <w:rPr>
              <w:lang w:val="en-US"/>
            </w:rPr>
            <w:instrText xml:space="preserve"> FILENAME  \* MERGEFORMAT </w:instrText>
          </w:r>
          <w:r>
            <w:fldChar w:fldCharType="separate"/>
          </w:r>
          <w:r>
            <w:rPr>
              <w:lang w:val="en-US"/>
            </w:rPr>
            <w:t>Integrazione AFC-HR_Technical and Integration Document_Snow Integration_v1.0.docx</w:t>
          </w:r>
          <w:r>
            <w:rPr>
              <w:lang w:val="en-US"/>
            </w:rPr>
            <w:fldChar w:fldCharType="end"/>
          </w:r>
        </w:p>
      </w:tc>
      <w:tc>
        <w:tcPr>
          <w:tcW w:w="454" w:type="dxa"/>
          <w:tcBorders>
            <w:top w:val="nil"/>
            <w:left w:val="nil"/>
            <w:bottom w:val="nil"/>
            <w:right w:val="nil"/>
          </w:tcBorders>
        </w:tcPr>
        <w:p w14:paraId="17BEC53C" w14:textId="675C179A" w:rsidR="00BB315D" w:rsidRDefault="00BB315D">
          <w:pPr>
            <w:pStyle w:val="Pidipagina"/>
            <w:spacing w:before="20"/>
            <w:jc w:val="right"/>
            <w:rPr>
              <w:rStyle w:val="NumeropaginaG"/>
            </w:rPr>
          </w:pPr>
          <w:r>
            <w:rPr>
              <w:rStyle w:val="NumeropaginaG"/>
            </w:rPr>
            <w:fldChar w:fldCharType="begin"/>
          </w:r>
          <w:r>
            <w:rPr>
              <w:rStyle w:val="NumeropaginaG"/>
            </w:rPr>
            <w:instrText xml:space="preserve"> PAGE </w:instrText>
          </w:r>
          <w:r>
            <w:rPr>
              <w:rStyle w:val="NumeropaginaG"/>
            </w:rPr>
            <w:fldChar w:fldCharType="separate"/>
          </w:r>
          <w:r w:rsidR="00244940">
            <w:rPr>
              <w:rStyle w:val="NumeropaginaG"/>
              <w:noProof/>
            </w:rPr>
            <w:t>35</w:t>
          </w:r>
          <w:r>
            <w:rPr>
              <w:rStyle w:val="NumeropaginaG"/>
            </w:rPr>
            <w:fldChar w:fldCharType="end"/>
          </w:r>
        </w:p>
      </w:tc>
      <w:tc>
        <w:tcPr>
          <w:tcW w:w="454" w:type="dxa"/>
          <w:tcBorders>
            <w:top w:val="nil"/>
            <w:left w:val="nil"/>
            <w:bottom w:val="nil"/>
            <w:right w:val="nil"/>
          </w:tcBorders>
        </w:tcPr>
        <w:p w14:paraId="33F81891" w14:textId="1B796D35" w:rsidR="00BB315D" w:rsidRDefault="00BB315D">
          <w:pPr>
            <w:pStyle w:val="Pidipagina"/>
            <w:spacing w:before="20"/>
            <w:jc w:val="right"/>
            <w:rPr>
              <w:rStyle w:val="Numeropagina"/>
            </w:rPr>
          </w:pPr>
          <w:r>
            <w:rPr>
              <w:rStyle w:val="Numeropagina"/>
            </w:rPr>
            <w:fldChar w:fldCharType="begin"/>
          </w:r>
          <w:r>
            <w:rPr>
              <w:rStyle w:val="Numeropagina"/>
            </w:rPr>
            <w:instrText xml:space="preserve"> NUMPAGES  \* LOWER </w:instrText>
          </w:r>
          <w:r>
            <w:rPr>
              <w:rStyle w:val="Numeropagina"/>
            </w:rPr>
            <w:fldChar w:fldCharType="separate"/>
          </w:r>
          <w:r w:rsidR="00244940">
            <w:rPr>
              <w:rStyle w:val="Numeropagina"/>
              <w:noProof/>
            </w:rPr>
            <w:t>37</w:t>
          </w:r>
          <w:r>
            <w:rPr>
              <w:rStyle w:val="Numeropagina"/>
            </w:rPr>
            <w:fldChar w:fldCharType="end"/>
          </w:r>
        </w:p>
        <w:p w14:paraId="71498B63" w14:textId="77777777" w:rsidR="00BB315D" w:rsidRDefault="00BB315D">
          <w:pPr>
            <w:pStyle w:val="Pidipagina"/>
            <w:spacing w:before="20"/>
            <w:jc w:val="right"/>
            <w:rPr>
              <w:rStyle w:val="Numeropagina"/>
            </w:rPr>
          </w:pPr>
        </w:p>
      </w:tc>
    </w:tr>
  </w:tbl>
  <w:p w14:paraId="18BFE2B3" w14:textId="77777777" w:rsidR="00BB315D" w:rsidRDefault="00BB315D">
    <w:pPr>
      <w:pStyle w:val="Pidipagina"/>
      <w:spacing w:before="0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1701"/>
      <w:gridCol w:w="1304"/>
      <w:gridCol w:w="1701"/>
      <w:gridCol w:w="3997"/>
      <w:gridCol w:w="851"/>
    </w:tblGrid>
    <w:tr w:rsidR="00BB315D" w14:paraId="4BF43E48" w14:textId="77777777" w:rsidTr="4382E170">
      <w:trPr>
        <w:cantSplit/>
        <w:trHeight w:hRule="exact" w:val="200"/>
      </w:trPr>
      <w:tc>
        <w:tcPr>
          <w:tcW w:w="4706" w:type="dxa"/>
          <w:gridSpan w:val="3"/>
          <w:tcBorders>
            <w:top w:val="single" w:sz="4" w:space="0" w:color="auto"/>
            <w:bottom w:val="single" w:sz="4" w:space="0" w:color="auto"/>
          </w:tcBorders>
        </w:tcPr>
        <w:p w14:paraId="4B7FD28C" w14:textId="702B1AA4" w:rsidR="00BB315D" w:rsidRDefault="00BB315D" w:rsidP="4382E170">
          <w:pPr>
            <w:pStyle w:val="Pidipagina2"/>
            <w:spacing w:before="40" w:after="40"/>
            <w:rPr>
              <w:rFonts w:ascii="Arial" w:hAnsi="Arial"/>
              <w:smallCaps/>
            </w:rPr>
          </w:pPr>
          <w:fldSimple w:instr="DOCPROPERTY &quot;Riproduzione&quot;  \* MERGEFORMAT">
            <w:r w:rsidRPr="4382E170">
              <w:t>REPRODUCTION</w:t>
            </w:r>
            <w:r>
              <w:t xml:space="preserve"> FORBIDDEN</w:t>
            </w:r>
          </w:fldSimple>
        </w:p>
      </w:tc>
      <w:tc>
        <w:tcPr>
          <w:tcW w:w="4848" w:type="dxa"/>
          <w:gridSpan w:val="2"/>
          <w:tcBorders>
            <w:top w:val="single" w:sz="4" w:space="0" w:color="auto"/>
            <w:bottom w:val="single" w:sz="4" w:space="0" w:color="auto"/>
          </w:tcBorders>
        </w:tcPr>
        <w:p w14:paraId="075E31FF" w14:textId="18740782" w:rsidR="00BB315D" w:rsidRDefault="00BB315D" w:rsidP="4382E170">
          <w:pPr>
            <w:pStyle w:val="Pidipagina2"/>
            <w:spacing w:before="40" w:after="40"/>
            <w:jc w:val="right"/>
            <w:rPr>
              <w:rFonts w:ascii="Arial" w:hAnsi="Arial"/>
              <w:smallCaps/>
            </w:rPr>
          </w:pPr>
          <w:r>
            <w:fldChar w:fldCharType="begin"/>
          </w:r>
          <w:r>
            <w:instrText xml:space="preserve"> DOCPROPERTY "Classificazione"  \* MERGEFORMAT </w:instrText>
          </w:r>
          <w:r>
            <w:fldChar w:fldCharType="separate"/>
          </w:r>
          <w:proofErr w:type="spellStart"/>
          <w:r w:rsidRPr="4382E170">
            <w:t>Internal</w:t>
          </w:r>
          <w:proofErr w:type="spellEnd"/>
          <w:r w:rsidRPr="4382E170">
            <w:t xml:space="preserve"> Use</w:t>
          </w:r>
          <w:r>
            <w:fldChar w:fldCharType="end"/>
          </w:r>
        </w:p>
      </w:tc>
    </w:tr>
    <w:tr w:rsidR="00BB315D" w14:paraId="6744ABB6" w14:textId="77777777" w:rsidTr="4382E170">
      <w:trPr>
        <w:cantSplit/>
        <w:trHeight w:hRule="exact" w:val="200"/>
      </w:trPr>
      <w:tc>
        <w:tcPr>
          <w:tcW w:w="1701" w:type="dxa"/>
        </w:tcPr>
        <w:p w14:paraId="6313C4F6" w14:textId="77777777" w:rsidR="00BB315D" w:rsidRDefault="00BB315D">
          <w:pPr>
            <w:pStyle w:val="Pidipagina2"/>
            <w:spacing w:before="60"/>
          </w:pPr>
          <w:r>
            <w:t>Modello</w:t>
          </w:r>
        </w:p>
      </w:tc>
      <w:tc>
        <w:tcPr>
          <w:tcW w:w="1304" w:type="dxa"/>
        </w:tcPr>
        <w:p w14:paraId="7B7C6B41" w14:textId="77777777" w:rsidR="00BB315D" w:rsidRDefault="00BB315D">
          <w:pPr>
            <w:pStyle w:val="Pidipagina2"/>
            <w:spacing w:before="60"/>
          </w:pPr>
          <w:r>
            <w:t>Codice Documento</w:t>
          </w:r>
        </w:p>
      </w:tc>
      <w:tc>
        <w:tcPr>
          <w:tcW w:w="1701" w:type="dxa"/>
        </w:tcPr>
        <w:p w14:paraId="640ACB19" w14:textId="77777777" w:rsidR="00BB315D" w:rsidRDefault="00BB315D">
          <w:pPr>
            <w:pStyle w:val="Pidipagina2"/>
            <w:spacing w:before="60"/>
          </w:pPr>
          <w:r>
            <w:t>Versione e Data</w:t>
          </w:r>
        </w:p>
      </w:tc>
      <w:tc>
        <w:tcPr>
          <w:tcW w:w="3997" w:type="dxa"/>
        </w:tcPr>
        <w:p w14:paraId="424C4031" w14:textId="77777777" w:rsidR="00BB315D" w:rsidRDefault="00BB315D">
          <w:pPr>
            <w:pStyle w:val="Pidipagina2"/>
            <w:spacing w:before="60"/>
          </w:pPr>
          <w:r>
            <w:t>Identificativo file</w:t>
          </w:r>
        </w:p>
      </w:tc>
      <w:tc>
        <w:tcPr>
          <w:tcW w:w="851" w:type="dxa"/>
        </w:tcPr>
        <w:p w14:paraId="59ADD33F" w14:textId="77777777" w:rsidR="00BB315D" w:rsidRDefault="00BB315D">
          <w:pPr>
            <w:pStyle w:val="Pidipagina2"/>
            <w:spacing w:before="60"/>
            <w:jc w:val="right"/>
          </w:pPr>
          <w:r>
            <w:t>Totale pagine</w:t>
          </w:r>
        </w:p>
      </w:tc>
    </w:tr>
    <w:tr w:rsidR="00BB315D" w14:paraId="4F559959" w14:textId="77777777" w:rsidTr="4382E170">
      <w:trPr>
        <w:cantSplit/>
        <w:trHeight w:hRule="exact" w:val="1200"/>
      </w:trPr>
      <w:tc>
        <w:tcPr>
          <w:tcW w:w="1701" w:type="dxa"/>
        </w:tcPr>
        <w:p w14:paraId="59028F29" w14:textId="78F5D9D5" w:rsidR="00BB315D" w:rsidRDefault="00BB315D">
          <w:pPr>
            <w:pStyle w:val="Pidipagina1"/>
          </w:pPr>
          <w:fldSimple w:instr="DOCPROPERTY &quot;Modello&quot;  \* MERGEFORMAT">
            <w:r>
              <w:t>SGI-MTC-03C-EN_01</w:t>
            </w:r>
          </w:fldSimple>
        </w:p>
      </w:tc>
      <w:tc>
        <w:tcPr>
          <w:tcW w:w="1304" w:type="dxa"/>
        </w:tcPr>
        <w:p w14:paraId="306C3412" w14:textId="737D7F9D" w:rsidR="00BB315D" w:rsidRDefault="00BB315D">
          <w:pPr>
            <w:pStyle w:val="Pidipagina1"/>
          </w:pPr>
          <w:fldSimple w:instr="DOCPROPERTY &quot;Codice&quot;  \* MERGEFORMAT">
            <w:r>
              <w:t>0000-XX00</w:t>
            </w:r>
          </w:fldSimple>
        </w:p>
      </w:tc>
      <w:tc>
        <w:tcPr>
          <w:tcW w:w="1701" w:type="dxa"/>
        </w:tcPr>
        <w:p w14:paraId="7D3D1B93" w14:textId="03DA9100" w:rsidR="00BB315D" w:rsidRPr="00793E10" w:rsidRDefault="00BB315D">
          <w:pPr>
            <w:pStyle w:val="Pidipagina1"/>
            <w:rPr>
              <w:lang w:val="en-US"/>
            </w:rPr>
          </w:pPr>
          <w:r>
            <w:fldChar w:fldCharType="begin"/>
          </w:r>
          <w:r w:rsidRPr="00793E10">
            <w:rPr>
              <w:lang w:val="en-US"/>
            </w:rPr>
            <w:instrText xml:space="preserve"> KEYWORDS   </w:instrText>
          </w:r>
          <w:r>
            <w:fldChar w:fldCharType="end"/>
          </w:r>
          <w:r w:rsidRPr="00793E10">
            <w:rPr>
              <w:lang w:val="en-US"/>
            </w:rPr>
            <w:t xml:space="preserve">  </w:t>
          </w:r>
          <w:r>
            <w:rPr>
              <w:lang w:val="en-US"/>
            </w:rPr>
            <w:fldChar w:fldCharType="begin"/>
          </w:r>
          <w:r>
            <w:rPr>
              <w:lang w:val="en-US"/>
            </w:rPr>
            <w:instrText xml:space="preserve"> DOCPROPERTY "Data approvazione"  \* MERGEFORMAT </w:instrText>
          </w:r>
          <w:r>
            <w:rPr>
              <w:lang w:val="en-US"/>
            </w:rPr>
            <w:fldChar w:fldCharType="separate"/>
          </w:r>
          <w:r w:rsidRPr="00901082">
            <w:rPr>
              <w:lang w:val="en-US"/>
            </w:rPr>
            <w:t xml:space="preserve"> </w:t>
          </w:r>
          <w:r>
            <w:rPr>
              <w:lang w:val="en-US"/>
            </w:rPr>
            <w:fldChar w:fldCharType="end"/>
          </w:r>
          <w:r>
            <w:rPr>
              <w:lang w:val="en-US"/>
            </w:rPr>
            <w:t>1.0</w:t>
          </w:r>
        </w:p>
      </w:tc>
      <w:tc>
        <w:tcPr>
          <w:tcW w:w="3997" w:type="dxa"/>
        </w:tcPr>
        <w:p w14:paraId="7EE146DC" w14:textId="09F6B369" w:rsidR="00BB315D" w:rsidRPr="00372D5E" w:rsidRDefault="00BB315D">
          <w:pPr>
            <w:pStyle w:val="Pidipagina1"/>
            <w:rPr>
              <w:lang w:val="en-GB"/>
            </w:rPr>
          </w:pPr>
          <w:r>
            <w:fldChar w:fldCharType="begin"/>
          </w:r>
          <w:r w:rsidRPr="00372D5E">
            <w:rPr>
              <w:lang w:val="en-GB"/>
            </w:rPr>
            <w:instrText xml:space="preserve"> FILENAME  \* MERGEFORMAT </w:instrText>
          </w:r>
          <w:r>
            <w:fldChar w:fldCharType="separate"/>
          </w:r>
          <w:r w:rsidRPr="00372D5E">
            <w:rPr>
              <w:lang w:val="en-GB"/>
            </w:rPr>
            <w:t>Integrazione AFC-HR_Technical and Integration Document_Snow Integration_v1.0.docx</w:t>
          </w:r>
          <w:r>
            <w:rPr>
              <w:lang w:val="en-US"/>
            </w:rPr>
            <w:fldChar w:fldCharType="end"/>
          </w:r>
        </w:p>
      </w:tc>
      <w:tc>
        <w:tcPr>
          <w:tcW w:w="851" w:type="dxa"/>
        </w:tcPr>
        <w:p w14:paraId="3B1026FB" w14:textId="444F3E85" w:rsidR="00BB315D" w:rsidRDefault="00BB315D">
          <w:pPr>
            <w:pStyle w:val="Pidipagina"/>
            <w:spacing w:before="20"/>
            <w:jc w:val="right"/>
            <w:rPr>
              <w:rStyle w:val="NumeropaginaG"/>
            </w:rPr>
          </w:pPr>
          <w:r>
            <w:rPr>
              <w:rStyle w:val="NumeropaginaG"/>
            </w:rPr>
            <w:fldChar w:fldCharType="begin"/>
          </w:r>
          <w:r>
            <w:rPr>
              <w:rStyle w:val="NumeropaginaG"/>
            </w:rPr>
            <w:instrText xml:space="preserve"> NUMPAGES  \* LOWER </w:instrText>
          </w:r>
          <w:r>
            <w:rPr>
              <w:rStyle w:val="NumeropaginaG"/>
            </w:rPr>
            <w:fldChar w:fldCharType="separate"/>
          </w:r>
          <w:r w:rsidR="00244940">
            <w:rPr>
              <w:rStyle w:val="NumeropaginaG"/>
              <w:noProof/>
            </w:rPr>
            <w:t>37</w:t>
          </w:r>
          <w:r>
            <w:rPr>
              <w:rStyle w:val="NumeropaginaG"/>
            </w:rPr>
            <w:fldChar w:fldCharType="end"/>
          </w:r>
        </w:p>
      </w:tc>
    </w:tr>
  </w:tbl>
  <w:p w14:paraId="2820E4D3" w14:textId="77777777" w:rsidR="00BB315D" w:rsidRDefault="00BB315D">
    <w:pPr>
      <w:pStyle w:val="Pidipagina"/>
      <w:spacing w:before="0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355C90" w14:textId="77777777" w:rsidR="00ED6FAD" w:rsidRDefault="00ED6FAD">
      <w:r>
        <w:separator/>
      </w:r>
    </w:p>
  </w:footnote>
  <w:footnote w:type="continuationSeparator" w:id="0">
    <w:p w14:paraId="40FF2FC2" w14:textId="77777777" w:rsidR="00ED6FAD" w:rsidRDefault="00ED6FAD">
      <w:r>
        <w:continuationSeparator/>
      </w:r>
    </w:p>
  </w:footnote>
  <w:footnote w:id="1">
    <w:p w14:paraId="2801416D" w14:textId="24A5C8D4" w:rsidR="00BB315D" w:rsidRPr="003B1021" w:rsidRDefault="00BB315D">
      <w:pPr>
        <w:pStyle w:val="Testonotaapidipagina"/>
        <w:rPr>
          <w:i/>
        </w:rPr>
      </w:pPr>
      <w:r w:rsidRPr="003B1021">
        <w:rPr>
          <w:rStyle w:val="Rimandonotaapidipagina"/>
          <w:i/>
        </w:rPr>
        <w:footnoteRef/>
      </w:r>
      <w:r w:rsidRPr="003B1021">
        <w:rPr>
          <w:i/>
        </w:rPr>
        <w:t xml:space="preserve"> Campo tecnico: “</w:t>
      </w:r>
      <w:proofErr w:type="spellStart"/>
      <w:r w:rsidRPr="003B1021">
        <w:rPr>
          <w:i/>
        </w:rPr>
        <w:t>organization_unit_id</w:t>
      </w:r>
      <w:proofErr w:type="spellEnd"/>
      <w:r w:rsidRPr="003B1021">
        <w:rPr>
          <w:i/>
        </w:rPr>
        <w:t>”</w:t>
      </w:r>
    </w:p>
  </w:footnote>
  <w:footnote w:id="2">
    <w:p w14:paraId="4BA70249" w14:textId="47F9389A" w:rsidR="00BB315D" w:rsidRPr="003B1021" w:rsidRDefault="00BB315D">
      <w:pPr>
        <w:pStyle w:val="Testonotaapidipagina"/>
        <w:rPr>
          <w:i/>
        </w:rPr>
      </w:pPr>
      <w:r w:rsidRPr="003B1021">
        <w:rPr>
          <w:rStyle w:val="Rimandonotaapidipagina"/>
          <w:i/>
        </w:rPr>
        <w:footnoteRef/>
      </w:r>
      <w:r w:rsidRPr="003B1021">
        <w:rPr>
          <w:i/>
        </w:rPr>
        <w:t xml:space="preserve"> Campo tecnico: “</w:t>
      </w:r>
      <w:proofErr w:type="spellStart"/>
      <w:r w:rsidRPr="003B1021">
        <w:rPr>
          <w:i/>
        </w:rPr>
        <w:t>association_cost_center_id</w:t>
      </w:r>
      <w:proofErr w:type="spellEnd"/>
      <w:r w:rsidRPr="003B1021">
        <w:rPr>
          <w:i/>
        </w:rPr>
        <w:t>”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40367" w14:textId="7AC855A2" w:rsidR="00BB315D" w:rsidRDefault="00373F51">
    <w:pPr>
      <w:pStyle w:val="Intestazione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728A25F4" wp14:editId="42EF2828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6350" b="9525"/>
              <wp:wrapSquare wrapText="bothSides"/>
              <wp:docPr id="4" name="Casella di testo 4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A577F5" w14:textId="49F7CFE4" w:rsidR="00373F51" w:rsidRPr="00373F51" w:rsidRDefault="00373F51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  <w:szCs w:val="16"/>
                            </w:rPr>
                          </w:pPr>
                          <w:r w:rsidRPr="00373F51"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8A25F4" id="_x0000_t202" coordsize="21600,21600" o:spt="202" path="m,l,21600r21600,l21600,xe">
              <v:stroke joinstyle="miter"/>
              <v:path gradientshapeok="t" o:connecttype="rect"/>
            </v:shapetype>
            <v:shape id="Casella di testo 4" o:spid="_x0000_s1026" type="#_x0000_t202" alt="INTERNAL" style="position:absolute;left:0;text-align:left;margin-left:0;margin-top:.05pt;width:34.95pt;height:34.95pt;z-index:251661312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R3FAwIAABc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" filled="f" stroked="f">
              <v:fill o:detectmouseclick="t"/>
              <v:textbox style="mso-fit-shape-to-text:t" inset="0,0,0,0">
                <w:txbxContent>
                  <w:p w14:paraId="3FA577F5" w14:textId="49F7CFE4" w:rsidR="00373F51" w:rsidRPr="00373F51" w:rsidRDefault="00373F51">
                    <w:pPr>
                      <w:rPr>
                        <w:rFonts w:ascii="Calibri" w:eastAsia="Calibri" w:hAnsi="Calibri" w:cs="Calibri"/>
                        <w:color w:val="000000"/>
                        <w:sz w:val="16"/>
                        <w:szCs w:val="16"/>
                      </w:rPr>
                    </w:pPr>
                    <w:r w:rsidRPr="00373F51">
                      <w:rPr>
                        <w:rFonts w:ascii="Calibri" w:eastAsia="Calibri" w:hAnsi="Calibri" w:cs="Calibri"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bottom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41"/>
      <w:gridCol w:w="2841"/>
      <w:gridCol w:w="3861"/>
    </w:tblGrid>
    <w:tr w:rsidR="00BB315D" w:rsidRPr="00BB315D" w14:paraId="44741724" w14:textId="77777777" w:rsidTr="02D696A0">
      <w:trPr>
        <w:trHeight w:hRule="exact" w:val="1080"/>
      </w:trPr>
      <w:tc>
        <w:tcPr>
          <w:tcW w:w="2841" w:type="dxa"/>
          <w:vAlign w:val="center"/>
        </w:tcPr>
        <w:p w14:paraId="7B1A75E2" w14:textId="3465E1C5" w:rsidR="00BB315D" w:rsidRDefault="00373F51" w:rsidP="00D04C9D"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251662336" behindDoc="0" locked="0" layoutInCell="1" allowOverlap="1" wp14:anchorId="4393101E" wp14:editId="38DD2E85">
                    <wp:simplePos x="635" y="635"/>
                    <wp:positionH relativeFrom="column">
                      <wp:align>center</wp:align>
                    </wp:positionH>
                    <wp:positionV relativeFrom="paragraph">
                      <wp:posOffset>635</wp:posOffset>
                    </wp:positionV>
                    <wp:extent cx="443865" cy="443865"/>
                    <wp:effectExtent l="0" t="0" r="6350" b="9525"/>
                    <wp:wrapSquare wrapText="bothSides"/>
                    <wp:docPr id="5" name="Casella di testo 5" descr="INTERNAL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hd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43865" cy="4438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312A874" w14:textId="3DD53EF6" w:rsidR="00373F51" w:rsidRPr="00373F51" w:rsidRDefault="00373F51">
                                <w:pPr>
                                  <w:rPr>
                                    <w:rFonts w:ascii="Calibri" w:eastAsia="Calibri" w:hAnsi="Calibri" w:cs="Calibri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 w:rsidRPr="00373F51">
                                  <w:rPr>
                                    <w:rFonts w:ascii="Calibri" w:eastAsia="Calibri" w:hAnsi="Calibri" w:cs="Calibri"/>
                                    <w:color w:val="000000"/>
                                    <w:sz w:val="16"/>
                                    <w:szCs w:val="16"/>
                                  </w:rPr>
                                  <w:t>INTERNAL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4393101E" id="_x0000_t202" coordsize="21600,21600" o:spt="202" path="m,l,21600r21600,l21600,xe">
                    <v:stroke joinstyle="miter"/>
                    <v:path gradientshapeok="t" o:connecttype="rect"/>
                  </v:shapetype>
                  <v:shape id="Casella di testo 5" o:spid="_x0000_s1027" type="#_x0000_t202" alt="INTERNAL" style="position:absolute;left:0;text-align:left;margin-left:0;margin-top:.05pt;width:34.95pt;height:34.95pt;z-index:251662336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" filled="f" stroked="f">
                    <v:fill o:detectmouseclick="t"/>
                    <v:textbox style="mso-fit-shape-to-text:t" inset="0,0,0,0">
                      <w:txbxContent>
                        <w:p w14:paraId="4312A874" w14:textId="3DD53EF6" w:rsidR="00373F51" w:rsidRPr="00373F51" w:rsidRDefault="00373F51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  <w:szCs w:val="16"/>
                            </w:rPr>
                          </w:pPr>
                          <w:r w:rsidRPr="00373F51"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BB315D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6F0027D7" wp14:editId="2C2A5692">
                <wp:simplePos x="0" y="0"/>
                <wp:positionH relativeFrom="margin">
                  <wp:posOffset>-1270</wp:posOffset>
                </wp:positionH>
                <wp:positionV relativeFrom="margin">
                  <wp:posOffset>-74295</wp:posOffset>
                </wp:positionV>
                <wp:extent cx="1283970" cy="466090"/>
                <wp:effectExtent l="0" t="0" r="0" b="0"/>
                <wp:wrapSquare wrapText="bothSides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3970" cy="466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841" w:type="dxa"/>
          <w:vAlign w:val="center"/>
        </w:tcPr>
        <w:p w14:paraId="591063E5" w14:textId="77777777" w:rsidR="00BB315D" w:rsidRDefault="00BB315D">
          <w:pPr>
            <w:pStyle w:val="Intestazione3"/>
          </w:pPr>
        </w:p>
        <w:p w14:paraId="4CA0DEDC" w14:textId="77777777" w:rsidR="00BB315D" w:rsidRDefault="00BB315D">
          <w:pPr>
            <w:pStyle w:val="Intestazione2"/>
          </w:pPr>
        </w:p>
        <w:p w14:paraId="42C2085A" w14:textId="77777777" w:rsidR="00BB315D" w:rsidRDefault="00BB315D">
          <w:pPr>
            <w:pStyle w:val="Intestazione1"/>
          </w:pPr>
        </w:p>
      </w:tc>
      <w:tc>
        <w:tcPr>
          <w:tcW w:w="3861" w:type="dxa"/>
          <w:vAlign w:val="center"/>
        </w:tcPr>
        <w:p w14:paraId="41E5FD1B" w14:textId="77777777" w:rsidR="00BB315D" w:rsidRPr="001D7088" w:rsidRDefault="00BB315D" w:rsidP="4382E170">
          <w:pPr>
            <w:pStyle w:val="Intestazione3"/>
            <w:rPr>
              <w:lang w:val="en-GB"/>
            </w:rPr>
          </w:pPr>
          <w:r w:rsidRPr="4382E170">
            <w:fldChar w:fldCharType="begin"/>
          </w:r>
          <w:r w:rsidRPr="00E75247">
            <w:rPr>
              <w:lang w:val="en-US"/>
            </w:rPr>
            <w:instrText xml:space="preserve"> DOCPROPERTY "Funzione"  \* MERGEFORMAT </w:instrText>
          </w:r>
          <w:r w:rsidRPr="4382E170">
            <w:fldChar w:fldCharType="separate"/>
          </w:r>
          <w:r w:rsidRPr="00901082">
            <w:rPr>
              <w:lang w:val="en-GB"/>
            </w:rPr>
            <w:t>Information and Communication Technology</w:t>
          </w:r>
          <w:r w:rsidRPr="4382E170">
            <w:fldChar w:fldCharType="end"/>
          </w:r>
        </w:p>
        <w:p w14:paraId="23057B3A" w14:textId="77777777" w:rsidR="00BB315D" w:rsidRPr="001D7088" w:rsidRDefault="00BB315D" w:rsidP="4382E170">
          <w:pPr>
            <w:pStyle w:val="Intestazione2"/>
            <w:rPr>
              <w:lang w:val="en-GB"/>
            </w:rPr>
          </w:pPr>
          <w:r w:rsidRPr="4382E170">
            <w:fldChar w:fldCharType="begin"/>
          </w:r>
          <w:r w:rsidRPr="00E75247">
            <w:rPr>
              <w:lang w:val="en-US"/>
            </w:rPr>
            <w:instrText xml:space="preserve"> DOCPROPERTY "Unità"  \* MERGEFORMAT </w:instrText>
          </w:r>
          <w:r w:rsidRPr="4382E170">
            <w:fldChar w:fldCharType="separate"/>
          </w:r>
          <w:r w:rsidRPr="00901082">
            <w:rPr>
              <w:lang w:val="en-GB"/>
            </w:rPr>
            <w:t>Unit / Unit</w:t>
          </w:r>
          <w:r w:rsidRPr="4382E170">
            <w:fldChar w:fldCharType="end"/>
          </w:r>
        </w:p>
        <w:p w14:paraId="27C32234" w14:textId="77777777" w:rsidR="00BB315D" w:rsidRPr="001D7088" w:rsidRDefault="00BB315D">
          <w:pPr>
            <w:pStyle w:val="Intestazione1"/>
            <w:rPr>
              <w:lang w:val="en-GB"/>
            </w:rPr>
          </w:pPr>
        </w:p>
      </w:tc>
    </w:tr>
    <w:tr w:rsidR="00BB315D" w:rsidRPr="00BB315D" w14:paraId="2E350C40" w14:textId="77777777" w:rsidTr="02D696A0">
      <w:trPr>
        <w:cantSplit/>
        <w:trHeight w:hRule="exact" w:val="360"/>
      </w:trPr>
      <w:tc>
        <w:tcPr>
          <w:tcW w:w="9543" w:type="dxa"/>
          <w:gridSpan w:val="3"/>
        </w:tcPr>
        <w:p w14:paraId="3D3402F6" w14:textId="77777777" w:rsidR="00BB315D" w:rsidRPr="00AE7774" w:rsidRDefault="00BB315D" w:rsidP="4382E170">
          <w:pPr>
            <w:pStyle w:val="Disclaimer"/>
            <w:rPr>
              <w:lang w:val="en-US"/>
            </w:rPr>
          </w:pPr>
          <w:r w:rsidRPr="4382E170">
            <w:fldChar w:fldCharType="begin"/>
          </w:r>
          <w:r w:rsidRPr="00E75247">
            <w:rPr>
              <w:lang w:val="en-US"/>
            </w:rPr>
            <w:instrText xml:space="preserve"> DOCPROPERTY "Comments"  \* MERGEFORMAT </w:instrText>
          </w:r>
          <w:r w:rsidRPr="4382E170">
            <w:fldChar w:fldCharType="separate"/>
          </w:r>
          <w:r>
            <w:rPr>
              <w:lang w:val="en-US"/>
            </w:rPr>
            <w:t xml:space="preserve">This document contains proprietary information of </w:t>
          </w:r>
          <w:proofErr w:type="spellStart"/>
          <w:r>
            <w:rPr>
              <w:lang w:val="en-US"/>
            </w:rPr>
            <w:t>Enel</w:t>
          </w:r>
          <w:proofErr w:type="spellEnd"/>
          <w:r>
            <w:rPr>
              <w:lang w:val="en-US"/>
            </w:rPr>
            <w:t xml:space="preserve"> </w:t>
          </w:r>
          <w:proofErr w:type="spellStart"/>
          <w:r>
            <w:rPr>
              <w:lang w:val="en-US"/>
            </w:rPr>
            <w:t>SpA</w:t>
          </w:r>
          <w:proofErr w:type="spellEnd"/>
          <w:r>
            <w:rPr>
              <w:lang w:val="en-US"/>
            </w:rPr>
            <w:t xml:space="preserve"> and shall only be used by the recipient in relation to the purposes for which it was received. Any form of reproduction or disclosure without the express consent of </w:t>
          </w:r>
          <w:proofErr w:type="spellStart"/>
          <w:r>
            <w:rPr>
              <w:lang w:val="en-US"/>
            </w:rPr>
            <w:t>Enel</w:t>
          </w:r>
          <w:proofErr w:type="spellEnd"/>
          <w:r>
            <w:rPr>
              <w:lang w:val="en-US"/>
            </w:rPr>
            <w:t xml:space="preserve"> </w:t>
          </w:r>
          <w:proofErr w:type="spellStart"/>
          <w:r>
            <w:rPr>
              <w:lang w:val="en-US"/>
            </w:rPr>
            <w:t>SpA</w:t>
          </w:r>
          <w:proofErr w:type="spellEnd"/>
          <w:r>
            <w:rPr>
              <w:lang w:val="en-US"/>
            </w:rPr>
            <w:t xml:space="preserve"> is prohibited.</w:t>
          </w:r>
          <w:r w:rsidRPr="4382E170">
            <w:fldChar w:fldCharType="end"/>
          </w:r>
        </w:p>
      </w:tc>
    </w:tr>
  </w:tbl>
  <w:p w14:paraId="4E27D4F3" w14:textId="77777777" w:rsidR="00BB315D" w:rsidRPr="00AE7774" w:rsidRDefault="00BB315D">
    <w:pPr>
      <w:rPr>
        <w:sz w:val="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A4708D" w14:textId="47BA4637" w:rsidR="00BB315D" w:rsidRDefault="00373F51">
    <w:pPr>
      <w:pStyle w:val="Intestazion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0249182" wp14:editId="467ED5D3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6350" b="9525"/>
              <wp:wrapSquare wrapText="bothSides"/>
              <wp:docPr id="3" name="Casella di testo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06C856" w14:textId="1D404AB5" w:rsidR="00373F51" w:rsidRPr="00373F51" w:rsidRDefault="00373F51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  <w:szCs w:val="16"/>
                            </w:rPr>
                          </w:pPr>
                          <w:r w:rsidRPr="00373F51"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249182" id="_x0000_t202" coordsize="21600,21600" o:spt="202" path="m,l,21600r21600,l21600,xe">
              <v:stroke joinstyle="miter"/>
              <v:path gradientshapeok="t" o:connecttype="rect"/>
            </v:shapetype>
            <v:shape id="Casella di testo 3" o:spid="_x0000_s1028" type="#_x0000_t202" alt="INTERNAL" style="position:absolute;left:0;text-align:left;margin-left:0;margin-top:.05pt;width:34.95pt;height:34.95pt;z-index:251660288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83GAAIAABA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" filled="f" stroked="f">
              <v:fill o:detectmouseclick="t"/>
              <v:textbox style="mso-fit-shape-to-text:t" inset="0,0,0,0">
                <w:txbxContent>
                  <w:p w14:paraId="1606C856" w14:textId="1D404AB5" w:rsidR="00373F51" w:rsidRPr="00373F51" w:rsidRDefault="00373F51">
                    <w:pPr>
                      <w:rPr>
                        <w:rFonts w:ascii="Calibri" w:eastAsia="Calibri" w:hAnsi="Calibri" w:cs="Calibri"/>
                        <w:color w:val="000000"/>
                        <w:sz w:val="16"/>
                        <w:szCs w:val="16"/>
                      </w:rPr>
                    </w:pPr>
                    <w:r w:rsidRPr="00373F51">
                      <w:rPr>
                        <w:rFonts w:ascii="Calibri" w:eastAsia="Calibri" w:hAnsi="Calibri" w:cs="Calibri"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BB315D">
      <w:rPr>
        <w:noProof/>
      </w:rPr>
      <w:drawing>
        <wp:anchor distT="0" distB="0" distL="114300" distR="114300" simplePos="0" relativeHeight="251658240" behindDoc="0" locked="0" layoutInCell="1" allowOverlap="1" wp14:anchorId="079975B0" wp14:editId="6CA59932">
          <wp:simplePos x="0" y="0"/>
          <wp:positionH relativeFrom="margin">
            <wp:posOffset>5522</wp:posOffset>
          </wp:positionH>
          <wp:positionV relativeFrom="margin">
            <wp:posOffset>-473323</wp:posOffset>
          </wp:positionV>
          <wp:extent cx="1283970" cy="46609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3970" cy="466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486CD6C2"/>
    <w:lvl w:ilvl="0">
      <w:start w:val="1"/>
      <w:numFmt w:val="decimal"/>
      <w:pStyle w:val="Titolo1"/>
      <w:lvlText w:val="%1."/>
      <w:legacy w:legacy="1" w:legacySpace="284" w:legacyIndent="0"/>
      <w:lvlJc w:val="left"/>
    </w:lvl>
    <w:lvl w:ilvl="1">
      <w:start w:val="1"/>
      <w:numFmt w:val="decimal"/>
      <w:pStyle w:val="Titolo2"/>
      <w:lvlText w:val="%1.%2."/>
      <w:legacy w:legacy="1" w:legacySpace="425" w:legacyIndent="0"/>
      <w:lvlJc w:val="left"/>
    </w:lvl>
    <w:lvl w:ilvl="2">
      <w:start w:val="1"/>
      <w:numFmt w:val="decimal"/>
      <w:pStyle w:val="Titolo3"/>
      <w:lvlText w:val="%1.%2.%3."/>
      <w:legacy w:legacy="1" w:legacySpace="567" w:legacyIndent="0"/>
      <w:lvlJc w:val="left"/>
    </w:lvl>
    <w:lvl w:ilvl="3">
      <w:start w:val="1"/>
      <w:numFmt w:val="decimal"/>
      <w:pStyle w:val="Titolo4"/>
      <w:lvlText w:val="%1.%2.%3.%4."/>
      <w:legacy w:legacy="1" w:legacySpace="524" w:legacyIndent="0"/>
      <w:lvlJc w:val="left"/>
    </w:lvl>
    <w:lvl w:ilvl="4">
      <w:start w:val="1"/>
      <w:numFmt w:val="decimal"/>
      <w:pStyle w:val="Titolo5"/>
      <w:lvlText w:val="%1.%2.%3.%4.%5."/>
      <w:legacy w:legacy="1" w:legacySpace="524" w:legacyIndent="0"/>
      <w:lvlJc w:val="left"/>
    </w:lvl>
    <w:lvl w:ilvl="5">
      <w:start w:val="1"/>
      <w:numFmt w:val="none"/>
      <w:pStyle w:val="Titolo6"/>
      <w:lvlText w:val="%1.%2.%3.%4.%5."/>
      <w:legacy w:legacy="1" w:legacySpace="524" w:legacyIndent="0"/>
      <w:lvlJc w:val="left"/>
    </w:lvl>
    <w:lvl w:ilvl="6">
      <w:start w:val="1"/>
      <w:numFmt w:val="none"/>
      <w:pStyle w:val="Titolo7"/>
      <w:lvlText w:val="%1.%2.%3.%4.%5."/>
      <w:legacy w:legacy="1" w:legacySpace="524" w:legacyIndent="0"/>
      <w:lvlJc w:val="left"/>
    </w:lvl>
    <w:lvl w:ilvl="7">
      <w:start w:val="1"/>
      <w:numFmt w:val="none"/>
      <w:pStyle w:val="Titolo8"/>
      <w:lvlText w:val="%1.%2.%3.%4.%5."/>
      <w:legacy w:legacy="1" w:legacySpace="524" w:legacyIndent="0"/>
      <w:lvlJc w:val="left"/>
    </w:lvl>
    <w:lvl w:ilvl="8">
      <w:start w:val="1"/>
      <w:numFmt w:val="none"/>
      <w:pStyle w:val="Titolo9"/>
      <w:lvlText w:val="%1.%2.%3.%4.%5."/>
      <w:legacy w:legacy="1" w:legacySpace="524" w:legacyIndent="0"/>
      <w:lvlJc w:val="left"/>
    </w:lvl>
  </w:abstractNum>
  <w:abstractNum w:abstractNumId="1" w15:restartNumberingAfterBreak="0">
    <w:nsid w:val="02F40940"/>
    <w:multiLevelType w:val="multilevel"/>
    <w:tmpl w:val="60DC6E1A"/>
    <w:lvl w:ilvl="0">
      <w:start w:val="1"/>
      <w:numFmt w:val="decimal"/>
      <w:pStyle w:val="Heading1Allegati"/>
      <w:lvlText w:val="Allegato %1:"/>
      <w:lvlJc w:val="left"/>
      <w:pPr>
        <w:tabs>
          <w:tab w:val="num" w:pos="1800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Allegati"/>
      <w:lvlText w:val="%1.%2.%3"/>
      <w:lvlJc w:val="left"/>
      <w:pPr>
        <w:tabs>
          <w:tab w:val="num" w:pos="108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864" w:hanging="864"/>
      </w:pPr>
      <w:rPr>
        <w:rFonts w:hint="default"/>
      </w:rPr>
    </w:lvl>
    <w:lvl w:ilvl="4">
      <w:start w:val="1"/>
      <w:numFmt w:val="decimal"/>
      <w:pStyle w:val="Heading5Allegati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057B7808"/>
    <w:multiLevelType w:val="hybridMultilevel"/>
    <w:tmpl w:val="5CFC832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5F7CF9"/>
    <w:multiLevelType w:val="hybridMultilevel"/>
    <w:tmpl w:val="D23A73F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DE784BEC">
      <w:start w:val="1"/>
      <w:numFmt w:val="lowerLetter"/>
      <w:lvlText w:val="%2."/>
      <w:lvlJc w:val="left"/>
      <w:pPr>
        <w:ind w:left="1440" w:hanging="360"/>
      </w:pPr>
      <w:rPr>
        <w:i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55381C"/>
    <w:multiLevelType w:val="singleLevel"/>
    <w:tmpl w:val="12EE73E8"/>
    <w:lvl w:ilvl="0">
      <w:start w:val="1"/>
      <w:numFmt w:val="bullet"/>
      <w:pStyle w:val="EL1-P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5" w15:restartNumberingAfterBreak="0">
    <w:nsid w:val="0CD90EEA"/>
    <w:multiLevelType w:val="hybridMultilevel"/>
    <w:tmpl w:val="5D54F364"/>
    <w:lvl w:ilvl="0" w:tplc="04100001">
      <w:start w:val="1"/>
      <w:numFmt w:val="bullet"/>
      <w:pStyle w:val="Elencocontinua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</w:rPr>
    </w:lvl>
    <w:lvl w:ilvl="1" w:tplc="04100003" w:tentative="1">
      <w:start w:val="1"/>
      <w:numFmt w:val="bullet"/>
      <w:lvlText w:val="o"/>
      <w:lvlJc w:val="left"/>
      <w:pPr>
        <w:tabs>
          <w:tab w:val="num" w:pos="0"/>
        </w:tabs>
        <w:ind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</w:abstractNum>
  <w:abstractNum w:abstractNumId="6" w15:restartNumberingAfterBreak="0">
    <w:nsid w:val="172D568D"/>
    <w:multiLevelType w:val="hybridMultilevel"/>
    <w:tmpl w:val="2DB2559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941509"/>
    <w:multiLevelType w:val="hybridMultilevel"/>
    <w:tmpl w:val="B3D0DC7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3A7491"/>
    <w:multiLevelType w:val="hybridMultilevel"/>
    <w:tmpl w:val="3B5CB104"/>
    <w:lvl w:ilvl="0" w:tplc="86A8735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C21FD8"/>
    <w:multiLevelType w:val="hybridMultilevel"/>
    <w:tmpl w:val="37AE5D08"/>
    <w:lvl w:ilvl="0" w:tplc="6EB4816A">
      <w:numFmt w:val="bullet"/>
      <w:pStyle w:val="NormalBulletsecondolivello"/>
      <w:lvlText w:val="-"/>
      <w:lvlJc w:val="left"/>
      <w:pPr>
        <w:tabs>
          <w:tab w:val="num" w:pos="3195"/>
        </w:tabs>
        <w:ind w:left="2948" w:hanging="113"/>
      </w:p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5E5ADE"/>
    <w:multiLevelType w:val="singleLevel"/>
    <w:tmpl w:val="10609F00"/>
    <w:lvl w:ilvl="0">
      <w:start w:val="1"/>
      <w:numFmt w:val="decimal"/>
      <w:lvlText w:val="[%1]"/>
      <w:lvlJc w:val="left"/>
      <w:pPr>
        <w:tabs>
          <w:tab w:val="num" w:pos="425"/>
        </w:tabs>
        <w:ind w:left="425" w:hanging="425"/>
      </w:pPr>
      <w:rPr>
        <w:rFonts w:ascii="Times New Roman" w:hAnsi="Times New Roman" w:hint="default"/>
        <w:b w:val="0"/>
        <w:i w:val="0"/>
        <w:sz w:val="22"/>
      </w:rPr>
    </w:lvl>
  </w:abstractNum>
  <w:abstractNum w:abstractNumId="11" w15:restartNumberingAfterBreak="0">
    <w:nsid w:val="22D5065D"/>
    <w:multiLevelType w:val="hybridMultilevel"/>
    <w:tmpl w:val="00F4123E"/>
    <w:lvl w:ilvl="0" w:tplc="7E1C723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35446F"/>
    <w:multiLevelType w:val="hybridMultilevel"/>
    <w:tmpl w:val="D23A73F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DE784BEC">
      <w:start w:val="1"/>
      <w:numFmt w:val="lowerLetter"/>
      <w:lvlText w:val="%2."/>
      <w:lvlJc w:val="left"/>
      <w:pPr>
        <w:ind w:left="1440" w:hanging="360"/>
      </w:pPr>
      <w:rPr>
        <w:i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6B2F28"/>
    <w:multiLevelType w:val="multilevel"/>
    <w:tmpl w:val="85D4A208"/>
    <w:styleLink w:val="StyleBulleted"/>
    <w:lvl w:ilvl="0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85F3D"/>
    <w:multiLevelType w:val="hybridMultilevel"/>
    <w:tmpl w:val="E982AB62"/>
    <w:lvl w:ilvl="0" w:tplc="04100019">
      <w:start w:val="1"/>
      <w:numFmt w:val="lowerLetter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03E7587"/>
    <w:multiLevelType w:val="multilevel"/>
    <w:tmpl w:val="E45A04C0"/>
    <w:lvl w:ilvl="0">
      <w:start w:val="1"/>
      <w:numFmt w:val="bullet"/>
      <w:pStyle w:val="BulletENEL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211"/>
        </w:tabs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33016738"/>
    <w:multiLevelType w:val="hybridMultilevel"/>
    <w:tmpl w:val="C238555A"/>
    <w:lvl w:ilvl="0" w:tplc="D70A4202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A15DB2"/>
    <w:multiLevelType w:val="hybridMultilevel"/>
    <w:tmpl w:val="77E2960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700A05"/>
    <w:multiLevelType w:val="hybridMultilevel"/>
    <w:tmpl w:val="2A9620DE"/>
    <w:lvl w:ilvl="0" w:tplc="7E1C7232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ED407E8"/>
    <w:multiLevelType w:val="hybridMultilevel"/>
    <w:tmpl w:val="F5AA032E"/>
    <w:lvl w:ilvl="0" w:tplc="0410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0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51A3263E"/>
    <w:multiLevelType w:val="singleLevel"/>
    <w:tmpl w:val="9EF6EB16"/>
    <w:lvl w:ilvl="0">
      <w:start w:val="1"/>
      <w:numFmt w:val="bullet"/>
      <w:pStyle w:val="TableL1"/>
      <w:lvlText w:val=""/>
      <w:lvlJc w:val="left"/>
      <w:pPr>
        <w:tabs>
          <w:tab w:val="num" w:pos="360"/>
        </w:tabs>
        <w:ind w:left="158" w:hanging="158"/>
      </w:pPr>
      <w:rPr>
        <w:rFonts w:ascii="Symbol" w:hAnsi="Symbol" w:hint="default"/>
      </w:rPr>
    </w:lvl>
  </w:abstractNum>
  <w:abstractNum w:abstractNumId="21" w15:restartNumberingAfterBreak="0">
    <w:nsid w:val="53D1406C"/>
    <w:multiLevelType w:val="hybridMultilevel"/>
    <w:tmpl w:val="681A2572"/>
    <w:lvl w:ilvl="0" w:tplc="7E1C7232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75512D0"/>
    <w:multiLevelType w:val="hybridMultilevel"/>
    <w:tmpl w:val="F2CCFB66"/>
    <w:lvl w:ilvl="0" w:tplc="C2CEF4EA">
      <w:start w:val="1"/>
      <w:numFmt w:val="bullet"/>
      <w:pStyle w:val="TestoEnelIndent"/>
      <w:lvlText w:val=""/>
      <w:lvlJc w:val="left"/>
      <w:pPr>
        <w:tabs>
          <w:tab w:val="num" w:pos="504"/>
        </w:tabs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A64020"/>
    <w:multiLevelType w:val="singleLevel"/>
    <w:tmpl w:val="A6F21C42"/>
    <w:lvl w:ilvl="0">
      <w:start w:val="1"/>
      <w:numFmt w:val="decimal"/>
      <w:pStyle w:val="Puntoelenco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24" w15:restartNumberingAfterBreak="0">
    <w:nsid w:val="5C3C2EEF"/>
    <w:multiLevelType w:val="hybridMultilevel"/>
    <w:tmpl w:val="485C89C0"/>
    <w:lvl w:ilvl="0" w:tplc="984C3A28">
      <w:start w:val="1"/>
      <w:numFmt w:val="bullet"/>
      <w:lvlText w:val=""/>
      <w:lvlJc w:val="left"/>
      <w:pPr>
        <w:tabs>
          <w:tab w:val="num" w:pos="7155"/>
        </w:tabs>
        <w:ind w:left="7155" w:hanging="360"/>
      </w:pPr>
      <w:rPr>
        <w:rFonts w:ascii="Symbol" w:hAnsi="Symbol" w:hint="default"/>
      </w:rPr>
    </w:lvl>
    <w:lvl w:ilvl="1" w:tplc="A5DEB404">
      <w:numFmt w:val="bullet"/>
      <w:lvlText w:val="–"/>
      <w:lvlJc w:val="left"/>
      <w:pPr>
        <w:tabs>
          <w:tab w:val="num" w:pos="4680"/>
        </w:tabs>
        <w:ind w:left="4680" w:hanging="765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995"/>
        </w:tabs>
        <w:ind w:left="4995" w:hanging="360"/>
      </w:pPr>
      <w:rPr>
        <w:rFonts w:ascii="Wingdings" w:hAnsi="Wingdings" w:hint="default"/>
      </w:rPr>
    </w:lvl>
    <w:lvl w:ilvl="3" w:tplc="2C9837A6">
      <w:start w:val="1"/>
      <w:numFmt w:val="bullet"/>
      <w:pStyle w:val="BulletIndent"/>
      <w:lvlText w:val=""/>
      <w:lvlJc w:val="left"/>
      <w:pPr>
        <w:tabs>
          <w:tab w:val="num" w:pos="5715"/>
        </w:tabs>
        <w:ind w:left="571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6435"/>
        </w:tabs>
        <w:ind w:left="6435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7155"/>
        </w:tabs>
        <w:ind w:left="7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875"/>
        </w:tabs>
        <w:ind w:left="7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595"/>
        </w:tabs>
        <w:ind w:left="859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315"/>
        </w:tabs>
        <w:ind w:left="9315" w:hanging="360"/>
      </w:pPr>
      <w:rPr>
        <w:rFonts w:ascii="Wingdings" w:hAnsi="Wingdings" w:hint="default"/>
      </w:rPr>
    </w:lvl>
  </w:abstractNum>
  <w:abstractNum w:abstractNumId="25" w15:restartNumberingAfterBreak="0">
    <w:nsid w:val="5CD0649C"/>
    <w:multiLevelType w:val="hybridMultilevel"/>
    <w:tmpl w:val="C896BCC8"/>
    <w:lvl w:ilvl="0" w:tplc="7E1C7232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2F7675D"/>
    <w:multiLevelType w:val="singleLevel"/>
    <w:tmpl w:val="6C883AAE"/>
    <w:lvl w:ilvl="0">
      <w:start w:val="1"/>
      <w:numFmt w:val="upperLetter"/>
      <w:lvlText w:val="%1."/>
      <w:lvlJc w:val="left"/>
      <w:pPr>
        <w:tabs>
          <w:tab w:val="num" w:pos="855"/>
        </w:tabs>
        <w:ind w:left="855" w:hanging="855"/>
      </w:pPr>
      <w:rPr>
        <w:rFonts w:hint="default"/>
      </w:rPr>
    </w:lvl>
  </w:abstractNum>
  <w:abstractNum w:abstractNumId="27" w15:restartNumberingAfterBreak="0">
    <w:nsid w:val="64803DD3"/>
    <w:multiLevelType w:val="multilevel"/>
    <w:tmpl w:val="D402EF3C"/>
    <w:lvl w:ilvl="0">
      <w:start w:val="1"/>
      <w:numFmt w:val="decimal"/>
      <w:pStyle w:val="AppendiceEnel"/>
      <w:suff w:val="space"/>
      <w:lvlText w:val="Appendice %1 -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8" w15:restartNumberingAfterBreak="0">
    <w:nsid w:val="650B2E08"/>
    <w:multiLevelType w:val="hybridMultilevel"/>
    <w:tmpl w:val="51EC2C18"/>
    <w:lvl w:ilvl="0" w:tplc="7E1C7232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76E338F"/>
    <w:multiLevelType w:val="singleLevel"/>
    <w:tmpl w:val="1786EFD2"/>
    <w:lvl w:ilvl="0">
      <w:start w:val="5"/>
      <w:numFmt w:val="bullet"/>
      <w:pStyle w:val="Bulletsecondolivelloproposta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0" w15:restartNumberingAfterBreak="0">
    <w:nsid w:val="686713B0"/>
    <w:multiLevelType w:val="hybridMultilevel"/>
    <w:tmpl w:val="32403AB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1" w15:restartNumberingAfterBreak="0">
    <w:nsid w:val="68E84F31"/>
    <w:multiLevelType w:val="singleLevel"/>
    <w:tmpl w:val="3FD2B8D8"/>
    <w:lvl w:ilvl="0">
      <w:start w:val="1"/>
      <w:numFmt w:val="bullet"/>
      <w:pStyle w:val="Elencopunt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97608F6"/>
    <w:multiLevelType w:val="singleLevel"/>
    <w:tmpl w:val="CD2814CC"/>
    <w:lvl w:ilvl="0">
      <w:start w:val="1"/>
      <w:numFmt w:val="bullet"/>
      <w:pStyle w:val="Bulletprimolivellopropos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</w:rPr>
    </w:lvl>
  </w:abstractNum>
  <w:num w:numId="1">
    <w:abstractNumId w:val="0"/>
  </w:num>
  <w:num w:numId="2">
    <w:abstractNumId w:val="10"/>
  </w:num>
  <w:num w:numId="3">
    <w:abstractNumId w:val="31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26"/>
  </w:num>
  <w:num w:numId="14">
    <w:abstractNumId w:val="5"/>
  </w:num>
  <w:num w:numId="15">
    <w:abstractNumId w:val="23"/>
  </w:num>
  <w:num w:numId="16">
    <w:abstractNumId w:val="4"/>
  </w:num>
  <w:num w:numId="17">
    <w:abstractNumId w:val="27"/>
  </w:num>
  <w:num w:numId="18">
    <w:abstractNumId w:val="29"/>
  </w:num>
  <w:num w:numId="19">
    <w:abstractNumId w:val="32"/>
  </w:num>
  <w:num w:numId="20">
    <w:abstractNumId w:val="15"/>
  </w:num>
  <w:num w:numId="21">
    <w:abstractNumId w:val="1"/>
  </w:num>
  <w:num w:numId="22">
    <w:abstractNumId w:val="24"/>
  </w:num>
  <w:num w:numId="23">
    <w:abstractNumId w:val="20"/>
  </w:num>
  <w:num w:numId="24">
    <w:abstractNumId w:val="9"/>
  </w:num>
  <w:num w:numId="25">
    <w:abstractNumId w:val="22"/>
  </w:num>
  <w:num w:numId="26">
    <w:abstractNumId w:val="13"/>
  </w:num>
  <w:num w:numId="27">
    <w:abstractNumId w:val="12"/>
  </w:num>
  <w:num w:numId="28">
    <w:abstractNumId w:val="3"/>
  </w:num>
  <w:num w:numId="29">
    <w:abstractNumId w:val="2"/>
  </w:num>
  <w:num w:numId="30">
    <w:abstractNumId w:val="8"/>
  </w:num>
  <w:num w:numId="31">
    <w:abstractNumId w:val="18"/>
  </w:num>
  <w:num w:numId="32">
    <w:abstractNumId w:val="28"/>
  </w:num>
  <w:num w:numId="33">
    <w:abstractNumId w:val="11"/>
  </w:num>
  <w:num w:numId="34">
    <w:abstractNumId w:val="7"/>
  </w:num>
  <w:num w:numId="3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30"/>
  </w:num>
  <w:num w:numId="37">
    <w:abstractNumId w:val="16"/>
  </w:num>
  <w:num w:numId="38">
    <w:abstractNumId w:val="21"/>
  </w:num>
  <w:num w:numId="39">
    <w:abstractNumId w:val="16"/>
  </w:num>
  <w:num w:numId="40">
    <w:abstractNumId w:val="17"/>
  </w:num>
  <w:num w:numId="41">
    <w:abstractNumId w:val="6"/>
  </w:num>
  <w:num w:numId="42">
    <w:abstractNumId w:val="25"/>
  </w:num>
  <w:num w:numId="43">
    <w:abstractNumId w:val="14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embedSystemFonts/>
  <w:activeWritingStyle w:appName="MSWord" w:lang="es-419" w:vendorID="64" w:dllVersion="6" w:nlCheck="1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082"/>
    <w:rsid w:val="00007E93"/>
    <w:rsid w:val="000132DB"/>
    <w:rsid w:val="00015604"/>
    <w:rsid w:val="000276FE"/>
    <w:rsid w:val="00036558"/>
    <w:rsid w:val="00054AED"/>
    <w:rsid w:val="0006020D"/>
    <w:rsid w:val="000621E0"/>
    <w:rsid w:val="00064F6B"/>
    <w:rsid w:val="000723E4"/>
    <w:rsid w:val="00072ABF"/>
    <w:rsid w:val="00075113"/>
    <w:rsid w:val="0008117D"/>
    <w:rsid w:val="000922A0"/>
    <w:rsid w:val="000A22F6"/>
    <w:rsid w:val="000A3D9C"/>
    <w:rsid w:val="000A6C8C"/>
    <w:rsid w:val="000B115D"/>
    <w:rsid w:val="000B274B"/>
    <w:rsid w:val="000B3C59"/>
    <w:rsid w:val="000B3E58"/>
    <w:rsid w:val="000B7BE8"/>
    <w:rsid w:val="000C285E"/>
    <w:rsid w:val="000C7EB7"/>
    <w:rsid w:val="000D119B"/>
    <w:rsid w:val="000D4D56"/>
    <w:rsid w:val="000D6ABE"/>
    <w:rsid w:val="000D7D87"/>
    <w:rsid w:val="000E74F8"/>
    <w:rsid w:val="000E7EAB"/>
    <w:rsid w:val="000F018D"/>
    <w:rsid w:val="0010477E"/>
    <w:rsid w:val="00107B2F"/>
    <w:rsid w:val="0012381E"/>
    <w:rsid w:val="00135BC2"/>
    <w:rsid w:val="00136452"/>
    <w:rsid w:val="00136AB9"/>
    <w:rsid w:val="0014117C"/>
    <w:rsid w:val="00141952"/>
    <w:rsid w:val="00150CFE"/>
    <w:rsid w:val="00153A1F"/>
    <w:rsid w:val="00156A29"/>
    <w:rsid w:val="0016132C"/>
    <w:rsid w:val="001640DA"/>
    <w:rsid w:val="00165BC3"/>
    <w:rsid w:val="00174DFC"/>
    <w:rsid w:val="00183898"/>
    <w:rsid w:val="001843E2"/>
    <w:rsid w:val="001864E5"/>
    <w:rsid w:val="00187AC7"/>
    <w:rsid w:val="00195608"/>
    <w:rsid w:val="00197501"/>
    <w:rsid w:val="001B44A9"/>
    <w:rsid w:val="001B5BDE"/>
    <w:rsid w:val="001B5D29"/>
    <w:rsid w:val="001B6F99"/>
    <w:rsid w:val="001C3A43"/>
    <w:rsid w:val="001C3DBE"/>
    <w:rsid w:val="001C68A9"/>
    <w:rsid w:val="001D36B7"/>
    <w:rsid w:val="001D7088"/>
    <w:rsid w:val="001E0246"/>
    <w:rsid w:val="001F513F"/>
    <w:rsid w:val="001F55EB"/>
    <w:rsid w:val="001F6082"/>
    <w:rsid w:val="001F6D12"/>
    <w:rsid w:val="001F6DB5"/>
    <w:rsid w:val="002002D1"/>
    <w:rsid w:val="00202DC8"/>
    <w:rsid w:val="002045FB"/>
    <w:rsid w:val="00211170"/>
    <w:rsid w:val="00220C4D"/>
    <w:rsid w:val="002220FD"/>
    <w:rsid w:val="0022610C"/>
    <w:rsid w:val="002328E3"/>
    <w:rsid w:val="00240F9C"/>
    <w:rsid w:val="0024400D"/>
    <w:rsid w:val="00244940"/>
    <w:rsid w:val="00266123"/>
    <w:rsid w:val="00267D96"/>
    <w:rsid w:val="002813E3"/>
    <w:rsid w:val="0028368E"/>
    <w:rsid w:val="0028680C"/>
    <w:rsid w:val="002870A4"/>
    <w:rsid w:val="00290AAE"/>
    <w:rsid w:val="002B23CA"/>
    <w:rsid w:val="002B2F6D"/>
    <w:rsid w:val="002B3C64"/>
    <w:rsid w:val="002C17D0"/>
    <w:rsid w:val="002C677E"/>
    <w:rsid w:val="002C7D78"/>
    <w:rsid w:val="002D2A73"/>
    <w:rsid w:val="002E1549"/>
    <w:rsid w:val="002E302E"/>
    <w:rsid w:val="002E53EE"/>
    <w:rsid w:val="002F3349"/>
    <w:rsid w:val="00300A4D"/>
    <w:rsid w:val="00304DC6"/>
    <w:rsid w:val="0030615C"/>
    <w:rsid w:val="00315D6C"/>
    <w:rsid w:val="003162D4"/>
    <w:rsid w:val="0032168F"/>
    <w:rsid w:val="003218F6"/>
    <w:rsid w:val="003226FC"/>
    <w:rsid w:val="0032287B"/>
    <w:rsid w:val="00327D09"/>
    <w:rsid w:val="00335EB7"/>
    <w:rsid w:val="0033771A"/>
    <w:rsid w:val="0034438A"/>
    <w:rsid w:val="00344CA5"/>
    <w:rsid w:val="003451FE"/>
    <w:rsid w:val="0034765E"/>
    <w:rsid w:val="003533FC"/>
    <w:rsid w:val="00364093"/>
    <w:rsid w:val="003671C2"/>
    <w:rsid w:val="00367E7E"/>
    <w:rsid w:val="00372D5E"/>
    <w:rsid w:val="00373F51"/>
    <w:rsid w:val="00377178"/>
    <w:rsid w:val="00383848"/>
    <w:rsid w:val="00395EA2"/>
    <w:rsid w:val="003A42A9"/>
    <w:rsid w:val="003A6730"/>
    <w:rsid w:val="003A7E9B"/>
    <w:rsid w:val="003B1021"/>
    <w:rsid w:val="003D6FAD"/>
    <w:rsid w:val="003E02C8"/>
    <w:rsid w:val="003F0722"/>
    <w:rsid w:val="003F2075"/>
    <w:rsid w:val="0040590B"/>
    <w:rsid w:val="00405DB9"/>
    <w:rsid w:val="004142E7"/>
    <w:rsid w:val="00415500"/>
    <w:rsid w:val="00417997"/>
    <w:rsid w:val="00431933"/>
    <w:rsid w:val="00434B17"/>
    <w:rsid w:val="0045036D"/>
    <w:rsid w:val="0045071F"/>
    <w:rsid w:val="00456586"/>
    <w:rsid w:val="004754D0"/>
    <w:rsid w:val="00482446"/>
    <w:rsid w:val="00482754"/>
    <w:rsid w:val="00485D5C"/>
    <w:rsid w:val="00492FFE"/>
    <w:rsid w:val="004956F8"/>
    <w:rsid w:val="004A127B"/>
    <w:rsid w:val="004A3451"/>
    <w:rsid w:val="004A6390"/>
    <w:rsid w:val="004D43DF"/>
    <w:rsid w:val="004D4AEE"/>
    <w:rsid w:val="004D540B"/>
    <w:rsid w:val="004D565C"/>
    <w:rsid w:val="004E0C2A"/>
    <w:rsid w:val="004E1DFC"/>
    <w:rsid w:val="004E5526"/>
    <w:rsid w:val="004E6197"/>
    <w:rsid w:val="004F5AA2"/>
    <w:rsid w:val="00504308"/>
    <w:rsid w:val="00511499"/>
    <w:rsid w:val="00514E43"/>
    <w:rsid w:val="0052257A"/>
    <w:rsid w:val="005252ED"/>
    <w:rsid w:val="00532102"/>
    <w:rsid w:val="00533DEF"/>
    <w:rsid w:val="00543164"/>
    <w:rsid w:val="00547A60"/>
    <w:rsid w:val="005512BA"/>
    <w:rsid w:val="005516B0"/>
    <w:rsid w:val="00555E0B"/>
    <w:rsid w:val="00566483"/>
    <w:rsid w:val="00567E1B"/>
    <w:rsid w:val="005702A2"/>
    <w:rsid w:val="00570581"/>
    <w:rsid w:val="00570B9D"/>
    <w:rsid w:val="005724D0"/>
    <w:rsid w:val="00573ADB"/>
    <w:rsid w:val="0057418E"/>
    <w:rsid w:val="0057709F"/>
    <w:rsid w:val="00577464"/>
    <w:rsid w:val="005814C0"/>
    <w:rsid w:val="00591461"/>
    <w:rsid w:val="0059162F"/>
    <w:rsid w:val="0059423A"/>
    <w:rsid w:val="005B086B"/>
    <w:rsid w:val="005D02FB"/>
    <w:rsid w:val="005E1EF1"/>
    <w:rsid w:val="005F061E"/>
    <w:rsid w:val="005F0C7D"/>
    <w:rsid w:val="005F58F1"/>
    <w:rsid w:val="006000FD"/>
    <w:rsid w:val="0061330B"/>
    <w:rsid w:val="00621D93"/>
    <w:rsid w:val="00626AEC"/>
    <w:rsid w:val="006271CF"/>
    <w:rsid w:val="00632914"/>
    <w:rsid w:val="0063618E"/>
    <w:rsid w:val="0063681F"/>
    <w:rsid w:val="00637750"/>
    <w:rsid w:val="00637E51"/>
    <w:rsid w:val="00646422"/>
    <w:rsid w:val="00652A5C"/>
    <w:rsid w:val="00654813"/>
    <w:rsid w:val="006616D4"/>
    <w:rsid w:val="00667100"/>
    <w:rsid w:val="00667F4E"/>
    <w:rsid w:val="00671459"/>
    <w:rsid w:val="006715FA"/>
    <w:rsid w:val="00675B66"/>
    <w:rsid w:val="00680A0D"/>
    <w:rsid w:val="00683C55"/>
    <w:rsid w:val="0069323E"/>
    <w:rsid w:val="006934D2"/>
    <w:rsid w:val="00693B53"/>
    <w:rsid w:val="00693FD8"/>
    <w:rsid w:val="00695D70"/>
    <w:rsid w:val="00696A5F"/>
    <w:rsid w:val="006A0B89"/>
    <w:rsid w:val="006A40D4"/>
    <w:rsid w:val="006A54C6"/>
    <w:rsid w:val="006A558E"/>
    <w:rsid w:val="006D0557"/>
    <w:rsid w:val="006D1E0A"/>
    <w:rsid w:val="006D6FFD"/>
    <w:rsid w:val="006D7687"/>
    <w:rsid w:val="006F2B46"/>
    <w:rsid w:val="006F4E8D"/>
    <w:rsid w:val="00700076"/>
    <w:rsid w:val="007066F7"/>
    <w:rsid w:val="00710BB1"/>
    <w:rsid w:val="00715956"/>
    <w:rsid w:val="00724791"/>
    <w:rsid w:val="00731A0A"/>
    <w:rsid w:val="00732559"/>
    <w:rsid w:val="007335B4"/>
    <w:rsid w:val="007363BE"/>
    <w:rsid w:val="0074057C"/>
    <w:rsid w:val="007506C3"/>
    <w:rsid w:val="00754699"/>
    <w:rsid w:val="00771982"/>
    <w:rsid w:val="00775EC3"/>
    <w:rsid w:val="00775FD9"/>
    <w:rsid w:val="00781027"/>
    <w:rsid w:val="00781AB1"/>
    <w:rsid w:val="00793E10"/>
    <w:rsid w:val="007A1F39"/>
    <w:rsid w:val="007A6BF1"/>
    <w:rsid w:val="007A7B48"/>
    <w:rsid w:val="007B039A"/>
    <w:rsid w:val="007B18B8"/>
    <w:rsid w:val="007B532D"/>
    <w:rsid w:val="007B53D2"/>
    <w:rsid w:val="007B5739"/>
    <w:rsid w:val="007B68D3"/>
    <w:rsid w:val="007C195E"/>
    <w:rsid w:val="007D3453"/>
    <w:rsid w:val="007D4DD4"/>
    <w:rsid w:val="007D5236"/>
    <w:rsid w:val="0080129A"/>
    <w:rsid w:val="008036D9"/>
    <w:rsid w:val="0081309C"/>
    <w:rsid w:val="00814158"/>
    <w:rsid w:val="0082423F"/>
    <w:rsid w:val="008316F9"/>
    <w:rsid w:val="00832018"/>
    <w:rsid w:val="00832BE0"/>
    <w:rsid w:val="00845F5D"/>
    <w:rsid w:val="0085162F"/>
    <w:rsid w:val="00854CA0"/>
    <w:rsid w:val="00861224"/>
    <w:rsid w:val="0086304B"/>
    <w:rsid w:val="00880785"/>
    <w:rsid w:val="0088082D"/>
    <w:rsid w:val="008818B5"/>
    <w:rsid w:val="0088369E"/>
    <w:rsid w:val="008854BA"/>
    <w:rsid w:val="008965A8"/>
    <w:rsid w:val="008B0B65"/>
    <w:rsid w:val="008B2DC0"/>
    <w:rsid w:val="008B32C4"/>
    <w:rsid w:val="008B5998"/>
    <w:rsid w:val="008C20A5"/>
    <w:rsid w:val="008C7F1D"/>
    <w:rsid w:val="008D5D09"/>
    <w:rsid w:val="008E683D"/>
    <w:rsid w:val="008E70A9"/>
    <w:rsid w:val="008F110B"/>
    <w:rsid w:val="008F4773"/>
    <w:rsid w:val="00901082"/>
    <w:rsid w:val="00907512"/>
    <w:rsid w:val="009221C4"/>
    <w:rsid w:val="00927A43"/>
    <w:rsid w:val="00927E93"/>
    <w:rsid w:val="00930F20"/>
    <w:rsid w:val="00933063"/>
    <w:rsid w:val="00935F4D"/>
    <w:rsid w:val="00942975"/>
    <w:rsid w:val="00946BCF"/>
    <w:rsid w:val="00951AC7"/>
    <w:rsid w:val="009525EE"/>
    <w:rsid w:val="00955F66"/>
    <w:rsid w:val="0096091F"/>
    <w:rsid w:val="00961EE0"/>
    <w:rsid w:val="009656D3"/>
    <w:rsid w:val="0097587D"/>
    <w:rsid w:val="00975944"/>
    <w:rsid w:val="0097705A"/>
    <w:rsid w:val="00984122"/>
    <w:rsid w:val="00984C28"/>
    <w:rsid w:val="009949DD"/>
    <w:rsid w:val="009A0F9B"/>
    <w:rsid w:val="009B07FE"/>
    <w:rsid w:val="009B1D8E"/>
    <w:rsid w:val="009B48EC"/>
    <w:rsid w:val="009B666F"/>
    <w:rsid w:val="009D44B8"/>
    <w:rsid w:val="009D5988"/>
    <w:rsid w:val="009D7361"/>
    <w:rsid w:val="009E592F"/>
    <w:rsid w:val="009F3D63"/>
    <w:rsid w:val="009F5FA1"/>
    <w:rsid w:val="00A01EEA"/>
    <w:rsid w:val="00A0310A"/>
    <w:rsid w:val="00A067C1"/>
    <w:rsid w:val="00A105A6"/>
    <w:rsid w:val="00A16C5B"/>
    <w:rsid w:val="00A216E8"/>
    <w:rsid w:val="00A412FC"/>
    <w:rsid w:val="00A64F20"/>
    <w:rsid w:val="00A74952"/>
    <w:rsid w:val="00A754F0"/>
    <w:rsid w:val="00A778BE"/>
    <w:rsid w:val="00A77DDD"/>
    <w:rsid w:val="00A83B76"/>
    <w:rsid w:val="00A84876"/>
    <w:rsid w:val="00A875D2"/>
    <w:rsid w:val="00A92927"/>
    <w:rsid w:val="00A95745"/>
    <w:rsid w:val="00AB0ADB"/>
    <w:rsid w:val="00AB3640"/>
    <w:rsid w:val="00AC5F20"/>
    <w:rsid w:val="00AD0676"/>
    <w:rsid w:val="00AD643B"/>
    <w:rsid w:val="00AE49C6"/>
    <w:rsid w:val="00AE7774"/>
    <w:rsid w:val="00AF4DA5"/>
    <w:rsid w:val="00AF6BA1"/>
    <w:rsid w:val="00B02CBF"/>
    <w:rsid w:val="00B11065"/>
    <w:rsid w:val="00B11927"/>
    <w:rsid w:val="00B14920"/>
    <w:rsid w:val="00B20260"/>
    <w:rsid w:val="00B30629"/>
    <w:rsid w:val="00B309A3"/>
    <w:rsid w:val="00B327CF"/>
    <w:rsid w:val="00B37DED"/>
    <w:rsid w:val="00B40CFF"/>
    <w:rsid w:val="00B50659"/>
    <w:rsid w:val="00B54E0C"/>
    <w:rsid w:val="00B608FA"/>
    <w:rsid w:val="00B611E9"/>
    <w:rsid w:val="00B61300"/>
    <w:rsid w:val="00B768E3"/>
    <w:rsid w:val="00B901E0"/>
    <w:rsid w:val="00BA1CDE"/>
    <w:rsid w:val="00BB315D"/>
    <w:rsid w:val="00BC69E5"/>
    <w:rsid w:val="00BD0DB5"/>
    <w:rsid w:val="00BD4144"/>
    <w:rsid w:val="00BD6424"/>
    <w:rsid w:val="00BE56C9"/>
    <w:rsid w:val="00BE5CCC"/>
    <w:rsid w:val="00BE610E"/>
    <w:rsid w:val="00BF24C9"/>
    <w:rsid w:val="00C06812"/>
    <w:rsid w:val="00C07199"/>
    <w:rsid w:val="00C10BBA"/>
    <w:rsid w:val="00C14028"/>
    <w:rsid w:val="00C17A4C"/>
    <w:rsid w:val="00C21DD5"/>
    <w:rsid w:val="00C239D8"/>
    <w:rsid w:val="00C31ECF"/>
    <w:rsid w:val="00C32D56"/>
    <w:rsid w:val="00C335D6"/>
    <w:rsid w:val="00C362BE"/>
    <w:rsid w:val="00C51029"/>
    <w:rsid w:val="00C5702F"/>
    <w:rsid w:val="00C75285"/>
    <w:rsid w:val="00C821E8"/>
    <w:rsid w:val="00C85405"/>
    <w:rsid w:val="00C874A8"/>
    <w:rsid w:val="00C95DDB"/>
    <w:rsid w:val="00CA051C"/>
    <w:rsid w:val="00CA08FD"/>
    <w:rsid w:val="00CA131F"/>
    <w:rsid w:val="00CA2981"/>
    <w:rsid w:val="00CA7A77"/>
    <w:rsid w:val="00CB3393"/>
    <w:rsid w:val="00CB3ECF"/>
    <w:rsid w:val="00CB4A57"/>
    <w:rsid w:val="00CB60B8"/>
    <w:rsid w:val="00CB671E"/>
    <w:rsid w:val="00CB7A43"/>
    <w:rsid w:val="00CC1500"/>
    <w:rsid w:val="00CC6B36"/>
    <w:rsid w:val="00CC7228"/>
    <w:rsid w:val="00CD055A"/>
    <w:rsid w:val="00CE4FC4"/>
    <w:rsid w:val="00CE755E"/>
    <w:rsid w:val="00CF62FA"/>
    <w:rsid w:val="00CF734F"/>
    <w:rsid w:val="00D03419"/>
    <w:rsid w:val="00D04C9D"/>
    <w:rsid w:val="00D068C3"/>
    <w:rsid w:val="00D24462"/>
    <w:rsid w:val="00D345EF"/>
    <w:rsid w:val="00D53E6F"/>
    <w:rsid w:val="00D5683D"/>
    <w:rsid w:val="00D5708D"/>
    <w:rsid w:val="00D7386A"/>
    <w:rsid w:val="00D93141"/>
    <w:rsid w:val="00D94238"/>
    <w:rsid w:val="00D96860"/>
    <w:rsid w:val="00D96A4F"/>
    <w:rsid w:val="00DA2BD9"/>
    <w:rsid w:val="00DA60CC"/>
    <w:rsid w:val="00DB38EA"/>
    <w:rsid w:val="00DC0E96"/>
    <w:rsid w:val="00DC3F4C"/>
    <w:rsid w:val="00DC4E11"/>
    <w:rsid w:val="00DD091E"/>
    <w:rsid w:val="00DD2DCE"/>
    <w:rsid w:val="00DD3AEE"/>
    <w:rsid w:val="00DD3C3E"/>
    <w:rsid w:val="00DD4C05"/>
    <w:rsid w:val="00DD6850"/>
    <w:rsid w:val="00DE4AF2"/>
    <w:rsid w:val="00DE54DC"/>
    <w:rsid w:val="00DF5D06"/>
    <w:rsid w:val="00DF706C"/>
    <w:rsid w:val="00E02A59"/>
    <w:rsid w:val="00E05C08"/>
    <w:rsid w:val="00E113BA"/>
    <w:rsid w:val="00E12ADF"/>
    <w:rsid w:val="00E237BE"/>
    <w:rsid w:val="00E262CD"/>
    <w:rsid w:val="00E310FD"/>
    <w:rsid w:val="00E35E41"/>
    <w:rsid w:val="00E36816"/>
    <w:rsid w:val="00E36901"/>
    <w:rsid w:val="00E43991"/>
    <w:rsid w:val="00E46FEE"/>
    <w:rsid w:val="00E4744F"/>
    <w:rsid w:val="00E55A6F"/>
    <w:rsid w:val="00E56D97"/>
    <w:rsid w:val="00E62B8B"/>
    <w:rsid w:val="00E6407A"/>
    <w:rsid w:val="00E64DE1"/>
    <w:rsid w:val="00E67139"/>
    <w:rsid w:val="00E71C50"/>
    <w:rsid w:val="00E75247"/>
    <w:rsid w:val="00E81DB9"/>
    <w:rsid w:val="00E83B4F"/>
    <w:rsid w:val="00E92DA1"/>
    <w:rsid w:val="00E958E9"/>
    <w:rsid w:val="00E9591D"/>
    <w:rsid w:val="00E97620"/>
    <w:rsid w:val="00EA0AA9"/>
    <w:rsid w:val="00ED6FAD"/>
    <w:rsid w:val="00EE1815"/>
    <w:rsid w:val="00EE199A"/>
    <w:rsid w:val="00EF023F"/>
    <w:rsid w:val="00EF2407"/>
    <w:rsid w:val="00EF3501"/>
    <w:rsid w:val="00F06860"/>
    <w:rsid w:val="00F17CFE"/>
    <w:rsid w:val="00F2422F"/>
    <w:rsid w:val="00F3292D"/>
    <w:rsid w:val="00F415EE"/>
    <w:rsid w:val="00F4798E"/>
    <w:rsid w:val="00F50798"/>
    <w:rsid w:val="00F52C53"/>
    <w:rsid w:val="00F551B4"/>
    <w:rsid w:val="00F6072E"/>
    <w:rsid w:val="00F65D85"/>
    <w:rsid w:val="00F67AB7"/>
    <w:rsid w:val="00F67F74"/>
    <w:rsid w:val="00F763BF"/>
    <w:rsid w:val="00F8201F"/>
    <w:rsid w:val="00F855FF"/>
    <w:rsid w:val="00F91433"/>
    <w:rsid w:val="00F939FE"/>
    <w:rsid w:val="00F9666F"/>
    <w:rsid w:val="00F972B1"/>
    <w:rsid w:val="00F97A73"/>
    <w:rsid w:val="00FA1B1D"/>
    <w:rsid w:val="00FA4ED1"/>
    <w:rsid w:val="00FB54A4"/>
    <w:rsid w:val="00FC45AE"/>
    <w:rsid w:val="00FD32C7"/>
    <w:rsid w:val="00FD5551"/>
    <w:rsid w:val="00FE19CF"/>
    <w:rsid w:val="00FE2017"/>
    <w:rsid w:val="00FE3D9E"/>
    <w:rsid w:val="00FF260D"/>
    <w:rsid w:val="02D696A0"/>
    <w:rsid w:val="0B6C5142"/>
    <w:rsid w:val="0F6A473B"/>
    <w:rsid w:val="4382E170"/>
    <w:rsid w:val="62BB0FF5"/>
    <w:rsid w:val="631CDE61"/>
    <w:rsid w:val="65A304C1"/>
    <w:rsid w:val="701CCF97"/>
    <w:rsid w:val="79A70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15CE3E18"/>
  <w15:docId w15:val="{EF49202E-CF04-4423-B062-5E3310AB3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nhideWhenUsed="1"/>
    <w:lsdException w:name="index heading" w:semiHidden="1" w:uiPriority="99" w:unhideWhenUsed="1"/>
    <w:lsdException w:name="caption" w:semiHidden="1" w:uiPriority="35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99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9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D5683D"/>
    <w:pPr>
      <w:jc w:val="both"/>
    </w:pPr>
    <w:rPr>
      <w:sz w:val="22"/>
    </w:rPr>
  </w:style>
  <w:style w:type="paragraph" w:styleId="Titolo1">
    <w:name w:val="heading 1"/>
    <w:aliases w:val="Heading1,H1,h1,Part,T1,Capitolo,t1,DO NOT USE_h1,Level 1 Topic Heading,R1,H11,Section Heading,II+,I,H12,H13,H14,H15,H16,H17,H18,H111,H121,H131,H141,H151,H161,H171,H19,H112,H122,H132,H142,H152,H162,H172,H181,H1111,H1211,H1311,H1411,H1511,H1611"/>
    <w:next w:val="Normale"/>
    <w:link w:val="Titolo1Carattere"/>
    <w:uiPriority w:val="9"/>
    <w:qFormat/>
    <w:rsid w:val="00E237BE"/>
    <w:pPr>
      <w:keepNext/>
      <w:keepLines/>
      <w:pageBreakBefore/>
      <w:numPr>
        <w:numId w:val="4"/>
      </w:numPr>
      <w:tabs>
        <w:tab w:val="left" w:pos="568"/>
      </w:tabs>
      <w:spacing w:after="120"/>
      <w:ind w:left="567" w:hanging="567"/>
      <w:jc w:val="both"/>
      <w:outlineLvl w:val="0"/>
    </w:pPr>
    <w:rPr>
      <w:rFonts w:asciiTheme="minorHAnsi" w:hAnsiTheme="minorHAnsi"/>
      <w:b/>
      <w:sz w:val="32"/>
    </w:rPr>
  </w:style>
  <w:style w:type="paragraph" w:styleId="Titolo2">
    <w:name w:val="heading 2"/>
    <w:aliases w:val="h2,2nd level,t2,CAPITOLO,2 Heading,2ndOrd (A.),Appendix Title,ah1,A1,Main Hd,Second-Order Heading,A.B.C.,l2,heading 2,PAR 1,Attribute Heading 2,Chapter Number/Appendix Letter,chn,Level 2 Topic Heading,(1.1,1.2,1.3 etc),Prophead 2,2,A,R2,H21"/>
    <w:next w:val="Normale"/>
    <w:link w:val="Titolo2Carattere"/>
    <w:uiPriority w:val="9"/>
    <w:qFormat/>
    <w:rsid w:val="00E237BE"/>
    <w:pPr>
      <w:keepNext/>
      <w:keepLines/>
      <w:numPr>
        <w:ilvl w:val="1"/>
        <w:numId w:val="5"/>
      </w:numPr>
      <w:tabs>
        <w:tab w:val="left" w:pos="851"/>
      </w:tabs>
      <w:spacing w:before="240" w:after="120"/>
      <w:ind w:left="851" w:hanging="851"/>
      <w:jc w:val="both"/>
      <w:outlineLvl w:val="1"/>
    </w:pPr>
    <w:rPr>
      <w:rFonts w:asciiTheme="minorHAnsi" w:hAnsiTheme="minorHAnsi"/>
      <w:b/>
      <w:sz w:val="28"/>
    </w:rPr>
  </w:style>
  <w:style w:type="paragraph" w:styleId="Titolo3">
    <w:name w:val="heading 3"/>
    <w:aliases w:val="Underrubrik2,Heading3,Tempo Heading 3,ASAPHeading 3,t3,§,§§,3 Heading,3rdOrd (1.),Unnumbered Head,uh,UH,Third-Order Heading,h3,Livello 3,Prophead 3,HHHeading,H31,H32,H33,H311,H321,3,subhead,E3,Level 3 Topic Heading,Headline,h31,h32,h33,h311"/>
    <w:next w:val="Normale"/>
    <w:link w:val="Titolo3Carattere"/>
    <w:uiPriority w:val="9"/>
    <w:qFormat/>
    <w:rsid w:val="00E237BE"/>
    <w:pPr>
      <w:keepNext/>
      <w:keepLines/>
      <w:numPr>
        <w:ilvl w:val="2"/>
        <w:numId w:val="6"/>
      </w:numPr>
      <w:tabs>
        <w:tab w:val="left" w:pos="1134"/>
      </w:tabs>
      <w:spacing w:before="240" w:after="120"/>
      <w:jc w:val="both"/>
      <w:outlineLvl w:val="2"/>
    </w:pPr>
    <w:rPr>
      <w:rFonts w:asciiTheme="minorHAnsi" w:hAnsiTheme="minorHAnsi"/>
      <w:b/>
      <w:sz w:val="24"/>
    </w:rPr>
  </w:style>
  <w:style w:type="paragraph" w:styleId="Titolo4">
    <w:name w:val="heading 4"/>
    <w:aliases w:val="t4,h4,a.,E4,Heading 4,4"/>
    <w:next w:val="Normale"/>
    <w:link w:val="Titolo4Carattere"/>
    <w:qFormat/>
    <w:rsid w:val="00654813"/>
    <w:pPr>
      <w:keepNext/>
      <w:keepLines/>
      <w:numPr>
        <w:ilvl w:val="3"/>
        <w:numId w:val="7"/>
      </w:numPr>
      <w:tabs>
        <w:tab w:val="left" w:pos="1276"/>
      </w:tabs>
      <w:spacing w:before="240" w:after="120"/>
      <w:ind w:left="1276" w:hanging="1276"/>
      <w:jc w:val="both"/>
      <w:outlineLvl w:val="3"/>
    </w:pPr>
    <w:rPr>
      <w:rFonts w:asciiTheme="minorHAnsi" w:hAnsiTheme="minorHAnsi"/>
      <w:b/>
      <w:sz w:val="24"/>
    </w:rPr>
  </w:style>
  <w:style w:type="paragraph" w:styleId="Titolo5">
    <w:name w:val="heading 5"/>
    <w:aliases w:val="Subheading,t5,Appendix A to X,Heading 5   Appendix A to X,5"/>
    <w:next w:val="Normale"/>
    <w:link w:val="Titolo5Carattere"/>
    <w:qFormat/>
    <w:rsid w:val="00D5683D"/>
    <w:pPr>
      <w:keepNext/>
      <w:keepLines/>
      <w:numPr>
        <w:ilvl w:val="4"/>
        <w:numId w:val="8"/>
      </w:numPr>
      <w:tabs>
        <w:tab w:val="left" w:pos="1418"/>
      </w:tabs>
      <w:spacing w:before="240" w:after="120"/>
      <w:ind w:left="1418" w:hanging="1418"/>
      <w:jc w:val="both"/>
      <w:outlineLvl w:val="4"/>
    </w:pPr>
    <w:rPr>
      <w:rFonts w:ascii="Arial" w:hAnsi="Arial"/>
      <w:b/>
      <w:sz w:val="22"/>
    </w:rPr>
  </w:style>
  <w:style w:type="paragraph" w:styleId="Titolo6">
    <w:name w:val="heading 6"/>
    <w:aliases w:val="Bullet list,Bullet list1,Bullet list2,Bullet list11,Bullet list3,Bullet list12,Bullet list21,Bullet list111,Bullet lis"/>
    <w:basedOn w:val="Titolo5"/>
    <w:next w:val="Normale"/>
    <w:link w:val="Titolo6Carattere"/>
    <w:qFormat/>
    <w:rsid w:val="00D5683D"/>
    <w:pPr>
      <w:numPr>
        <w:ilvl w:val="5"/>
        <w:numId w:val="9"/>
      </w:numPr>
      <w:outlineLvl w:val="5"/>
    </w:pPr>
  </w:style>
  <w:style w:type="paragraph" w:styleId="Titolo7">
    <w:name w:val="heading 7"/>
    <w:aliases w:val="7,h7"/>
    <w:basedOn w:val="Titolo5"/>
    <w:next w:val="Normale"/>
    <w:link w:val="Titolo7Carattere"/>
    <w:qFormat/>
    <w:rsid w:val="00D5683D"/>
    <w:pPr>
      <w:numPr>
        <w:ilvl w:val="6"/>
        <w:numId w:val="10"/>
      </w:numPr>
      <w:outlineLvl w:val="6"/>
    </w:pPr>
  </w:style>
  <w:style w:type="paragraph" w:styleId="Titolo8">
    <w:name w:val="heading 8"/>
    <w:aliases w:val="8,h8"/>
    <w:basedOn w:val="Titolo5"/>
    <w:next w:val="Normale"/>
    <w:link w:val="Titolo8Carattere"/>
    <w:qFormat/>
    <w:rsid w:val="00D5683D"/>
    <w:pPr>
      <w:numPr>
        <w:ilvl w:val="7"/>
        <w:numId w:val="11"/>
      </w:numPr>
      <w:outlineLvl w:val="7"/>
    </w:pPr>
  </w:style>
  <w:style w:type="paragraph" w:styleId="Titolo9">
    <w:name w:val="heading 9"/>
    <w:aliases w:val="9,h9"/>
    <w:basedOn w:val="Titolo5"/>
    <w:next w:val="Normale"/>
    <w:link w:val="Titolo9Carattere"/>
    <w:qFormat/>
    <w:rsid w:val="00D5683D"/>
    <w:pPr>
      <w:numPr>
        <w:ilvl w:val="8"/>
        <w:numId w:val="12"/>
      </w:numPr>
      <w:tabs>
        <w:tab w:val="num" w:pos="360"/>
      </w:tabs>
      <w:outlineLvl w:val="8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Altrosottotitolo">
    <w:name w:val="Altro sottotitolo"/>
    <w:basedOn w:val="Normale"/>
    <w:uiPriority w:val="99"/>
    <w:rsid w:val="00D5683D"/>
    <w:pPr>
      <w:spacing w:before="240" w:after="120"/>
    </w:pPr>
    <w:rPr>
      <w:rFonts w:ascii="Arial" w:hAnsi="Arial"/>
      <w:b/>
      <w:sz w:val="26"/>
    </w:rPr>
  </w:style>
  <w:style w:type="paragraph" w:customStyle="1" w:styleId="Altrotitolo">
    <w:name w:val="Altro titolo"/>
    <w:basedOn w:val="Normale"/>
    <w:uiPriority w:val="99"/>
    <w:rsid w:val="00D5683D"/>
    <w:pPr>
      <w:pageBreakBefore/>
      <w:spacing w:after="120"/>
    </w:pPr>
    <w:rPr>
      <w:rFonts w:ascii="Arial" w:hAnsi="Arial"/>
      <w:b/>
      <w:sz w:val="28"/>
    </w:rPr>
  </w:style>
  <w:style w:type="paragraph" w:customStyle="1" w:styleId="Appendice1">
    <w:name w:val="Appendice 1"/>
    <w:basedOn w:val="Altrotitolo"/>
    <w:next w:val="Normale"/>
    <w:uiPriority w:val="99"/>
    <w:rsid w:val="00D5683D"/>
  </w:style>
  <w:style w:type="paragraph" w:customStyle="1" w:styleId="Appendice2">
    <w:name w:val="Appendice 2"/>
    <w:basedOn w:val="Titolo7"/>
    <w:next w:val="Normale"/>
    <w:uiPriority w:val="99"/>
    <w:rsid w:val="00D5683D"/>
    <w:pPr>
      <w:tabs>
        <w:tab w:val="clear" w:pos="1418"/>
        <w:tab w:val="left" w:pos="851"/>
      </w:tabs>
      <w:ind w:left="851" w:hanging="851"/>
      <w:outlineLvl w:val="9"/>
    </w:pPr>
    <w:rPr>
      <w:sz w:val="26"/>
    </w:rPr>
  </w:style>
  <w:style w:type="paragraph" w:customStyle="1" w:styleId="Appendice3">
    <w:name w:val="Appendice 3"/>
    <w:basedOn w:val="Titolo3"/>
    <w:next w:val="Normale"/>
    <w:uiPriority w:val="99"/>
    <w:rsid w:val="00D5683D"/>
    <w:pPr>
      <w:outlineLvl w:val="9"/>
    </w:pPr>
  </w:style>
  <w:style w:type="paragraph" w:customStyle="1" w:styleId="Appendice4">
    <w:name w:val="Appendice 4"/>
    <w:basedOn w:val="Titolo4"/>
    <w:next w:val="Normale"/>
    <w:uiPriority w:val="99"/>
    <w:rsid w:val="00D5683D"/>
    <w:pPr>
      <w:outlineLvl w:val="9"/>
    </w:pPr>
  </w:style>
  <w:style w:type="paragraph" w:customStyle="1" w:styleId="Appendice5">
    <w:name w:val="Appendice 5"/>
    <w:basedOn w:val="Titolo5"/>
    <w:next w:val="Normale"/>
    <w:uiPriority w:val="99"/>
    <w:rsid w:val="00D5683D"/>
    <w:pPr>
      <w:outlineLvl w:val="9"/>
    </w:pPr>
  </w:style>
  <w:style w:type="paragraph" w:styleId="Bibliografia">
    <w:name w:val="Bibliography"/>
    <w:basedOn w:val="Normale"/>
    <w:autoRedefine/>
    <w:rsid w:val="003B1021"/>
    <w:pPr>
      <w:spacing w:before="180"/>
    </w:pPr>
  </w:style>
  <w:style w:type="paragraph" w:customStyle="1" w:styleId="Titolocopertina">
    <w:name w:val="Titolo copertina"/>
    <w:basedOn w:val="Titolo1"/>
    <w:uiPriority w:val="99"/>
    <w:rsid w:val="00D5683D"/>
    <w:pPr>
      <w:keepNext w:val="0"/>
      <w:keepLines w:val="0"/>
      <w:pageBreakBefore w:val="0"/>
      <w:tabs>
        <w:tab w:val="clear" w:pos="568"/>
      </w:tabs>
      <w:ind w:left="0" w:firstLine="0"/>
      <w:jc w:val="center"/>
      <w:outlineLvl w:val="9"/>
    </w:pPr>
    <w:rPr>
      <w:sz w:val="36"/>
    </w:rPr>
  </w:style>
  <w:style w:type="paragraph" w:customStyle="1" w:styleId="Sottotitolocopertina">
    <w:name w:val="Sottotitolo copertina"/>
    <w:basedOn w:val="Titolocopertina"/>
    <w:uiPriority w:val="99"/>
    <w:rsid w:val="00D5683D"/>
    <w:rPr>
      <w:sz w:val="24"/>
    </w:rPr>
  </w:style>
  <w:style w:type="paragraph" w:customStyle="1" w:styleId="Datadeldocumento">
    <w:name w:val="Data del documento"/>
    <w:basedOn w:val="Sottotitolocopertina"/>
    <w:uiPriority w:val="99"/>
    <w:rsid w:val="00D5683D"/>
    <w:pPr>
      <w:framePr w:hSpace="142" w:wrap="around" w:vAnchor="page" w:hAnchor="text" w:y="15310"/>
      <w:jc w:val="left"/>
    </w:pPr>
    <w:rPr>
      <w:b w:val="0"/>
    </w:rPr>
  </w:style>
  <w:style w:type="paragraph" w:styleId="Didascalia">
    <w:name w:val="caption"/>
    <w:aliases w:val="Caption Char,Caption2"/>
    <w:basedOn w:val="Normale"/>
    <w:next w:val="Normale"/>
    <w:uiPriority w:val="35"/>
    <w:qFormat/>
    <w:rsid w:val="00D5683D"/>
    <w:pPr>
      <w:spacing w:before="120" w:after="120"/>
      <w:jc w:val="center"/>
    </w:pPr>
    <w:rPr>
      <w:b/>
    </w:rPr>
  </w:style>
  <w:style w:type="paragraph" w:customStyle="1" w:styleId="EdizioneBozza">
    <w:name w:val="Edizione/Bozza"/>
    <w:basedOn w:val="Sottotitolocopertina"/>
    <w:uiPriority w:val="99"/>
    <w:rsid w:val="00D5683D"/>
    <w:pPr>
      <w:framePr w:w="8505" w:hSpace="142" w:wrap="around" w:vAnchor="page" w:hAnchor="page" w:xAlign="center" w:y="12192"/>
    </w:pPr>
  </w:style>
  <w:style w:type="paragraph" w:customStyle="1" w:styleId="Elencopunti">
    <w:name w:val="Elenco punti"/>
    <w:basedOn w:val="Normale"/>
    <w:rsid w:val="00D5683D"/>
    <w:pPr>
      <w:numPr>
        <w:numId w:val="3"/>
      </w:numPr>
      <w:spacing w:before="120"/>
    </w:pPr>
  </w:style>
  <w:style w:type="paragraph" w:customStyle="1" w:styleId="Fissogrande">
    <w:name w:val="Fisso grande"/>
    <w:uiPriority w:val="99"/>
    <w:rsid w:val="00D5683D"/>
    <w:rPr>
      <w:rFonts w:ascii="Courier New" w:hAnsi="Courier New"/>
    </w:rPr>
  </w:style>
  <w:style w:type="paragraph" w:customStyle="1" w:styleId="Fissonormale">
    <w:name w:val="Fisso normale"/>
    <w:uiPriority w:val="99"/>
    <w:rsid w:val="00D5683D"/>
    <w:rPr>
      <w:rFonts w:ascii="Courier New" w:hAnsi="Courier New"/>
      <w:sz w:val="16"/>
    </w:rPr>
  </w:style>
  <w:style w:type="paragraph" w:customStyle="1" w:styleId="Fissopiccolo">
    <w:name w:val="Fisso piccolo"/>
    <w:uiPriority w:val="99"/>
    <w:rsid w:val="00D5683D"/>
    <w:rPr>
      <w:rFonts w:ascii="Courier New" w:hAnsi="Courier New"/>
      <w:sz w:val="10"/>
    </w:rPr>
  </w:style>
  <w:style w:type="paragraph" w:styleId="Indice1">
    <w:name w:val="index 1"/>
    <w:next w:val="Indice2"/>
    <w:autoRedefine/>
    <w:uiPriority w:val="99"/>
    <w:rsid w:val="00D5683D"/>
    <w:pPr>
      <w:spacing w:line="240" w:lineRule="exact"/>
      <w:ind w:left="499" w:hanging="284"/>
    </w:pPr>
    <w:rPr>
      <w:sz w:val="22"/>
    </w:rPr>
  </w:style>
  <w:style w:type="paragraph" w:styleId="Indice2">
    <w:name w:val="index 2"/>
    <w:autoRedefine/>
    <w:uiPriority w:val="99"/>
    <w:semiHidden/>
    <w:rsid w:val="00D5683D"/>
    <w:pPr>
      <w:spacing w:line="240" w:lineRule="exact"/>
      <w:ind w:left="783" w:hanging="284"/>
    </w:pPr>
  </w:style>
  <w:style w:type="paragraph" w:styleId="Sommario2">
    <w:name w:val="toc 2"/>
    <w:next w:val="Normale"/>
    <w:autoRedefine/>
    <w:uiPriority w:val="39"/>
    <w:rsid w:val="00D5683D"/>
    <w:pPr>
      <w:keepLines/>
      <w:tabs>
        <w:tab w:val="left" w:pos="851"/>
        <w:tab w:val="decimal" w:leader="dot" w:pos="9356"/>
      </w:tabs>
      <w:ind w:left="851" w:right="851" w:hanging="851"/>
      <w:jc w:val="both"/>
    </w:pPr>
    <w:rPr>
      <w:rFonts w:ascii="Arial" w:hAnsi="Arial"/>
      <w:noProof/>
      <w:sz w:val="22"/>
    </w:rPr>
  </w:style>
  <w:style w:type="paragraph" w:styleId="Indicedellefigure">
    <w:name w:val="table of figures"/>
    <w:basedOn w:val="Sommario2"/>
    <w:next w:val="Sommario2"/>
    <w:uiPriority w:val="99"/>
    <w:rsid w:val="00D5683D"/>
    <w:pPr>
      <w:ind w:left="1106" w:right="0" w:hanging="1106"/>
    </w:pPr>
  </w:style>
  <w:style w:type="paragraph" w:customStyle="1" w:styleId="Intestazione1">
    <w:name w:val="Intestazione 1"/>
    <w:basedOn w:val="Normale"/>
    <w:next w:val="Intestazione2"/>
    <w:uiPriority w:val="99"/>
    <w:rsid w:val="00D5683D"/>
    <w:pPr>
      <w:tabs>
        <w:tab w:val="left" w:pos="7428"/>
      </w:tabs>
      <w:jc w:val="right"/>
    </w:pPr>
    <w:rPr>
      <w:rFonts w:ascii="Frutiger 45 Light" w:hAnsi="Frutiger 45 Light"/>
      <w:b/>
      <w:sz w:val="16"/>
    </w:rPr>
  </w:style>
  <w:style w:type="paragraph" w:styleId="Intestazione">
    <w:name w:val="header"/>
    <w:basedOn w:val="Intestazione1"/>
    <w:next w:val="Normale"/>
    <w:link w:val="IntestazioneCarattere"/>
    <w:uiPriority w:val="99"/>
    <w:rsid w:val="00D5683D"/>
  </w:style>
  <w:style w:type="paragraph" w:customStyle="1" w:styleId="Intestazione2">
    <w:name w:val="Intestazione 2"/>
    <w:basedOn w:val="Normale"/>
    <w:next w:val="Intestazione1"/>
    <w:uiPriority w:val="99"/>
    <w:rsid w:val="00D5683D"/>
    <w:pPr>
      <w:tabs>
        <w:tab w:val="left" w:pos="7428"/>
      </w:tabs>
      <w:jc w:val="right"/>
    </w:pPr>
    <w:rPr>
      <w:rFonts w:ascii="Frutiger 55 Roman" w:hAnsi="Frutiger 55 Roman"/>
      <w:sz w:val="16"/>
    </w:rPr>
  </w:style>
  <w:style w:type="paragraph" w:customStyle="1" w:styleId="Intestazione3">
    <w:name w:val="Intestazione 3"/>
    <w:basedOn w:val="Normale"/>
    <w:next w:val="Intestazione2"/>
    <w:uiPriority w:val="99"/>
    <w:rsid w:val="00D5683D"/>
    <w:pPr>
      <w:tabs>
        <w:tab w:val="left" w:pos="7428"/>
      </w:tabs>
      <w:spacing w:before="300"/>
      <w:jc w:val="right"/>
    </w:pPr>
    <w:rPr>
      <w:rFonts w:ascii="Frutiger 45 Light" w:hAnsi="Frutiger 45 Light"/>
      <w:b/>
      <w:sz w:val="16"/>
    </w:rPr>
  </w:style>
  <w:style w:type="paragraph" w:styleId="Mappadocumento">
    <w:name w:val="Document Map"/>
    <w:basedOn w:val="Normale"/>
    <w:link w:val="MappadocumentoCarattere"/>
    <w:semiHidden/>
    <w:rsid w:val="00D5683D"/>
    <w:pPr>
      <w:shd w:val="clear" w:color="auto" w:fill="000080"/>
    </w:pPr>
    <w:rPr>
      <w:rFonts w:ascii="Tahoma" w:hAnsi="Tahoma"/>
    </w:rPr>
  </w:style>
  <w:style w:type="paragraph" w:customStyle="1" w:styleId="Maschera">
    <w:name w:val="Maschera"/>
    <w:uiPriority w:val="99"/>
    <w:rsid w:val="00D5683D"/>
    <w:pPr>
      <w:keepNext/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pct5" w:color="00FFFF" w:fill="auto"/>
      <w:ind w:left="142" w:right="141"/>
    </w:pPr>
    <w:rPr>
      <w:rFonts w:ascii="Courier New" w:hAnsi="Courier New"/>
      <w:sz w:val="16"/>
    </w:rPr>
  </w:style>
  <w:style w:type="paragraph" w:customStyle="1" w:styleId="Normalespaziato">
    <w:name w:val="Normale spaziato"/>
    <w:basedOn w:val="Normale"/>
    <w:rsid w:val="00D5683D"/>
    <w:pPr>
      <w:spacing w:after="120"/>
    </w:pPr>
  </w:style>
  <w:style w:type="character" w:styleId="Numeropagina">
    <w:name w:val="page number"/>
    <w:basedOn w:val="Carpredefinitoparagrafo"/>
    <w:rsid w:val="00D5683D"/>
    <w:rPr>
      <w:rFonts w:ascii="Times New Roman" w:hAnsi="Times New Roman"/>
      <w:sz w:val="20"/>
    </w:rPr>
  </w:style>
  <w:style w:type="paragraph" w:styleId="Pidipagina">
    <w:name w:val="footer"/>
    <w:aliases w:val="Footer1"/>
    <w:link w:val="PidipaginaCarattere"/>
    <w:rsid w:val="00D5683D"/>
    <w:pPr>
      <w:tabs>
        <w:tab w:val="center" w:pos="4252"/>
        <w:tab w:val="right" w:pos="8504"/>
      </w:tabs>
      <w:spacing w:before="60"/>
    </w:pPr>
    <w:rPr>
      <w:sz w:val="18"/>
    </w:rPr>
  </w:style>
  <w:style w:type="paragraph" w:customStyle="1" w:styleId="Reportnormale">
    <w:name w:val="Report normale"/>
    <w:uiPriority w:val="99"/>
    <w:rsid w:val="00D5683D"/>
    <w:pPr>
      <w:keepNext/>
      <w:keepLines/>
      <w:pBdr>
        <w:top w:val="double" w:sz="6" w:space="1" w:color="auto"/>
        <w:left w:val="double" w:sz="6" w:space="1" w:color="auto"/>
        <w:bottom w:val="double" w:sz="6" w:space="1" w:color="auto"/>
        <w:right w:val="double" w:sz="6" w:space="1" w:color="auto"/>
      </w:pBdr>
    </w:pPr>
    <w:rPr>
      <w:rFonts w:ascii="Courier New" w:hAnsi="Courier New"/>
      <w:sz w:val="16"/>
    </w:rPr>
  </w:style>
  <w:style w:type="paragraph" w:customStyle="1" w:styleId="Reportpiccolo">
    <w:name w:val="Report piccolo"/>
    <w:uiPriority w:val="99"/>
    <w:rsid w:val="00D5683D"/>
    <w:pPr>
      <w:keepNext/>
      <w:keepLines/>
      <w:pBdr>
        <w:top w:val="double" w:sz="6" w:space="1" w:color="auto"/>
        <w:left w:val="double" w:sz="6" w:space="1" w:color="auto"/>
        <w:bottom w:val="double" w:sz="6" w:space="1" w:color="auto"/>
        <w:right w:val="double" w:sz="6" w:space="1" w:color="auto"/>
      </w:pBdr>
    </w:pPr>
    <w:rPr>
      <w:rFonts w:ascii="Courier New" w:hAnsi="Courier New"/>
      <w:sz w:val="10"/>
    </w:rPr>
  </w:style>
  <w:style w:type="paragraph" w:styleId="Rientronormale">
    <w:name w:val="Normal Indent"/>
    <w:aliases w:val="Normal 1,Normale definitivo"/>
    <w:basedOn w:val="Normale"/>
    <w:link w:val="RientronormaleCarattere"/>
    <w:rsid w:val="00D5683D"/>
    <w:pPr>
      <w:ind w:left="426"/>
    </w:pPr>
  </w:style>
  <w:style w:type="character" w:styleId="Rimandonotaapidipagina">
    <w:name w:val="footnote reference"/>
    <w:basedOn w:val="Carpredefinitoparagrafo"/>
    <w:rsid w:val="00D5683D"/>
    <w:rPr>
      <w:vertAlign w:val="superscript"/>
    </w:rPr>
  </w:style>
  <w:style w:type="paragraph" w:customStyle="1" w:styleId="Sintassi">
    <w:name w:val="Sintassi"/>
    <w:basedOn w:val="Fissogrande"/>
    <w:uiPriority w:val="99"/>
    <w:rsid w:val="00D5683D"/>
    <w:pPr>
      <w:keepNext/>
      <w:keepLines/>
      <w:tabs>
        <w:tab w:val="left" w:pos="993"/>
        <w:tab w:val="left" w:pos="1418"/>
        <w:tab w:val="left" w:pos="1843"/>
        <w:tab w:val="left" w:pos="2268"/>
        <w:tab w:val="left" w:pos="2694"/>
        <w:tab w:val="left" w:pos="3119"/>
        <w:tab w:val="left" w:pos="3544"/>
        <w:tab w:val="left" w:pos="3969"/>
        <w:tab w:val="left" w:pos="4395"/>
        <w:tab w:val="left" w:pos="4820"/>
        <w:tab w:val="left" w:pos="5245"/>
        <w:tab w:val="left" w:pos="5670"/>
        <w:tab w:val="left" w:pos="6096"/>
        <w:tab w:val="left" w:pos="6521"/>
        <w:tab w:val="left" w:pos="6946"/>
      </w:tabs>
      <w:ind w:left="568"/>
    </w:pPr>
  </w:style>
  <w:style w:type="paragraph" w:styleId="Sommario1">
    <w:name w:val="toc 1"/>
    <w:next w:val="Normale"/>
    <w:autoRedefine/>
    <w:uiPriority w:val="39"/>
    <w:rsid w:val="00D5683D"/>
    <w:pPr>
      <w:keepNext/>
      <w:keepLines/>
      <w:tabs>
        <w:tab w:val="left" w:pos="709"/>
        <w:tab w:val="decimal" w:leader="dot" w:pos="9356"/>
      </w:tabs>
      <w:spacing w:before="240"/>
      <w:ind w:left="709" w:right="851" w:hanging="709"/>
      <w:jc w:val="both"/>
    </w:pPr>
    <w:rPr>
      <w:rFonts w:ascii="Arial" w:hAnsi="Arial"/>
      <w:b/>
      <w:noProof/>
      <w:sz w:val="24"/>
    </w:rPr>
  </w:style>
  <w:style w:type="paragraph" w:styleId="Sommario3">
    <w:name w:val="toc 3"/>
    <w:next w:val="Normale"/>
    <w:autoRedefine/>
    <w:uiPriority w:val="39"/>
    <w:rsid w:val="00D5683D"/>
    <w:pPr>
      <w:keepLines/>
      <w:tabs>
        <w:tab w:val="left" w:pos="992"/>
        <w:tab w:val="decimal" w:leader="dot" w:pos="9356"/>
      </w:tabs>
      <w:ind w:left="992" w:right="851" w:hanging="992"/>
      <w:jc w:val="both"/>
    </w:pPr>
    <w:rPr>
      <w:rFonts w:ascii="Arial" w:hAnsi="Arial"/>
      <w:sz w:val="22"/>
    </w:rPr>
  </w:style>
  <w:style w:type="paragraph" w:styleId="Sommario4">
    <w:name w:val="toc 4"/>
    <w:next w:val="Normale"/>
    <w:autoRedefine/>
    <w:uiPriority w:val="39"/>
    <w:rsid w:val="00D5683D"/>
    <w:pPr>
      <w:keepLines/>
      <w:tabs>
        <w:tab w:val="left" w:pos="1134"/>
        <w:tab w:val="decimal" w:leader="dot" w:pos="9356"/>
      </w:tabs>
      <w:ind w:left="1134" w:right="851" w:hanging="1134"/>
      <w:jc w:val="both"/>
    </w:pPr>
    <w:rPr>
      <w:rFonts w:ascii="Arial" w:hAnsi="Arial"/>
      <w:sz w:val="22"/>
    </w:rPr>
  </w:style>
  <w:style w:type="paragraph" w:styleId="Sommario5">
    <w:name w:val="toc 5"/>
    <w:next w:val="Normale"/>
    <w:autoRedefine/>
    <w:uiPriority w:val="39"/>
    <w:rsid w:val="00D5683D"/>
    <w:pPr>
      <w:keepLines/>
      <w:tabs>
        <w:tab w:val="left" w:pos="1276"/>
        <w:tab w:val="decimal" w:leader="dot" w:pos="9356"/>
      </w:tabs>
      <w:ind w:left="1276" w:right="851" w:hanging="1276"/>
      <w:jc w:val="both"/>
    </w:pPr>
    <w:rPr>
      <w:rFonts w:ascii="Arial" w:hAnsi="Arial"/>
      <w:sz w:val="22"/>
    </w:rPr>
  </w:style>
  <w:style w:type="paragraph" w:styleId="Sommario7">
    <w:name w:val="toc 7"/>
    <w:basedOn w:val="Sommario2"/>
    <w:next w:val="Normale"/>
    <w:autoRedefine/>
    <w:uiPriority w:val="39"/>
    <w:rsid w:val="00D5683D"/>
    <w:pPr>
      <w:spacing w:before="120"/>
    </w:pPr>
  </w:style>
  <w:style w:type="paragraph" w:styleId="Sommario8">
    <w:name w:val="toc 8"/>
    <w:basedOn w:val="Sommario1"/>
    <w:next w:val="Normale"/>
    <w:autoRedefine/>
    <w:uiPriority w:val="39"/>
    <w:rsid w:val="00D5683D"/>
  </w:style>
  <w:style w:type="paragraph" w:customStyle="1" w:styleId="Terzadicopertina">
    <w:name w:val="Terza di copertina"/>
    <w:basedOn w:val="Titolo2"/>
    <w:uiPriority w:val="99"/>
    <w:rsid w:val="00D5683D"/>
    <w:pPr>
      <w:keepNext w:val="0"/>
      <w:spacing w:before="0"/>
      <w:ind w:left="0" w:firstLine="0"/>
      <w:jc w:val="center"/>
      <w:outlineLvl w:val="9"/>
    </w:pPr>
    <w:rPr>
      <w:rFonts w:ascii="Times New Roman" w:hAnsi="Times New Roman"/>
      <w:b w:val="0"/>
      <w:sz w:val="12"/>
    </w:rPr>
  </w:style>
  <w:style w:type="paragraph" w:styleId="Testonotaapidipagina">
    <w:name w:val="footnote text"/>
    <w:basedOn w:val="Normale"/>
    <w:link w:val="TestonotaapidipaginaCarattere"/>
    <w:rsid w:val="00D5683D"/>
    <w:rPr>
      <w:sz w:val="20"/>
    </w:rPr>
  </w:style>
  <w:style w:type="paragraph" w:customStyle="1" w:styleId="Tipologiadocumento">
    <w:name w:val="Tipologia documento"/>
    <w:basedOn w:val="Sottotitolocopertina"/>
    <w:uiPriority w:val="99"/>
    <w:rsid w:val="00D5683D"/>
    <w:pPr>
      <w:framePr w:w="8505" w:hSpace="142" w:wrap="around" w:vAnchor="page" w:hAnchor="page" w:xAlign="center" w:y="11341"/>
      <w:spacing w:after="0"/>
    </w:pPr>
  </w:style>
  <w:style w:type="paragraph" w:styleId="Titoloindice">
    <w:name w:val="index heading"/>
    <w:uiPriority w:val="99"/>
    <w:semiHidden/>
    <w:rsid w:val="00D5683D"/>
    <w:pPr>
      <w:keepNext/>
      <w:spacing w:before="240" w:after="240" w:line="360" w:lineRule="exact"/>
    </w:pPr>
    <w:rPr>
      <w:rFonts w:ascii="Arial" w:hAnsi="Arial"/>
      <w:b/>
      <w:sz w:val="28"/>
    </w:rPr>
  </w:style>
  <w:style w:type="paragraph" w:customStyle="1" w:styleId="C-Logo">
    <w:name w:val="C - Logo"/>
    <w:basedOn w:val="Normale"/>
    <w:uiPriority w:val="99"/>
    <w:rsid w:val="00D5683D"/>
    <w:pPr>
      <w:framePr w:hSpace="11907" w:wrap="around" w:vAnchor="page" w:hAnchor="page" w:x="568" w:y="568" w:anchorLock="1"/>
      <w:jc w:val="left"/>
    </w:pPr>
  </w:style>
  <w:style w:type="paragraph" w:customStyle="1" w:styleId="C-MittenteG">
    <w:name w:val="C - Mittente G"/>
    <w:uiPriority w:val="99"/>
    <w:rsid w:val="00D5683D"/>
    <w:pPr>
      <w:framePr w:w="4253" w:h="2438" w:hRule="exact" w:wrap="notBeside" w:vAnchor="page" w:hAnchor="page" w:x="1986" w:y="2269" w:anchorLock="1"/>
    </w:pPr>
    <w:rPr>
      <w:rFonts w:ascii="Humnst777 Lt BT" w:hAnsi="Humnst777 Lt BT"/>
      <w:b/>
      <w:noProof/>
      <w:sz w:val="16"/>
    </w:rPr>
  </w:style>
  <w:style w:type="paragraph" w:customStyle="1" w:styleId="C-MittenteN">
    <w:name w:val="C - Mittente N"/>
    <w:basedOn w:val="C-MittenteG"/>
    <w:uiPriority w:val="99"/>
    <w:rsid w:val="00D5683D"/>
    <w:pPr>
      <w:framePr w:wrap="notBeside"/>
    </w:pPr>
    <w:rPr>
      <w:b w:val="0"/>
    </w:rPr>
  </w:style>
  <w:style w:type="paragraph" w:styleId="Sommario6">
    <w:name w:val="toc 6"/>
    <w:basedOn w:val="Normale"/>
    <w:next w:val="Normale"/>
    <w:autoRedefine/>
    <w:uiPriority w:val="39"/>
    <w:rsid w:val="00D5683D"/>
    <w:pPr>
      <w:tabs>
        <w:tab w:val="left" w:pos="1418"/>
        <w:tab w:val="decimal" w:leader="dot" w:pos="9356"/>
      </w:tabs>
      <w:ind w:left="1418" w:right="851" w:hanging="1418"/>
    </w:pPr>
    <w:rPr>
      <w:noProof/>
    </w:rPr>
  </w:style>
  <w:style w:type="paragraph" w:styleId="Sommario9">
    <w:name w:val="toc 9"/>
    <w:basedOn w:val="Normale"/>
    <w:next w:val="Normale"/>
    <w:autoRedefine/>
    <w:uiPriority w:val="39"/>
    <w:rsid w:val="00D5683D"/>
    <w:pPr>
      <w:ind w:left="1760"/>
    </w:pPr>
  </w:style>
  <w:style w:type="paragraph" w:customStyle="1" w:styleId="2Copertina">
    <w:name w:val="2Copertina"/>
    <w:basedOn w:val="Normale"/>
    <w:next w:val="Normale"/>
    <w:autoRedefine/>
    <w:uiPriority w:val="99"/>
    <w:rsid w:val="00D5683D"/>
    <w:pPr>
      <w:spacing w:after="120"/>
    </w:pPr>
    <w:rPr>
      <w:rFonts w:ascii="Arial" w:hAnsi="Arial"/>
      <w:b/>
      <w:sz w:val="28"/>
    </w:rPr>
  </w:style>
  <w:style w:type="paragraph" w:customStyle="1" w:styleId="Pidipagina2">
    <w:name w:val="Piè di pagina 2"/>
    <w:basedOn w:val="Pidipagina"/>
    <w:uiPriority w:val="99"/>
    <w:rsid w:val="00D5683D"/>
    <w:pPr>
      <w:spacing w:before="160"/>
    </w:pPr>
    <w:rPr>
      <w:sz w:val="12"/>
    </w:rPr>
  </w:style>
  <w:style w:type="paragraph" w:customStyle="1" w:styleId="Pidipagina1">
    <w:name w:val="Piè di pagina 1"/>
    <w:basedOn w:val="Pidipagina"/>
    <w:uiPriority w:val="99"/>
    <w:rsid w:val="00D5683D"/>
    <w:pPr>
      <w:spacing w:before="20"/>
    </w:pPr>
    <w:rPr>
      <w:noProof/>
      <w:sz w:val="16"/>
    </w:rPr>
  </w:style>
  <w:style w:type="paragraph" w:customStyle="1" w:styleId="Tipologia">
    <w:name w:val="Tipologia"/>
    <w:basedOn w:val="Normale"/>
    <w:uiPriority w:val="99"/>
    <w:rsid w:val="00D5683D"/>
    <w:pPr>
      <w:jc w:val="center"/>
    </w:pPr>
    <w:rPr>
      <w:rFonts w:ascii="Arial" w:hAnsi="Arial"/>
      <w:b/>
      <w:sz w:val="24"/>
    </w:rPr>
  </w:style>
  <w:style w:type="paragraph" w:styleId="Indice3">
    <w:name w:val="index 3"/>
    <w:basedOn w:val="Normale"/>
    <w:next w:val="Normale"/>
    <w:autoRedefine/>
    <w:uiPriority w:val="99"/>
    <w:semiHidden/>
    <w:rsid w:val="00D5683D"/>
    <w:pPr>
      <w:ind w:left="660" w:hanging="220"/>
    </w:pPr>
  </w:style>
  <w:style w:type="paragraph" w:styleId="Indice4">
    <w:name w:val="index 4"/>
    <w:basedOn w:val="Normale"/>
    <w:next w:val="Normale"/>
    <w:autoRedefine/>
    <w:uiPriority w:val="99"/>
    <w:semiHidden/>
    <w:rsid w:val="00D5683D"/>
    <w:pPr>
      <w:ind w:left="880" w:hanging="220"/>
    </w:pPr>
  </w:style>
  <w:style w:type="paragraph" w:styleId="Indice5">
    <w:name w:val="index 5"/>
    <w:basedOn w:val="Normale"/>
    <w:next w:val="Normale"/>
    <w:autoRedefine/>
    <w:uiPriority w:val="99"/>
    <w:semiHidden/>
    <w:rsid w:val="00D5683D"/>
    <w:pPr>
      <w:ind w:left="1100" w:hanging="220"/>
    </w:pPr>
  </w:style>
  <w:style w:type="paragraph" w:styleId="Indice6">
    <w:name w:val="index 6"/>
    <w:basedOn w:val="Normale"/>
    <w:next w:val="Normale"/>
    <w:autoRedefine/>
    <w:uiPriority w:val="99"/>
    <w:semiHidden/>
    <w:rsid w:val="00D5683D"/>
    <w:pPr>
      <w:ind w:left="1320" w:hanging="220"/>
    </w:pPr>
  </w:style>
  <w:style w:type="paragraph" w:styleId="Indice7">
    <w:name w:val="index 7"/>
    <w:basedOn w:val="Normale"/>
    <w:next w:val="Normale"/>
    <w:autoRedefine/>
    <w:uiPriority w:val="99"/>
    <w:semiHidden/>
    <w:rsid w:val="00D5683D"/>
    <w:pPr>
      <w:ind w:left="1540" w:hanging="220"/>
    </w:pPr>
  </w:style>
  <w:style w:type="paragraph" w:styleId="Indice8">
    <w:name w:val="index 8"/>
    <w:basedOn w:val="Normale"/>
    <w:next w:val="Normale"/>
    <w:autoRedefine/>
    <w:uiPriority w:val="99"/>
    <w:semiHidden/>
    <w:rsid w:val="00D5683D"/>
    <w:pPr>
      <w:ind w:left="1760" w:hanging="220"/>
    </w:pPr>
  </w:style>
  <w:style w:type="paragraph" w:styleId="Indice9">
    <w:name w:val="index 9"/>
    <w:basedOn w:val="Normale"/>
    <w:next w:val="Normale"/>
    <w:autoRedefine/>
    <w:uiPriority w:val="99"/>
    <w:semiHidden/>
    <w:rsid w:val="00D5683D"/>
    <w:pPr>
      <w:ind w:left="1980" w:hanging="220"/>
    </w:pPr>
  </w:style>
  <w:style w:type="character" w:customStyle="1" w:styleId="NumeropaginaG">
    <w:name w:val="Numero paginaG"/>
    <w:basedOn w:val="Numeropagina"/>
    <w:uiPriority w:val="99"/>
    <w:rsid w:val="00D5683D"/>
    <w:rPr>
      <w:rFonts w:ascii="Times New Roman" w:hAnsi="Times New Roman"/>
      <w:b/>
      <w:sz w:val="20"/>
    </w:rPr>
  </w:style>
  <w:style w:type="character" w:styleId="Rimandocommento">
    <w:name w:val="annotation reference"/>
    <w:basedOn w:val="Carpredefinitoparagrafo"/>
    <w:uiPriority w:val="99"/>
    <w:rsid w:val="00D5683D"/>
    <w:rPr>
      <w:sz w:val="16"/>
    </w:rPr>
  </w:style>
  <w:style w:type="paragraph" w:styleId="Testocommento">
    <w:name w:val="annotation text"/>
    <w:basedOn w:val="Normale"/>
    <w:link w:val="TestocommentoCarattere1"/>
    <w:uiPriority w:val="99"/>
    <w:rsid w:val="00D5683D"/>
    <w:rPr>
      <w:sz w:val="20"/>
    </w:rPr>
  </w:style>
  <w:style w:type="paragraph" w:styleId="Corpotesto">
    <w:name w:val="Body Text"/>
    <w:basedOn w:val="Normale"/>
    <w:link w:val="CorpotestoCarattere"/>
    <w:rsid w:val="00D5683D"/>
    <w:rPr>
      <w:i/>
      <w:sz w:val="12"/>
    </w:rPr>
  </w:style>
  <w:style w:type="paragraph" w:customStyle="1" w:styleId="Pidipagina3">
    <w:name w:val="Piè di pagina 3"/>
    <w:basedOn w:val="Pidipagina1"/>
    <w:autoRedefine/>
    <w:uiPriority w:val="99"/>
    <w:rsid w:val="00D5683D"/>
    <w:rPr>
      <w:sz w:val="12"/>
    </w:rPr>
  </w:style>
  <w:style w:type="character" w:styleId="Collegamentoipertestuale">
    <w:name w:val="Hyperlink"/>
    <w:basedOn w:val="Carpredefinitoparagrafo"/>
    <w:uiPriority w:val="99"/>
    <w:rsid w:val="00D5683D"/>
    <w:rPr>
      <w:color w:val="0000FF"/>
      <w:u w:val="single"/>
    </w:rPr>
  </w:style>
  <w:style w:type="character" w:styleId="Collegamentovisitato">
    <w:name w:val="FollowedHyperlink"/>
    <w:basedOn w:val="Carpredefinitoparagrafo"/>
    <w:rsid w:val="00D5683D"/>
    <w:rPr>
      <w:color w:val="800080"/>
      <w:u w:val="single"/>
    </w:rPr>
  </w:style>
  <w:style w:type="paragraph" w:styleId="Testofumetto">
    <w:name w:val="Balloon Text"/>
    <w:basedOn w:val="Normale"/>
    <w:link w:val="TestofumettoCarattere"/>
    <w:rsid w:val="001D7088"/>
    <w:rPr>
      <w:rFonts w:ascii="Tahoma" w:hAnsi="Tahoma" w:cs="Tahoma"/>
      <w:sz w:val="16"/>
      <w:szCs w:val="16"/>
    </w:rPr>
  </w:style>
  <w:style w:type="paragraph" w:customStyle="1" w:styleId="Disclaimer">
    <w:name w:val="Disclaimer"/>
    <w:basedOn w:val="Normale"/>
    <w:uiPriority w:val="99"/>
    <w:rsid w:val="00D5683D"/>
    <w:pPr>
      <w:spacing w:before="20"/>
      <w:jc w:val="center"/>
    </w:pPr>
    <w:rPr>
      <w:rFonts w:ascii="Arial" w:hAnsi="Arial"/>
      <w:sz w:val="14"/>
    </w:rPr>
  </w:style>
  <w:style w:type="paragraph" w:customStyle="1" w:styleId="DisclaimerCopertina">
    <w:name w:val="DisclaimerCopertina"/>
    <w:basedOn w:val="Normalespaziato"/>
    <w:uiPriority w:val="99"/>
    <w:rsid w:val="00D5683D"/>
    <w:pPr>
      <w:spacing w:before="20" w:after="0"/>
      <w:jc w:val="center"/>
    </w:pPr>
    <w:rPr>
      <w:rFonts w:ascii="Arial" w:hAnsi="Arial"/>
      <w:b/>
      <w:sz w:val="14"/>
    </w:rPr>
  </w:style>
  <w:style w:type="paragraph" w:customStyle="1" w:styleId="Bibliografa1">
    <w:name w:val="Bibliografía1"/>
    <w:basedOn w:val="Normale"/>
    <w:autoRedefine/>
    <w:uiPriority w:val="99"/>
    <w:rsid w:val="00AE7774"/>
    <w:pPr>
      <w:tabs>
        <w:tab w:val="num" w:pos="425"/>
      </w:tabs>
      <w:spacing w:before="180"/>
      <w:ind w:left="425" w:hanging="425"/>
    </w:pPr>
    <w:rPr>
      <w:szCs w:val="22"/>
    </w:rPr>
  </w:style>
  <w:style w:type="character" w:customStyle="1" w:styleId="hps">
    <w:name w:val="hps"/>
    <w:basedOn w:val="Carpredefinitoparagrafo"/>
    <w:rsid w:val="00AE7774"/>
  </w:style>
  <w:style w:type="character" w:customStyle="1" w:styleId="shorttext">
    <w:name w:val="short_text"/>
    <w:basedOn w:val="Carpredefinitoparagrafo"/>
    <w:rsid w:val="00AE7774"/>
  </w:style>
  <w:style w:type="table" w:styleId="Grigliatabella">
    <w:name w:val="Table Grid"/>
    <w:basedOn w:val="Tabellanormale"/>
    <w:rsid w:val="00CB60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aliases w:val="lista tabla"/>
    <w:basedOn w:val="Normale"/>
    <w:link w:val="ParagrafoelencoCarattere"/>
    <w:uiPriority w:val="34"/>
    <w:qFormat/>
    <w:rsid w:val="00E43991"/>
    <w:pPr>
      <w:ind w:left="720"/>
      <w:contextualSpacing/>
    </w:pPr>
  </w:style>
  <w:style w:type="paragraph" w:customStyle="1" w:styleId="Bibliografa">
    <w:name w:val="Bibliografía"/>
    <w:basedOn w:val="Normale"/>
    <w:autoRedefine/>
    <w:rsid w:val="006A558E"/>
    <w:pPr>
      <w:tabs>
        <w:tab w:val="num" w:pos="425"/>
      </w:tabs>
      <w:spacing w:before="180"/>
      <w:ind w:left="425" w:hanging="425"/>
    </w:pPr>
  </w:style>
  <w:style w:type="paragraph" w:styleId="PreformattatoHTML">
    <w:name w:val="HTML Preformatted"/>
    <w:basedOn w:val="Normale"/>
    <w:link w:val="PreformattatoHTMLCarattere"/>
    <w:uiPriority w:val="99"/>
    <w:unhideWhenUsed/>
    <w:rsid w:val="009010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z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rsid w:val="00901082"/>
    <w:rPr>
      <w:rFonts w:ascii="Courier New" w:hAnsi="Courier New" w:cs="Courier New"/>
    </w:rPr>
  </w:style>
  <w:style w:type="character" w:customStyle="1" w:styleId="ParagrafoelencoCarattere">
    <w:name w:val="Paragrafo elenco Carattere"/>
    <w:aliases w:val="lista tabla Carattere"/>
    <w:basedOn w:val="Carpredefinitoparagrafo"/>
    <w:link w:val="Paragrafoelenco"/>
    <w:uiPriority w:val="34"/>
    <w:rsid w:val="00E43991"/>
    <w:rPr>
      <w:sz w:val="22"/>
    </w:rPr>
  </w:style>
  <w:style w:type="table" w:customStyle="1" w:styleId="GridTable6Colorful-Accent11">
    <w:name w:val="Grid Table 6 Colorful - Accent 11"/>
    <w:basedOn w:val="Tabellanormale"/>
    <w:uiPriority w:val="51"/>
    <w:rsid w:val="00415500"/>
    <w:rPr>
      <w:color w:val="365F91" w:themeColor="accent1" w:themeShade="BF"/>
      <w:lang w:val="en-US" w:eastAsia="en-US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CISection">
    <w:name w:val="CISection"/>
    <w:basedOn w:val="Normale"/>
    <w:uiPriority w:val="99"/>
    <w:rsid w:val="00415500"/>
    <w:pPr>
      <w:ind w:left="1080"/>
      <w:jc w:val="left"/>
    </w:pPr>
    <w:rPr>
      <w:rFonts w:ascii="Arial" w:hAnsi="Arial"/>
      <w:sz w:val="20"/>
      <w:lang w:val="en-US" w:eastAsia="en-US"/>
    </w:rPr>
  </w:style>
  <w:style w:type="character" w:customStyle="1" w:styleId="Titolo1Carattere">
    <w:name w:val="Titolo 1 Carattere"/>
    <w:aliases w:val="Heading1 Carattere,H1 Carattere,h1 Carattere,Part Carattere,T1 Carattere,Capitolo Carattere,t1 Carattere,DO NOT USE_h1 Carattere,Level 1 Topic Heading Carattere,R1 Carattere,H11 Carattere,Section Heading Carattere,II+ Carattere"/>
    <w:link w:val="Titolo1"/>
    <w:locked/>
    <w:rsid w:val="00E237BE"/>
    <w:rPr>
      <w:rFonts w:asciiTheme="minorHAnsi" w:hAnsiTheme="minorHAnsi"/>
      <w:b/>
      <w:sz w:val="32"/>
    </w:rPr>
  </w:style>
  <w:style w:type="character" w:customStyle="1" w:styleId="Titolo2Carattere">
    <w:name w:val="Titolo 2 Carattere"/>
    <w:aliases w:val="h2 Carattere,2nd level Carattere,t2 Carattere,CAPITOLO Carattere,2 Heading Carattere,2ndOrd (A.) Carattere,Appendix Title Carattere,ah1 Carattere,A1 Carattere,Main Hd Carattere,Second-Order Heading Carattere,A.B.C. Carattere"/>
    <w:link w:val="Titolo2"/>
    <w:locked/>
    <w:rsid w:val="00E237BE"/>
    <w:rPr>
      <w:rFonts w:asciiTheme="minorHAnsi" w:hAnsiTheme="minorHAnsi"/>
      <w:b/>
      <w:sz w:val="28"/>
    </w:rPr>
  </w:style>
  <w:style w:type="character" w:customStyle="1" w:styleId="Titolo3Carattere">
    <w:name w:val="Titolo 3 Carattere"/>
    <w:aliases w:val="Underrubrik2 Carattere,Heading3 Carattere,Tempo Heading 3 Carattere,ASAPHeading 3 Carattere,t3 Carattere,§ Carattere,§§ Carattere,3 Heading Carattere,3rdOrd (1.) Carattere,Unnumbered Head Carattere,uh Carattere,UH Carattere"/>
    <w:link w:val="Titolo3"/>
    <w:locked/>
    <w:rsid w:val="00E237BE"/>
    <w:rPr>
      <w:rFonts w:asciiTheme="minorHAnsi" w:hAnsiTheme="minorHAnsi"/>
      <w:b/>
      <w:sz w:val="24"/>
    </w:rPr>
  </w:style>
  <w:style w:type="character" w:customStyle="1" w:styleId="Titolo4Carattere">
    <w:name w:val="Titolo 4 Carattere"/>
    <w:aliases w:val="t4 Carattere,h4 Carattere,a. Carattere,E4 Carattere,Heading 4 Carattere,4 Carattere"/>
    <w:link w:val="Titolo4"/>
    <w:locked/>
    <w:rsid w:val="00654813"/>
    <w:rPr>
      <w:rFonts w:asciiTheme="minorHAnsi" w:hAnsiTheme="minorHAnsi"/>
      <w:b/>
      <w:sz w:val="24"/>
    </w:rPr>
  </w:style>
  <w:style w:type="character" w:customStyle="1" w:styleId="Titolo5Carattere">
    <w:name w:val="Titolo 5 Carattere"/>
    <w:aliases w:val="Subheading Carattere,t5 Carattere,Appendix A to X Carattere,Heading 5   Appendix A to X Carattere,5 Carattere"/>
    <w:link w:val="Titolo5"/>
    <w:locked/>
    <w:rsid w:val="00415500"/>
    <w:rPr>
      <w:rFonts w:ascii="Arial" w:hAnsi="Arial"/>
      <w:b/>
      <w:sz w:val="22"/>
    </w:rPr>
  </w:style>
  <w:style w:type="character" w:customStyle="1" w:styleId="Titolo6Carattere">
    <w:name w:val="Titolo 6 Carattere"/>
    <w:aliases w:val="Bullet list Carattere,Bullet list1 Carattere,Bullet list2 Carattere,Bullet list11 Carattere,Bullet list3 Carattere,Bullet list12 Carattere,Bullet list21 Carattere,Bullet list111 Carattere,Bullet lis Carattere"/>
    <w:link w:val="Titolo6"/>
    <w:locked/>
    <w:rsid w:val="00415500"/>
    <w:rPr>
      <w:rFonts w:ascii="Arial" w:hAnsi="Arial"/>
      <w:b/>
      <w:sz w:val="22"/>
    </w:rPr>
  </w:style>
  <w:style w:type="character" w:customStyle="1" w:styleId="Titolo7Carattere">
    <w:name w:val="Titolo 7 Carattere"/>
    <w:aliases w:val="7 Carattere,h7 Carattere"/>
    <w:link w:val="Titolo7"/>
    <w:locked/>
    <w:rsid w:val="00415500"/>
    <w:rPr>
      <w:rFonts w:ascii="Arial" w:hAnsi="Arial"/>
      <w:b/>
      <w:sz w:val="22"/>
    </w:rPr>
  </w:style>
  <w:style w:type="character" w:customStyle="1" w:styleId="Titolo8Carattere">
    <w:name w:val="Titolo 8 Carattere"/>
    <w:aliases w:val="8 Carattere,h8 Carattere"/>
    <w:link w:val="Titolo8"/>
    <w:locked/>
    <w:rsid w:val="00415500"/>
    <w:rPr>
      <w:rFonts w:ascii="Arial" w:hAnsi="Arial"/>
      <w:b/>
      <w:sz w:val="22"/>
    </w:rPr>
  </w:style>
  <w:style w:type="character" w:customStyle="1" w:styleId="Titolo9Carattere">
    <w:name w:val="Titolo 9 Carattere"/>
    <w:aliases w:val="9 Carattere,h9 Carattere"/>
    <w:link w:val="Titolo9"/>
    <w:locked/>
    <w:rsid w:val="00415500"/>
    <w:rPr>
      <w:rFonts w:ascii="Arial" w:hAnsi="Arial"/>
      <w:b/>
      <w:sz w:val="22"/>
    </w:rPr>
  </w:style>
  <w:style w:type="paragraph" w:customStyle="1" w:styleId="1">
    <w:name w:val="1"/>
    <w:basedOn w:val="Normale"/>
    <w:uiPriority w:val="99"/>
    <w:rsid w:val="00415500"/>
    <w:pPr>
      <w:spacing w:before="120" w:after="60"/>
    </w:pPr>
    <w:rPr>
      <w:rFonts w:ascii="Arial" w:hAnsi="Arial"/>
      <w:color w:val="000000"/>
      <w:sz w:val="20"/>
      <w:lang w:val="en-US" w:eastAsia="en-US"/>
    </w:rPr>
  </w:style>
  <w:style w:type="paragraph" w:customStyle="1" w:styleId="Bibliografia1">
    <w:name w:val="Bibliografia1"/>
    <w:basedOn w:val="Normale"/>
    <w:autoRedefine/>
    <w:uiPriority w:val="99"/>
    <w:rsid w:val="00415500"/>
    <w:pPr>
      <w:tabs>
        <w:tab w:val="num" w:pos="425"/>
      </w:tabs>
      <w:spacing w:before="180"/>
      <w:ind w:left="425" w:hanging="425"/>
    </w:pPr>
    <w:rPr>
      <w:lang w:val="en-GB"/>
    </w:rPr>
  </w:style>
  <w:style w:type="character" w:customStyle="1" w:styleId="IntestazioneCarattere">
    <w:name w:val="Intestazione Carattere"/>
    <w:link w:val="Intestazione"/>
    <w:uiPriority w:val="99"/>
    <w:locked/>
    <w:rsid w:val="00415500"/>
    <w:rPr>
      <w:rFonts w:ascii="Frutiger 45 Light" w:hAnsi="Frutiger 45 Light"/>
      <w:b/>
      <w:sz w:val="16"/>
    </w:rPr>
  </w:style>
  <w:style w:type="character" w:customStyle="1" w:styleId="MappadocumentoCarattere">
    <w:name w:val="Mappa documento Carattere"/>
    <w:link w:val="Mappadocumento"/>
    <w:semiHidden/>
    <w:locked/>
    <w:rsid w:val="00415500"/>
    <w:rPr>
      <w:rFonts w:ascii="Tahoma" w:hAnsi="Tahoma"/>
      <w:sz w:val="22"/>
      <w:shd w:val="clear" w:color="auto" w:fill="000080"/>
    </w:rPr>
  </w:style>
  <w:style w:type="character" w:customStyle="1" w:styleId="PidipaginaCarattere">
    <w:name w:val="Piè di pagina Carattere"/>
    <w:aliases w:val="Footer1 Carattere"/>
    <w:link w:val="Pidipagina"/>
    <w:locked/>
    <w:rsid w:val="00415500"/>
    <w:rPr>
      <w:sz w:val="18"/>
    </w:rPr>
  </w:style>
  <w:style w:type="character" w:customStyle="1" w:styleId="TestonotaapidipaginaCarattere">
    <w:name w:val="Testo nota a piè di pagina Carattere"/>
    <w:link w:val="Testonotaapidipagina"/>
    <w:locked/>
    <w:rsid w:val="00415500"/>
  </w:style>
  <w:style w:type="character" w:customStyle="1" w:styleId="TestocommentoCarattere">
    <w:name w:val="Testo commento Carattere"/>
    <w:uiPriority w:val="99"/>
    <w:locked/>
    <w:rsid w:val="00415500"/>
    <w:rPr>
      <w:rFonts w:cs="Times New Roman"/>
      <w:sz w:val="20"/>
      <w:szCs w:val="20"/>
      <w:lang w:val="en-GB" w:eastAsia="it-IT"/>
    </w:rPr>
  </w:style>
  <w:style w:type="character" w:customStyle="1" w:styleId="CorpotestoCarattere">
    <w:name w:val="Corpo testo Carattere"/>
    <w:link w:val="Corpotesto"/>
    <w:locked/>
    <w:rsid w:val="00415500"/>
    <w:rPr>
      <w:i/>
      <w:sz w:val="12"/>
    </w:rPr>
  </w:style>
  <w:style w:type="character" w:customStyle="1" w:styleId="TestofumettoCarattere">
    <w:name w:val="Testo fumetto Carattere"/>
    <w:link w:val="Testofumetto"/>
    <w:locked/>
    <w:rsid w:val="00415500"/>
    <w:rPr>
      <w:rFonts w:ascii="Tahoma" w:hAnsi="Tahoma" w:cs="Tahoma"/>
      <w:sz w:val="16"/>
      <w:szCs w:val="16"/>
    </w:rPr>
  </w:style>
  <w:style w:type="paragraph" w:customStyle="1" w:styleId="Table">
    <w:name w:val="Table"/>
    <w:basedOn w:val="Normale"/>
    <w:uiPriority w:val="99"/>
    <w:rsid w:val="00415500"/>
    <w:pPr>
      <w:spacing w:before="180"/>
      <w:ind w:firstLine="284"/>
      <w:jc w:val="left"/>
    </w:pPr>
    <w:rPr>
      <w:rFonts w:ascii="Arial" w:hAnsi="Arial"/>
      <w:sz w:val="16"/>
      <w:lang w:val="en-GB" w:eastAsia="en-US"/>
    </w:rPr>
  </w:style>
  <w:style w:type="paragraph" w:styleId="Elencocontinua">
    <w:name w:val="List Continue"/>
    <w:basedOn w:val="Normale"/>
    <w:uiPriority w:val="99"/>
    <w:rsid w:val="00415500"/>
    <w:pPr>
      <w:widowControl w:val="0"/>
      <w:numPr>
        <w:numId w:val="14"/>
      </w:numPr>
      <w:spacing w:after="120"/>
      <w:jc w:val="left"/>
    </w:pPr>
    <w:rPr>
      <w:rFonts w:ascii="Book Antiqua" w:hAnsi="Book Antiqua"/>
      <w:sz w:val="24"/>
      <w:lang w:val="en-GB" w:eastAsia="en-US"/>
    </w:rPr>
  </w:style>
  <w:style w:type="paragraph" w:styleId="Puntoelenco">
    <w:name w:val="List Bullet"/>
    <w:basedOn w:val="Normale"/>
    <w:rsid w:val="00415500"/>
    <w:pPr>
      <w:numPr>
        <w:numId w:val="15"/>
      </w:numPr>
      <w:spacing w:before="120"/>
      <w:jc w:val="left"/>
    </w:pPr>
    <w:rPr>
      <w:rFonts w:ascii="Book Antiqua" w:hAnsi="Book Antiqua"/>
      <w:sz w:val="24"/>
      <w:lang w:val="en-GB" w:eastAsia="en-US"/>
    </w:rPr>
  </w:style>
  <w:style w:type="paragraph" w:styleId="Puntoelenco3">
    <w:name w:val="List Bullet 3"/>
    <w:basedOn w:val="Normale"/>
    <w:uiPriority w:val="99"/>
    <w:rsid w:val="00415500"/>
    <w:pPr>
      <w:tabs>
        <w:tab w:val="num" w:pos="720"/>
      </w:tabs>
      <w:spacing w:before="120"/>
      <w:ind w:left="720" w:hanging="360"/>
      <w:jc w:val="left"/>
    </w:pPr>
    <w:rPr>
      <w:rFonts w:ascii="Book Antiqua" w:hAnsi="Book Antiqua"/>
      <w:sz w:val="24"/>
      <w:lang w:val="en-GB" w:eastAsia="en-US"/>
    </w:rPr>
  </w:style>
  <w:style w:type="paragraph" w:customStyle="1" w:styleId="NormalBullet">
    <w:name w:val="Normal Bullet"/>
    <w:basedOn w:val="Normale"/>
    <w:rsid w:val="00415500"/>
    <w:pPr>
      <w:spacing w:before="120"/>
      <w:ind w:left="284" w:hanging="284"/>
    </w:pPr>
    <w:rPr>
      <w:rFonts w:ascii="Book Antiqua" w:hAnsi="Book Antiqua"/>
      <w:lang w:val="en-US" w:eastAsia="en-US"/>
    </w:rPr>
  </w:style>
  <w:style w:type="paragraph" w:customStyle="1" w:styleId="Titoletto">
    <w:name w:val="Titoletto"/>
    <w:basedOn w:val="Normale"/>
    <w:autoRedefine/>
    <w:uiPriority w:val="99"/>
    <w:rsid w:val="00415500"/>
    <w:pPr>
      <w:widowControl w:val="0"/>
      <w:tabs>
        <w:tab w:val="num" w:pos="360"/>
      </w:tabs>
      <w:ind w:left="360" w:hanging="360"/>
    </w:pPr>
    <w:rPr>
      <w:rFonts w:ascii="Book Antiqua" w:hAnsi="Book Antiqua"/>
      <w:b/>
      <w:sz w:val="24"/>
      <w:lang w:val="en-GB" w:eastAsia="en-US"/>
    </w:rPr>
  </w:style>
  <w:style w:type="paragraph" w:customStyle="1" w:styleId="StyleHeading1Left0Firstline0Before12ptAfter">
    <w:name w:val="Style Heading 1 + Left:  0&quot; First line:  0&quot; Before:  12 pt After..."/>
    <w:basedOn w:val="Titolo1"/>
    <w:uiPriority w:val="99"/>
    <w:rsid w:val="00415500"/>
    <w:pPr>
      <w:keepLines w:val="0"/>
      <w:pageBreakBefore w:val="0"/>
      <w:widowControl w:val="0"/>
      <w:numPr>
        <w:numId w:val="0"/>
      </w:numPr>
      <w:tabs>
        <w:tab w:val="clear" w:pos="568"/>
        <w:tab w:val="num" w:pos="360"/>
        <w:tab w:val="num" w:pos="928"/>
      </w:tabs>
      <w:spacing w:before="240" w:after="60"/>
      <w:ind w:left="928" w:hanging="360"/>
      <w:jc w:val="left"/>
    </w:pPr>
    <w:rPr>
      <w:rFonts w:ascii="Book Antiqua" w:hAnsi="Book Antiqua"/>
      <w:bCs/>
      <w:color w:val="002060"/>
      <w:sz w:val="40"/>
      <w:lang w:val="en-US" w:eastAsia="en-US"/>
    </w:rPr>
  </w:style>
  <w:style w:type="paragraph" w:customStyle="1" w:styleId="Style1">
    <w:name w:val="Style1"/>
    <w:basedOn w:val="Titolo1"/>
    <w:uiPriority w:val="99"/>
    <w:rsid w:val="00415500"/>
    <w:pPr>
      <w:keepLines w:val="0"/>
      <w:pageBreakBefore w:val="0"/>
      <w:widowControl w:val="0"/>
      <w:numPr>
        <w:numId w:val="0"/>
      </w:numPr>
      <w:tabs>
        <w:tab w:val="clear" w:pos="568"/>
        <w:tab w:val="num" w:pos="360"/>
        <w:tab w:val="num" w:pos="720"/>
        <w:tab w:val="num" w:pos="928"/>
      </w:tabs>
      <w:spacing w:before="240" w:after="60"/>
      <w:ind w:left="720" w:hanging="360"/>
      <w:jc w:val="left"/>
    </w:pPr>
    <w:rPr>
      <w:rFonts w:ascii="Book Antiqua" w:hAnsi="Book Antiqua"/>
      <w:bCs/>
      <w:iCs/>
      <w:caps/>
      <w:color w:val="002060"/>
      <w:sz w:val="40"/>
      <w:szCs w:val="40"/>
      <w:lang w:val="en-US" w:eastAsia="en-US"/>
    </w:rPr>
  </w:style>
  <w:style w:type="paragraph" w:customStyle="1" w:styleId="Style2">
    <w:name w:val="Style2"/>
    <w:basedOn w:val="Titolo1"/>
    <w:next w:val="Titolo1"/>
    <w:autoRedefine/>
    <w:uiPriority w:val="99"/>
    <w:rsid w:val="00415500"/>
    <w:pPr>
      <w:keepLines w:val="0"/>
      <w:pageBreakBefore w:val="0"/>
      <w:widowControl w:val="0"/>
      <w:numPr>
        <w:numId w:val="0"/>
      </w:numPr>
      <w:tabs>
        <w:tab w:val="clear" w:pos="568"/>
        <w:tab w:val="num" w:pos="360"/>
        <w:tab w:val="num" w:pos="720"/>
        <w:tab w:val="num" w:pos="928"/>
      </w:tabs>
      <w:spacing w:before="240" w:after="60"/>
      <w:ind w:left="720" w:hanging="360"/>
      <w:jc w:val="left"/>
    </w:pPr>
    <w:rPr>
      <w:rFonts w:ascii="Book Antiqua" w:hAnsi="Book Antiqua"/>
      <w:bCs/>
      <w:iCs/>
      <w:caps/>
      <w:color w:val="002060"/>
      <w:sz w:val="40"/>
      <w:szCs w:val="40"/>
      <w:lang w:val="en-US" w:eastAsia="en-US"/>
    </w:rPr>
  </w:style>
  <w:style w:type="paragraph" w:styleId="Rientrocorpodeltesto2">
    <w:name w:val="Body Text Indent 2"/>
    <w:basedOn w:val="Normale"/>
    <w:link w:val="Rientrocorpodeltesto2Carattere"/>
    <w:rsid w:val="00415500"/>
    <w:pPr>
      <w:ind w:left="2127"/>
    </w:pPr>
    <w:rPr>
      <w:rFonts w:ascii="Book Antiqua" w:hAnsi="Book Antiqua"/>
      <w:lang w:val="en-GB" w:eastAsia="en-US"/>
    </w:rPr>
  </w:style>
  <w:style w:type="character" w:customStyle="1" w:styleId="Rientrocorpodeltesto2Carattere">
    <w:name w:val="Rientro corpo del testo 2 Carattere"/>
    <w:basedOn w:val="Carpredefinitoparagrafo"/>
    <w:link w:val="Rientrocorpodeltesto2"/>
    <w:rsid w:val="00415500"/>
    <w:rPr>
      <w:rFonts w:ascii="Book Antiqua" w:hAnsi="Book Antiqua"/>
      <w:sz w:val="22"/>
      <w:lang w:val="en-GB" w:eastAsia="en-US"/>
    </w:rPr>
  </w:style>
  <w:style w:type="paragraph" w:styleId="Elencocontinua2">
    <w:name w:val="List Continue 2"/>
    <w:basedOn w:val="Normale"/>
    <w:uiPriority w:val="99"/>
    <w:rsid w:val="00415500"/>
    <w:pPr>
      <w:spacing w:after="120"/>
      <w:ind w:left="736" w:hanging="170"/>
    </w:pPr>
    <w:rPr>
      <w:rFonts w:ascii="Book Antiqua" w:hAnsi="Book Antiqua"/>
      <w:lang w:val="en-GB" w:eastAsia="en-US"/>
    </w:rPr>
  </w:style>
  <w:style w:type="paragraph" w:styleId="Puntoelenco2">
    <w:name w:val="List Bullet 2"/>
    <w:basedOn w:val="Normale"/>
    <w:autoRedefine/>
    <w:uiPriority w:val="99"/>
    <w:rsid w:val="00415500"/>
    <w:pPr>
      <w:ind w:left="566" w:hanging="283"/>
    </w:pPr>
    <w:rPr>
      <w:rFonts w:ascii="Book Antiqua" w:hAnsi="Book Antiqua"/>
      <w:lang w:val="en-GB" w:eastAsia="en-US"/>
    </w:rPr>
  </w:style>
  <w:style w:type="paragraph" w:customStyle="1" w:styleId="NormalIndentBullet">
    <w:name w:val="Normal Indent Bullet"/>
    <w:basedOn w:val="Normale"/>
    <w:uiPriority w:val="99"/>
    <w:rsid w:val="00415500"/>
    <w:pPr>
      <w:ind w:left="567" w:hanging="283"/>
    </w:pPr>
    <w:rPr>
      <w:rFonts w:ascii="Book Antiqua" w:hAnsi="Book Antiqua"/>
      <w:sz w:val="24"/>
      <w:lang w:val="en-US" w:eastAsia="en-US"/>
    </w:rPr>
  </w:style>
  <w:style w:type="paragraph" w:customStyle="1" w:styleId="Normal1">
    <w:name w:val="Normal1"/>
    <w:basedOn w:val="NormalBullet"/>
    <w:uiPriority w:val="99"/>
    <w:rsid w:val="00415500"/>
    <w:pPr>
      <w:jc w:val="left"/>
    </w:pPr>
    <w:rPr>
      <w:sz w:val="24"/>
      <w:lang w:val="it-IT"/>
    </w:rPr>
  </w:style>
  <w:style w:type="paragraph" w:styleId="Elenco">
    <w:name w:val="List"/>
    <w:basedOn w:val="Normale"/>
    <w:uiPriority w:val="99"/>
    <w:rsid w:val="00415500"/>
    <w:pPr>
      <w:widowControl w:val="0"/>
      <w:ind w:left="283" w:hanging="283"/>
      <w:jc w:val="left"/>
    </w:pPr>
    <w:rPr>
      <w:rFonts w:ascii="Book Antiqua" w:hAnsi="Book Antiqua"/>
      <w:sz w:val="24"/>
      <w:lang w:val="en-GB" w:eastAsia="en-US"/>
    </w:rPr>
  </w:style>
  <w:style w:type="paragraph" w:customStyle="1" w:styleId="Codice">
    <w:name w:val="Codice"/>
    <w:basedOn w:val="Pidipagina"/>
    <w:next w:val="Normale"/>
    <w:uiPriority w:val="99"/>
    <w:rsid w:val="00415500"/>
    <w:pPr>
      <w:tabs>
        <w:tab w:val="clear" w:pos="4252"/>
        <w:tab w:val="clear" w:pos="8504"/>
        <w:tab w:val="left" w:pos="426"/>
        <w:tab w:val="left" w:pos="709"/>
      </w:tabs>
      <w:spacing w:before="0"/>
    </w:pPr>
    <w:rPr>
      <w:rFonts w:ascii="Courier New" w:hAnsi="Courier New"/>
      <w:sz w:val="20"/>
      <w:lang w:eastAsia="en-US"/>
    </w:rPr>
  </w:style>
  <w:style w:type="paragraph" w:customStyle="1" w:styleId="CoverProgetto">
    <w:name w:val="Cover Progetto"/>
    <w:basedOn w:val="Normale"/>
    <w:uiPriority w:val="99"/>
    <w:rsid w:val="00415500"/>
    <w:pPr>
      <w:widowControl w:val="0"/>
      <w:jc w:val="center"/>
    </w:pPr>
    <w:rPr>
      <w:rFonts w:ascii="Book Antiqua" w:hAnsi="Book Antiqua"/>
      <w:b/>
      <w:sz w:val="60"/>
      <w:lang w:val="en-GB" w:eastAsia="en-US"/>
    </w:rPr>
  </w:style>
  <w:style w:type="paragraph" w:customStyle="1" w:styleId="CoverTitolo">
    <w:name w:val="Cover Titolo"/>
    <w:basedOn w:val="Normale"/>
    <w:uiPriority w:val="99"/>
    <w:rsid w:val="00415500"/>
    <w:pPr>
      <w:widowControl w:val="0"/>
      <w:jc w:val="center"/>
    </w:pPr>
    <w:rPr>
      <w:rFonts w:ascii="Book Antiqua" w:hAnsi="Book Antiqua"/>
      <w:b/>
      <w:sz w:val="56"/>
      <w:lang w:val="en-GB" w:eastAsia="en-US"/>
    </w:rPr>
  </w:style>
  <w:style w:type="paragraph" w:customStyle="1" w:styleId="Coverdata">
    <w:name w:val="Cover data"/>
    <w:basedOn w:val="Normale"/>
    <w:uiPriority w:val="99"/>
    <w:rsid w:val="00415500"/>
    <w:pPr>
      <w:widowControl w:val="0"/>
      <w:jc w:val="center"/>
    </w:pPr>
    <w:rPr>
      <w:rFonts w:ascii="Book Antiqua" w:hAnsi="Book Antiqua"/>
      <w:sz w:val="44"/>
      <w:lang w:val="en-GB" w:eastAsia="en-US"/>
    </w:rPr>
  </w:style>
  <w:style w:type="paragraph" w:styleId="Rientrocorpodeltesto3">
    <w:name w:val="Body Text Indent 3"/>
    <w:basedOn w:val="Normale"/>
    <w:link w:val="Rientrocorpodeltesto3Carattere"/>
    <w:rsid w:val="00415500"/>
    <w:pPr>
      <w:widowControl w:val="0"/>
      <w:spacing w:after="120"/>
      <w:ind w:left="283"/>
      <w:jc w:val="left"/>
    </w:pPr>
    <w:rPr>
      <w:rFonts w:ascii="Book Antiqua" w:hAnsi="Book Antiqua"/>
      <w:sz w:val="16"/>
      <w:szCs w:val="16"/>
      <w:lang w:val="en-GB" w:eastAsia="en-US"/>
    </w:rPr>
  </w:style>
  <w:style w:type="character" w:customStyle="1" w:styleId="Rientrocorpodeltesto3Carattere">
    <w:name w:val="Rientro corpo del testo 3 Carattere"/>
    <w:basedOn w:val="Carpredefinitoparagrafo"/>
    <w:link w:val="Rientrocorpodeltesto3"/>
    <w:rsid w:val="00415500"/>
    <w:rPr>
      <w:rFonts w:ascii="Book Antiqua" w:hAnsi="Book Antiqua"/>
      <w:sz w:val="16"/>
      <w:szCs w:val="16"/>
      <w:lang w:val="en-GB" w:eastAsia="en-US"/>
    </w:rPr>
  </w:style>
  <w:style w:type="character" w:styleId="Enfasicorsivo">
    <w:name w:val="Emphasis"/>
    <w:uiPriority w:val="99"/>
    <w:qFormat/>
    <w:rsid w:val="00415500"/>
    <w:rPr>
      <w:rFonts w:cs="Times New Roman"/>
      <w:i/>
    </w:rPr>
  </w:style>
  <w:style w:type="paragraph" w:customStyle="1" w:styleId="bul1">
    <w:name w:val="bul1"/>
    <w:basedOn w:val="Normale"/>
    <w:uiPriority w:val="99"/>
    <w:rsid w:val="00415500"/>
    <w:pPr>
      <w:tabs>
        <w:tab w:val="num" w:pos="425"/>
      </w:tabs>
      <w:ind w:left="425" w:hanging="425"/>
      <w:jc w:val="left"/>
    </w:pPr>
    <w:rPr>
      <w:rFonts w:ascii="Book Antiqua" w:hAnsi="Book Antiqua"/>
      <w:lang w:val="en-GB" w:eastAsia="en-US"/>
    </w:rPr>
  </w:style>
  <w:style w:type="paragraph" w:styleId="Corpodeltesto2">
    <w:name w:val="Body Text 2"/>
    <w:basedOn w:val="Normale"/>
    <w:link w:val="Corpodeltesto2Carattere"/>
    <w:rsid w:val="00415500"/>
    <w:pPr>
      <w:jc w:val="left"/>
    </w:pPr>
    <w:rPr>
      <w:rFonts w:ascii="Book Antiqua" w:hAnsi="Book Antiqua"/>
      <w:i/>
      <w:lang w:val="en-GB" w:eastAsia="en-US"/>
    </w:rPr>
  </w:style>
  <w:style w:type="character" w:customStyle="1" w:styleId="Corpodeltesto2Carattere">
    <w:name w:val="Corpo del testo 2 Carattere"/>
    <w:basedOn w:val="Carpredefinitoparagrafo"/>
    <w:link w:val="Corpodeltesto2"/>
    <w:rsid w:val="00415500"/>
    <w:rPr>
      <w:rFonts w:ascii="Book Antiqua" w:hAnsi="Book Antiqua"/>
      <w:i/>
      <w:sz w:val="22"/>
      <w:lang w:val="en-GB" w:eastAsia="en-US"/>
    </w:rPr>
  </w:style>
  <w:style w:type="paragraph" w:styleId="Testodelblocco">
    <w:name w:val="Block Text"/>
    <w:basedOn w:val="Normale"/>
    <w:rsid w:val="00415500"/>
    <w:pPr>
      <w:spacing w:after="120" w:line="280" w:lineRule="atLeast"/>
      <w:ind w:left="2977" w:right="10"/>
    </w:pPr>
    <w:rPr>
      <w:rFonts w:ascii="Bookman Old Style" w:hAnsi="Bookman Old Style"/>
      <w:sz w:val="24"/>
      <w:lang w:val="en-GB"/>
    </w:rPr>
  </w:style>
  <w:style w:type="paragraph" w:styleId="Rientrocorpodeltesto">
    <w:name w:val="Body Text Indent"/>
    <w:basedOn w:val="Normale"/>
    <w:link w:val="RientrocorpodeltestoCarattere"/>
    <w:rsid w:val="00415500"/>
    <w:pPr>
      <w:tabs>
        <w:tab w:val="left" w:pos="2552"/>
      </w:tabs>
      <w:ind w:left="567"/>
    </w:pPr>
    <w:rPr>
      <w:rFonts w:ascii="Book Antiqua" w:hAnsi="Book Antiqua"/>
      <w:sz w:val="24"/>
      <w:lang w:val="en-GB" w:eastAsia="en-US"/>
    </w:rPr>
  </w:style>
  <w:style w:type="character" w:customStyle="1" w:styleId="RientrocorpodeltestoCarattere">
    <w:name w:val="Rientro corpo del testo Carattere"/>
    <w:basedOn w:val="Carpredefinitoparagrafo"/>
    <w:link w:val="Rientrocorpodeltesto"/>
    <w:rsid w:val="00415500"/>
    <w:rPr>
      <w:rFonts w:ascii="Book Antiqua" w:hAnsi="Book Antiqua"/>
      <w:sz w:val="24"/>
      <w:lang w:val="en-GB" w:eastAsia="en-US"/>
    </w:rPr>
  </w:style>
  <w:style w:type="paragraph" w:customStyle="1" w:styleId="Titolo2Agip">
    <w:name w:val="Titolo2 Agip"/>
    <w:basedOn w:val="Testodelblocco"/>
    <w:next w:val="BlockTextAgip"/>
    <w:uiPriority w:val="99"/>
    <w:rsid w:val="00415500"/>
    <w:pPr>
      <w:keepNext/>
      <w:keepLines/>
      <w:tabs>
        <w:tab w:val="num" w:pos="360"/>
      </w:tabs>
      <w:spacing w:before="480"/>
      <w:ind w:left="360" w:right="11" w:hanging="360"/>
    </w:pPr>
    <w:rPr>
      <w:b/>
      <w:i/>
      <w:sz w:val="28"/>
    </w:rPr>
  </w:style>
  <w:style w:type="paragraph" w:customStyle="1" w:styleId="BlockTextAgip">
    <w:name w:val="Block Text Agip"/>
    <w:basedOn w:val="Testodelblocco"/>
    <w:uiPriority w:val="99"/>
    <w:rsid w:val="00415500"/>
    <w:pPr>
      <w:ind w:left="0"/>
    </w:pPr>
  </w:style>
  <w:style w:type="paragraph" w:customStyle="1" w:styleId="Titolo3Agip">
    <w:name w:val="Titolo3 Agip"/>
    <w:basedOn w:val="Testodelblocco"/>
    <w:next w:val="BlockTextAgip"/>
    <w:uiPriority w:val="99"/>
    <w:rsid w:val="00415500"/>
    <w:pPr>
      <w:keepNext/>
      <w:keepLines/>
      <w:tabs>
        <w:tab w:val="num" w:pos="360"/>
      </w:tabs>
      <w:spacing w:before="240"/>
      <w:ind w:left="360" w:right="11" w:hanging="360"/>
    </w:pPr>
    <w:rPr>
      <w:b/>
      <w:i/>
      <w:iCs/>
    </w:rPr>
  </w:style>
  <w:style w:type="paragraph" w:customStyle="1" w:styleId="Titolo4Enel">
    <w:name w:val="Titolo 4 Enel"/>
    <w:basedOn w:val="Normale"/>
    <w:next w:val="Normale"/>
    <w:uiPriority w:val="99"/>
    <w:rsid w:val="00415500"/>
    <w:pPr>
      <w:keepNext/>
      <w:keepLines/>
      <w:tabs>
        <w:tab w:val="num" w:pos="360"/>
      </w:tabs>
      <w:spacing w:before="240" w:after="120" w:line="280" w:lineRule="atLeast"/>
      <w:ind w:left="360" w:right="11" w:hanging="360"/>
    </w:pPr>
    <w:rPr>
      <w:rFonts w:ascii="Bookman Old Style" w:hAnsi="Bookman Old Style"/>
      <w:i/>
      <w:sz w:val="28"/>
      <w:lang w:val="en-GB"/>
    </w:rPr>
  </w:style>
  <w:style w:type="paragraph" w:customStyle="1" w:styleId="Titolo4Enel0">
    <w:name w:val="Titolo4 Enel"/>
    <w:basedOn w:val="Testodelblocco"/>
    <w:uiPriority w:val="99"/>
    <w:rsid w:val="00415500"/>
    <w:pPr>
      <w:tabs>
        <w:tab w:val="num" w:pos="360"/>
      </w:tabs>
      <w:ind w:left="360" w:right="11" w:hanging="360"/>
      <w:jc w:val="left"/>
    </w:pPr>
    <w:rPr>
      <w:b/>
    </w:rPr>
  </w:style>
  <w:style w:type="paragraph" w:customStyle="1" w:styleId="Style5">
    <w:name w:val="Style5"/>
    <w:basedOn w:val="Normale"/>
    <w:uiPriority w:val="99"/>
    <w:rsid w:val="00415500"/>
    <w:pPr>
      <w:widowControl w:val="0"/>
      <w:jc w:val="left"/>
    </w:pPr>
    <w:rPr>
      <w:rFonts w:ascii="Book Antiqua" w:hAnsi="Book Antiqua"/>
      <w:szCs w:val="22"/>
      <w:lang w:val="en-GB" w:eastAsia="en-US"/>
    </w:rPr>
  </w:style>
  <w:style w:type="paragraph" w:customStyle="1" w:styleId="Style6">
    <w:name w:val="Style6"/>
    <w:basedOn w:val="Normale"/>
    <w:next w:val="Style2"/>
    <w:autoRedefine/>
    <w:uiPriority w:val="99"/>
    <w:rsid w:val="00415500"/>
    <w:pPr>
      <w:widowControl w:val="0"/>
    </w:pPr>
    <w:rPr>
      <w:rFonts w:ascii="Book Antiqua" w:hAnsi="Book Antiqua"/>
      <w:szCs w:val="22"/>
      <w:lang w:val="en-GB" w:eastAsia="en-US"/>
    </w:rPr>
  </w:style>
  <w:style w:type="paragraph" w:styleId="NormaleWeb">
    <w:name w:val="Normal (Web)"/>
    <w:basedOn w:val="Normale"/>
    <w:link w:val="NormaleWebCarattere"/>
    <w:uiPriority w:val="99"/>
    <w:rsid w:val="00415500"/>
    <w:pPr>
      <w:spacing w:before="100" w:beforeAutospacing="1" w:after="100" w:afterAutospacing="1"/>
      <w:jc w:val="left"/>
    </w:pPr>
    <w:rPr>
      <w:sz w:val="24"/>
      <w:szCs w:val="24"/>
      <w:lang w:val="en-US" w:eastAsia="en-US"/>
    </w:rPr>
  </w:style>
  <w:style w:type="paragraph" w:customStyle="1" w:styleId="NormaleTesto">
    <w:name w:val="Normale.Testo"/>
    <w:uiPriority w:val="99"/>
    <w:rsid w:val="00415500"/>
    <w:pPr>
      <w:autoSpaceDE w:val="0"/>
      <w:autoSpaceDN w:val="0"/>
      <w:jc w:val="both"/>
    </w:pPr>
    <w:rPr>
      <w:rFonts w:ascii="Arial" w:hAnsi="Arial" w:cs="Arial"/>
      <w:sz w:val="22"/>
      <w:szCs w:val="22"/>
      <w:lang w:eastAsia="en-US"/>
    </w:rPr>
  </w:style>
  <w:style w:type="paragraph" w:customStyle="1" w:styleId="Puntato">
    <w:name w:val="Puntato"/>
    <w:basedOn w:val="NormaleTesto"/>
    <w:uiPriority w:val="99"/>
    <w:rsid w:val="00415500"/>
    <w:pPr>
      <w:spacing w:after="60"/>
    </w:pPr>
    <w:rPr>
      <w:color w:val="000000"/>
    </w:rPr>
  </w:style>
  <w:style w:type="paragraph" w:customStyle="1" w:styleId="Code">
    <w:name w:val="Code"/>
    <w:basedOn w:val="NormaleTesto"/>
    <w:uiPriority w:val="99"/>
    <w:rsid w:val="00415500"/>
    <w:pPr>
      <w:widowControl w:val="0"/>
    </w:pPr>
    <w:rPr>
      <w:rFonts w:ascii="Courier New" w:hAnsi="Courier New" w:cs="Courier New"/>
      <w:b/>
      <w:bCs/>
    </w:rPr>
  </w:style>
  <w:style w:type="paragraph" w:customStyle="1" w:styleId="text">
    <w:name w:val="text"/>
    <w:basedOn w:val="Normale"/>
    <w:uiPriority w:val="99"/>
    <w:rsid w:val="00415500"/>
    <w:pPr>
      <w:spacing w:before="120" w:after="120"/>
      <w:ind w:left="2160"/>
      <w:jc w:val="left"/>
    </w:pPr>
    <w:rPr>
      <w:sz w:val="20"/>
      <w:lang w:val="en-US" w:eastAsia="en-US"/>
    </w:rPr>
  </w:style>
  <w:style w:type="paragraph" w:customStyle="1" w:styleId="code1">
    <w:name w:val="code1"/>
    <w:basedOn w:val="screenentry"/>
    <w:uiPriority w:val="99"/>
    <w:rsid w:val="00415500"/>
    <w:pPr>
      <w:ind w:left="2520" w:firstLine="0"/>
    </w:pPr>
    <w:rPr>
      <w:rFonts w:ascii="Courier New" w:hAnsi="Courier New"/>
      <w:sz w:val="20"/>
    </w:rPr>
  </w:style>
  <w:style w:type="paragraph" w:customStyle="1" w:styleId="screenentry">
    <w:name w:val="screen entry"/>
    <w:basedOn w:val="Normale"/>
    <w:uiPriority w:val="99"/>
    <w:rsid w:val="00415500"/>
    <w:pPr>
      <w:pBdr>
        <w:top w:val="single" w:sz="12" w:space="1" w:color="auto"/>
        <w:left w:val="single" w:sz="12" w:space="1" w:color="auto"/>
        <w:bottom w:val="single" w:sz="12" w:space="1" w:color="auto"/>
        <w:right w:val="single" w:sz="12" w:space="1" w:color="auto"/>
      </w:pBdr>
      <w:spacing w:before="120" w:after="120"/>
      <w:ind w:left="360" w:hanging="360"/>
      <w:jc w:val="left"/>
    </w:pPr>
    <w:rPr>
      <w:rFonts w:ascii="Courier" w:hAnsi="Courier"/>
      <w:b/>
      <w:lang w:val="en-US" w:eastAsia="en-US"/>
    </w:rPr>
  </w:style>
  <w:style w:type="paragraph" w:customStyle="1" w:styleId="ABLOCKPARA">
    <w:name w:val="A BLOCK PARA"/>
    <w:basedOn w:val="Normale"/>
    <w:uiPriority w:val="99"/>
    <w:rsid w:val="00415500"/>
    <w:pPr>
      <w:jc w:val="left"/>
    </w:pPr>
    <w:rPr>
      <w:rFonts w:ascii="Book Antiqua" w:hAnsi="Book Antiqua"/>
      <w:lang w:val="en-US" w:eastAsia="en-US"/>
    </w:rPr>
  </w:style>
  <w:style w:type="paragraph" w:customStyle="1" w:styleId="bulletlist">
    <w:name w:val="bullet list"/>
    <w:basedOn w:val="Normale"/>
    <w:uiPriority w:val="99"/>
    <w:rsid w:val="00415500"/>
    <w:pPr>
      <w:spacing w:before="120" w:after="120"/>
      <w:ind w:left="2520" w:hanging="360"/>
      <w:jc w:val="left"/>
    </w:pPr>
    <w:rPr>
      <w:sz w:val="20"/>
      <w:lang w:val="en-US" w:eastAsia="en-US"/>
    </w:rPr>
  </w:style>
  <w:style w:type="paragraph" w:customStyle="1" w:styleId="tablebody">
    <w:name w:val="table body"/>
    <w:basedOn w:val="Normale"/>
    <w:uiPriority w:val="99"/>
    <w:rsid w:val="00415500"/>
    <w:pPr>
      <w:spacing w:before="80" w:after="80"/>
      <w:jc w:val="left"/>
    </w:pPr>
    <w:rPr>
      <w:sz w:val="20"/>
      <w:lang w:val="en-US" w:eastAsia="en-US"/>
    </w:rPr>
  </w:style>
  <w:style w:type="paragraph" w:customStyle="1" w:styleId="tableheader">
    <w:name w:val="table header"/>
    <w:basedOn w:val="Normale"/>
    <w:uiPriority w:val="99"/>
    <w:rsid w:val="00415500"/>
    <w:pPr>
      <w:shd w:val="pct20" w:color="auto" w:fill="auto"/>
      <w:spacing w:before="120" w:after="120"/>
      <w:jc w:val="center"/>
    </w:pPr>
    <w:rPr>
      <w:b/>
      <w:lang w:val="en-US" w:eastAsia="en-US"/>
    </w:rPr>
  </w:style>
  <w:style w:type="paragraph" w:customStyle="1" w:styleId="bullet2">
    <w:name w:val="bullet2"/>
    <w:basedOn w:val="bulletlist"/>
    <w:uiPriority w:val="99"/>
    <w:rsid w:val="00415500"/>
    <w:pPr>
      <w:ind w:left="360"/>
    </w:pPr>
  </w:style>
  <w:style w:type="paragraph" w:customStyle="1" w:styleId="TableText">
    <w:name w:val="TableText"/>
    <w:basedOn w:val="Normale"/>
    <w:rsid w:val="00415500"/>
    <w:pPr>
      <w:jc w:val="left"/>
    </w:pPr>
    <w:rPr>
      <w:sz w:val="20"/>
      <w:lang w:val="en-US" w:eastAsia="en-US"/>
    </w:rPr>
  </w:style>
  <w:style w:type="paragraph" w:customStyle="1" w:styleId="NormaleGrassetto">
    <w:name w:val="Normale + Grassetto"/>
    <w:aliases w:val="Sottolineato"/>
    <w:basedOn w:val="Titolo3"/>
    <w:uiPriority w:val="99"/>
    <w:rsid w:val="00415500"/>
    <w:pPr>
      <w:numPr>
        <w:ilvl w:val="0"/>
        <w:numId w:val="0"/>
      </w:numPr>
    </w:pPr>
  </w:style>
  <w:style w:type="character" w:customStyle="1" w:styleId="CaptionCharChar">
    <w:name w:val="Caption Char Char"/>
    <w:uiPriority w:val="99"/>
    <w:rsid w:val="00415500"/>
    <w:rPr>
      <w:rFonts w:cs="Times New Roman"/>
      <w:b/>
      <w:sz w:val="22"/>
      <w:lang w:val="it-IT" w:eastAsia="it-IT" w:bidi="ar-SA"/>
    </w:rPr>
  </w:style>
  <w:style w:type="character" w:customStyle="1" w:styleId="Appendice3Char">
    <w:name w:val="Appendice 3 Char"/>
    <w:uiPriority w:val="99"/>
    <w:rsid w:val="00415500"/>
    <w:rPr>
      <w:rFonts w:ascii="Arial" w:hAnsi="Arial" w:cs="Times New Roman"/>
      <w:b/>
      <w:sz w:val="24"/>
      <w:lang w:val="it-IT" w:eastAsia="it-IT"/>
    </w:rPr>
  </w:style>
  <w:style w:type="paragraph" w:customStyle="1" w:styleId="TABELLA">
    <w:name w:val="TABELLA"/>
    <w:basedOn w:val="Normale"/>
    <w:uiPriority w:val="99"/>
    <w:rsid w:val="00415500"/>
    <w:pPr>
      <w:spacing w:before="40" w:after="40"/>
      <w:ind w:left="57" w:right="57"/>
      <w:jc w:val="left"/>
    </w:pPr>
    <w:rPr>
      <w:rFonts w:ascii="Arial" w:hAnsi="Arial"/>
      <w:sz w:val="18"/>
      <w:lang w:val="en-GB"/>
    </w:rPr>
  </w:style>
  <w:style w:type="paragraph" w:customStyle="1" w:styleId="EL1-P">
    <w:name w:val="EL1-P"/>
    <w:basedOn w:val="Normale"/>
    <w:uiPriority w:val="99"/>
    <w:rsid w:val="00415500"/>
    <w:pPr>
      <w:numPr>
        <w:numId w:val="16"/>
      </w:numPr>
      <w:tabs>
        <w:tab w:val="left" w:pos="454"/>
      </w:tabs>
      <w:spacing w:after="60"/>
    </w:pPr>
    <w:rPr>
      <w:rFonts w:ascii="Arial" w:hAnsi="Arial"/>
      <w:spacing w:val="10"/>
      <w:sz w:val="20"/>
    </w:rPr>
  </w:style>
  <w:style w:type="paragraph" w:customStyle="1" w:styleId="font5">
    <w:name w:val="font5"/>
    <w:basedOn w:val="Normale"/>
    <w:uiPriority w:val="99"/>
    <w:rsid w:val="00415500"/>
    <w:pPr>
      <w:spacing w:before="100" w:beforeAutospacing="1" w:after="100" w:afterAutospacing="1"/>
      <w:jc w:val="left"/>
    </w:pPr>
    <w:rPr>
      <w:rFonts w:ascii="Tahoma" w:hAnsi="Tahoma" w:cs="Tahoma"/>
      <w:color w:val="000000"/>
      <w:sz w:val="16"/>
      <w:szCs w:val="16"/>
    </w:rPr>
  </w:style>
  <w:style w:type="paragraph" w:customStyle="1" w:styleId="font6">
    <w:name w:val="font6"/>
    <w:basedOn w:val="Normale"/>
    <w:uiPriority w:val="99"/>
    <w:rsid w:val="00415500"/>
    <w:pPr>
      <w:spacing w:before="100" w:beforeAutospacing="1" w:after="100" w:afterAutospacing="1"/>
      <w:jc w:val="left"/>
    </w:pPr>
    <w:rPr>
      <w:rFonts w:ascii="Tahoma" w:hAnsi="Tahoma" w:cs="Tahoma"/>
      <w:b/>
      <w:bCs/>
      <w:color w:val="000000"/>
      <w:sz w:val="16"/>
      <w:szCs w:val="16"/>
    </w:rPr>
  </w:style>
  <w:style w:type="paragraph" w:customStyle="1" w:styleId="font7">
    <w:name w:val="font7"/>
    <w:basedOn w:val="Normale"/>
    <w:uiPriority w:val="99"/>
    <w:rsid w:val="00415500"/>
    <w:pPr>
      <w:spacing w:before="100" w:beforeAutospacing="1" w:after="100" w:afterAutospacing="1"/>
      <w:jc w:val="left"/>
    </w:pPr>
    <w:rPr>
      <w:rFonts w:ascii="Tahoma" w:hAnsi="Tahoma" w:cs="Tahoma"/>
      <w:color w:val="000000"/>
      <w:sz w:val="16"/>
      <w:szCs w:val="16"/>
    </w:rPr>
  </w:style>
  <w:style w:type="paragraph" w:customStyle="1" w:styleId="xl24">
    <w:name w:val="xl24"/>
    <w:basedOn w:val="Normale"/>
    <w:uiPriority w:val="99"/>
    <w:rsid w:val="00415500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top"/>
    </w:pPr>
    <w:rPr>
      <w:rFonts w:ascii="Arial" w:hAnsi="Arial" w:cs="Arial"/>
      <w:b/>
      <w:bCs/>
      <w:sz w:val="16"/>
      <w:szCs w:val="16"/>
    </w:rPr>
  </w:style>
  <w:style w:type="paragraph" w:customStyle="1" w:styleId="xl25">
    <w:name w:val="xl25"/>
    <w:basedOn w:val="Normale"/>
    <w:uiPriority w:val="99"/>
    <w:rsid w:val="0041550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FF"/>
      <w:spacing w:before="100" w:beforeAutospacing="1" w:after="100" w:afterAutospacing="1"/>
      <w:jc w:val="left"/>
    </w:pPr>
    <w:rPr>
      <w:rFonts w:ascii="Arial Unicode MS" w:hAnsi="Arial Unicode MS" w:cs="Arial Unicode MS"/>
      <w:sz w:val="24"/>
      <w:szCs w:val="24"/>
    </w:rPr>
  </w:style>
  <w:style w:type="paragraph" w:customStyle="1" w:styleId="xl26">
    <w:name w:val="xl26"/>
    <w:basedOn w:val="Normale"/>
    <w:uiPriority w:val="99"/>
    <w:rsid w:val="00415500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CCFFFF"/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27">
    <w:name w:val="xl27"/>
    <w:basedOn w:val="Normale"/>
    <w:uiPriority w:val="99"/>
    <w:rsid w:val="00415500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FF"/>
      <w:spacing w:before="100" w:beforeAutospacing="1" w:after="100" w:afterAutospacing="1"/>
      <w:jc w:val="left"/>
    </w:pPr>
    <w:rPr>
      <w:rFonts w:ascii="Arial Unicode MS" w:hAnsi="Arial Unicode MS" w:cs="Arial Unicode MS"/>
      <w:sz w:val="24"/>
      <w:szCs w:val="24"/>
    </w:rPr>
  </w:style>
  <w:style w:type="paragraph" w:customStyle="1" w:styleId="xl28">
    <w:name w:val="xl28"/>
    <w:basedOn w:val="Normale"/>
    <w:uiPriority w:val="99"/>
    <w:rsid w:val="00415500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CCFFFF"/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29">
    <w:name w:val="xl29"/>
    <w:basedOn w:val="Normale"/>
    <w:uiPriority w:val="99"/>
    <w:rsid w:val="00415500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auto" w:fill="CCFFFF"/>
      <w:spacing w:before="100" w:beforeAutospacing="1" w:after="100" w:afterAutospacing="1"/>
      <w:jc w:val="left"/>
    </w:pPr>
    <w:rPr>
      <w:rFonts w:ascii="Arial" w:hAnsi="Arial" w:cs="Arial"/>
      <w:b/>
      <w:bCs/>
      <w:i/>
      <w:iCs/>
      <w:sz w:val="16"/>
      <w:szCs w:val="16"/>
    </w:rPr>
  </w:style>
  <w:style w:type="paragraph" w:customStyle="1" w:styleId="xl30">
    <w:name w:val="xl30"/>
    <w:basedOn w:val="Normale"/>
    <w:uiPriority w:val="99"/>
    <w:rsid w:val="00415500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CCFFFF"/>
      <w:spacing w:before="100" w:beforeAutospacing="1" w:after="100" w:afterAutospacing="1"/>
      <w:jc w:val="left"/>
    </w:pPr>
    <w:rPr>
      <w:rFonts w:ascii="Arial" w:hAnsi="Arial" w:cs="Arial"/>
      <w:b/>
      <w:bCs/>
      <w:i/>
      <w:iCs/>
      <w:sz w:val="16"/>
      <w:szCs w:val="16"/>
    </w:rPr>
  </w:style>
  <w:style w:type="paragraph" w:customStyle="1" w:styleId="xl31">
    <w:name w:val="xl31"/>
    <w:basedOn w:val="Normale"/>
    <w:uiPriority w:val="99"/>
    <w:rsid w:val="00415500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CCFFFF"/>
      <w:spacing w:before="100" w:beforeAutospacing="1" w:after="100" w:afterAutospacing="1"/>
      <w:jc w:val="left"/>
    </w:pPr>
    <w:rPr>
      <w:rFonts w:ascii="Arial Unicode MS" w:hAnsi="Arial Unicode MS" w:cs="Arial Unicode MS"/>
      <w:sz w:val="24"/>
      <w:szCs w:val="24"/>
    </w:rPr>
  </w:style>
  <w:style w:type="paragraph" w:customStyle="1" w:styleId="xl32">
    <w:name w:val="xl32"/>
    <w:basedOn w:val="Normale"/>
    <w:uiPriority w:val="99"/>
    <w:rsid w:val="00415500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CCFFFF"/>
      <w:spacing w:before="100" w:beforeAutospacing="1" w:after="100" w:afterAutospacing="1"/>
      <w:jc w:val="left"/>
    </w:pPr>
    <w:rPr>
      <w:rFonts w:ascii="Arial Unicode MS" w:hAnsi="Arial Unicode MS" w:cs="Arial Unicode MS"/>
      <w:sz w:val="24"/>
      <w:szCs w:val="24"/>
    </w:rPr>
  </w:style>
  <w:style w:type="paragraph" w:customStyle="1" w:styleId="xl33">
    <w:name w:val="xl33"/>
    <w:basedOn w:val="Normale"/>
    <w:uiPriority w:val="99"/>
    <w:rsid w:val="00415500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auto" w:fill="CCFFFF"/>
      <w:spacing w:before="100" w:beforeAutospacing="1" w:after="100" w:afterAutospacing="1"/>
      <w:jc w:val="left"/>
    </w:pPr>
    <w:rPr>
      <w:rFonts w:ascii="Arial" w:hAnsi="Arial" w:cs="Arial"/>
      <w:b/>
      <w:bCs/>
      <w:i/>
      <w:iCs/>
      <w:sz w:val="16"/>
      <w:szCs w:val="16"/>
    </w:rPr>
  </w:style>
  <w:style w:type="paragraph" w:customStyle="1" w:styleId="xl34">
    <w:name w:val="xl34"/>
    <w:basedOn w:val="Normale"/>
    <w:uiPriority w:val="99"/>
    <w:rsid w:val="00415500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left"/>
      <w:textAlignment w:val="top"/>
    </w:pPr>
    <w:rPr>
      <w:rFonts w:ascii="Arial" w:hAnsi="Arial" w:cs="Arial"/>
      <w:b/>
      <w:bCs/>
      <w:i/>
      <w:iCs/>
      <w:sz w:val="24"/>
      <w:szCs w:val="24"/>
    </w:rPr>
  </w:style>
  <w:style w:type="paragraph" w:customStyle="1" w:styleId="xl35">
    <w:name w:val="xl35"/>
    <w:basedOn w:val="Normale"/>
    <w:uiPriority w:val="99"/>
    <w:rsid w:val="00415500"/>
    <w:pPr>
      <w:pBdr>
        <w:bottom w:val="single" w:sz="8" w:space="0" w:color="auto"/>
      </w:pBdr>
      <w:spacing w:before="100" w:beforeAutospacing="1" w:after="100" w:afterAutospacing="1"/>
      <w:jc w:val="left"/>
    </w:pPr>
    <w:rPr>
      <w:rFonts w:ascii="Arial Unicode MS" w:hAnsi="Arial Unicode MS" w:cs="Arial Unicode MS"/>
      <w:sz w:val="24"/>
      <w:szCs w:val="24"/>
    </w:rPr>
  </w:style>
  <w:style w:type="paragraph" w:customStyle="1" w:styleId="xl36">
    <w:name w:val="xl36"/>
    <w:basedOn w:val="Normale"/>
    <w:uiPriority w:val="99"/>
    <w:rsid w:val="00415500"/>
    <w:pPr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left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e"/>
    <w:uiPriority w:val="99"/>
    <w:rsid w:val="00415500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left"/>
    </w:pPr>
    <w:rPr>
      <w:rFonts w:ascii="Arial" w:hAnsi="Arial" w:cs="Arial"/>
      <w:sz w:val="24"/>
      <w:szCs w:val="24"/>
    </w:rPr>
  </w:style>
  <w:style w:type="paragraph" w:customStyle="1" w:styleId="xl38">
    <w:name w:val="xl38"/>
    <w:basedOn w:val="Normale"/>
    <w:uiPriority w:val="99"/>
    <w:rsid w:val="00415500"/>
    <w:pPr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auto" w:fill="C0C0C0"/>
      <w:spacing w:before="100" w:beforeAutospacing="1" w:after="100" w:afterAutospacing="1"/>
      <w:jc w:val="left"/>
    </w:pPr>
    <w:rPr>
      <w:rFonts w:ascii="Arial" w:hAnsi="Arial" w:cs="Arial"/>
      <w:sz w:val="24"/>
      <w:szCs w:val="24"/>
    </w:rPr>
  </w:style>
  <w:style w:type="paragraph" w:customStyle="1" w:styleId="BodyText21">
    <w:name w:val="Body Text 21"/>
    <w:basedOn w:val="Normale"/>
    <w:uiPriority w:val="99"/>
    <w:rsid w:val="00415500"/>
    <w:rPr>
      <w:rFonts w:ascii="Arial" w:hAnsi="Arial"/>
      <w:sz w:val="20"/>
    </w:rPr>
  </w:style>
  <w:style w:type="paragraph" w:styleId="Soggettocommento">
    <w:name w:val="annotation subject"/>
    <w:basedOn w:val="Testocommento"/>
    <w:next w:val="Testocommento"/>
    <w:link w:val="SoggettocommentoCarattere"/>
    <w:rsid w:val="00415500"/>
    <w:rPr>
      <w:b/>
      <w:bCs/>
      <w:lang w:val="en-GB"/>
    </w:rPr>
  </w:style>
  <w:style w:type="character" w:customStyle="1" w:styleId="TestocommentoCarattere1">
    <w:name w:val="Testo commento Carattere1"/>
    <w:basedOn w:val="Carpredefinitoparagrafo"/>
    <w:link w:val="Testocommento"/>
    <w:uiPriority w:val="99"/>
    <w:rsid w:val="00415500"/>
  </w:style>
  <w:style w:type="character" w:customStyle="1" w:styleId="SoggettocommentoCarattere">
    <w:name w:val="Soggetto commento Carattere"/>
    <w:basedOn w:val="TestocommentoCarattere1"/>
    <w:link w:val="Soggettocommento"/>
    <w:rsid w:val="00415500"/>
    <w:rPr>
      <w:b/>
      <w:bCs/>
      <w:lang w:val="en-GB"/>
    </w:rPr>
  </w:style>
  <w:style w:type="character" w:customStyle="1" w:styleId="AltrotitoloCarattere">
    <w:name w:val="Altro titolo Carattere"/>
    <w:uiPriority w:val="99"/>
    <w:rsid w:val="00415500"/>
    <w:rPr>
      <w:rFonts w:ascii="Arial" w:hAnsi="Arial" w:cs="Times New Roman"/>
      <w:b/>
      <w:sz w:val="28"/>
      <w:lang w:val="en-GB" w:eastAsia="it-IT" w:bidi="ar-SA"/>
    </w:rPr>
  </w:style>
  <w:style w:type="character" w:customStyle="1" w:styleId="Appendice1Carattere">
    <w:name w:val="Appendice 1 Carattere"/>
    <w:uiPriority w:val="99"/>
    <w:rsid w:val="00415500"/>
    <w:rPr>
      <w:rFonts w:ascii="Arial" w:hAnsi="Arial" w:cs="Times New Roman"/>
      <w:b/>
      <w:sz w:val="28"/>
      <w:lang w:val="en-GB" w:eastAsia="it-IT" w:bidi="ar-SA"/>
    </w:rPr>
  </w:style>
  <w:style w:type="character" w:customStyle="1" w:styleId="WW8Num95z0">
    <w:name w:val="WW8Num95z0"/>
    <w:uiPriority w:val="99"/>
    <w:rsid w:val="00415500"/>
    <w:rPr>
      <w:rFonts w:ascii="Symbol" w:hAnsi="Symbol"/>
    </w:rPr>
  </w:style>
  <w:style w:type="paragraph" w:customStyle="1" w:styleId="CarattereCarattere">
    <w:name w:val="Carattere Carattere"/>
    <w:basedOn w:val="Normale"/>
    <w:uiPriority w:val="99"/>
    <w:rsid w:val="00415500"/>
    <w:pPr>
      <w:spacing w:before="120" w:after="60"/>
    </w:pPr>
    <w:rPr>
      <w:rFonts w:ascii="Arial" w:hAnsi="Arial"/>
      <w:color w:val="000000"/>
      <w:sz w:val="20"/>
      <w:lang w:val="en-US" w:eastAsia="en-US"/>
    </w:rPr>
  </w:style>
  <w:style w:type="paragraph" w:styleId="Corpodeltesto3">
    <w:name w:val="Body Text 3"/>
    <w:basedOn w:val="Normale"/>
    <w:link w:val="Corpodeltesto3Carattere"/>
    <w:semiHidden/>
    <w:rsid w:val="00415500"/>
    <w:pPr>
      <w:spacing w:after="120"/>
      <w:jc w:val="left"/>
    </w:pPr>
    <w:rPr>
      <w:rFonts w:ascii="Bookman Old Style" w:hAnsi="Bookman Old Style"/>
      <w:b/>
      <w:i/>
      <w:color w:val="000080"/>
      <w:sz w:val="24"/>
      <w:lang w:eastAsia="en-US"/>
    </w:rPr>
  </w:style>
  <w:style w:type="character" w:customStyle="1" w:styleId="Corpodeltesto3Carattere">
    <w:name w:val="Corpo del testo 3 Carattere"/>
    <w:basedOn w:val="Carpredefinitoparagrafo"/>
    <w:link w:val="Corpodeltesto3"/>
    <w:semiHidden/>
    <w:rsid w:val="00415500"/>
    <w:rPr>
      <w:rFonts w:ascii="Bookman Old Style" w:hAnsi="Bookman Old Style"/>
      <w:b/>
      <w:i/>
      <w:color w:val="000080"/>
      <w:sz w:val="24"/>
      <w:lang w:eastAsia="en-US"/>
    </w:rPr>
  </w:style>
  <w:style w:type="paragraph" w:customStyle="1" w:styleId="FT">
    <w:name w:val="FT"/>
    <w:basedOn w:val="Normale"/>
    <w:next w:val="Normale"/>
    <w:rsid w:val="00415500"/>
    <w:pPr>
      <w:keepNext/>
      <w:keepLines/>
      <w:widowControl w:val="0"/>
      <w:pBdr>
        <w:top w:val="single" w:sz="6" w:space="3" w:color="auto"/>
        <w:bottom w:val="single" w:sz="6" w:space="3" w:color="auto"/>
      </w:pBdr>
      <w:spacing w:before="240" w:after="120"/>
      <w:ind w:left="1440" w:hanging="1440"/>
      <w:jc w:val="left"/>
    </w:pPr>
    <w:rPr>
      <w:rFonts w:ascii="Helvetica" w:hAnsi="Helvetica"/>
      <w:b/>
      <w:sz w:val="18"/>
      <w:lang w:val="en-US" w:eastAsia="en-US"/>
    </w:rPr>
  </w:style>
  <w:style w:type="paragraph" w:customStyle="1" w:styleId="description">
    <w:name w:val="description"/>
    <w:basedOn w:val="Normale"/>
    <w:rsid w:val="00415500"/>
    <w:pPr>
      <w:spacing w:after="240"/>
      <w:ind w:left="1713" w:hanging="187"/>
      <w:jc w:val="left"/>
    </w:pPr>
    <w:rPr>
      <w:sz w:val="24"/>
      <w:lang w:val="en-US" w:eastAsia="en-US"/>
    </w:rPr>
  </w:style>
  <w:style w:type="paragraph" w:customStyle="1" w:styleId="tablehead">
    <w:name w:val="tablehead"/>
    <w:aliases w:val="th"/>
    <w:basedOn w:val="Normale"/>
    <w:next w:val="Normale"/>
    <w:rsid w:val="00415500"/>
    <w:pPr>
      <w:keepNext/>
      <w:spacing w:before="80" w:after="80"/>
      <w:jc w:val="center"/>
    </w:pPr>
    <w:rPr>
      <w:rFonts w:ascii="Arial" w:hAnsi="Arial"/>
      <w:b/>
      <w:sz w:val="16"/>
      <w:lang w:val="en-US" w:eastAsia="en-US"/>
    </w:rPr>
  </w:style>
  <w:style w:type="paragraph" w:customStyle="1" w:styleId="tabletext0">
    <w:name w:val="tabletext"/>
    <w:aliases w:val="tt"/>
    <w:basedOn w:val="Normale"/>
    <w:rsid w:val="00415500"/>
    <w:pPr>
      <w:spacing w:before="40" w:after="40"/>
      <w:jc w:val="left"/>
    </w:pPr>
    <w:rPr>
      <w:rFonts w:ascii="Arial" w:hAnsi="Arial"/>
      <w:sz w:val="16"/>
      <w:lang w:val="en-US" w:eastAsia="en-US"/>
    </w:rPr>
  </w:style>
  <w:style w:type="paragraph" w:customStyle="1" w:styleId="SMUD-BodyText">
    <w:name w:val="SMUD-Body Text"/>
    <w:basedOn w:val="Normale"/>
    <w:rsid w:val="00415500"/>
    <w:pPr>
      <w:spacing w:after="120"/>
      <w:ind w:left="2520"/>
    </w:pPr>
    <w:rPr>
      <w:sz w:val="24"/>
      <w:lang w:val="en-US" w:eastAsia="en-US"/>
    </w:rPr>
  </w:style>
  <w:style w:type="paragraph" w:customStyle="1" w:styleId="registrmodif">
    <w:name w:val="registr modif"/>
    <w:basedOn w:val="Normale"/>
    <w:rsid w:val="00415500"/>
    <w:pPr>
      <w:spacing w:before="120" w:after="120"/>
      <w:jc w:val="center"/>
    </w:pPr>
    <w:rPr>
      <w:rFonts w:ascii="Arial" w:hAnsi="Arial"/>
      <w:sz w:val="24"/>
      <w:lang w:eastAsia="en-US"/>
    </w:rPr>
  </w:style>
  <w:style w:type="paragraph" w:customStyle="1" w:styleId="COMETIT">
    <w:name w:val="COMETIT"/>
    <w:basedOn w:val="Normale"/>
    <w:rsid w:val="00415500"/>
    <w:pPr>
      <w:keepNext/>
      <w:keepLines/>
      <w:spacing w:before="120" w:after="240"/>
    </w:pPr>
    <w:rPr>
      <w:rFonts w:ascii="Arial" w:hAnsi="Arial"/>
      <w:b/>
      <w:caps/>
      <w:sz w:val="28"/>
      <w:lang w:eastAsia="en-US"/>
    </w:rPr>
  </w:style>
  <w:style w:type="paragraph" w:customStyle="1" w:styleId="Titolo1Enel">
    <w:name w:val="Titolo1 Enel"/>
    <w:basedOn w:val="Testodelblocco"/>
    <w:next w:val="Testodelblocco"/>
    <w:rsid w:val="00415500"/>
    <w:pPr>
      <w:keepNext/>
      <w:keepLines/>
      <w:pageBreakBefore/>
      <w:tabs>
        <w:tab w:val="num" w:pos="360"/>
      </w:tabs>
      <w:ind w:left="357" w:right="11" w:hanging="357"/>
    </w:pPr>
    <w:rPr>
      <w:b/>
      <w:i/>
      <w:sz w:val="28"/>
      <w:lang w:val="it-IT" w:eastAsia="en-US"/>
    </w:rPr>
  </w:style>
  <w:style w:type="paragraph" w:customStyle="1" w:styleId="AppendiceEnel">
    <w:name w:val="Appendice Enel"/>
    <w:basedOn w:val="Testodelblocco"/>
    <w:next w:val="Testodelblocco"/>
    <w:rsid w:val="00415500"/>
    <w:pPr>
      <w:numPr>
        <w:numId w:val="17"/>
      </w:numPr>
    </w:pPr>
    <w:rPr>
      <w:b/>
      <w:i/>
      <w:sz w:val="28"/>
      <w:lang w:val="it-IT" w:eastAsia="en-US"/>
    </w:rPr>
  </w:style>
  <w:style w:type="paragraph" w:customStyle="1" w:styleId="Titolo2Enel">
    <w:name w:val="Titolo2 Enel"/>
    <w:basedOn w:val="Testodelblocco"/>
    <w:next w:val="TestoEnel"/>
    <w:rsid w:val="00415500"/>
    <w:pPr>
      <w:keepNext/>
      <w:keepLines/>
      <w:tabs>
        <w:tab w:val="num" w:pos="792"/>
      </w:tabs>
      <w:spacing w:before="480"/>
      <w:ind w:left="792" w:right="11" w:hanging="432"/>
    </w:pPr>
    <w:rPr>
      <w:b/>
      <w:i/>
      <w:sz w:val="28"/>
      <w:lang w:val="it-IT" w:eastAsia="en-US"/>
    </w:rPr>
  </w:style>
  <w:style w:type="paragraph" w:customStyle="1" w:styleId="TestoEnel">
    <w:name w:val="Testo Enel"/>
    <w:basedOn w:val="Testodelblocco"/>
    <w:rsid w:val="00415500"/>
    <w:pPr>
      <w:ind w:left="0"/>
    </w:pPr>
    <w:rPr>
      <w:lang w:val="it-IT" w:eastAsia="en-US"/>
    </w:rPr>
  </w:style>
  <w:style w:type="paragraph" w:customStyle="1" w:styleId="Titolo3Enel">
    <w:name w:val="Titolo3 Enel"/>
    <w:basedOn w:val="Testodelblocco"/>
    <w:next w:val="TestoEnel"/>
    <w:rsid w:val="00415500"/>
    <w:pPr>
      <w:keepNext/>
      <w:keepLines/>
      <w:tabs>
        <w:tab w:val="num" w:pos="426"/>
      </w:tabs>
      <w:spacing w:before="240"/>
      <w:ind w:left="426" w:right="11" w:hanging="426"/>
    </w:pPr>
    <w:rPr>
      <w:b/>
      <w:lang w:val="it-IT" w:eastAsia="en-US"/>
    </w:rPr>
  </w:style>
  <w:style w:type="paragraph" w:styleId="Titolo">
    <w:name w:val="Title"/>
    <w:basedOn w:val="Normale"/>
    <w:link w:val="TitoloCarattere"/>
    <w:qFormat/>
    <w:rsid w:val="00415500"/>
    <w:pPr>
      <w:jc w:val="center"/>
    </w:pPr>
    <w:rPr>
      <w:b/>
      <w:sz w:val="24"/>
      <w:lang w:val="en-US" w:eastAsia="en-US"/>
    </w:rPr>
  </w:style>
  <w:style w:type="character" w:customStyle="1" w:styleId="TitoloCarattere">
    <w:name w:val="Titolo Carattere"/>
    <w:basedOn w:val="Carpredefinitoparagrafo"/>
    <w:link w:val="Titolo"/>
    <w:rsid w:val="00415500"/>
    <w:rPr>
      <w:b/>
      <w:sz w:val="24"/>
      <w:lang w:val="en-US" w:eastAsia="en-US"/>
    </w:rPr>
  </w:style>
  <w:style w:type="paragraph" w:customStyle="1" w:styleId="BulletENEL">
    <w:name w:val="Bullet ENEL"/>
    <w:basedOn w:val="TestoEnel"/>
    <w:rsid w:val="00415500"/>
    <w:pPr>
      <w:numPr>
        <w:numId w:val="20"/>
      </w:numPr>
      <w:ind w:right="11"/>
    </w:pPr>
    <w:rPr>
      <w:snapToGrid w:val="0"/>
    </w:rPr>
  </w:style>
  <w:style w:type="paragraph" w:customStyle="1" w:styleId="Bulletprimolivelloproposta">
    <w:name w:val="Bullet primo livello proposta"/>
    <w:basedOn w:val="Rientrocorpodeltesto"/>
    <w:rsid w:val="00415500"/>
    <w:pPr>
      <w:numPr>
        <w:numId w:val="19"/>
      </w:numPr>
      <w:tabs>
        <w:tab w:val="clear" w:pos="360"/>
      </w:tabs>
      <w:ind w:left="567" w:firstLine="0"/>
    </w:pPr>
  </w:style>
  <w:style w:type="paragraph" w:customStyle="1" w:styleId="Bulletsecondolivelloproposta">
    <w:name w:val="Bullet secondo livello proposta"/>
    <w:basedOn w:val="Testodelblocco"/>
    <w:rsid w:val="00415500"/>
    <w:pPr>
      <w:numPr>
        <w:numId w:val="18"/>
      </w:numPr>
      <w:spacing w:line="240" w:lineRule="auto"/>
      <w:ind w:right="0"/>
    </w:pPr>
    <w:rPr>
      <w:lang w:val="it-IT" w:eastAsia="en-US"/>
    </w:rPr>
  </w:style>
  <w:style w:type="paragraph" w:customStyle="1" w:styleId="BulletProgramHandBook">
    <w:name w:val="Bullet Program HandBook"/>
    <w:basedOn w:val="BlockTextEnel"/>
    <w:rsid w:val="00415500"/>
    <w:pPr>
      <w:tabs>
        <w:tab w:val="num" w:pos="360"/>
      </w:tabs>
      <w:ind w:left="360" w:right="11" w:hanging="360"/>
    </w:pPr>
    <w:rPr>
      <w:snapToGrid w:val="0"/>
    </w:rPr>
  </w:style>
  <w:style w:type="paragraph" w:customStyle="1" w:styleId="BlockTextEnel">
    <w:name w:val="Block Text Enel"/>
    <w:basedOn w:val="Testodelblocco"/>
    <w:rsid w:val="00415500"/>
    <w:pPr>
      <w:ind w:left="0"/>
    </w:pPr>
    <w:rPr>
      <w:lang w:val="it-IT" w:eastAsia="en-US"/>
    </w:rPr>
  </w:style>
  <w:style w:type="paragraph" w:customStyle="1" w:styleId="TableHeading">
    <w:name w:val="Table Heading"/>
    <w:basedOn w:val="TableText1"/>
    <w:rsid w:val="00415500"/>
  </w:style>
  <w:style w:type="paragraph" w:customStyle="1" w:styleId="TableText1">
    <w:name w:val="Table Text"/>
    <w:basedOn w:val="Normale"/>
    <w:rsid w:val="00415500"/>
    <w:pPr>
      <w:keepLines/>
      <w:jc w:val="left"/>
    </w:pPr>
    <w:rPr>
      <w:rFonts w:ascii="Book Antiqua" w:hAnsi="Book Antiqua"/>
      <w:sz w:val="16"/>
      <w:lang w:val="en-CA" w:eastAsia="en-US"/>
    </w:rPr>
  </w:style>
  <w:style w:type="character" w:customStyle="1" w:styleId="HighlightedVariable">
    <w:name w:val="Highlighted Variable"/>
    <w:rsid w:val="00415500"/>
    <w:rPr>
      <w:color w:val="0000FF"/>
    </w:rPr>
  </w:style>
  <w:style w:type="paragraph" w:customStyle="1" w:styleId="BulletIndent">
    <w:name w:val="Bullet Indent"/>
    <w:basedOn w:val="Rientrocorpodeltesto"/>
    <w:next w:val="Rientrocorpodeltesto"/>
    <w:rsid w:val="00415500"/>
    <w:pPr>
      <w:numPr>
        <w:ilvl w:val="3"/>
        <w:numId w:val="22"/>
      </w:numPr>
      <w:tabs>
        <w:tab w:val="clear" w:pos="5715"/>
      </w:tabs>
      <w:ind w:left="567" w:firstLine="0"/>
    </w:pPr>
  </w:style>
  <w:style w:type="paragraph" w:customStyle="1" w:styleId="Heading2Allegati">
    <w:name w:val="Heading 2 Allegati"/>
    <w:basedOn w:val="Titolo2"/>
    <w:rsid w:val="00415500"/>
    <w:pPr>
      <w:numPr>
        <w:ilvl w:val="0"/>
        <w:numId w:val="0"/>
      </w:numPr>
      <w:tabs>
        <w:tab w:val="num" w:pos="1800"/>
      </w:tabs>
      <w:ind w:left="432" w:hanging="432"/>
    </w:pPr>
    <w:rPr>
      <w:rFonts w:ascii="Bookman Old Style" w:hAnsi="Bookman Old Style" w:cs="Arial"/>
      <w:bCs/>
      <w:iCs/>
      <w:color w:val="002060"/>
      <w:sz w:val="32"/>
      <w:szCs w:val="28"/>
      <w:lang w:val="en-US"/>
    </w:rPr>
  </w:style>
  <w:style w:type="paragraph" w:customStyle="1" w:styleId="Heading1Allegati">
    <w:name w:val="Heading 1 Allegati"/>
    <w:basedOn w:val="Titolo1"/>
    <w:rsid w:val="00415500"/>
    <w:pPr>
      <w:pageBreakBefore w:val="0"/>
      <w:numPr>
        <w:numId w:val="21"/>
      </w:numPr>
      <w:tabs>
        <w:tab w:val="left" w:pos="2835"/>
      </w:tabs>
      <w:spacing w:before="120" w:after="480"/>
    </w:pPr>
    <w:rPr>
      <w:rFonts w:ascii="Bookman Old Style" w:hAnsi="Bookman Old Style" w:cs="Arial"/>
      <w:bCs/>
      <w:caps/>
      <w:color w:val="002060"/>
      <w:kern w:val="32"/>
      <w:szCs w:val="32"/>
      <w:lang w:val="en-US"/>
    </w:rPr>
  </w:style>
  <w:style w:type="paragraph" w:customStyle="1" w:styleId="Heading3Allegati">
    <w:name w:val="Heading 3 Allegati"/>
    <w:basedOn w:val="Titolo3"/>
    <w:rsid w:val="00415500"/>
    <w:pPr>
      <w:keepLines w:val="0"/>
      <w:numPr>
        <w:numId w:val="21"/>
      </w:numPr>
      <w:tabs>
        <w:tab w:val="clear" w:pos="1134"/>
      </w:tabs>
    </w:pPr>
    <w:rPr>
      <w:rFonts w:ascii="Bookman Old Style" w:hAnsi="Bookman Old Style" w:cs="Arial"/>
      <w:bCs/>
      <w:sz w:val="28"/>
      <w:szCs w:val="26"/>
      <w:lang w:eastAsia="en-US"/>
    </w:rPr>
  </w:style>
  <w:style w:type="paragraph" w:customStyle="1" w:styleId="Heading4Allegati">
    <w:name w:val="Heading 4 Allegati"/>
    <w:basedOn w:val="Titolo4"/>
    <w:rsid w:val="00415500"/>
    <w:pPr>
      <w:numPr>
        <w:ilvl w:val="0"/>
        <w:numId w:val="0"/>
      </w:numPr>
      <w:tabs>
        <w:tab w:val="clear" w:pos="1276"/>
        <w:tab w:val="left" w:pos="1134"/>
        <w:tab w:val="num" w:pos="1800"/>
      </w:tabs>
      <w:spacing w:before="120" w:after="360"/>
      <w:ind w:left="432" w:hanging="432"/>
    </w:pPr>
    <w:rPr>
      <w:b w:val="0"/>
      <w:bCs/>
      <w:color w:val="002060"/>
      <w:szCs w:val="24"/>
      <w:lang w:val="en-US" w:eastAsia="en-US"/>
    </w:rPr>
  </w:style>
  <w:style w:type="paragraph" w:customStyle="1" w:styleId="Heading5Allegati">
    <w:name w:val="Heading 5 Allegati"/>
    <w:basedOn w:val="Titolo5"/>
    <w:rsid w:val="00415500"/>
    <w:pPr>
      <w:keepLines w:val="0"/>
      <w:numPr>
        <w:numId w:val="21"/>
      </w:numPr>
      <w:spacing w:before="120"/>
    </w:pPr>
    <w:rPr>
      <w:rFonts w:ascii="Bookman Old Style" w:hAnsi="Bookman Old Style"/>
      <w:i/>
      <w:sz w:val="24"/>
      <w:szCs w:val="24"/>
      <w:lang w:eastAsia="en-US"/>
    </w:rPr>
  </w:style>
  <w:style w:type="paragraph" w:customStyle="1" w:styleId="TableTextBold">
    <w:name w:val="TableTextBold"/>
    <w:basedOn w:val="Normale"/>
    <w:rsid w:val="00415500"/>
    <w:pPr>
      <w:keepLines/>
      <w:widowControl w:val="0"/>
      <w:jc w:val="left"/>
    </w:pPr>
    <w:rPr>
      <w:rFonts w:ascii="Arial" w:hAnsi="Arial"/>
      <w:b/>
      <w:sz w:val="16"/>
      <w:lang w:val="en-US" w:eastAsia="en-US"/>
    </w:rPr>
  </w:style>
  <w:style w:type="paragraph" w:customStyle="1" w:styleId="TableL1">
    <w:name w:val="TableL1"/>
    <w:basedOn w:val="TableText"/>
    <w:rsid w:val="00415500"/>
    <w:pPr>
      <w:keepLines/>
      <w:numPr>
        <w:numId w:val="23"/>
      </w:numPr>
      <w:tabs>
        <w:tab w:val="left" w:pos="158"/>
      </w:tabs>
      <w:ind w:left="159"/>
    </w:pPr>
    <w:rPr>
      <w:rFonts w:ascii="Arial" w:hAnsi="Arial"/>
      <w:sz w:val="16"/>
    </w:rPr>
  </w:style>
  <w:style w:type="paragraph" w:customStyle="1" w:styleId="TableHeadReverse">
    <w:name w:val="TableHeadReverse"/>
    <w:basedOn w:val="Normale"/>
    <w:rsid w:val="00415500"/>
    <w:pPr>
      <w:keepNext/>
      <w:spacing w:before="60" w:after="60"/>
      <w:jc w:val="left"/>
    </w:pPr>
    <w:rPr>
      <w:rFonts w:ascii="Arial" w:hAnsi="Arial"/>
      <w:b/>
      <w:color w:val="FFFFFF"/>
      <w:sz w:val="16"/>
      <w:lang w:val="en-US" w:eastAsia="en-US"/>
    </w:rPr>
  </w:style>
  <w:style w:type="paragraph" w:customStyle="1" w:styleId="B">
    <w:name w:val="B"/>
    <w:basedOn w:val="Normale"/>
    <w:rsid w:val="00415500"/>
    <w:pPr>
      <w:spacing w:before="240" w:line="260" w:lineRule="exact"/>
      <w:ind w:left="2160"/>
      <w:jc w:val="left"/>
    </w:pPr>
    <w:rPr>
      <w:rFonts w:ascii="Century Old Style" w:hAnsi="Century Old Style"/>
      <w:sz w:val="19"/>
      <w:lang w:val="en-US" w:eastAsia="en-US"/>
    </w:rPr>
  </w:style>
  <w:style w:type="paragraph" w:customStyle="1" w:styleId="Subphase">
    <w:name w:val="Subphase"/>
    <w:basedOn w:val="Normale"/>
    <w:rsid w:val="00415500"/>
    <w:pPr>
      <w:widowControl w:val="0"/>
      <w:jc w:val="left"/>
    </w:pPr>
    <w:rPr>
      <w:rFonts w:ascii="Arial" w:hAnsi="Arial"/>
      <w:b/>
      <w:sz w:val="18"/>
      <w:lang w:val="en-US" w:eastAsia="en-US"/>
    </w:rPr>
  </w:style>
  <w:style w:type="paragraph" w:customStyle="1" w:styleId="Task">
    <w:name w:val="Task"/>
    <w:basedOn w:val="Subphase"/>
    <w:rsid w:val="00415500"/>
  </w:style>
  <w:style w:type="paragraph" w:customStyle="1" w:styleId="TblHead">
    <w:name w:val="TblHead"/>
    <w:basedOn w:val="Normale"/>
    <w:rsid w:val="00415500"/>
    <w:pPr>
      <w:jc w:val="left"/>
    </w:pPr>
    <w:rPr>
      <w:rFonts w:ascii="Arial" w:hAnsi="Arial"/>
      <w:b/>
      <w:sz w:val="18"/>
      <w:lang w:val="en-US" w:eastAsia="en-US"/>
    </w:rPr>
  </w:style>
  <w:style w:type="paragraph" w:customStyle="1" w:styleId="TableMike1">
    <w:name w:val="TableMike1"/>
    <w:rsid w:val="00415500"/>
    <w:pPr>
      <w:autoSpaceDE w:val="0"/>
      <w:autoSpaceDN w:val="0"/>
      <w:adjustRightInd w:val="0"/>
    </w:pPr>
    <w:rPr>
      <w:rFonts w:ascii="Arial" w:hAnsi="Arial" w:cs="Arial"/>
      <w:color w:val="000080"/>
      <w:sz w:val="16"/>
      <w:szCs w:val="16"/>
      <w:lang w:val="en-US" w:eastAsia="en-US"/>
    </w:rPr>
  </w:style>
  <w:style w:type="paragraph" w:customStyle="1" w:styleId="Highlight">
    <w:name w:val="Highlight"/>
    <w:basedOn w:val="Rientrocorpodeltesto"/>
    <w:rsid w:val="00415500"/>
  </w:style>
  <w:style w:type="paragraph" w:customStyle="1" w:styleId="NormalBulletsecondolivello">
    <w:name w:val="Normal Bullet secondo livello"/>
    <w:basedOn w:val="NormalBullet"/>
    <w:rsid w:val="00415500"/>
    <w:pPr>
      <w:numPr>
        <w:numId w:val="24"/>
      </w:numPr>
      <w:tabs>
        <w:tab w:val="clear" w:pos="3195"/>
      </w:tabs>
      <w:spacing w:before="0" w:after="120"/>
      <w:ind w:left="3600" w:hanging="360"/>
    </w:pPr>
    <w:rPr>
      <w:rFonts w:ascii="Bookman Old Style" w:hAnsi="Bookman Old Style" w:cs="Arial"/>
      <w:sz w:val="24"/>
      <w:szCs w:val="24"/>
      <w:lang w:val="it-IT"/>
    </w:rPr>
  </w:style>
  <w:style w:type="paragraph" w:customStyle="1" w:styleId="Bullet20">
    <w:name w:val="Bullet 2"/>
    <w:basedOn w:val="Normale"/>
    <w:autoRedefine/>
    <w:rsid w:val="00415500"/>
    <w:pPr>
      <w:tabs>
        <w:tab w:val="num" w:pos="1134"/>
      </w:tabs>
      <w:spacing w:after="120"/>
    </w:pPr>
    <w:rPr>
      <w:sz w:val="20"/>
      <w:lang w:eastAsia="en-US"/>
    </w:rPr>
  </w:style>
  <w:style w:type="paragraph" w:customStyle="1" w:styleId="TestoEnelIndent">
    <w:name w:val="Testo Enel Indent"/>
    <w:basedOn w:val="TestoEnel"/>
    <w:rsid w:val="00415500"/>
    <w:pPr>
      <w:numPr>
        <w:numId w:val="25"/>
      </w:numPr>
      <w:ind w:right="14"/>
    </w:pPr>
  </w:style>
  <w:style w:type="paragraph" w:styleId="Nessunaspaziatura">
    <w:name w:val="No Spacing"/>
    <w:uiPriority w:val="1"/>
    <w:qFormat/>
    <w:rsid w:val="00415500"/>
    <w:rPr>
      <w:lang w:eastAsia="en-US"/>
    </w:rPr>
  </w:style>
  <w:style w:type="character" w:customStyle="1" w:styleId="apple-converted-space">
    <w:name w:val="apple-converted-space"/>
    <w:rsid w:val="00415500"/>
  </w:style>
  <w:style w:type="paragraph" w:customStyle="1" w:styleId="Head3">
    <w:name w:val="Head3"/>
    <w:basedOn w:val="Titolo3"/>
    <w:link w:val="Head3Char"/>
    <w:qFormat/>
    <w:rsid w:val="00415500"/>
    <w:pPr>
      <w:numPr>
        <w:ilvl w:val="0"/>
        <w:numId w:val="0"/>
      </w:numPr>
      <w:ind w:left="1134"/>
    </w:pPr>
    <w:rPr>
      <w:color w:val="002060"/>
      <w:lang w:val="en-US"/>
    </w:rPr>
  </w:style>
  <w:style w:type="paragraph" w:customStyle="1" w:styleId="Procedure">
    <w:name w:val="Procedure"/>
    <w:basedOn w:val="Normale"/>
    <w:rsid w:val="00415500"/>
    <w:pPr>
      <w:spacing w:after="120"/>
      <w:jc w:val="left"/>
    </w:pPr>
    <w:rPr>
      <w:szCs w:val="24"/>
      <w:lang w:val="en-US" w:eastAsia="en-US"/>
    </w:rPr>
  </w:style>
  <w:style w:type="character" w:customStyle="1" w:styleId="Head3Char">
    <w:name w:val="Head3 Char"/>
    <w:link w:val="Head3"/>
    <w:rsid w:val="00415500"/>
    <w:rPr>
      <w:rFonts w:ascii="Arial" w:hAnsi="Arial"/>
      <w:b/>
      <w:color w:val="002060"/>
      <w:sz w:val="24"/>
      <w:lang w:val="en-US"/>
    </w:rPr>
  </w:style>
  <w:style w:type="table" w:styleId="Elencomedio2-Colore1">
    <w:name w:val="Medium List 2 Accent 1"/>
    <w:basedOn w:val="Tabellanormale"/>
    <w:uiPriority w:val="66"/>
    <w:rsid w:val="00415500"/>
    <w:rPr>
      <w:rFonts w:ascii="Cambria" w:eastAsia="MS Gothic" w:hAnsi="Cambria"/>
      <w:color w:val="000000"/>
      <w:sz w:val="22"/>
      <w:szCs w:val="22"/>
      <w:lang w:val="en-US" w:eastAsia="ja-JP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Elencochiaro-Colore3">
    <w:name w:val="Light List Accent 3"/>
    <w:basedOn w:val="Tabellanormale"/>
    <w:uiPriority w:val="61"/>
    <w:rsid w:val="00415500"/>
    <w:rPr>
      <w:rFonts w:ascii="Calibri" w:eastAsia="MS Mincho" w:hAnsi="Calibri" w:cs="Arial"/>
      <w:sz w:val="22"/>
      <w:szCs w:val="22"/>
      <w:lang w:val="en-US" w:eastAsia="ja-JP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Elencochiaro-Colore11">
    <w:name w:val="Elenco chiaro - Colore 11"/>
    <w:basedOn w:val="Tabellanormale"/>
    <w:uiPriority w:val="61"/>
    <w:rsid w:val="00415500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Sfondomedio1-Colore11">
    <w:name w:val="Sfondo medio 1 - Colore 11"/>
    <w:basedOn w:val="Tabellanormale"/>
    <w:uiPriority w:val="63"/>
    <w:rsid w:val="00415500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rigliamedia2-Colore1">
    <w:name w:val="Medium Grid 2 Accent 1"/>
    <w:basedOn w:val="Tabellanormale"/>
    <w:uiPriority w:val="68"/>
    <w:rsid w:val="00415500"/>
    <w:rPr>
      <w:rFonts w:ascii="Cambria" w:hAnsi="Cambria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paragraph" w:styleId="Revisione">
    <w:name w:val="Revision"/>
    <w:hidden/>
    <w:uiPriority w:val="99"/>
    <w:semiHidden/>
    <w:rsid w:val="00415500"/>
    <w:rPr>
      <w:sz w:val="22"/>
      <w:lang w:val="en-GB"/>
    </w:rPr>
  </w:style>
  <w:style w:type="table" w:styleId="Grigliamedia2-Colore3">
    <w:name w:val="Medium Grid 2 Accent 3"/>
    <w:basedOn w:val="Tabellanormale"/>
    <w:uiPriority w:val="68"/>
    <w:rsid w:val="00415500"/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numbering" w:customStyle="1" w:styleId="NoList1">
    <w:name w:val="No List1"/>
    <w:next w:val="Nessunelenco"/>
    <w:uiPriority w:val="99"/>
    <w:semiHidden/>
    <w:unhideWhenUsed/>
    <w:rsid w:val="00415500"/>
  </w:style>
  <w:style w:type="paragraph" w:customStyle="1" w:styleId="1stlevelbullet">
    <w:name w:val="1st level bullet"/>
    <w:basedOn w:val="Normale"/>
    <w:rsid w:val="00415500"/>
    <w:pPr>
      <w:tabs>
        <w:tab w:val="num" w:pos="360"/>
      </w:tabs>
      <w:ind w:left="360" w:hanging="360"/>
    </w:pPr>
    <w:rPr>
      <w:lang w:eastAsia="en-US"/>
    </w:rPr>
  </w:style>
  <w:style w:type="paragraph" w:customStyle="1" w:styleId="2ndlevelbullet">
    <w:name w:val="2nd level bullet"/>
    <w:basedOn w:val="1stlevelbullet"/>
    <w:rsid w:val="00415500"/>
    <w:pPr>
      <w:tabs>
        <w:tab w:val="left" w:pos="851"/>
      </w:tabs>
      <w:ind w:left="851" w:hanging="284"/>
    </w:pPr>
  </w:style>
  <w:style w:type="paragraph" w:customStyle="1" w:styleId="indentnumbering">
    <w:name w:val="indent numbering"/>
    <w:basedOn w:val="Normale"/>
    <w:rsid w:val="00415500"/>
    <w:pPr>
      <w:tabs>
        <w:tab w:val="num" w:pos="360"/>
      </w:tabs>
      <w:ind w:left="360" w:hanging="360"/>
    </w:pPr>
    <w:rPr>
      <w:lang w:eastAsia="en-US"/>
    </w:rPr>
  </w:style>
  <w:style w:type="paragraph" w:customStyle="1" w:styleId="allegati">
    <w:name w:val="allegati"/>
    <w:basedOn w:val="Normale"/>
    <w:rsid w:val="00415500"/>
    <w:rPr>
      <w:rFonts w:ascii="Arial" w:hAnsi="Arial"/>
      <w:sz w:val="16"/>
      <w:lang w:eastAsia="en-US"/>
    </w:rPr>
  </w:style>
  <w:style w:type="paragraph" w:customStyle="1" w:styleId="AAHeadingwocontents">
    <w:name w:val="AA Heading wo contents"/>
    <w:basedOn w:val="Normale"/>
    <w:rsid w:val="00415500"/>
    <w:pPr>
      <w:spacing w:line="280" w:lineRule="atLeast"/>
      <w:jc w:val="left"/>
    </w:pPr>
    <w:rPr>
      <w:b/>
      <w:lang w:eastAsia="en-US"/>
    </w:rPr>
  </w:style>
  <w:style w:type="paragraph" w:customStyle="1" w:styleId="AA2ndlevelbullet">
    <w:name w:val="AA 2nd level bullet"/>
    <w:basedOn w:val="Normale"/>
    <w:rsid w:val="00415500"/>
    <w:pPr>
      <w:tabs>
        <w:tab w:val="num" w:pos="283"/>
        <w:tab w:val="left" w:pos="851"/>
      </w:tabs>
      <w:ind w:left="283" w:hanging="283"/>
      <w:jc w:val="left"/>
    </w:pPr>
    <w:rPr>
      <w:sz w:val="24"/>
      <w:lang w:eastAsia="en-US"/>
    </w:rPr>
  </w:style>
  <w:style w:type="paragraph" w:customStyle="1" w:styleId="Indent3">
    <w:name w:val="Indent 3"/>
    <w:basedOn w:val="Normale"/>
    <w:rsid w:val="00415500"/>
    <w:pPr>
      <w:overflowPunct w:val="0"/>
      <w:autoSpaceDE w:val="0"/>
      <w:autoSpaceDN w:val="0"/>
      <w:adjustRightInd w:val="0"/>
      <w:spacing w:line="280" w:lineRule="atLeast"/>
      <w:ind w:left="440" w:hanging="440"/>
      <w:textAlignment w:val="baseline"/>
    </w:pPr>
    <w:rPr>
      <w:rFonts w:ascii="Times" w:hAnsi="Times"/>
      <w:sz w:val="24"/>
      <w:lang w:val="en-US" w:eastAsia="en-US"/>
    </w:rPr>
  </w:style>
  <w:style w:type="paragraph" w:customStyle="1" w:styleId="AA1stlevelbullet">
    <w:name w:val="AA 1st level bullet"/>
    <w:basedOn w:val="Normale"/>
    <w:rsid w:val="00415500"/>
    <w:pPr>
      <w:tabs>
        <w:tab w:val="num" w:pos="283"/>
      </w:tabs>
      <w:spacing w:line="280" w:lineRule="atLeast"/>
      <w:ind w:left="283" w:hanging="283"/>
      <w:jc w:val="left"/>
    </w:pPr>
    <w:rPr>
      <w:lang w:eastAsia="en-US"/>
    </w:rPr>
  </w:style>
  <w:style w:type="character" w:customStyle="1" w:styleId="RientronormaleCarattere">
    <w:name w:val="Rientro normale Carattere"/>
    <w:aliases w:val="Normal 1 Carattere,Normale definitivo Carattere"/>
    <w:link w:val="Rientronormale"/>
    <w:rsid w:val="00415500"/>
    <w:rPr>
      <w:sz w:val="22"/>
    </w:rPr>
  </w:style>
  <w:style w:type="character" w:styleId="Enfasigrassetto">
    <w:name w:val="Strong"/>
    <w:uiPriority w:val="22"/>
    <w:qFormat/>
    <w:rsid w:val="00415500"/>
    <w:rPr>
      <w:b/>
      <w:bCs/>
    </w:rPr>
  </w:style>
  <w:style w:type="paragraph" w:styleId="Titolosommario">
    <w:name w:val="TOC Heading"/>
    <w:basedOn w:val="Titolo1"/>
    <w:next w:val="Normale"/>
    <w:uiPriority w:val="39"/>
    <w:unhideWhenUsed/>
    <w:qFormat/>
    <w:rsid w:val="00415500"/>
    <w:pPr>
      <w:pageBreakBefore w:val="0"/>
      <w:numPr>
        <w:numId w:val="0"/>
      </w:numPr>
      <w:tabs>
        <w:tab w:val="clear" w:pos="568"/>
        <w:tab w:val="num" w:pos="360"/>
        <w:tab w:val="num" w:pos="928"/>
      </w:tabs>
      <w:spacing w:before="480" w:after="0" w:line="276" w:lineRule="auto"/>
      <w:ind w:left="928" w:hanging="360"/>
      <w:jc w:val="left"/>
      <w:outlineLvl w:val="9"/>
    </w:pPr>
    <w:rPr>
      <w:rFonts w:ascii="Cambria" w:eastAsia="MS Gothic" w:hAnsi="Cambria"/>
      <w:bCs/>
      <w:color w:val="365F91"/>
      <w:szCs w:val="28"/>
      <w:lang w:val="en-US" w:eastAsia="ja-JP"/>
    </w:rPr>
  </w:style>
  <w:style w:type="paragraph" w:customStyle="1" w:styleId="NormalTableField">
    <w:name w:val="Normal Table Field"/>
    <w:basedOn w:val="Normale"/>
    <w:rsid w:val="00415500"/>
    <w:pPr>
      <w:spacing w:before="120"/>
    </w:pPr>
    <w:rPr>
      <w:rFonts w:ascii="Arial" w:hAnsi="Arial" w:cs="Arial"/>
      <w:sz w:val="16"/>
      <w:szCs w:val="24"/>
      <w:lang w:eastAsia="en-US"/>
    </w:rPr>
  </w:style>
  <w:style w:type="paragraph" w:styleId="Testonotadichiusura">
    <w:name w:val="endnote text"/>
    <w:basedOn w:val="Normale"/>
    <w:link w:val="TestonotadichiusuraCarattere"/>
    <w:rsid w:val="00415500"/>
    <w:rPr>
      <w:sz w:val="20"/>
      <w:lang w:eastAsia="en-US"/>
    </w:rPr>
  </w:style>
  <w:style w:type="character" w:customStyle="1" w:styleId="TestonotadichiusuraCarattere">
    <w:name w:val="Testo nota di chiusura Carattere"/>
    <w:basedOn w:val="Carpredefinitoparagrafo"/>
    <w:link w:val="Testonotadichiusura"/>
    <w:rsid w:val="00415500"/>
    <w:rPr>
      <w:lang w:eastAsia="en-US"/>
    </w:rPr>
  </w:style>
  <w:style w:type="character" w:styleId="Rimandonotadichiusura">
    <w:name w:val="endnote reference"/>
    <w:rsid w:val="00415500"/>
    <w:rPr>
      <w:vertAlign w:val="superscript"/>
    </w:rPr>
  </w:style>
  <w:style w:type="paragraph" w:customStyle="1" w:styleId="Bodycopybold">
    <w:name w:val="Body copy bold"/>
    <w:autoRedefine/>
    <w:rsid w:val="00415500"/>
    <w:pPr>
      <w:spacing w:after="120" w:line="240" w:lineRule="exact"/>
    </w:pPr>
    <w:rPr>
      <w:rFonts w:ascii="Arial" w:eastAsia="Times" w:hAnsi="Arial"/>
      <w:b/>
      <w:color w:val="002060"/>
      <w:lang w:val="en-GB" w:eastAsia="en-US"/>
    </w:rPr>
  </w:style>
  <w:style w:type="paragraph" w:customStyle="1" w:styleId="DocumentControlInformation">
    <w:name w:val="Document Control Information"/>
    <w:autoRedefine/>
    <w:rsid w:val="00415500"/>
    <w:pPr>
      <w:pageBreakBefore/>
      <w:spacing w:after="240"/>
    </w:pPr>
    <w:rPr>
      <w:rFonts w:ascii="Arial" w:hAnsi="Arial" w:cs="Arial"/>
      <w:b/>
      <w:color w:val="002776"/>
      <w:sz w:val="24"/>
      <w:szCs w:val="24"/>
      <w:lang w:val="en-US" w:eastAsia="en-US"/>
    </w:rPr>
  </w:style>
  <w:style w:type="paragraph" w:customStyle="1" w:styleId="Tabletext2">
    <w:name w:val="Tabletext"/>
    <w:basedOn w:val="Normale"/>
    <w:autoRedefine/>
    <w:qFormat/>
    <w:rsid w:val="00415500"/>
    <w:pPr>
      <w:spacing w:before="40" w:after="40"/>
      <w:jc w:val="center"/>
    </w:pPr>
    <w:rPr>
      <w:rFonts w:ascii="Arial" w:hAnsi="Arial"/>
      <w:sz w:val="18"/>
      <w:lang w:val="en-US" w:eastAsia="en-US"/>
    </w:rPr>
  </w:style>
  <w:style w:type="paragraph" w:customStyle="1" w:styleId="Tablehead1">
    <w:name w:val="Tablehead1"/>
    <w:basedOn w:val="Normale"/>
    <w:qFormat/>
    <w:rsid w:val="00415500"/>
    <w:pPr>
      <w:keepNext/>
      <w:spacing w:before="60" w:after="60"/>
      <w:jc w:val="center"/>
    </w:pPr>
    <w:rPr>
      <w:rFonts w:ascii="Arial Bold" w:hAnsi="Arial Bold"/>
      <w:b/>
      <w:bCs/>
      <w:color w:val="FFFFFF"/>
      <w:sz w:val="18"/>
      <w:lang w:val="en-US" w:eastAsia="en-US"/>
    </w:rPr>
  </w:style>
  <w:style w:type="paragraph" w:customStyle="1" w:styleId="DocumentInformation">
    <w:name w:val="Document Information"/>
    <w:link w:val="DocumentInformationChar"/>
    <w:autoRedefine/>
    <w:rsid w:val="00415500"/>
    <w:pPr>
      <w:spacing w:before="240" w:after="180"/>
    </w:pPr>
    <w:rPr>
      <w:rFonts w:ascii="Arial" w:hAnsi="Arial" w:cs="Arial"/>
      <w:b/>
      <w:color w:val="002776"/>
      <w:sz w:val="24"/>
      <w:szCs w:val="24"/>
      <w:lang w:val="en-US" w:eastAsia="en-US"/>
    </w:rPr>
  </w:style>
  <w:style w:type="character" w:customStyle="1" w:styleId="DocumentInformationChar">
    <w:name w:val="Document Information Char"/>
    <w:link w:val="DocumentInformation"/>
    <w:rsid w:val="00415500"/>
    <w:rPr>
      <w:rFonts w:ascii="Arial" w:hAnsi="Arial" w:cs="Arial"/>
      <w:b/>
      <w:color w:val="002776"/>
      <w:sz w:val="24"/>
      <w:szCs w:val="24"/>
      <w:lang w:val="en-US" w:eastAsia="en-US"/>
    </w:rPr>
  </w:style>
  <w:style w:type="paragraph" w:customStyle="1" w:styleId="Bodycopy">
    <w:name w:val="Body copy"/>
    <w:link w:val="BodycopyChar"/>
    <w:qFormat/>
    <w:rsid w:val="00415500"/>
    <w:pPr>
      <w:spacing w:after="120"/>
    </w:pPr>
    <w:rPr>
      <w:rFonts w:ascii="Arial" w:eastAsia="Times" w:hAnsi="Arial"/>
      <w:color w:val="002060"/>
      <w:sz w:val="24"/>
      <w:lang w:val="en-GB" w:eastAsia="en-US"/>
    </w:rPr>
  </w:style>
  <w:style w:type="character" w:customStyle="1" w:styleId="BodycopyChar">
    <w:name w:val="Body copy Char"/>
    <w:link w:val="Bodycopy"/>
    <w:rsid w:val="00415500"/>
    <w:rPr>
      <w:rFonts w:ascii="Arial" w:eastAsia="Times" w:hAnsi="Arial"/>
      <w:color w:val="002060"/>
      <w:sz w:val="24"/>
      <w:lang w:val="en-GB" w:eastAsia="en-US"/>
    </w:rPr>
  </w:style>
  <w:style w:type="paragraph" w:customStyle="1" w:styleId="DocumentIdentification">
    <w:name w:val="Document Identification"/>
    <w:autoRedefine/>
    <w:rsid w:val="00415500"/>
    <w:pPr>
      <w:spacing w:after="120" w:line="280" w:lineRule="exact"/>
    </w:pPr>
    <w:rPr>
      <w:rFonts w:ascii="Arial" w:eastAsia="Times" w:hAnsi="Arial"/>
      <w:color w:val="000000"/>
      <w:lang w:val="en-GB" w:eastAsia="en-US"/>
    </w:rPr>
  </w:style>
  <w:style w:type="paragraph" w:customStyle="1" w:styleId="Documentname">
    <w:name w:val="Document name"/>
    <w:autoRedefine/>
    <w:rsid w:val="00415500"/>
    <w:pPr>
      <w:spacing w:after="120" w:line="280" w:lineRule="exact"/>
    </w:pPr>
    <w:rPr>
      <w:rFonts w:ascii="Arial" w:eastAsia="Times" w:hAnsi="Arial"/>
      <w:color w:val="000000"/>
      <w:lang w:val="en-GB" w:eastAsia="en-US"/>
    </w:rPr>
  </w:style>
  <w:style w:type="paragraph" w:customStyle="1" w:styleId="Insertnameoftheproject">
    <w:name w:val="&lt;Insert name of the project&gt;"/>
    <w:rsid w:val="00415500"/>
    <w:pPr>
      <w:spacing w:after="120" w:line="280" w:lineRule="exact"/>
    </w:pPr>
    <w:rPr>
      <w:rFonts w:ascii="Arial" w:eastAsia="Times" w:hAnsi="Arial"/>
      <w:color w:val="000000"/>
      <w:lang w:val="en-GB" w:eastAsia="en-US"/>
    </w:rPr>
  </w:style>
  <w:style w:type="paragraph" w:customStyle="1" w:styleId="Heading4Subtitle">
    <w:name w:val="Heading 4 Subtitle"/>
    <w:basedOn w:val="Normale"/>
    <w:autoRedefine/>
    <w:rsid w:val="00415500"/>
    <w:pPr>
      <w:overflowPunct w:val="0"/>
      <w:autoSpaceDE w:val="0"/>
      <w:autoSpaceDN w:val="0"/>
      <w:adjustRightInd w:val="0"/>
      <w:ind w:left="360"/>
      <w:jc w:val="left"/>
      <w:textAlignment w:val="baseline"/>
    </w:pPr>
    <w:rPr>
      <w:rFonts w:ascii="Arial" w:hAnsi="Arial"/>
      <w:b/>
      <w:sz w:val="20"/>
      <w:lang w:val="en-US" w:eastAsia="en-US"/>
    </w:rPr>
  </w:style>
  <w:style w:type="paragraph" w:customStyle="1" w:styleId="CarattereCarattereCarattere">
    <w:name w:val="Carattere Carattere Carattere"/>
    <w:basedOn w:val="Normale"/>
    <w:rsid w:val="00415500"/>
    <w:pPr>
      <w:spacing w:before="120" w:after="60"/>
    </w:pPr>
    <w:rPr>
      <w:rFonts w:ascii="Arial" w:hAnsi="Arial"/>
      <w:color w:val="000000"/>
      <w:sz w:val="20"/>
      <w:lang w:val="en-US" w:eastAsia="en-US"/>
    </w:rPr>
  </w:style>
  <w:style w:type="numbering" w:customStyle="1" w:styleId="StyleBulleted">
    <w:name w:val="Style Bulleted"/>
    <w:basedOn w:val="Nessunelenco"/>
    <w:rsid w:val="00415500"/>
    <w:pPr>
      <w:numPr>
        <w:numId w:val="26"/>
      </w:numPr>
    </w:pPr>
  </w:style>
  <w:style w:type="paragraph" w:customStyle="1" w:styleId="CarattereCarattereCarattereCharCharCarattereCarattereCharChar">
    <w:name w:val="Carattere Carattere Carattere Char Char Carattere Carattere Char Char"/>
    <w:basedOn w:val="Normale"/>
    <w:rsid w:val="00415500"/>
    <w:pPr>
      <w:spacing w:before="120" w:after="60"/>
    </w:pPr>
    <w:rPr>
      <w:rFonts w:ascii="Arial" w:hAnsi="Arial"/>
      <w:color w:val="000000"/>
      <w:sz w:val="20"/>
      <w:lang w:val="en-US" w:eastAsia="en-US"/>
    </w:rPr>
  </w:style>
  <w:style w:type="character" w:customStyle="1" w:styleId="atn">
    <w:name w:val="atn"/>
    <w:basedOn w:val="Carpredefinitoparagrafo"/>
    <w:rsid w:val="00415500"/>
  </w:style>
  <w:style w:type="paragraph" w:customStyle="1" w:styleId="Default">
    <w:name w:val="Default"/>
    <w:rsid w:val="00415500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eastAsia="en-US"/>
    </w:rPr>
  </w:style>
  <w:style w:type="paragraph" w:customStyle="1" w:styleId="Bibliografia2">
    <w:name w:val="Bibliografia2"/>
    <w:basedOn w:val="Normale"/>
    <w:autoRedefine/>
    <w:uiPriority w:val="99"/>
    <w:rsid w:val="00415500"/>
    <w:pPr>
      <w:tabs>
        <w:tab w:val="num" w:pos="425"/>
      </w:tabs>
      <w:spacing w:before="180"/>
      <w:ind w:left="425" w:hanging="425"/>
    </w:pPr>
    <w:rPr>
      <w:lang w:val="en-GB"/>
    </w:rPr>
  </w:style>
  <w:style w:type="paragraph" w:customStyle="1" w:styleId="CarattereCarattereCarattere2">
    <w:name w:val="Carattere Carattere Carattere2"/>
    <w:basedOn w:val="Normale"/>
    <w:uiPriority w:val="99"/>
    <w:rsid w:val="00415500"/>
    <w:pPr>
      <w:spacing w:before="120" w:after="60"/>
    </w:pPr>
    <w:rPr>
      <w:rFonts w:ascii="Arial" w:hAnsi="Arial"/>
      <w:color w:val="000000"/>
      <w:sz w:val="20"/>
      <w:lang w:val="en-US" w:eastAsia="en-US"/>
    </w:rPr>
  </w:style>
  <w:style w:type="paragraph" w:customStyle="1" w:styleId="Normal-Arial">
    <w:name w:val="Normal - Arial"/>
    <w:basedOn w:val="Normale"/>
    <w:link w:val="Normal-ArialChar"/>
    <w:uiPriority w:val="99"/>
    <w:rsid w:val="00415500"/>
    <w:pPr>
      <w:jc w:val="left"/>
    </w:pPr>
    <w:rPr>
      <w:rFonts w:ascii="Arial" w:hAnsi="Arial"/>
      <w:sz w:val="20"/>
      <w:lang w:eastAsia="en-US"/>
    </w:rPr>
  </w:style>
  <w:style w:type="character" w:customStyle="1" w:styleId="Normal-ArialChar">
    <w:name w:val="Normal - Arial Char"/>
    <w:link w:val="Normal-Arial"/>
    <w:uiPriority w:val="99"/>
    <w:locked/>
    <w:rsid w:val="00415500"/>
    <w:rPr>
      <w:rFonts w:ascii="Arial" w:hAnsi="Arial"/>
      <w:lang w:eastAsia="en-US"/>
    </w:rPr>
  </w:style>
  <w:style w:type="character" w:customStyle="1" w:styleId="NormaleWebCarattere">
    <w:name w:val="Normale (Web) Carattere"/>
    <w:link w:val="NormaleWeb"/>
    <w:uiPriority w:val="99"/>
    <w:locked/>
    <w:rsid w:val="00415500"/>
    <w:rPr>
      <w:sz w:val="24"/>
      <w:szCs w:val="24"/>
      <w:lang w:val="en-US" w:eastAsia="en-US"/>
    </w:rPr>
  </w:style>
  <w:style w:type="paragraph" w:customStyle="1" w:styleId="CarattereCarattereCarattere1">
    <w:name w:val="Carattere Carattere Carattere1"/>
    <w:basedOn w:val="Normale"/>
    <w:uiPriority w:val="99"/>
    <w:rsid w:val="00415500"/>
    <w:pPr>
      <w:spacing w:before="120" w:after="60"/>
    </w:pPr>
    <w:rPr>
      <w:rFonts w:ascii="Arial" w:hAnsi="Arial"/>
      <w:color w:val="000000"/>
      <w:sz w:val="20"/>
      <w:lang w:val="en-US" w:eastAsia="en-US"/>
    </w:rPr>
  </w:style>
  <w:style w:type="character" w:styleId="CodiceHTML">
    <w:name w:val="HTML Code"/>
    <w:uiPriority w:val="99"/>
    <w:semiHidden/>
    <w:rsid w:val="00415500"/>
    <w:rPr>
      <w:rFonts w:ascii="Courier New" w:hAnsi="Courier New" w:cs="Courier New"/>
      <w:sz w:val="20"/>
      <w:szCs w:val="20"/>
    </w:rPr>
  </w:style>
  <w:style w:type="paragraph" w:customStyle="1" w:styleId="Descrizione">
    <w:name w:val="Descrizione"/>
    <w:basedOn w:val="Normale"/>
    <w:uiPriority w:val="99"/>
    <w:rsid w:val="00415500"/>
    <w:rPr>
      <w:sz w:val="24"/>
    </w:rPr>
  </w:style>
  <w:style w:type="paragraph" w:customStyle="1" w:styleId="DomSub">
    <w:name w:val="DomSub"/>
    <w:basedOn w:val="Normale"/>
    <w:uiPriority w:val="99"/>
    <w:rsid w:val="00415500"/>
    <w:pPr>
      <w:ind w:left="1440"/>
      <w:jc w:val="left"/>
    </w:pPr>
    <w:rPr>
      <w:sz w:val="20"/>
      <w:lang w:val="en-US" w:eastAsia="en-US"/>
    </w:rPr>
  </w:style>
  <w:style w:type="paragraph" w:customStyle="1" w:styleId="msolistparagraph0">
    <w:name w:val="msolistparagraph"/>
    <w:basedOn w:val="Normale"/>
    <w:uiPriority w:val="99"/>
    <w:rsid w:val="00415500"/>
    <w:pPr>
      <w:ind w:left="708"/>
    </w:pPr>
    <w:rPr>
      <w:szCs w:val="22"/>
      <w:lang w:val="en-US" w:eastAsia="en-US"/>
    </w:rPr>
  </w:style>
  <w:style w:type="paragraph" w:customStyle="1" w:styleId="Normal2">
    <w:name w:val="Normal2"/>
    <w:basedOn w:val="Normale"/>
    <w:link w:val="NORMALCarattere"/>
    <w:uiPriority w:val="99"/>
    <w:rsid w:val="00415500"/>
    <w:pPr>
      <w:spacing w:before="120"/>
      <w:ind w:left="284" w:hanging="284"/>
      <w:jc w:val="left"/>
    </w:pPr>
    <w:rPr>
      <w:rFonts w:ascii="Book Antiqua" w:hAnsi="Book Antiqua"/>
      <w:sz w:val="24"/>
      <w:lang w:eastAsia="en-US"/>
    </w:rPr>
  </w:style>
  <w:style w:type="character" w:customStyle="1" w:styleId="NORMALCarattere">
    <w:name w:val="NORMAL Carattere"/>
    <w:link w:val="Normal2"/>
    <w:uiPriority w:val="99"/>
    <w:locked/>
    <w:rsid w:val="00415500"/>
    <w:rPr>
      <w:rFonts w:ascii="Book Antiqua" w:hAnsi="Book Antiqua"/>
      <w:sz w:val="24"/>
      <w:lang w:eastAsia="en-US"/>
    </w:rPr>
  </w:style>
  <w:style w:type="paragraph" w:customStyle="1" w:styleId="yiv947252119msolistparagraph">
    <w:name w:val="yiv947252119msolistparagraph"/>
    <w:basedOn w:val="Normale"/>
    <w:uiPriority w:val="99"/>
    <w:rsid w:val="00415500"/>
    <w:pPr>
      <w:spacing w:before="100" w:beforeAutospacing="1" w:after="100" w:afterAutospacing="1"/>
      <w:jc w:val="left"/>
    </w:pPr>
    <w:rPr>
      <w:sz w:val="24"/>
      <w:szCs w:val="24"/>
      <w:lang w:val="en-US" w:eastAsia="en-US"/>
    </w:rPr>
  </w:style>
  <w:style w:type="paragraph" w:customStyle="1" w:styleId="yiv947252119msonormal">
    <w:name w:val="yiv947252119msonormal"/>
    <w:basedOn w:val="Normale"/>
    <w:uiPriority w:val="99"/>
    <w:rsid w:val="00415500"/>
    <w:pPr>
      <w:spacing w:before="100" w:beforeAutospacing="1" w:after="100" w:afterAutospacing="1"/>
      <w:jc w:val="left"/>
    </w:pPr>
    <w:rPr>
      <w:sz w:val="24"/>
      <w:szCs w:val="24"/>
      <w:lang w:val="en-US" w:eastAsia="en-US"/>
    </w:rPr>
  </w:style>
  <w:style w:type="table" w:styleId="Grigliatabella5">
    <w:name w:val="Table Grid 5"/>
    <w:basedOn w:val="Tabellanormale"/>
    <w:rsid w:val="00415500"/>
    <w:pPr>
      <w:jc w:val="both"/>
    </w:pPr>
    <w:rPr>
      <w:lang w:val="en-US"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customStyle="1" w:styleId="table0">
    <w:name w:val="table"/>
    <w:basedOn w:val="Normale"/>
    <w:uiPriority w:val="99"/>
    <w:rsid w:val="00415500"/>
    <w:rPr>
      <w:rFonts w:ascii="Arial" w:hAnsi="Arial" w:cs="Arial"/>
      <w:sz w:val="20"/>
      <w:lang w:val="en-US" w:eastAsia="en-US"/>
    </w:rPr>
  </w:style>
  <w:style w:type="paragraph" w:customStyle="1" w:styleId="Paragrafoelenco1">
    <w:name w:val="Paragrafo elenco1"/>
    <w:basedOn w:val="Normale"/>
    <w:uiPriority w:val="34"/>
    <w:qFormat/>
    <w:rsid w:val="00415500"/>
    <w:pPr>
      <w:ind w:left="708"/>
    </w:pPr>
    <w:rPr>
      <w:szCs w:val="22"/>
    </w:rPr>
  </w:style>
  <w:style w:type="paragraph" w:customStyle="1" w:styleId="Enelcorpodeltesto">
    <w:name w:val="Enel_corpo del testo"/>
    <w:link w:val="EnelcorpodeltestoCarattere"/>
    <w:uiPriority w:val="99"/>
    <w:rsid w:val="00415500"/>
    <w:pPr>
      <w:jc w:val="both"/>
    </w:pPr>
    <w:rPr>
      <w:rFonts w:ascii="Verdana" w:hAnsi="Verdana"/>
      <w:sz w:val="18"/>
      <w:szCs w:val="16"/>
      <w:lang w:eastAsia="en-US"/>
    </w:rPr>
  </w:style>
  <w:style w:type="character" w:customStyle="1" w:styleId="EnelcorpodeltestoCarattere">
    <w:name w:val="Enel_corpo del testo Carattere"/>
    <w:basedOn w:val="Carpredefinitoparagrafo"/>
    <w:link w:val="Enelcorpodeltesto"/>
    <w:uiPriority w:val="99"/>
    <w:rsid w:val="00415500"/>
    <w:rPr>
      <w:rFonts w:ascii="Verdana" w:hAnsi="Verdana"/>
      <w:sz w:val="18"/>
      <w:szCs w:val="16"/>
      <w:lang w:eastAsia="en-US"/>
    </w:rPr>
  </w:style>
  <w:style w:type="paragraph" w:customStyle="1" w:styleId="AlfaNormal">
    <w:name w:val="Alfa Normal"/>
    <w:basedOn w:val="Normale"/>
    <w:link w:val="AlfaNormalChar"/>
    <w:qFormat/>
    <w:rsid w:val="00415500"/>
    <w:pPr>
      <w:spacing w:line="276" w:lineRule="auto"/>
      <w:jc w:val="left"/>
    </w:pPr>
    <w:rPr>
      <w:rFonts w:ascii="Arial" w:eastAsia="Calibri" w:hAnsi="Arial" w:cs="Arial"/>
      <w:sz w:val="20"/>
      <w:szCs w:val="22"/>
      <w:lang w:eastAsia="en-US"/>
    </w:rPr>
  </w:style>
  <w:style w:type="character" w:customStyle="1" w:styleId="AlfaNormalChar">
    <w:name w:val="Alfa Normal Char"/>
    <w:link w:val="AlfaNormal"/>
    <w:rsid w:val="00415500"/>
    <w:rPr>
      <w:rFonts w:ascii="Arial" w:eastAsia="Calibri" w:hAnsi="Arial" w:cs="Arial"/>
      <w:szCs w:val="22"/>
      <w:lang w:eastAsia="en-US"/>
    </w:rPr>
  </w:style>
  <w:style w:type="character" w:customStyle="1" w:styleId="CommentTextChar1">
    <w:name w:val="Comment Text Char1"/>
    <w:basedOn w:val="Carpredefinitoparagrafo"/>
    <w:uiPriority w:val="99"/>
    <w:rsid w:val="00415500"/>
  </w:style>
  <w:style w:type="table" w:styleId="Grigliachiara-Colore5">
    <w:name w:val="Light Grid Accent 5"/>
    <w:basedOn w:val="Tabellanormale"/>
    <w:uiPriority w:val="62"/>
    <w:rsid w:val="00415500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Sfondochiaro-Colore11">
    <w:name w:val="Sfondo chiaro - Colore 11"/>
    <w:basedOn w:val="Tabellanormale"/>
    <w:uiPriority w:val="60"/>
    <w:rsid w:val="00415500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Testosegnaposto">
    <w:name w:val="Placeholder Text"/>
    <w:basedOn w:val="Carpredefinitoparagrafo"/>
    <w:uiPriority w:val="99"/>
    <w:semiHidden/>
    <w:rsid w:val="00EF023F"/>
    <w:rPr>
      <w:color w:val="808080"/>
    </w:rPr>
  </w:style>
  <w:style w:type="table" w:styleId="Tabellagriglia1chiara-colore1">
    <w:name w:val="Grid Table 1 Light Accent 1"/>
    <w:basedOn w:val="Tabellanormale"/>
    <w:uiPriority w:val="46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elenco3-colore1">
    <w:name w:val="List Table 3 Accent 1"/>
    <w:basedOn w:val="Tabellanormale"/>
    <w:uiPriority w:val="48"/>
    <w:rsid w:val="00434B17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Tabellagriglia4-colore1">
    <w:name w:val="Grid Table 4 Accent 1"/>
    <w:basedOn w:val="Tabellanormale"/>
    <w:uiPriority w:val="49"/>
    <w:rsid w:val="00E4744F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laelenco4-colore1">
    <w:name w:val="List Table 4 Accent 1"/>
    <w:basedOn w:val="Tabellanormale"/>
    <w:uiPriority w:val="49"/>
    <w:rsid w:val="001B5D29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6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71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52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95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0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91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999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569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4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ADM\ADM-55-%20Report%20impegnato%20e%20non%20consuntivato&#61480;\E4E-ADM-55-Report%20impegnato%20e%20non%20consuntivato_Tec_Spec_V.1.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DA0F4C576B549ADB92B0C2D4B013D4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BD86EE73-FE8F-4660-800F-0DB961A22D70}"/>
      </w:docPartPr>
      <w:docPartBody>
        <w:p w:rsidR="005D304D" w:rsidRDefault="0032168F">
          <w:r w:rsidRPr="00F8226D">
            <w:rPr>
              <w:rStyle w:val="Testosegnaposto"/>
            </w:rPr>
            <w:t>[Titolo]</w:t>
          </w:r>
        </w:p>
      </w:docPartBody>
    </w:docPart>
    <w:docPart>
      <w:docPartPr>
        <w:name w:val="0C9CA15E4B5C4ED19FAAA1F83D059CE9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76D149AF-194A-4FF7-9C33-48AB9F86250F}"/>
      </w:docPartPr>
      <w:docPartBody>
        <w:p w:rsidR="005D304D" w:rsidRDefault="0032168F">
          <w:r w:rsidRPr="00F8226D">
            <w:rPr>
              <w:rStyle w:val="Testosegnaposto"/>
            </w:rPr>
            <w:t>[Categoria]</w:t>
          </w:r>
        </w:p>
      </w:docPartBody>
    </w:docPart>
    <w:docPart>
      <w:docPartPr>
        <w:name w:val="75CB0CBDF0074591B16843E169916D90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0D34232-1712-482D-ADAF-BBF3D28FFB9E}"/>
      </w:docPartPr>
      <w:docPartBody>
        <w:p w:rsidR="00856527" w:rsidRDefault="00775EC3">
          <w:r w:rsidRPr="00024CD4">
            <w:rPr>
              <w:rStyle w:val="Testosegnaposto"/>
            </w:rPr>
            <w:t>[Titolo]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utiger 45 Light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Frutiger 55 Roman">
    <w:altName w:val="Calibri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umnst777 Lt BT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entury Old Style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68F"/>
    <w:rsid w:val="001020F0"/>
    <w:rsid w:val="0012081C"/>
    <w:rsid w:val="001325DE"/>
    <w:rsid w:val="0015383D"/>
    <w:rsid w:val="00191A10"/>
    <w:rsid w:val="001E3F89"/>
    <w:rsid w:val="0032168F"/>
    <w:rsid w:val="00507A8F"/>
    <w:rsid w:val="00562345"/>
    <w:rsid w:val="005D304D"/>
    <w:rsid w:val="005D580A"/>
    <w:rsid w:val="006B10A8"/>
    <w:rsid w:val="00707684"/>
    <w:rsid w:val="00775EC3"/>
    <w:rsid w:val="007D6033"/>
    <w:rsid w:val="00803623"/>
    <w:rsid w:val="00817165"/>
    <w:rsid w:val="0082398C"/>
    <w:rsid w:val="00834352"/>
    <w:rsid w:val="00856527"/>
    <w:rsid w:val="008A1F35"/>
    <w:rsid w:val="008D6734"/>
    <w:rsid w:val="009278D7"/>
    <w:rsid w:val="009F45B3"/>
    <w:rsid w:val="00BF525C"/>
    <w:rsid w:val="00C514C0"/>
    <w:rsid w:val="00C85EE0"/>
    <w:rsid w:val="00CC0D27"/>
    <w:rsid w:val="00CC3765"/>
    <w:rsid w:val="00D32DB1"/>
    <w:rsid w:val="00D720CB"/>
    <w:rsid w:val="00EE105A"/>
    <w:rsid w:val="00EF31A3"/>
    <w:rsid w:val="00F46327"/>
    <w:rsid w:val="00F46528"/>
    <w:rsid w:val="00F62823"/>
    <w:rsid w:val="00F65F0C"/>
    <w:rsid w:val="00F72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9F45B3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D0D5D769FB1F4C8C82693089BEBB8C" ma:contentTypeVersion="8" ma:contentTypeDescription="Create a new document." ma:contentTypeScope="" ma:versionID="164e1fa423b70890657b144ec786ca73">
  <xsd:schema xmlns:xsd="http://www.w3.org/2001/XMLSchema" xmlns:xs="http://www.w3.org/2001/XMLSchema" xmlns:p="http://schemas.microsoft.com/office/2006/metadata/properties" xmlns:ns2="e0291adc-2074-491e-a4e6-dd327137f4a4" targetNamespace="http://schemas.microsoft.com/office/2006/metadata/properties" ma:root="true" ma:fieldsID="d5de82c0a5840f54116445e984b882da" ns2:_="">
    <xsd:import namespace="e0291adc-2074-491e-a4e6-dd327137f4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291adc-2074-491e-a4e6-dd327137f4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807570D-E174-4BC3-A577-304CB59A90F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710D3A7-6841-447F-9141-830DB4ECE0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BABB8F-D7F0-4D7F-9951-29F9560CF748}">
  <ds:schemaRefs>
    <ds:schemaRef ds:uri="http://schemas.microsoft.com/office/2006/metadata/properties"/>
    <ds:schemaRef ds:uri="fc195eea-e00a-48be-9d40-496c335ae904"/>
  </ds:schemaRefs>
</ds:datastoreItem>
</file>

<file path=customXml/itemProps4.xml><?xml version="1.0" encoding="utf-8"?>
<ds:datastoreItem xmlns:ds="http://schemas.openxmlformats.org/officeDocument/2006/customXml" ds:itemID="{975BA86A-C887-4B03-BF56-DB78CCED869D}"/>
</file>

<file path=docProps/app.xml><?xml version="1.0" encoding="utf-8"?>
<Properties xmlns="http://schemas.openxmlformats.org/officeDocument/2006/extended-properties" xmlns:vt="http://schemas.openxmlformats.org/officeDocument/2006/docPropsVTypes">
  <Template>E4E-ADM-55-Report%20impegnato%20e%20non%20consuntivato_Tec_Spec_V.1.0.dotx</Template>
  <TotalTime>0</TotalTime>
  <Pages>1</Pages>
  <Words>8142</Words>
  <Characters>46415</Characters>
  <Application>Microsoft Office Word</Application>
  <DocSecurity>0</DocSecurity>
  <PresentationFormat/>
  <Lines>386</Lines>
  <Paragraphs>108</Paragraphs>
  <ScaleCrop>false</ScaleCrop>
  <Manager>Vincenzo.Cesarini@everis.com;gionata.cerasuolo@everis.com</Manager>
  <Company>ENEL</Company>
  <LinksUpToDate>false</LinksUpToDate>
  <CharactersWithSpaces>54449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Integrazione AFC-HR</dc:title>
  <dc:subject/>
  <dc:creator>Anna Valery</dc:creator>
  <cp:keywords/>
  <dc:description/>
  <cp:lastModifiedBy>Angioletti Luca (AFC DH)</cp:lastModifiedBy>
  <cp:revision>11</cp:revision>
  <cp:lastPrinted>2011-03-30T12:51:00Z</cp:lastPrinted>
  <dcterms:created xsi:type="dcterms:W3CDTF">2021-12-31T08:08:00Z</dcterms:created>
  <dcterms:modified xsi:type="dcterms:W3CDTF">2021-12-31T08:08:00Z</dcterms:modified>
  <cp:category>Documento tecnico di aggiornamento dell'integrazione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unzione">
    <vt:lpwstr>Information and Communication Technology</vt:lpwstr>
  </property>
  <property fmtid="{D5CDD505-2E9C-101B-9397-08002B2CF9AE}" pid="3" name="Unità">
    <vt:lpwstr>Unit / Unit</vt:lpwstr>
  </property>
  <property fmtid="{D5CDD505-2E9C-101B-9397-08002B2CF9AE}" pid="4" name="Classificazione">
    <vt:lpwstr>Internal Use</vt:lpwstr>
  </property>
  <property fmtid="{D5CDD505-2E9C-101B-9397-08002B2CF9AE}" pid="5" name="Redattore">
    <vt:lpwstr>Everis Italia S.p.A.</vt:lpwstr>
  </property>
  <property fmtid="{D5CDD505-2E9C-101B-9397-08002B2CF9AE}" pid="6" name="Verificatore">
    <vt:lpwstr>Enel S.p.A.</vt:lpwstr>
  </property>
  <property fmtid="{D5CDD505-2E9C-101B-9397-08002B2CF9AE}" pid="7" name="Approvatore">
    <vt:lpwstr>Enel S.p.A.</vt:lpwstr>
  </property>
  <property fmtid="{D5CDD505-2E9C-101B-9397-08002B2CF9AE}" pid="8" name="Data Redazione">
    <vt:lpwstr>25/07/2019</vt:lpwstr>
  </property>
  <property fmtid="{D5CDD505-2E9C-101B-9397-08002B2CF9AE}" pid="9" name="Data Verifica">
    <vt:lpwstr>gg/mm/aaaa</vt:lpwstr>
  </property>
  <property fmtid="{D5CDD505-2E9C-101B-9397-08002B2CF9AE}" pid="10" name="Data Approvazione">
    <vt:lpwstr> gg/mm/aaaa</vt:lpwstr>
  </property>
  <property fmtid="{D5CDD505-2E9C-101B-9397-08002B2CF9AE}" pid="11" name="Codice">
    <vt:lpwstr>ENEL-3811</vt:lpwstr>
  </property>
  <property fmtid="{D5CDD505-2E9C-101B-9397-08002B2CF9AE}" pid="12" name="Modello">
    <vt:lpwstr>SGI-MTC-03C-EN_01</vt:lpwstr>
  </property>
  <property fmtid="{D5CDD505-2E9C-101B-9397-08002B2CF9AE}" pid="13" name="Riproduzione">
    <vt:lpwstr>REPRODUCTION FORBIDDEN</vt:lpwstr>
  </property>
  <property fmtid="{D5CDD505-2E9C-101B-9397-08002B2CF9AE}" pid="14" name="ContentTypeId">
    <vt:lpwstr>0x0101006AD0D5D769FB1F4C8C82693089BEBB8C</vt:lpwstr>
  </property>
  <property fmtid="{D5CDD505-2E9C-101B-9397-08002B2CF9AE}" pid="15" name="Language">
    <vt:lpwstr>http://iag-ops.risorse.enel:10000/_layouts/images/ukflag-full.JPG</vt:lpwstr>
  </property>
  <property fmtid="{D5CDD505-2E9C-101B-9397-08002B2CF9AE}" pid="16" name="Revision State">
    <vt:lpwstr/>
  </property>
  <property fmtid="{D5CDD505-2E9C-101B-9397-08002B2CF9AE}" pid="17" name="Description0">
    <vt:lpwstr>Functional specification</vt:lpwstr>
  </property>
  <property fmtid="{D5CDD505-2E9C-101B-9397-08002B2CF9AE}" pid="18" name="ClassificationContentMarkingHeaderShapeIds">
    <vt:lpwstr>3,4,5</vt:lpwstr>
  </property>
  <property fmtid="{D5CDD505-2E9C-101B-9397-08002B2CF9AE}" pid="19" name="ClassificationContentMarkingHeaderFontProps">
    <vt:lpwstr>#000000,8,Calibri</vt:lpwstr>
  </property>
  <property fmtid="{D5CDD505-2E9C-101B-9397-08002B2CF9AE}" pid="20" name="ClassificationContentMarkingHeaderText">
    <vt:lpwstr>INTERNAL</vt:lpwstr>
  </property>
  <property fmtid="{D5CDD505-2E9C-101B-9397-08002B2CF9AE}" pid="21" name="MSIP_Label_797ad33d-ed35-43c0-b526-22bc83c17deb_Enabled">
    <vt:lpwstr>true</vt:lpwstr>
  </property>
  <property fmtid="{D5CDD505-2E9C-101B-9397-08002B2CF9AE}" pid="22" name="MSIP_Label_797ad33d-ed35-43c0-b526-22bc83c17deb_SetDate">
    <vt:lpwstr>2021-12-31T08:08:48Z</vt:lpwstr>
  </property>
  <property fmtid="{D5CDD505-2E9C-101B-9397-08002B2CF9AE}" pid="23" name="MSIP_Label_797ad33d-ed35-43c0-b526-22bc83c17deb_Method">
    <vt:lpwstr>Privileged</vt:lpwstr>
  </property>
  <property fmtid="{D5CDD505-2E9C-101B-9397-08002B2CF9AE}" pid="24" name="MSIP_Label_797ad33d-ed35-43c0-b526-22bc83c17deb_Name">
    <vt:lpwstr>797ad33d-ed35-43c0-b526-22bc83c17deb</vt:lpwstr>
  </property>
  <property fmtid="{D5CDD505-2E9C-101B-9397-08002B2CF9AE}" pid="25" name="MSIP_Label_797ad33d-ed35-43c0-b526-22bc83c17deb_SiteId">
    <vt:lpwstr>d539d4bf-5610-471a-afc2-1c76685cfefa</vt:lpwstr>
  </property>
  <property fmtid="{D5CDD505-2E9C-101B-9397-08002B2CF9AE}" pid="26" name="MSIP_Label_797ad33d-ed35-43c0-b526-22bc83c17deb_ActionId">
    <vt:lpwstr>77080875-d30a-4cad-929b-cc4ba18093a7</vt:lpwstr>
  </property>
  <property fmtid="{D5CDD505-2E9C-101B-9397-08002B2CF9AE}" pid="27" name="MSIP_Label_797ad33d-ed35-43c0-b526-22bc83c17deb_ContentBits">
    <vt:lpwstr>1</vt:lpwstr>
  </property>
</Properties>
</file>