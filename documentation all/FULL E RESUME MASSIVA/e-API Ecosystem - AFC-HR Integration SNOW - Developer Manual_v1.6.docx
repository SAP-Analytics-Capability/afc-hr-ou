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0DE20" w14:textId="77777777" w:rsidR="00FB5BFE" w:rsidRPr="000970B6" w:rsidRDefault="00FB5BFE" w:rsidP="00334516">
      <w:pPr>
        <w:pStyle w:val="C-Logo"/>
        <w:framePr w:wrap="around"/>
        <w:rPr>
          <w:lang w:val="en-US"/>
        </w:rPr>
      </w:pPr>
    </w:p>
    <w:p w14:paraId="59AB8586" w14:textId="77777777" w:rsidR="00FB5BFE" w:rsidRPr="000970B6" w:rsidRDefault="00FB5BFE" w:rsidP="00334516">
      <w:pPr>
        <w:pStyle w:val="C-Logo"/>
        <w:framePr w:wrap="around"/>
        <w:rPr>
          <w:lang w:val="en-US"/>
        </w:rPr>
      </w:pPr>
    </w:p>
    <w:p w14:paraId="1F41C96E" w14:textId="7176125E" w:rsidR="009B26F2" w:rsidRPr="000970B6" w:rsidRDefault="009921F8" w:rsidP="00334516">
      <w:pPr>
        <w:pStyle w:val="C-Logo"/>
        <w:framePr w:wrap="around"/>
        <w:rPr>
          <w:lang w:val="en-US"/>
        </w:rPr>
      </w:pPr>
      <w:r w:rsidRPr="000970B6">
        <w:rPr>
          <w:noProof/>
          <w:lang w:val="en-US" w:eastAsia="en-US"/>
        </w:rPr>
        <w:drawing>
          <wp:inline distT="0" distB="0" distL="0" distR="0" wp14:anchorId="1280E26E" wp14:editId="757B5DAA">
            <wp:extent cx="878684" cy="318509"/>
            <wp:effectExtent l="0" t="0" r="10795" b="12065"/>
            <wp:docPr id="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a438196\Desktop\Enel_Logo_NOPayoff_ITA_Pos_Colour_sRGB_140x1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684" cy="318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966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63"/>
      </w:tblGrid>
      <w:tr w:rsidR="009B26F2" w:rsidRPr="000970B6" w14:paraId="5E5E4B9B" w14:textId="77777777" w:rsidTr="009E38A9">
        <w:trPr>
          <w:trHeight w:hRule="exact" w:val="3859"/>
        </w:trPr>
        <w:tc>
          <w:tcPr>
            <w:tcW w:w="9663" w:type="dxa"/>
            <w:tcBorders>
              <w:bottom w:val="nil"/>
            </w:tcBorders>
            <w:vAlign w:val="center"/>
          </w:tcPr>
          <w:p w14:paraId="39D93F4D" w14:textId="475BB892" w:rsidR="009B26F2" w:rsidRPr="000970B6" w:rsidRDefault="00DD60F4" w:rsidP="00F0782D">
            <w:pPr>
              <w:pStyle w:val="Normalespaziato"/>
              <w:ind w:left="-335"/>
              <w:jc w:val="center"/>
              <w:rPr>
                <w:i/>
                <w:lang w:val="en-US"/>
              </w:rPr>
            </w:pPr>
            <w:r w:rsidRPr="000970B6">
              <w:rPr>
                <w:noProof/>
                <w:lang w:val="en-US"/>
              </w:rPr>
              <w:t xml:space="preserve"> </w:t>
            </w:r>
            <w:r w:rsidR="007F5A0A">
              <w:rPr>
                <w:i/>
                <w:noProof/>
                <w:lang w:val="en-US" w:eastAsia="en-US"/>
              </w:rPr>
              <w:drawing>
                <wp:inline distT="0" distB="0" distL="0" distR="0" wp14:anchorId="24C49BB9" wp14:editId="2596C427">
                  <wp:extent cx="1476581" cy="1476581"/>
                  <wp:effectExtent l="0" t="0" r="9525" b="9525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asterData_Association_eApi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970B6">
              <w:rPr>
                <w:i/>
                <w:noProof/>
                <w:lang w:val="en-US" w:eastAsia="ja-JP"/>
              </w:rPr>
              <w:t xml:space="preserve"> </w:t>
            </w:r>
          </w:p>
        </w:tc>
      </w:tr>
      <w:tr w:rsidR="009B26F2" w:rsidRPr="000970B6" w14:paraId="7EEC2F2F" w14:textId="77777777" w:rsidTr="009E38A9">
        <w:trPr>
          <w:trHeight w:hRule="exact" w:val="1073"/>
        </w:trPr>
        <w:tc>
          <w:tcPr>
            <w:tcW w:w="9663" w:type="dxa"/>
            <w:tcBorders>
              <w:bottom w:val="nil"/>
            </w:tcBorders>
            <w:vAlign w:val="center"/>
          </w:tcPr>
          <w:p w14:paraId="628762F5" w14:textId="21E2AD54" w:rsidR="009B26F2" w:rsidRPr="000970B6" w:rsidRDefault="009B26F2" w:rsidP="00231B69">
            <w:pPr>
              <w:pStyle w:val="Titolocopertina"/>
              <w:numPr>
                <w:ilvl w:val="0"/>
                <w:numId w:val="0"/>
              </w:numPr>
              <w:rPr>
                <w:lang w:val="en-US"/>
              </w:rPr>
            </w:pPr>
          </w:p>
        </w:tc>
      </w:tr>
      <w:tr w:rsidR="009B26F2" w:rsidRPr="000970B6" w14:paraId="03FFA621" w14:textId="77777777" w:rsidTr="009E38A9">
        <w:trPr>
          <w:trHeight w:hRule="exact" w:val="1192"/>
        </w:trPr>
        <w:tc>
          <w:tcPr>
            <w:tcW w:w="9663" w:type="dxa"/>
            <w:tcBorders>
              <w:bottom w:val="nil"/>
            </w:tcBorders>
            <w:vAlign w:val="center"/>
          </w:tcPr>
          <w:p w14:paraId="56153BB8" w14:textId="77777777" w:rsidR="00B66FE9" w:rsidRPr="00527FED" w:rsidRDefault="00B66FE9" w:rsidP="00B66FE9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56"/>
                <w:lang w:val="en-US"/>
              </w:rPr>
            </w:pPr>
            <w:r>
              <w:rPr>
                <w:sz w:val="56"/>
                <w:lang w:val="en-US"/>
              </w:rPr>
              <w:t>AFC-HR Integration</w:t>
            </w:r>
          </w:p>
          <w:p w14:paraId="1009477C" w14:textId="07A0DBFC" w:rsidR="00BA0E40" w:rsidRPr="000970B6" w:rsidRDefault="00B66FE9" w:rsidP="00B66FE9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44"/>
                <w:lang w:val="en-US"/>
              </w:rPr>
            </w:pPr>
            <w:r w:rsidRPr="00527FED">
              <w:rPr>
                <w:sz w:val="44"/>
                <w:lang w:val="en-US"/>
              </w:rPr>
              <w:t>Developer Manual</w:t>
            </w:r>
          </w:p>
          <w:p w14:paraId="0329D5A2" w14:textId="77777777" w:rsidR="00BA0E40" w:rsidRPr="000970B6" w:rsidRDefault="00BA0E40" w:rsidP="00E35B18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56"/>
                <w:lang w:val="en-US"/>
              </w:rPr>
            </w:pPr>
          </w:p>
          <w:p w14:paraId="45DB2AA4" w14:textId="4F080EBA" w:rsidR="009B26F2" w:rsidRPr="000970B6" w:rsidRDefault="009B26F2" w:rsidP="00E35B18">
            <w:pPr>
              <w:pStyle w:val="Sottotitolocopertina"/>
              <w:numPr>
                <w:ilvl w:val="0"/>
                <w:numId w:val="0"/>
              </w:numPr>
              <w:spacing w:before="0"/>
              <w:rPr>
                <w:sz w:val="56"/>
                <w:lang w:val="en-US"/>
              </w:rPr>
            </w:pPr>
            <w:r w:rsidRPr="000970B6">
              <w:rPr>
                <w:sz w:val="56"/>
                <w:lang w:val="en-US"/>
              </w:rPr>
              <w:t xml:space="preserve"> </w:t>
            </w:r>
          </w:p>
        </w:tc>
      </w:tr>
      <w:tr w:rsidR="009B26F2" w:rsidRPr="000970B6" w14:paraId="4BD0FC71" w14:textId="77777777" w:rsidTr="009E38A9">
        <w:trPr>
          <w:trHeight w:hRule="exact" w:val="3460"/>
        </w:trPr>
        <w:tc>
          <w:tcPr>
            <w:tcW w:w="9663" w:type="dxa"/>
            <w:vAlign w:val="center"/>
          </w:tcPr>
          <w:p w14:paraId="0194FD95" w14:textId="77777777" w:rsidR="009B26F2" w:rsidRPr="000970B6" w:rsidRDefault="009B26F2" w:rsidP="00D34855">
            <w:pPr>
              <w:pStyle w:val="Tipologia"/>
              <w:jc w:val="both"/>
              <w:rPr>
                <w:lang w:val="en-US"/>
              </w:rPr>
            </w:pPr>
          </w:p>
        </w:tc>
      </w:tr>
    </w:tbl>
    <w:p w14:paraId="6F5B5E4A" w14:textId="77777777" w:rsidR="00991726" w:rsidRPr="000970B6" w:rsidRDefault="00991726" w:rsidP="00991726">
      <w:pPr>
        <w:pStyle w:val="NormaleWeb"/>
        <w:spacing w:before="0" w:beforeAutospacing="0" w:after="0" w:afterAutospacing="0"/>
        <w:rPr>
          <w:rFonts w:ascii="Calibri" w:hAnsi="Calibri"/>
          <w:sz w:val="22"/>
          <w:szCs w:val="22"/>
          <w:lang w:val="en-US"/>
        </w:rPr>
      </w:pPr>
    </w:p>
    <w:tbl>
      <w:tblPr>
        <w:tblpPr w:leftFromText="180" w:rightFromText="180" w:vertAnchor="text" w:horzAnchor="margin" w:tblpXSpec="center" w:tblpY="166"/>
        <w:tblOverlap w:val="never"/>
        <w:tblW w:w="86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8"/>
        <w:gridCol w:w="1314"/>
        <w:gridCol w:w="2630"/>
        <w:gridCol w:w="3260"/>
      </w:tblGrid>
      <w:tr w:rsidR="005A6C10" w:rsidRPr="000970B6" w14:paraId="741CDCFA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76188" w14:textId="77777777" w:rsidR="005A6C10" w:rsidRPr="000970B6" w:rsidRDefault="005A6C10" w:rsidP="005A6C10">
            <w:pPr>
              <w:jc w:val="center"/>
              <w:rPr>
                <w:b/>
                <w:lang w:val="en-US"/>
              </w:rPr>
            </w:pPr>
            <w:r w:rsidRPr="000970B6">
              <w:rPr>
                <w:b/>
                <w:lang w:val="en-US"/>
              </w:rPr>
              <w:t>Version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6690" w14:textId="77777777" w:rsidR="005A6C10" w:rsidRPr="000970B6" w:rsidRDefault="005A6C10" w:rsidP="005A6C10">
            <w:pPr>
              <w:jc w:val="center"/>
              <w:rPr>
                <w:b/>
                <w:lang w:val="en-US"/>
              </w:rPr>
            </w:pPr>
            <w:r w:rsidRPr="000970B6">
              <w:rPr>
                <w:b/>
                <w:lang w:val="en-US"/>
              </w:rPr>
              <w:t>Date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7915" w14:textId="77777777" w:rsidR="005A6C10" w:rsidRPr="000970B6" w:rsidRDefault="005A6C10" w:rsidP="005A6C10">
            <w:pPr>
              <w:jc w:val="center"/>
              <w:rPr>
                <w:b/>
                <w:lang w:val="en-US"/>
              </w:rPr>
            </w:pPr>
            <w:r w:rsidRPr="000970B6">
              <w:rPr>
                <w:b/>
                <w:lang w:val="en-US"/>
              </w:rPr>
              <w:t>Owner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DDB25" w14:textId="77777777" w:rsidR="005A6C10" w:rsidRPr="000970B6" w:rsidRDefault="005A6C10" w:rsidP="005A6C10">
            <w:pPr>
              <w:jc w:val="center"/>
              <w:rPr>
                <w:b/>
                <w:lang w:val="en-US"/>
              </w:rPr>
            </w:pPr>
            <w:r w:rsidRPr="000970B6">
              <w:rPr>
                <w:b/>
                <w:lang w:val="en-US"/>
              </w:rPr>
              <w:t>Description</w:t>
            </w:r>
          </w:p>
        </w:tc>
      </w:tr>
      <w:tr w:rsidR="005A6C10" w:rsidRPr="000970B6" w14:paraId="7F900408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480D" w14:textId="094B190F" w:rsidR="005A6C10" w:rsidRPr="000970B6" w:rsidRDefault="005F06DA" w:rsidP="005F06DA">
            <w:pPr>
              <w:jc w:val="center"/>
              <w:rPr>
                <w:i/>
                <w:lang w:val="en-US"/>
              </w:rPr>
            </w:pPr>
            <w:r w:rsidRPr="000970B6">
              <w:rPr>
                <w:i/>
                <w:lang w:val="en-US"/>
              </w:rPr>
              <w:t>1.0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6DD7D" w14:textId="62EE6F0B" w:rsidR="005A6C10" w:rsidRPr="000970B6" w:rsidRDefault="00F17FFC" w:rsidP="001D3257">
            <w:pPr>
              <w:jc w:val="center"/>
              <w:rPr>
                <w:i/>
                <w:lang w:val="en-US"/>
              </w:rPr>
            </w:pPr>
            <w:r w:rsidRPr="000970B6">
              <w:rPr>
                <w:i/>
                <w:lang w:val="en-US"/>
              </w:rPr>
              <w:t>1</w:t>
            </w:r>
            <w:r w:rsidR="00B66FE9">
              <w:rPr>
                <w:i/>
                <w:lang w:val="en-US"/>
              </w:rPr>
              <w:t>9</w:t>
            </w:r>
            <w:r w:rsidR="005A6C10" w:rsidRPr="000970B6">
              <w:rPr>
                <w:i/>
                <w:lang w:val="en-US"/>
              </w:rPr>
              <w:t>/</w:t>
            </w:r>
            <w:r w:rsidR="005F06DA" w:rsidRPr="000970B6">
              <w:rPr>
                <w:i/>
                <w:lang w:val="en-US"/>
              </w:rPr>
              <w:t>03</w:t>
            </w:r>
            <w:r w:rsidR="005A6C10" w:rsidRPr="000970B6">
              <w:rPr>
                <w:i/>
                <w:lang w:val="en-US"/>
              </w:rPr>
              <w:t>/</w:t>
            </w:r>
            <w:r w:rsidR="005F06DA" w:rsidRPr="000970B6">
              <w:rPr>
                <w:i/>
                <w:lang w:val="en-US"/>
              </w:rPr>
              <w:t>201</w:t>
            </w:r>
            <w:r w:rsidR="00B66FE9">
              <w:rPr>
                <w:i/>
                <w:lang w:val="en-US"/>
              </w:rPr>
              <w:t>9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BB1D0" w14:textId="56E59936" w:rsidR="005A6C10" w:rsidRPr="000970B6" w:rsidRDefault="00B66FE9" w:rsidP="005A6C1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OneClick(SNOW)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17B9C" w14:textId="4357F675" w:rsidR="005A6C10" w:rsidRPr="000970B6" w:rsidRDefault="00B66FE9" w:rsidP="005A6C10">
            <w:pPr>
              <w:jc w:val="center"/>
              <w:rPr>
                <w:lang w:val="en-US"/>
              </w:rPr>
            </w:pPr>
            <w:r w:rsidRPr="00B66FE9">
              <w:rPr>
                <w:lang w:val="en-US"/>
              </w:rPr>
              <w:t>AFC-HR Integration e-API Developer Manual.</w:t>
            </w:r>
          </w:p>
        </w:tc>
      </w:tr>
      <w:tr w:rsidR="00390870" w:rsidRPr="000970B6" w14:paraId="6A699DB5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97340" w14:textId="5D0D3F19" w:rsidR="00390870" w:rsidRPr="000970B6" w:rsidRDefault="00390870" w:rsidP="005F06DA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1.1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3EAE" w14:textId="71BBAD11" w:rsidR="00390870" w:rsidRPr="000970B6" w:rsidRDefault="00390870" w:rsidP="001D3257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26/03/2019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C90A5" w14:textId="2FC6F72A" w:rsidR="00390870" w:rsidRDefault="00390870" w:rsidP="005A6C10">
            <w:pPr>
              <w:jc w:val="center"/>
              <w:rPr>
                <w:i/>
                <w:lang w:val="en-US"/>
              </w:rPr>
            </w:pPr>
            <w:r w:rsidRPr="00390870">
              <w:rPr>
                <w:i/>
                <w:lang w:val="en-US"/>
              </w:rPr>
              <w:t>OneClick(SNOW)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5F876" w14:textId="77777777" w:rsidR="00390870" w:rsidRPr="00B66FE9" w:rsidRDefault="00390870" w:rsidP="005A6C10">
            <w:pPr>
              <w:jc w:val="center"/>
              <w:rPr>
                <w:lang w:val="en-US"/>
              </w:rPr>
            </w:pPr>
          </w:p>
        </w:tc>
      </w:tr>
      <w:tr w:rsidR="00B76239" w:rsidRPr="000970B6" w14:paraId="3890E936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62F58" w14:textId="17D6B9A5" w:rsidR="00B76239" w:rsidRDefault="00B76239" w:rsidP="005F06DA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1.2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30D25" w14:textId="5F94A86E" w:rsidR="00B76239" w:rsidRDefault="00B76239" w:rsidP="001D3257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01/04/2019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C3DE6" w14:textId="131200FD" w:rsidR="00B76239" w:rsidRPr="00390870" w:rsidRDefault="00B76239" w:rsidP="005A6C1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OneClick(SNOW)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F8B53" w14:textId="77777777" w:rsidR="00B76239" w:rsidRPr="00B66FE9" w:rsidRDefault="00B76239" w:rsidP="005A6C10">
            <w:pPr>
              <w:jc w:val="center"/>
              <w:rPr>
                <w:lang w:val="en-US"/>
              </w:rPr>
            </w:pPr>
          </w:p>
        </w:tc>
      </w:tr>
      <w:tr w:rsidR="000E51D4" w:rsidRPr="000970B6" w14:paraId="00F833E0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722FA" w14:textId="0FA8A79E" w:rsidR="000E51D4" w:rsidRDefault="000E51D4" w:rsidP="005F06DA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1.3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5C64F" w14:textId="5139763F" w:rsidR="000E51D4" w:rsidRDefault="000E51D4" w:rsidP="001D3257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11/04/2019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9758" w14:textId="1AD93F47" w:rsidR="000E51D4" w:rsidRDefault="000E51D4" w:rsidP="005A6C1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OneClick(SNOW)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BF239" w14:textId="77777777" w:rsidR="000E51D4" w:rsidRPr="00B66FE9" w:rsidRDefault="000E51D4" w:rsidP="005A6C10">
            <w:pPr>
              <w:jc w:val="center"/>
              <w:rPr>
                <w:lang w:val="en-US"/>
              </w:rPr>
            </w:pPr>
          </w:p>
        </w:tc>
      </w:tr>
      <w:tr w:rsidR="00B6153A" w:rsidRPr="000970B6" w14:paraId="648495AB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3CEC0" w14:textId="3378B7BF" w:rsidR="00B6153A" w:rsidRDefault="00B6153A" w:rsidP="005F06DA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1.4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F6C12" w14:textId="5E6D8B36" w:rsidR="00B6153A" w:rsidRDefault="00B6153A" w:rsidP="001D3257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11/06/2019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1E3F4" w14:textId="7E86E9E4" w:rsidR="00B6153A" w:rsidRDefault="00B6153A" w:rsidP="005A6C1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OneClick(SNOW)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2D364" w14:textId="77777777" w:rsidR="00B6153A" w:rsidRPr="00B66FE9" w:rsidRDefault="00B6153A" w:rsidP="005A6C10">
            <w:pPr>
              <w:jc w:val="center"/>
              <w:rPr>
                <w:lang w:val="en-US"/>
              </w:rPr>
            </w:pPr>
          </w:p>
        </w:tc>
      </w:tr>
      <w:tr w:rsidR="00401780" w:rsidRPr="000970B6" w14:paraId="1B062051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E2045" w14:textId="602162DA" w:rsidR="00401780" w:rsidRDefault="00401780" w:rsidP="005F06DA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1.5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CB0F" w14:textId="51CA494B" w:rsidR="00401780" w:rsidRDefault="00401780" w:rsidP="001D3257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05/07/2019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2F00A" w14:textId="1A37058D" w:rsidR="00401780" w:rsidRDefault="00401780" w:rsidP="005A6C1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OneClick(SNOW)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9790" w14:textId="77777777" w:rsidR="00401780" w:rsidRPr="00B66FE9" w:rsidRDefault="00401780" w:rsidP="005A6C10">
            <w:pPr>
              <w:jc w:val="center"/>
              <w:rPr>
                <w:lang w:val="en-US"/>
              </w:rPr>
            </w:pPr>
          </w:p>
        </w:tc>
      </w:tr>
      <w:tr w:rsidR="009E38A9" w:rsidRPr="000970B6" w14:paraId="452B3E02" w14:textId="77777777" w:rsidTr="005A6C10">
        <w:trPr>
          <w:trHeight w:val="263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9C50A" w14:textId="0E012A4B" w:rsidR="009E38A9" w:rsidRDefault="009E38A9" w:rsidP="005F06DA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1.6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8E0E2" w14:textId="5484F1CF" w:rsidR="009E38A9" w:rsidRDefault="009E38A9" w:rsidP="001D3257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09/07/2019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8062E" w14:textId="003A017E" w:rsidR="009E38A9" w:rsidRDefault="009E38A9" w:rsidP="005A6C1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OneClick(SNOW)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208DF" w14:textId="77777777" w:rsidR="009E38A9" w:rsidRPr="00B66FE9" w:rsidRDefault="009E38A9" w:rsidP="005A6C10">
            <w:pPr>
              <w:jc w:val="center"/>
              <w:rPr>
                <w:lang w:val="en-US"/>
              </w:rPr>
            </w:pPr>
          </w:p>
        </w:tc>
      </w:tr>
    </w:tbl>
    <w:p w14:paraId="1F3D3CF0" w14:textId="77777777" w:rsidR="00991726" w:rsidRPr="000970B6" w:rsidRDefault="00991726" w:rsidP="00991726">
      <w:pPr>
        <w:pStyle w:val="NormaleWeb"/>
        <w:spacing w:before="0" w:beforeAutospacing="0" w:after="0" w:afterAutospacing="0"/>
        <w:rPr>
          <w:rFonts w:asciiTheme="minorHAnsi" w:eastAsia="Times New Roman" w:hAnsiTheme="minorHAnsi" w:cstheme="minorHAnsi"/>
          <w:i/>
          <w:sz w:val="22"/>
          <w:szCs w:val="20"/>
          <w:lang w:val="en-US"/>
        </w:rPr>
      </w:pPr>
    </w:p>
    <w:p w14:paraId="0B578700" w14:textId="4C57E7FC" w:rsidR="000169D8" w:rsidRPr="000970B6" w:rsidRDefault="000169D8">
      <w:pPr>
        <w:jc w:val="left"/>
        <w:rPr>
          <w:rFonts w:ascii="Calibri" w:eastAsia="Arial Unicode MS" w:hAnsi="Calibri" w:cs="Arial Unicode MS"/>
          <w:szCs w:val="22"/>
          <w:lang w:val="en-US"/>
        </w:rPr>
      </w:pPr>
    </w:p>
    <w:sdt>
      <w:sdtPr>
        <w:rPr>
          <w:rFonts w:asciiTheme="minorHAnsi" w:eastAsia="Times New Roman" w:hAnsiTheme="minorHAnsi" w:cstheme="minorHAnsi"/>
          <w:color w:val="auto"/>
          <w:sz w:val="22"/>
          <w:szCs w:val="20"/>
          <w:lang w:val="it-IT" w:eastAsia="it-IT"/>
        </w:rPr>
        <w:id w:val="2037924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D3326E" w14:textId="3A0A6B1F" w:rsidR="00FF18CF" w:rsidRDefault="00FF18CF">
          <w:pPr>
            <w:pStyle w:val="Titolosommario"/>
          </w:pPr>
          <w:r>
            <w:rPr>
              <w:lang w:val="it-IT"/>
            </w:rPr>
            <w:t>Sommario</w:t>
          </w:r>
        </w:p>
        <w:p w14:paraId="7EB45E4E" w14:textId="6C2DA258" w:rsidR="00CA7C3F" w:rsidRDefault="00FF18CF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5885387" w:history="1">
            <w:r w:rsidR="00CA7C3F" w:rsidRPr="00EB016E">
              <w:rPr>
                <w:rStyle w:val="Collegamentoipertestuale"/>
                <w:lang w:val="en-US"/>
              </w:rPr>
              <w:t>1.</w:t>
            </w:r>
            <w:r w:rsidR="00CA7C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CA7C3F" w:rsidRPr="00EB016E">
              <w:rPr>
                <w:rStyle w:val="Collegamentoipertestuale"/>
                <w:lang w:val="en-US" w:eastAsia="en-US"/>
              </w:rPr>
              <w:t>Introduction</w:t>
            </w:r>
            <w:r w:rsidR="00CA7C3F">
              <w:rPr>
                <w:webHidden/>
              </w:rPr>
              <w:tab/>
            </w:r>
            <w:r w:rsidR="00CA7C3F">
              <w:rPr>
                <w:webHidden/>
              </w:rPr>
              <w:fldChar w:fldCharType="begin"/>
            </w:r>
            <w:r w:rsidR="00CA7C3F">
              <w:rPr>
                <w:webHidden/>
              </w:rPr>
              <w:instrText xml:space="preserve"> PAGEREF _Toc5885387 \h </w:instrText>
            </w:r>
            <w:r w:rsidR="00CA7C3F">
              <w:rPr>
                <w:webHidden/>
              </w:rPr>
            </w:r>
            <w:r w:rsidR="00CA7C3F">
              <w:rPr>
                <w:webHidden/>
              </w:rPr>
              <w:fldChar w:fldCharType="separate"/>
            </w:r>
            <w:r w:rsidR="00CA7C3F">
              <w:rPr>
                <w:webHidden/>
              </w:rPr>
              <w:t>3</w:t>
            </w:r>
            <w:r w:rsidR="00CA7C3F">
              <w:rPr>
                <w:webHidden/>
              </w:rPr>
              <w:fldChar w:fldCharType="end"/>
            </w:r>
          </w:hyperlink>
        </w:p>
        <w:p w14:paraId="6892CCF2" w14:textId="6E3949D7" w:rsidR="00CA7C3F" w:rsidRDefault="00E6079C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5885388" w:history="1">
            <w:r w:rsidR="00CA7C3F" w:rsidRPr="00EB016E">
              <w:rPr>
                <w:rStyle w:val="Collegamentoipertestuale"/>
                <w:lang w:val="en-US"/>
              </w:rPr>
              <w:t>2.</w:t>
            </w:r>
            <w:r w:rsidR="00CA7C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CA7C3F" w:rsidRPr="00EB016E">
              <w:rPr>
                <w:rStyle w:val="Collegamentoipertestuale"/>
                <w:lang w:val="en-US"/>
              </w:rPr>
              <w:t>e-API Authentication and Security Aspects</w:t>
            </w:r>
            <w:r w:rsidR="00CA7C3F">
              <w:rPr>
                <w:webHidden/>
              </w:rPr>
              <w:tab/>
            </w:r>
            <w:r w:rsidR="00CA7C3F">
              <w:rPr>
                <w:webHidden/>
              </w:rPr>
              <w:fldChar w:fldCharType="begin"/>
            </w:r>
            <w:r w:rsidR="00CA7C3F">
              <w:rPr>
                <w:webHidden/>
              </w:rPr>
              <w:instrText xml:space="preserve"> PAGEREF _Toc5885388 \h </w:instrText>
            </w:r>
            <w:r w:rsidR="00CA7C3F">
              <w:rPr>
                <w:webHidden/>
              </w:rPr>
            </w:r>
            <w:r w:rsidR="00CA7C3F">
              <w:rPr>
                <w:webHidden/>
              </w:rPr>
              <w:fldChar w:fldCharType="separate"/>
            </w:r>
            <w:r w:rsidR="00CA7C3F">
              <w:rPr>
                <w:webHidden/>
              </w:rPr>
              <w:t>4</w:t>
            </w:r>
            <w:r w:rsidR="00CA7C3F">
              <w:rPr>
                <w:webHidden/>
              </w:rPr>
              <w:fldChar w:fldCharType="end"/>
            </w:r>
          </w:hyperlink>
        </w:p>
        <w:p w14:paraId="62CD4E6E" w14:textId="1BF6EA4F" w:rsidR="00CA7C3F" w:rsidRDefault="00E6079C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5885389" w:history="1">
            <w:r w:rsidR="00CA7C3F" w:rsidRPr="00EB016E">
              <w:rPr>
                <w:rStyle w:val="Collegamentoipertestuale"/>
                <w:lang w:val="en-US" w:eastAsia="en-US"/>
              </w:rPr>
              <w:t>3.</w:t>
            </w:r>
            <w:r w:rsidR="00CA7C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CA7C3F" w:rsidRPr="00EB016E">
              <w:rPr>
                <w:rStyle w:val="Collegamentoipertestuale"/>
                <w:lang w:val="en-US" w:eastAsia="en-US"/>
              </w:rPr>
              <w:t>e-API Functionalities</w:t>
            </w:r>
            <w:r w:rsidR="00CA7C3F">
              <w:rPr>
                <w:webHidden/>
              </w:rPr>
              <w:tab/>
            </w:r>
            <w:r w:rsidR="00CA7C3F">
              <w:rPr>
                <w:webHidden/>
              </w:rPr>
              <w:fldChar w:fldCharType="begin"/>
            </w:r>
            <w:r w:rsidR="00CA7C3F">
              <w:rPr>
                <w:webHidden/>
              </w:rPr>
              <w:instrText xml:space="preserve"> PAGEREF _Toc5885389 \h </w:instrText>
            </w:r>
            <w:r w:rsidR="00CA7C3F">
              <w:rPr>
                <w:webHidden/>
              </w:rPr>
            </w:r>
            <w:r w:rsidR="00CA7C3F">
              <w:rPr>
                <w:webHidden/>
              </w:rPr>
              <w:fldChar w:fldCharType="separate"/>
            </w:r>
            <w:r w:rsidR="00CA7C3F">
              <w:rPr>
                <w:webHidden/>
              </w:rPr>
              <w:t>5</w:t>
            </w:r>
            <w:r w:rsidR="00CA7C3F">
              <w:rPr>
                <w:webHidden/>
              </w:rPr>
              <w:fldChar w:fldCharType="end"/>
            </w:r>
          </w:hyperlink>
        </w:p>
        <w:p w14:paraId="7946CF17" w14:textId="555FA597" w:rsidR="00CA7C3F" w:rsidRDefault="00E6079C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5885390" w:history="1">
            <w:r w:rsidR="00CA7C3F" w:rsidRPr="00EB016E">
              <w:rPr>
                <w:rStyle w:val="Collegamentoipertestuale"/>
                <w:lang w:val="en-US" w:eastAsia="en-US"/>
              </w:rPr>
              <w:t>3.1.</w:t>
            </w:r>
            <w:r w:rsidR="00CA7C3F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A7C3F" w:rsidRPr="00EB016E">
              <w:rPr>
                <w:rStyle w:val="Collegamentoipertestuale"/>
                <w:lang w:val="en-US" w:eastAsia="en-US"/>
              </w:rPr>
              <w:t>UO-CC Association (for SAPHR)</w:t>
            </w:r>
            <w:r w:rsidR="00CA7C3F">
              <w:rPr>
                <w:webHidden/>
              </w:rPr>
              <w:tab/>
            </w:r>
            <w:r w:rsidR="00CA7C3F">
              <w:rPr>
                <w:webHidden/>
              </w:rPr>
              <w:fldChar w:fldCharType="begin"/>
            </w:r>
            <w:r w:rsidR="00CA7C3F">
              <w:rPr>
                <w:webHidden/>
              </w:rPr>
              <w:instrText xml:space="preserve"> PAGEREF _Toc5885390 \h </w:instrText>
            </w:r>
            <w:r w:rsidR="00CA7C3F">
              <w:rPr>
                <w:webHidden/>
              </w:rPr>
            </w:r>
            <w:r w:rsidR="00CA7C3F">
              <w:rPr>
                <w:webHidden/>
              </w:rPr>
              <w:fldChar w:fldCharType="separate"/>
            </w:r>
            <w:r w:rsidR="00CA7C3F">
              <w:rPr>
                <w:webHidden/>
              </w:rPr>
              <w:t>5</w:t>
            </w:r>
            <w:r w:rsidR="00CA7C3F">
              <w:rPr>
                <w:webHidden/>
              </w:rPr>
              <w:fldChar w:fldCharType="end"/>
            </w:r>
          </w:hyperlink>
        </w:p>
        <w:p w14:paraId="2C838C3C" w14:textId="26EF6025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391" w:history="1">
            <w:r w:rsidR="00CA7C3F" w:rsidRPr="00EB016E">
              <w:rPr>
                <w:rStyle w:val="Collegamentoipertestuale"/>
                <w:noProof/>
                <w:lang w:val="en-US" w:eastAsia="en-US"/>
              </w:rPr>
              <w:t>3.1.1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 w:eastAsia="en-US"/>
              </w:rPr>
              <w:t>Input Parameters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_Toc5885391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5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4DA79C68" w14:textId="67221897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392" w:history="1">
            <w:r w:rsidR="00CA7C3F" w:rsidRPr="00EB016E">
              <w:rPr>
                <w:rStyle w:val="Collegamentoipertestuale"/>
                <w:noProof/>
                <w:lang w:val="en-US" w:eastAsia="en-US"/>
              </w:rPr>
              <w:t>3.1.2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 w:eastAsia="en-US"/>
              </w:rPr>
              <w:t>Output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_Toc5885392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6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32282DFB" w14:textId="05D810F0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393" w:history="1">
            <w:r w:rsidR="00CA7C3F" w:rsidRPr="00EB016E">
              <w:rPr>
                <w:rStyle w:val="Collegamentoipertestuale"/>
                <w:noProof/>
                <w:lang w:val="en-US"/>
              </w:rPr>
              <w:t>3.1.3.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/>
              </w:rPr>
              <w:t>Errors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_Toc5885393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6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4A78B4C0" w14:textId="647D8BF7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394" w:history="1">
            <w:r w:rsidR="00CA7C3F" w:rsidRPr="00EB016E">
              <w:rPr>
                <w:rStyle w:val="Collegamentoipertestuale"/>
                <w:noProof/>
                <w:lang w:val="en-US" w:eastAsia="en-US"/>
              </w:rPr>
              <w:t>3.1.4.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 w:eastAsia="en-US"/>
              </w:rPr>
              <w:t>Examples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_Toc5885394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7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13BAF6EE" w14:textId="512343A6" w:rsidR="00CA7C3F" w:rsidRDefault="00E6079C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5885395" w:history="1">
            <w:r w:rsidR="00CA7C3F" w:rsidRPr="00EB016E">
              <w:rPr>
                <w:rStyle w:val="Collegamentoipertestuale"/>
                <w:lang w:val="en-US" w:eastAsia="en-US"/>
              </w:rPr>
              <w:t>3.2.</w:t>
            </w:r>
            <w:r w:rsidR="00CA7C3F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A7C3F" w:rsidRPr="00EB016E">
              <w:rPr>
                <w:rStyle w:val="Collegamentoipertestuale"/>
                <w:lang w:val="en-US" w:eastAsia="en-US"/>
              </w:rPr>
              <w:t>UO-CC Association (for Bw4Hana)</w:t>
            </w:r>
            <w:r w:rsidR="00CA7C3F">
              <w:rPr>
                <w:webHidden/>
              </w:rPr>
              <w:tab/>
            </w:r>
            <w:r w:rsidR="00CA7C3F">
              <w:rPr>
                <w:webHidden/>
              </w:rPr>
              <w:fldChar w:fldCharType="begin"/>
            </w:r>
            <w:r w:rsidR="00CA7C3F">
              <w:rPr>
                <w:webHidden/>
              </w:rPr>
              <w:instrText xml:space="preserve"> PAGEREF _Toc5885395 \h </w:instrText>
            </w:r>
            <w:r w:rsidR="00CA7C3F">
              <w:rPr>
                <w:webHidden/>
              </w:rPr>
            </w:r>
            <w:r w:rsidR="00CA7C3F">
              <w:rPr>
                <w:webHidden/>
              </w:rPr>
              <w:fldChar w:fldCharType="separate"/>
            </w:r>
            <w:r w:rsidR="00CA7C3F">
              <w:rPr>
                <w:webHidden/>
              </w:rPr>
              <w:t>8</w:t>
            </w:r>
            <w:r w:rsidR="00CA7C3F">
              <w:rPr>
                <w:webHidden/>
              </w:rPr>
              <w:fldChar w:fldCharType="end"/>
            </w:r>
          </w:hyperlink>
        </w:p>
        <w:p w14:paraId="069FBF63" w14:textId="40409FD1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396" w:history="1">
            <w:r w:rsidR="00CA7C3F" w:rsidRPr="00EB016E">
              <w:rPr>
                <w:rStyle w:val="Collegamentoipertestuale"/>
                <w:noProof/>
                <w:lang w:val="en-US" w:eastAsia="en-US"/>
              </w:rPr>
              <w:t>3.2.1.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 w:eastAsia="en-US"/>
              </w:rPr>
              <w:t>Input Parameters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_Toc5885396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9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397DF1E9" w14:textId="13311539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397" w:history="1">
            <w:r w:rsidR="00CA7C3F" w:rsidRPr="00EB016E">
              <w:rPr>
                <w:rStyle w:val="Collegamentoipertestuale"/>
                <w:noProof/>
                <w:lang w:val="en-US" w:eastAsia="en-US"/>
              </w:rPr>
              <w:t>3.2.2.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 w:eastAsia="en-US"/>
              </w:rPr>
              <w:t>Output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_Toc5885397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9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2FB65348" w14:textId="6E051B50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398" w:history="1">
            <w:r w:rsidR="00CA7C3F" w:rsidRPr="00EB016E">
              <w:rPr>
                <w:rStyle w:val="Collegamentoipertestuale"/>
                <w:noProof/>
                <w:lang w:val="en-US"/>
              </w:rPr>
              <w:t>3.2.3.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/>
              </w:rPr>
              <w:t>Errors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_Toc5885398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10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00A5D09E" w14:textId="60E68BD2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399" w:history="1">
            <w:r w:rsidR="00CA7C3F" w:rsidRPr="00EB016E">
              <w:rPr>
                <w:rStyle w:val="Collegamentoipertestuale"/>
                <w:noProof/>
                <w:lang w:val="en-US" w:eastAsia="en-US"/>
              </w:rPr>
              <w:t>3.2.4.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 w:eastAsia="en-US"/>
              </w:rPr>
              <w:t>Examples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_Toc5885399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10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7441009B" w14:textId="707EB796" w:rsidR="00CA7C3F" w:rsidRDefault="00E6079C">
          <w:pPr>
            <w:pStyle w:val="Sommario2"/>
            <w:rPr>
              <w:rFonts w:asciiTheme="minorHAnsi" w:eastAsiaTheme="minorEastAsia" w:hAnsiTheme="minorHAnsi" w:cstheme="minorBidi"/>
              <w:szCs w:val="22"/>
            </w:rPr>
          </w:pPr>
          <w:hyperlink w:anchor="_Toc5885400" w:history="1">
            <w:r w:rsidR="00CA7C3F" w:rsidRPr="00EB016E">
              <w:rPr>
                <w:rStyle w:val="Collegamentoipertestuale"/>
                <w:lang w:val="en-US" w:eastAsia="en-US"/>
              </w:rPr>
              <w:t>3.3.</w:t>
            </w:r>
            <w:r w:rsidR="00CA7C3F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CA7C3F" w:rsidRPr="00EB016E">
              <w:rPr>
                <w:rStyle w:val="Collegamentoipertestuale"/>
                <w:lang w:val="en-US" w:eastAsia="en-US"/>
              </w:rPr>
              <w:t>Closing Case</w:t>
            </w:r>
            <w:r w:rsidR="00CA7C3F">
              <w:rPr>
                <w:webHidden/>
              </w:rPr>
              <w:tab/>
            </w:r>
            <w:r w:rsidR="00CA7C3F">
              <w:rPr>
                <w:webHidden/>
              </w:rPr>
              <w:fldChar w:fldCharType="begin"/>
            </w:r>
            <w:r w:rsidR="00CA7C3F">
              <w:rPr>
                <w:webHidden/>
              </w:rPr>
              <w:instrText xml:space="preserve"> PAGEREF _Toc5885400 \h </w:instrText>
            </w:r>
            <w:r w:rsidR="00CA7C3F">
              <w:rPr>
                <w:webHidden/>
              </w:rPr>
            </w:r>
            <w:r w:rsidR="00CA7C3F">
              <w:rPr>
                <w:webHidden/>
              </w:rPr>
              <w:fldChar w:fldCharType="separate"/>
            </w:r>
            <w:r w:rsidR="00CA7C3F">
              <w:rPr>
                <w:webHidden/>
              </w:rPr>
              <w:t>12</w:t>
            </w:r>
            <w:r w:rsidR="00CA7C3F">
              <w:rPr>
                <w:webHidden/>
              </w:rPr>
              <w:fldChar w:fldCharType="end"/>
            </w:r>
          </w:hyperlink>
        </w:p>
        <w:p w14:paraId="7CC137E3" w14:textId="325D1C03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401" w:history="1">
            <w:r w:rsidR="00CA7C3F" w:rsidRPr="00EB016E">
              <w:rPr>
                <w:rStyle w:val="Collegamentoipertestuale"/>
                <w:noProof/>
                <w:lang w:val="en-US" w:eastAsia="en-US"/>
              </w:rPr>
              <w:t>3.3.3.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 w:eastAsia="en-US"/>
              </w:rPr>
              <w:t>Input Parameters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_Toc5885401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12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1B89F554" w14:textId="7D35FF99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402" w:history="1">
            <w:r w:rsidR="00CA7C3F" w:rsidRPr="00EB016E">
              <w:rPr>
                <w:rStyle w:val="Collegamentoipertestuale"/>
                <w:noProof/>
                <w:lang w:val="en-US" w:eastAsia="en-US"/>
              </w:rPr>
              <w:t>3.3.4.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 w:eastAsia="en-US"/>
              </w:rPr>
              <w:t>Output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_Toc5885402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13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169566B8" w14:textId="51FC5D50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403" w:history="1">
            <w:r w:rsidR="00CA7C3F" w:rsidRPr="00EB016E">
              <w:rPr>
                <w:rStyle w:val="Collegamentoipertestuale"/>
                <w:noProof/>
                <w:lang w:val="en-US" w:eastAsia="en-US"/>
              </w:rPr>
              <w:t>3.3.5.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 w:eastAsia="en-US"/>
              </w:rPr>
              <w:t>Errors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_Toc5885403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13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7C925417" w14:textId="1A8FE7F4" w:rsidR="00CA7C3F" w:rsidRDefault="00E6079C">
          <w:pPr>
            <w:pStyle w:val="Sommario3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885404" w:history="1">
            <w:r w:rsidR="00CA7C3F" w:rsidRPr="00EB016E">
              <w:rPr>
                <w:rStyle w:val="Collegamentoipertestuale"/>
                <w:noProof/>
                <w:lang w:val="en-US" w:eastAsia="en-US"/>
              </w:rPr>
              <w:t>3.3.6.</w:t>
            </w:r>
            <w:r w:rsidR="00CA7C3F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A7C3F" w:rsidRPr="00EB016E">
              <w:rPr>
                <w:rStyle w:val="Collegamentoipertestuale"/>
                <w:noProof/>
                <w:lang w:val="en-US" w:eastAsia="en-US"/>
              </w:rPr>
              <w:t>Examples</w:t>
            </w:r>
            <w:r w:rsidR="00CA7C3F">
              <w:rPr>
                <w:noProof/>
                <w:webHidden/>
              </w:rPr>
              <w:tab/>
            </w:r>
            <w:r w:rsidR="00CA7C3F">
              <w:rPr>
                <w:noProof/>
                <w:webHidden/>
              </w:rPr>
              <w:fldChar w:fldCharType="begin"/>
            </w:r>
            <w:r w:rsidR="00CA7C3F">
              <w:rPr>
                <w:noProof/>
                <w:webHidden/>
              </w:rPr>
              <w:instrText xml:space="preserve"> PAGEREF _Toc5885404 \h </w:instrText>
            </w:r>
            <w:r w:rsidR="00CA7C3F">
              <w:rPr>
                <w:noProof/>
                <w:webHidden/>
              </w:rPr>
            </w:r>
            <w:r w:rsidR="00CA7C3F">
              <w:rPr>
                <w:noProof/>
                <w:webHidden/>
              </w:rPr>
              <w:fldChar w:fldCharType="separate"/>
            </w:r>
            <w:r w:rsidR="00CA7C3F">
              <w:rPr>
                <w:noProof/>
                <w:webHidden/>
              </w:rPr>
              <w:t>14</w:t>
            </w:r>
            <w:r w:rsidR="00CA7C3F">
              <w:rPr>
                <w:noProof/>
                <w:webHidden/>
              </w:rPr>
              <w:fldChar w:fldCharType="end"/>
            </w:r>
          </w:hyperlink>
        </w:p>
        <w:p w14:paraId="14B0FFDA" w14:textId="3DE34B2B" w:rsidR="00CA7C3F" w:rsidRDefault="00E6079C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5885405" w:history="1">
            <w:r w:rsidR="00CA7C3F" w:rsidRPr="00EB016E">
              <w:rPr>
                <w:rStyle w:val="Collegamentoipertestuale"/>
                <w:lang w:val="en-US"/>
              </w:rPr>
              <w:t>4.</w:t>
            </w:r>
            <w:r w:rsidR="00CA7C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CA7C3F" w:rsidRPr="00EB016E">
              <w:rPr>
                <w:rStyle w:val="Collegamentoipertestuale"/>
                <w:lang w:val="en-US"/>
              </w:rPr>
              <w:t>ANNEX A – List of possible errors</w:t>
            </w:r>
            <w:r w:rsidR="00CA7C3F">
              <w:rPr>
                <w:webHidden/>
              </w:rPr>
              <w:tab/>
            </w:r>
            <w:r w:rsidR="00CA7C3F">
              <w:rPr>
                <w:webHidden/>
              </w:rPr>
              <w:fldChar w:fldCharType="begin"/>
            </w:r>
            <w:r w:rsidR="00CA7C3F">
              <w:rPr>
                <w:webHidden/>
              </w:rPr>
              <w:instrText xml:space="preserve"> PAGEREF _Toc5885405 \h </w:instrText>
            </w:r>
            <w:r w:rsidR="00CA7C3F">
              <w:rPr>
                <w:webHidden/>
              </w:rPr>
            </w:r>
            <w:r w:rsidR="00CA7C3F">
              <w:rPr>
                <w:webHidden/>
              </w:rPr>
              <w:fldChar w:fldCharType="separate"/>
            </w:r>
            <w:r w:rsidR="00CA7C3F">
              <w:rPr>
                <w:webHidden/>
              </w:rPr>
              <w:t>16</w:t>
            </w:r>
            <w:r w:rsidR="00CA7C3F">
              <w:rPr>
                <w:webHidden/>
              </w:rPr>
              <w:fldChar w:fldCharType="end"/>
            </w:r>
          </w:hyperlink>
        </w:p>
        <w:p w14:paraId="65540DA8" w14:textId="0883A5AD" w:rsidR="00CA7C3F" w:rsidRDefault="00E6079C">
          <w:pPr>
            <w:pStyle w:val="Sommario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5885406" w:history="1">
            <w:r w:rsidR="00CA7C3F" w:rsidRPr="00EB016E">
              <w:rPr>
                <w:rStyle w:val="Collegamentoipertestuale"/>
                <w:lang w:val="en-US"/>
              </w:rPr>
              <w:t>5.</w:t>
            </w:r>
            <w:r w:rsidR="00CA7C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CA7C3F" w:rsidRPr="00EB016E">
              <w:rPr>
                <w:rStyle w:val="Collegamentoipertestuale"/>
                <w:lang w:val="en-US"/>
              </w:rPr>
              <w:t>Tables</w:t>
            </w:r>
            <w:r w:rsidR="00CA7C3F">
              <w:rPr>
                <w:webHidden/>
              </w:rPr>
              <w:tab/>
            </w:r>
            <w:r w:rsidR="00CA7C3F">
              <w:rPr>
                <w:webHidden/>
              </w:rPr>
              <w:fldChar w:fldCharType="begin"/>
            </w:r>
            <w:r w:rsidR="00CA7C3F">
              <w:rPr>
                <w:webHidden/>
              </w:rPr>
              <w:instrText xml:space="preserve"> PAGEREF _Toc5885406 \h </w:instrText>
            </w:r>
            <w:r w:rsidR="00CA7C3F">
              <w:rPr>
                <w:webHidden/>
              </w:rPr>
            </w:r>
            <w:r w:rsidR="00CA7C3F">
              <w:rPr>
                <w:webHidden/>
              </w:rPr>
              <w:fldChar w:fldCharType="separate"/>
            </w:r>
            <w:r w:rsidR="00CA7C3F">
              <w:rPr>
                <w:webHidden/>
              </w:rPr>
              <w:t>17</w:t>
            </w:r>
            <w:r w:rsidR="00CA7C3F">
              <w:rPr>
                <w:webHidden/>
              </w:rPr>
              <w:fldChar w:fldCharType="end"/>
            </w:r>
          </w:hyperlink>
        </w:p>
        <w:p w14:paraId="49427888" w14:textId="36087D1C" w:rsidR="00FF18CF" w:rsidRDefault="00FF18CF">
          <w:r>
            <w:rPr>
              <w:b/>
              <w:bCs/>
            </w:rPr>
            <w:fldChar w:fldCharType="end"/>
          </w:r>
        </w:p>
      </w:sdtContent>
    </w:sdt>
    <w:p w14:paraId="28D382B9" w14:textId="6AA26B6A" w:rsidR="009117BD" w:rsidRPr="000970B6" w:rsidRDefault="009117BD">
      <w:pPr>
        <w:jc w:val="left"/>
        <w:rPr>
          <w:rFonts w:ascii="Calibri" w:eastAsia="Arial Unicode MS" w:hAnsi="Calibri" w:cs="Arial Unicode MS"/>
          <w:b/>
          <w:bCs/>
          <w:szCs w:val="22"/>
          <w:lang w:val="en-US"/>
        </w:rPr>
      </w:pPr>
      <w:r w:rsidRPr="000970B6">
        <w:rPr>
          <w:rFonts w:ascii="Calibri" w:hAnsi="Calibri"/>
          <w:b/>
          <w:bCs/>
          <w:szCs w:val="22"/>
          <w:lang w:val="en-US"/>
        </w:rPr>
        <w:br w:type="page"/>
      </w:r>
    </w:p>
    <w:p w14:paraId="3FB326F7" w14:textId="4E387959" w:rsidR="00BA0E40" w:rsidRPr="000970B6" w:rsidRDefault="000828C8" w:rsidP="009117BD">
      <w:pPr>
        <w:pStyle w:val="Titolo1"/>
        <w:rPr>
          <w:lang w:val="en-US"/>
        </w:rPr>
      </w:pPr>
      <w:bookmarkStart w:id="0" w:name="_Toc5885387"/>
      <w:r w:rsidRPr="000970B6">
        <w:rPr>
          <w:lang w:val="en-US" w:eastAsia="en-US"/>
        </w:rPr>
        <w:t>Introduction</w:t>
      </w:r>
      <w:bookmarkEnd w:id="0"/>
    </w:p>
    <w:p w14:paraId="02DBBBB4" w14:textId="77777777" w:rsidR="00A809E4" w:rsidRPr="000970B6" w:rsidRDefault="00A809E4" w:rsidP="00FA1A7A">
      <w:pPr>
        <w:rPr>
          <w:color w:val="000000"/>
          <w:szCs w:val="22"/>
          <w:lang w:val="en-US"/>
        </w:rPr>
      </w:pPr>
    </w:p>
    <w:p w14:paraId="3C659EEB" w14:textId="305D0228" w:rsidR="009308D5" w:rsidRPr="009308D5" w:rsidRDefault="009308D5" w:rsidP="009308D5">
      <w:pPr>
        <w:jc w:val="left"/>
        <w:rPr>
          <w:lang w:val="en-US" w:eastAsia="en-US"/>
        </w:rPr>
      </w:pPr>
      <w:r w:rsidRPr="009308D5">
        <w:rPr>
          <w:lang w:val="en-US" w:eastAsia="en-US"/>
        </w:rPr>
        <w:t xml:space="preserve">This document describes the usage and the information provided by the </w:t>
      </w:r>
      <w:r w:rsidR="00B83080">
        <w:rPr>
          <w:lang w:val="en-US" w:eastAsia="en-US"/>
        </w:rPr>
        <w:t>SNOW</w:t>
      </w:r>
      <w:r w:rsidRPr="009308D5">
        <w:rPr>
          <w:lang w:val="en-US" w:eastAsia="en-US"/>
        </w:rPr>
        <w:t xml:space="preserve"> REST e-API</w:t>
      </w:r>
      <w:r w:rsidR="00B83080">
        <w:rPr>
          <w:lang w:val="en-US" w:eastAsia="en-US"/>
        </w:rPr>
        <w:t xml:space="preserve"> for </w:t>
      </w:r>
      <w:r w:rsidR="00B83080" w:rsidRPr="00B83080">
        <w:rPr>
          <w:i/>
          <w:lang w:val="en-US" w:eastAsia="en-US"/>
        </w:rPr>
        <w:t>HR-AFC Integration</w:t>
      </w:r>
      <w:r w:rsidRPr="009308D5">
        <w:rPr>
          <w:lang w:val="en-US" w:eastAsia="en-US"/>
        </w:rPr>
        <w:t>.</w:t>
      </w:r>
    </w:p>
    <w:p w14:paraId="23B13272" w14:textId="3A0064C4" w:rsidR="000169D8" w:rsidRPr="000970B6" w:rsidRDefault="009308D5" w:rsidP="009308D5">
      <w:pPr>
        <w:jc w:val="left"/>
        <w:rPr>
          <w:lang w:val="en-US" w:eastAsia="en-US"/>
        </w:rPr>
      </w:pPr>
      <w:r w:rsidRPr="009308D5">
        <w:rPr>
          <w:lang w:val="en-US" w:eastAsia="en-US"/>
        </w:rPr>
        <w:t>Further information will be defined within the next version of the API.</w:t>
      </w:r>
    </w:p>
    <w:p w14:paraId="44805925" w14:textId="50F03AF3" w:rsidR="00961E0D" w:rsidRDefault="00961E0D" w:rsidP="00961E0D">
      <w:pPr>
        <w:pStyle w:val="Titolo1"/>
        <w:rPr>
          <w:lang w:val="en-US"/>
        </w:rPr>
      </w:pPr>
      <w:bookmarkStart w:id="1" w:name="_Toc5885388"/>
      <w:r w:rsidRPr="000970B6">
        <w:rPr>
          <w:lang w:val="en-US"/>
        </w:rPr>
        <w:t xml:space="preserve">e-API Authentication and </w:t>
      </w:r>
      <w:r w:rsidR="0064619C" w:rsidRPr="000970B6">
        <w:rPr>
          <w:lang w:val="en-US"/>
        </w:rPr>
        <w:t>S</w:t>
      </w:r>
      <w:r w:rsidRPr="000970B6">
        <w:rPr>
          <w:lang w:val="en-US"/>
        </w:rPr>
        <w:t xml:space="preserve">ecurity </w:t>
      </w:r>
      <w:r w:rsidR="0064619C" w:rsidRPr="000970B6">
        <w:rPr>
          <w:lang w:val="en-US"/>
        </w:rPr>
        <w:t>A</w:t>
      </w:r>
      <w:r w:rsidRPr="000970B6">
        <w:rPr>
          <w:lang w:val="en-US"/>
        </w:rPr>
        <w:t>spects</w:t>
      </w:r>
      <w:bookmarkEnd w:id="1"/>
    </w:p>
    <w:p w14:paraId="0B427F8B" w14:textId="77777777" w:rsidR="0024371B" w:rsidRPr="0024371B" w:rsidRDefault="0024371B" w:rsidP="0024371B">
      <w:pPr>
        <w:rPr>
          <w:lang w:val="en-US"/>
        </w:rPr>
      </w:pPr>
    </w:p>
    <w:p w14:paraId="01601F72" w14:textId="13860693" w:rsidR="00B66FE9" w:rsidRDefault="00B66FE9" w:rsidP="00B66FE9">
      <w:pPr>
        <w:rPr>
          <w:lang w:val="en-US"/>
        </w:rPr>
      </w:pPr>
      <w:r w:rsidRPr="00B66FE9">
        <w:rPr>
          <w:lang w:val="en-US"/>
        </w:rPr>
        <w:t>The access to this e-API is restricted to authenticated and authorized clients. No interactive authentication protocol is implemented: authentication credential are per-client provided.</w:t>
      </w:r>
    </w:p>
    <w:p w14:paraId="17B6F219" w14:textId="3EBAB054" w:rsidR="00B66FE9" w:rsidRDefault="00B66FE9" w:rsidP="00B66FE9">
      <w:pPr>
        <w:rPr>
          <w:lang w:val="en-US"/>
        </w:rPr>
      </w:pPr>
      <w:r w:rsidRPr="00B66FE9">
        <w:rPr>
          <w:lang w:val="en-US"/>
        </w:rPr>
        <w:t>The first version of this API does not follow a group access policy: such policy could be released with the future version of the API.</w:t>
      </w:r>
    </w:p>
    <w:p w14:paraId="0DD7BF3A" w14:textId="7203AC32" w:rsidR="00455217" w:rsidRPr="00455217" w:rsidRDefault="00455217" w:rsidP="00455217">
      <w:pPr>
        <w:rPr>
          <w:lang w:val="en-US"/>
        </w:rPr>
      </w:pPr>
      <w:r w:rsidRPr="00455217">
        <w:rPr>
          <w:lang w:val="en-US"/>
        </w:rPr>
        <w:t>Each client authenticates itself using</w:t>
      </w:r>
      <w:r>
        <w:rPr>
          <w:lang w:val="en-US"/>
        </w:rPr>
        <w:t xml:space="preserve"> </w:t>
      </w:r>
      <w:r w:rsidRPr="00455217">
        <w:rPr>
          <w:lang w:val="en-US"/>
        </w:rPr>
        <w:t>Basic Authentication</w:t>
      </w:r>
      <w:r>
        <w:rPr>
          <w:lang w:val="en-US"/>
        </w:rPr>
        <w:t xml:space="preserve"> provided by ServiceNow</w:t>
      </w:r>
      <w:r w:rsidRPr="00455217">
        <w:rPr>
          <w:lang w:val="en-US"/>
        </w:rPr>
        <w:t>: accordingly, username and password credentials must be base64 encoded and they must be sent in the header field “Authorization”. The header field information must be encoded in the form of “</w:t>
      </w:r>
      <w:proofErr w:type="spellStart"/>
      <w:r w:rsidRPr="00455217">
        <w:rPr>
          <w:lang w:val="en-US"/>
        </w:rPr>
        <w:t>username:password</w:t>
      </w:r>
      <w:proofErr w:type="spellEnd"/>
      <w:r w:rsidRPr="00455217">
        <w:rPr>
          <w:lang w:val="en-US"/>
        </w:rPr>
        <w:t>”.</w:t>
      </w:r>
    </w:p>
    <w:p w14:paraId="28CFBF28" w14:textId="43444AFA" w:rsidR="00455217" w:rsidRPr="00455217" w:rsidRDefault="00455217" w:rsidP="00455217">
      <w:pPr>
        <w:rPr>
          <w:lang w:val="en-US"/>
        </w:rPr>
      </w:pPr>
      <w:r w:rsidRPr="00455217">
        <w:rPr>
          <w:lang w:val="en-US"/>
        </w:rPr>
        <w:t>For example, if “</w:t>
      </w:r>
      <w:r>
        <w:rPr>
          <w:lang w:val="en-US"/>
        </w:rPr>
        <w:t xml:space="preserve">client </w:t>
      </w:r>
      <w:r w:rsidRPr="00455217">
        <w:rPr>
          <w:lang w:val="en-US"/>
        </w:rPr>
        <w:t>username” is the username and “client password” is the password previously provided to the client, the “Authorization” HTTP header will contain the following string:</w:t>
      </w:r>
    </w:p>
    <w:p w14:paraId="1B0B6BF9" w14:textId="44E52604" w:rsidR="00455217" w:rsidRDefault="00455217" w:rsidP="00455217">
      <w:pPr>
        <w:rPr>
          <w:lang w:val="en-US"/>
        </w:rPr>
      </w:pPr>
      <w:r w:rsidRPr="00455217">
        <w:rPr>
          <w:lang w:val="en-US"/>
        </w:rPr>
        <w:t>“Basic Y2xpZW50IHVzZXJuYW1lOmNsaWVudCBwYXNzd29yZA==”.</w:t>
      </w:r>
    </w:p>
    <w:p w14:paraId="61315A19" w14:textId="3D5A643F" w:rsidR="00B66FE9" w:rsidRDefault="00B66FE9" w:rsidP="00B66FE9">
      <w:pPr>
        <w:rPr>
          <w:lang w:val="en-US"/>
        </w:rPr>
      </w:pPr>
    </w:p>
    <w:p w14:paraId="27FA25E1" w14:textId="7C7370A7" w:rsidR="00B66FE9" w:rsidRPr="00B66FE9" w:rsidRDefault="00B66FE9" w:rsidP="00B66FE9">
      <w:pPr>
        <w:rPr>
          <w:lang w:val="en-US"/>
        </w:rPr>
      </w:pPr>
      <w:r>
        <w:rPr>
          <w:lang w:val="en-US"/>
        </w:rPr>
        <w:t xml:space="preserve">If the client provides </w:t>
      </w:r>
      <w:r>
        <w:rPr>
          <w:i/>
          <w:lang w:val="en-US"/>
        </w:rPr>
        <w:t>invalid credentials</w:t>
      </w:r>
      <w:r>
        <w:rPr>
          <w:lang w:val="en-US"/>
        </w:rPr>
        <w:t xml:space="preserve"> (wrong username and/or password), the endpoint will return </w:t>
      </w:r>
      <w:r w:rsidRPr="00593896">
        <w:rPr>
          <w:i/>
          <w:lang w:val="en-US"/>
        </w:rPr>
        <w:t>401 Unauthorized</w:t>
      </w:r>
      <w:r>
        <w:rPr>
          <w:lang w:val="en-US"/>
        </w:rPr>
        <w:t>.</w:t>
      </w:r>
    </w:p>
    <w:p w14:paraId="264A380F" w14:textId="48037AFA" w:rsidR="00A16652" w:rsidRDefault="0064619C" w:rsidP="001A4AB3">
      <w:pPr>
        <w:pStyle w:val="Titolo1"/>
        <w:rPr>
          <w:lang w:val="en-US" w:eastAsia="en-US"/>
        </w:rPr>
      </w:pPr>
      <w:bookmarkStart w:id="2" w:name="_Toc5885389"/>
      <w:r w:rsidRPr="0024371B">
        <w:rPr>
          <w:lang w:val="en-US" w:eastAsia="en-US"/>
        </w:rPr>
        <w:t>e-API F</w:t>
      </w:r>
      <w:r w:rsidR="00A22385" w:rsidRPr="0024371B">
        <w:rPr>
          <w:lang w:val="en-US" w:eastAsia="en-US"/>
        </w:rPr>
        <w:t>unctionalities</w:t>
      </w:r>
      <w:bookmarkEnd w:id="2"/>
    </w:p>
    <w:p w14:paraId="760C241E" w14:textId="77777777" w:rsidR="0024371B" w:rsidRPr="0024371B" w:rsidRDefault="0024371B" w:rsidP="0024371B">
      <w:pPr>
        <w:rPr>
          <w:lang w:val="en-US" w:eastAsia="en-US"/>
        </w:rPr>
      </w:pPr>
    </w:p>
    <w:p w14:paraId="2914043A" w14:textId="251F055E" w:rsidR="00146B3D" w:rsidRPr="00146B3D" w:rsidRDefault="00B83080" w:rsidP="00146B3D">
      <w:pPr>
        <w:rPr>
          <w:lang w:val="en-US" w:eastAsia="en-US"/>
        </w:rPr>
      </w:pPr>
      <w:r>
        <w:rPr>
          <w:lang w:val="en-US" w:eastAsia="en-US"/>
        </w:rPr>
        <w:t>SNOW</w:t>
      </w:r>
      <w:r w:rsidR="00A16652" w:rsidRPr="000970B6">
        <w:rPr>
          <w:lang w:val="en-US" w:eastAsia="en-US"/>
        </w:rPr>
        <w:t xml:space="preserve"> REST e</w:t>
      </w:r>
      <w:r w:rsidR="00DF1AF7" w:rsidRPr="000970B6">
        <w:rPr>
          <w:lang w:val="en-US" w:eastAsia="en-US"/>
        </w:rPr>
        <w:t>-</w:t>
      </w:r>
      <w:r w:rsidR="00A16652" w:rsidRPr="000970B6">
        <w:rPr>
          <w:lang w:val="en-US" w:eastAsia="en-US"/>
        </w:rPr>
        <w:t>API</w:t>
      </w:r>
      <w:r w:rsidR="003908A9" w:rsidRPr="000970B6">
        <w:rPr>
          <w:lang w:val="en-US" w:eastAsia="en-US"/>
        </w:rPr>
        <w:t xml:space="preserve"> </w:t>
      </w:r>
      <w:r w:rsidR="00A16652" w:rsidRPr="000970B6">
        <w:rPr>
          <w:lang w:val="en-US" w:eastAsia="en-US"/>
        </w:rPr>
        <w:t>allows retrieving</w:t>
      </w:r>
      <w:r w:rsidR="00D34E1D">
        <w:rPr>
          <w:lang w:val="en-US" w:eastAsia="en-US"/>
        </w:rPr>
        <w:t>,</w:t>
      </w:r>
      <w:r w:rsidR="00146B3D">
        <w:rPr>
          <w:lang w:val="en-US" w:eastAsia="en-US"/>
        </w:rPr>
        <w:t xml:space="preserve"> </w:t>
      </w:r>
      <w:r w:rsidR="00D34E1D">
        <w:rPr>
          <w:lang w:val="en-US" w:eastAsia="en-US"/>
        </w:rPr>
        <w:t xml:space="preserve">update </w:t>
      </w:r>
      <w:r w:rsidR="00146B3D">
        <w:rPr>
          <w:lang w:val="en-US" w:eastAsia="en-US"/>
        </w:rPr>
        <w:t>case</w:t>
      </w:r>
      <w:r w:rsidR="00A16652" w:rsidRPr="000970B6">
        <w:rPr>
          <w:lang w:val="en-US" w:eastAsia="en-US"/>
        </w:rPr>
        <w:t xml:space="preserve"> information, provided by</w:t>
      </w:r>
      <w:r w:rsidR="00241A6A" w:rsidRPr="000970B6">
        <w:rPr>
          <w:lang w:val="en-US" w:eastAsia="en-US"/>
        </w:rPr>
        <w:t xml:space="preserve"> </w:t>
      </w:r>
      <w:r w:rsidR="00146B3D" w:rsidRPr="00146B3D">
        <w:rPr>
          <w:i/>
          <w:lang w:val="en-US" w:eastAsia="en-US"/>
        </w:rPr>
        <w:t>UO Case Management</w:t>
      </w:r>
      <w:r w:rsidR="00146B3D">
        <w:rPr>
          <w:lang w:val="en-US" w:eastAsia="en-US"/>
        </w:rPr>
        <w:t xml:space="preserve"> table</w:t>
      </w:r>
      <w:r w:rsidR="00146B3D" w:rsidRPr="00897AA5">
        <w:rPr>
          <w:lang w:val="en-US"/>
        </w:rPr>
        <w:t xml:space="preserve"> </w:t>
      </w:r>
    </w:p>
    <w:p w14:paraId="68F04967" w14:textId="67702590" w:rsidR="003908A9" w:rsidRPr="000970B6" w:rsidRDefault="00146B3D" w:rsidP="00146B3D">
      <w:pPr>
        <w:rPr>
          <w:lang w:val="en-US" w:eastAsia="en-US"/>
        </w:rPr>
      </w:pPr>
      <w:r w:rsidRPr="00146B3D">
        <w:rPr>
          <w:lang w:val="en-US" w:eastAsia="en-US"/>
        </w:rPr>
        <w:t xml:space="preserve">that manages tickets for the uo-cc </w:t>
      </w:r>
      <w:r w:rsidR="001A4AB3">
        <w:rPr>
          <w:lang w:val="en-US" w:eastAsia="en-US"/>
        </w:rPr>
        <w:t>associations</w:t>
      </w:r>
      <w:r w:rsidRPr="00146B3D">
        <w:rPr>
          <w:lang w:val="en-US" w:eastAsia="en-US"/>
        </w:rPr>
        <w:t xml:space="preserve"> by the controllers</w:t>
      </w:r>
      <w:r w:rsidR="001C3031">
        <w:rPr>
          <w:lang w:val="en-US" w:eastAsia="en-US"/>
        </w:rPr>
        <w:t>.</w:t>
      </w:r>
    </w:p>
    <w:p w14:paraId="22E49AC4" w14:textId="77777777" w:rsidR="000D504A" w:rsidRPr="000D504A" w:rsidRDefault="000D504A" w:rsidP="000D504A">
      <w:pPr>
        <w:rPr>
          <w:lang w:val="en-US" w:eastAsia="en-US"/>
        </w:rPr>
      </w:pPr>
      <w:r w:rsidRPr="000D504A">
        <w:rPr>
          <w:lang w:val="en-US" w:eastAsia="en-US"/>
        </w:rPr>
        <w:t>The e-API exposes the following functionality:</w:t>
      </w:r>
    </w:p>
    <w:p w14:paraId="37121CA8" w14:textId="77777777" w:rsidR="000D504A" w:rsidRPr="000D504A" w:rsidRDefault="000D504A" w:rsidP="000D504A">
      <w:pPr>
        <w:rPr>
          <w:lang w:val="en-US" w:eastAsia="en-US"/>
        </w:rPr>
      </w:pPr>
    </w:p>
    <w:p w14:paraId="35573713" w14:textId="1AF55B3E" w:rsidR="00146B3D" w:rsidRDefault="000D504A" w:rsidP="00146B3D">
      <w:pPr>
        <w:pStyle w:val="Paragrafoelenco"/>
        <w:numPr>
          <w:ilvl w:val="0"/>
          <w:numId w:val="42"/>
        </w:numPr>
        <w:rPr>
          <w:lang w:val="en-US" w:eastAsia="en-US"/>
        </w:rPr>
      </w:pPr>
      <w:r w:rsidRPr="00146B3D">
        <w:rPr>
          <w:lang w:val="en-US" w:eastAsia="en-US"/>
        </w:rPr>
        <w:t xml:space="preserve">UO-CC </w:t>
      </w:r>
      <w:r w:rsidR="001A4AB3">
        <w:rPr>
          <w:lang w:val="en-US" w:eastAsia="en-US"/>
        </w:rPr>
        <w:t>Association</w:t>
      </w:r>
      <w:r w:rsidR="008E41D6">
        <w:rPr>
          <w:lang w:val="en-US" w:eastAsia="en-US"/>
        </w:rPr>
        <w:t xml:space="preserve"> (for SAPHR)</w:t>
      </w:r>
      <w:r w:rsidRPr="00146B3D">
        <w:rPr>
          <w:lang w:val="en-US" w:eastAsia="en-US"/>
        </w:rPr>
        <w:t>: this API endpoint provides as output the OU/CC pair</w:t>
      </w:r>
      <w:r w:rsidR="008E41D6">
        <w:rPr>
          <w:lang w:val="en-US" w:eastAsia="en-US"/>
        </w:rPr>
        <w:t>s</w:t>
      </w:r>
      <w:r w:rsidRPr="00146B3D">
        <w:rPr>
          <w:lang w:val="en-US" w:eastAsia="en-US"/>
        </w:rPr>
        <w:t xml:space="preserve"> chosen by the controller</w:t>
      </w:r>
      <w:r w:rsidR="008E41D6">
        <w:rPr>
          <w:lang w:val="en-US" w:eastAsia="en-US"/>
        </w:rPr>
        <w:t xml:space="preserve"> (in Work In Progress)</w:t>
      </w:r>
      <w:r w:rsidRPr="00146B3D">
        <w:rPr>
          <w:lang w:val="en-US" w:eastAsia="en-US"/>
        </w:rPr>
        <w:t>, with related information</w:t>
      </w:r>
      <w:r w:rsidR="00146B3D">
        <w:rPr>
          <w:lang w:val="en-US" w:eastAsia="en-US"/>
        </w:rPr>
        <w:t>.</w:t>
      </w:r>
    </w:p>
    <w:p w14:paraId="6715FAA1" w14:textId="42A58F04" w:rsidR="008E41D6" w:rsidRDefault="008E41D6" w:rsidP="00146B3D">
      <w:pPr>
        <w:pStyle w:val="Paragrafoelenco"/>
        <w:numPr>
          <w:ilvl w:val="0"/>
          <w:numId w:val="42"/>
        </w:numPr>
        <w:rPr>
          <w:lang w:val="en-US" w:eastAsia="en-US"/>
        </w:rPr>
      </w:pPr>
      <w:r w:rsidRPr="00146B3D">
        <w:rPr>
          <w:lang w:val="en-US" w:eastAsia="en-US"/>
        </w:rPr>
        <w:t xml:space="preserve">UO-CC </w:t>
      </w:r>
      <w:r>
        <w:rPr>
          <w:lang w:val="en-US" w:eastAsia="en-US"/>
        </w:rPr>
        <w:t>Association (for Bw4Hana)</w:t>
      </w:r>
      <w:r w:rsidRPr="00146B3D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8E41D6">
        <w:rPr>
          <w:lang w:val="en-US" w:eastAsia="en-US"/>
        </w:rPr>
        <w:t xml:space="preserve">this API endpoint provides as output </w:t>
      </w:r>
      <w:r>
        <w:rPr>
          <w:lang w:val="en-US" w:eastAsia="en-US"/>
        </w:rPr>
        <w:t xml:space="preserve">all </w:t>
      </w:r>
      <w:r w:rsidR="009B3353">
        <w:rPr>
          <w:lang w:val="en-US" w:eastAsia="en-US"/>
        </w:rPr>
        <w:t>associated</w:t>
      </w:r>
      <w:r w:rsidRPr="008E41D6">
        <w:rPr>
          <w:lang w:val="en-US" w:eastAsia="en-US"/>
        </w:rPr>
        <w:t xml:space="preserve"> OU/CC pair</w:t>
      </w:r>
      <w:r>
        <w:rPr>
          <w:lang w:val="en-US" w:eastAsia="en-US"/>
        </w:rPr>
        <w:t>s</w:t>
      </w:r>
      <w:r w:rsidR="009B3353">
        <w:rPr>
          <w:lang w:val="en-US" w:eastAsia="en-US"/>
        </w:rPr>
        <w:t xml:space="preserve"> after a given input Date/Time</w:t>
      </w:r>
      <w:r w:rsidRPr="008E41D6">
        <w:rPr>
          <w:lang w:val="en-US" w:eastAsia="en-US"/>
        </w:rPr>
        <w:t>, with related information.</w:t>
      </w:r>
    </w:p>
    <w:p w14:paraId="0CE69449" w14:textId="25C05B0F" w:rsidR="00146B3D" w:rsidRPr="00146B3D" w:rsidRDefault="00146B3D" w:rsidP="00146B3D">
      <w:pPr>
        <w:pStyle w:val="Paragrafoelenco"/>
        <w:numPr>
          <w:ilvl w:val="0"/>
          <w:numId w:val="42"/>
        </w:numPr>
        <w:rPr>
          <w:lang w:val="en-US" w:eastAsia="en-US"/>
        </w:rPr>
      </w:pPr>
      <w:r>
        <w:rPr>
          <w:lang w:val="en-US" w:eastAsia="en-US"/>
        </w:rPr>
        <w:t xml:space="preserve">Closing Case: this API endpoint </w:t>
      </w:r>
      <w:r w:rsidRPr="00146B3D">
        <w:rPr>
          <w:lang w:val="en-US" w:eastAsia="en-US"/>
        </w:rPr>
        <w:t>allows the case to be closed</w:t>
      </w:r>
      <w:r>
        <w:rPr>
          <w:lang w:val="en-US" w:eastAsia="en-US"/>
        </w:rPr>
        <w:t>.</w:t>
      </w:r>
    </w:p>
    <w:p w14:paraId="6980C472" w14:textId="0BFD3337" w:rsidR="00EF2BAC" w:rsidRDefault="00EF2BAC" w:rsidP="000D504A">
      <w:pPr>
        <w:rPr>
          <w:lang w:val="en-US" w:eastAsia="en-US"/>
        </w:rPr>
      </w:pPr>
    </w:p>
    <w:p w14:paraId="05D3267F" w14:textId="034692A1" w:rsidR="0044400F" w:rsidRPr="0044400F" w:rsidRDefault="00EF2BAC" w:rsidP="0044400F">
      <w:pPr>
        <w:pStyle w:val="Titolo2"/>
        <w:numPr>
          <w:ilvl w:val="1"/>
          <w:numId w:val="3"/>
        </w:numPr>
        <w:rPr>
          <w:lang w:val="en-US" w:eastAsia="en-US"/>
        </w:rPr>
      </w:pPr>
      <w:bookmarkStart w:id="3" w:name="_Toc5885390"/>
      <w:r>
        <w:rPr>
          <w:lang w:val="en-US" w:eastAsia="en-US"/>
        </w:rPr>
        <w:t xml:space="preserve">UO-CC </w:t>
      </w:r>
      <w:r w:rsidR="001A4AB3">
        <w:rPr>
          <w:lang w:val="en-US" w:eastAsia="en-US"/>
        </w:rPr>
        <w:t>Association</w:t>
      </w:r>
      <w:r w:rsidR="00817510">
        <w:rPr>
          <w:lang w:val="en-US" w:eastAsia="en-US"/>
        </w:rPr>
        <w:t xml:space="preserve"> </w:t>
      </w:r>
      <w:r w:rsidR="0086048C">
        <w:rPr>
          <w:lang w:val="en-US" w:eastAsia="en-US"/>
        </w:rPr>
        <w:t>(for SAPHR)</w:t>
      </w:r>
      <w:bookmarkEnd w:id="3"/>
    </w:p>
    <w:p w14:paraId="65506F47" w14:textId="62581D2F" w:rsidR="00E02356" w:rsidRDefault="0044400F" w:rsidP="00CB6FAF">
      <w:pPr>
        <w:rPr>
          <w:lang w:val="en-US" w:eastAsia="en-US"/>
        </w:rPr>
      </w:pPr>
      <w:r>
        <w:rPr>
          <w:lang w:val="en-US" w:eastAsia="en-US"/>
        </w:rPr>
        <w:t>T</w:t>
      </w:r>
      <w:r w:rsidRPr="0044400F">
        <w:rPr>
          <w:lang w:val="en-US" w:eastAsia="en-US"/>
        </w:rPr>
        <w:t xml:space="preserve">o get the </w:t>
      </w:r>
      <w:r>
        <w:rPr>
          <w:lang w:val="en-US" w:eastAsia="en-US"/>
        </w:rPr>
        <w:t>Organizational Unit</w:t>
      </w:r>
      <w:r w:rsidRPr="0044400F">
        <w:rPr>
          <w:lang w:val="en-US" w:eastAsia="en-US"/>
        </w:rPr>
        <w:t>-</w:t>
      </w:r>
      <w:r>
        <w:rPr>
          <w:lang w:val="en-US" w:eastAsia="en-US"/>
        </w:rPr>
        <w:t>Cost Centers</w:t>
      </w:r>
      <w:r w:rsidRPr="0044400F">
        <w:rPr>
          <w:lang w:val="en-US" w:eastAsia="en-US"/>
        </w:rPr>
        <w:t xml:space="preserve"> pair</w:t>
      </w:r>
      <w:r w:rsidR="008E41D6">
        <w:rPr>
          <w:lang w:val="en-US" w:eastAsia="en-US"/>
        </w:rPr>
        <w:t xml:space="preserve">, </w:t>
      </w:r>
      <w:r w:rsidRPr="0044400F">
        <w:rPr>
          <w:lang w:val="en-US" w:eastAsia="en-US"/>
        </w:rPr>
        <w:t>chosen by the controller</w:t>
      </w:r>
      <w:r w:rsidR="008E41D6">
        <w:rPr>
          <w:lang w:val="en-US" w:eastAsia="en-US"/>
        </w:rPr>
        <w:t xml:space="preserve"> (in Work In Progress),</w:t>
      </w:r>
      <w:r>
        <w:rPr>
          <w:lang w:val="en-US" w:eastAsia="en-US"/>
        </w:rPr>
        <w:t xml:space="preserve"> </w:t>
      </w:r>
      <w:r w:rsidRPr="0044400F">
        <w:rPr>
          <w:lang w:val="en-US" w:eastAsia="en-US"/>
        </w:rPr>
        <w:t>and the main operational information</w:t>
      </w:r>
      <w:r w:rsidR="00EF2BAC">
        <w:rPr>
          <w:lang w:val="en-US" w:eastAsia="en-US"/>
        </w:rPr>
        <w:t xml:space="preserve">, </w:t>
      </w:r>
      <w:r w:rsidR="00EF2BAC" w:rsidRPr="00856726">
        <w:rPr>
          <w:lang w:val="en-US" w:eastAsia="en-US"/>
        </w:rPr>
        <w:t>it is required to call the following endpoint:</w:t>
      </w:r>
    </w:p>
    <w:p w14:paraId="7D60A2A6" w14:textId="7F4CAB25" w:rsidR="004B0510" w:rsidRDefault="004B0510" w:rsidP="00CB6FAF">
      <w:pPr>
        <w:rPr>
          <w:lang w:val="en-US" w:eastAsia="en-US"/>
        </w:rPr>
      </w:pPr>
    </w:p>
    <w:tbl>
      <w:tblPr>
        <w:tblW w:w="940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5"/>
        <w:gridCol w:w="8406"/>
      </w:tblGrid>
      <w:tr w:rsidR="004B0510" w:rsidRPr="004B0510" w14:paraId="5436AD65" w14:textId="77777777" w:rsidTr="005E0ADE">
        <w:trPr>
          <w:trHeight w:val="315"/>
        </w:trPr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B3005B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Method</w:t>
            </w:r>
          </w:p>
        </w:tc>
        <w:tc>
          <w:tcPr>
            <w:tcW w:w="59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193F9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GET</w:t>
            </w:r>
          </w:p>
        </w:tc>
      </w:tr>
      <w:tr w:rsidR="004B0510" w:rsidRPr="004B0510" w14:paraId="432EEE1F" w14:textId="77777777" w:rsidTr="005E0ADE">
        <w:trPr>
          <w:trHeight w:val="1336"/>
        </w:trPr>
        <w:tc>
          <w:tcPr>
            <w:tcW w:w="34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6D1C9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Endpoint</w:t>
            </w:r>
          </w:p>
        </w:tc>
        <w:tc>
          <w:tcPr>
            <w:tcW w:w="5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ADA8C" w14:textId="3CDACA4E" w:rsidR="004B0510" w:rsidRPr="004B0510" w:rsidRDefault="001D021F" w:rsidP="004B0510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>
              <w:rPr>
                <w:rFonts w:ascii="Calibri" w:hAnsi="Calibri" w:cs="Times New Roman"/>
                <w:color w:val="000000"/>
                <w:szCs w:val="22"/>
              </w:rPr>
              <w:t>&lt;production_endpoint&gt;</w:t>
            </w:r>
            <w:r w:rsidR="000C20E5" w:rsidRPr="000C20E5">
              <w:rPr>
                <w:rFonts w:ascii="Calibri" w:hAnsi="Calibri" w:cs="Times New Roman"/>
                <w:color w:val="000000"/>
                <w:szCs w:val="22"/>
              </w:rPr>
              <w:t>/api/now/table/u_ou_case_management?sysparm_query=</w:t>
            </w:r>
            <w:r w:rsidR="00401780" w:rsidRPr="00401780">
              <w:rPr>
                <w:rFonts w:ascii="Calibri" w:hAnsi="Calibri" w:cs="Times New Roman"/>
                <w:color w:val="000000"/>
                <w:szCs w:val="22"/>
              </w:rPr>
              <w:t>state%3D2%5EORstate%3D4</w:t>
            </w:r>
            <w:r w:rsidR="000C20E5" w:rsidRPr="000C20E5">
              <w:rPr>
                <w:rFonts w:ascii="Calibri" w:hAnsi="Calibri" w:cs="Times New Roman"/>
                <w:color w:val="000000"/>
                <w:szCs w:val="22"/>
              </w:rPr>
              <w:t>&amp;sysparm_display_value=true&amp;sysparm_exclude_reference_link=true&amp;sysparm_fields=u_code_ou%2Cu_code_ou.u_legal_entity%2Cu_modify_typology%2Cu_costcenter%2Cu_costcenter.u_company_code_afc%2Cu_costcenter.u_type%2Cu_association_time%2Csys_id</w:t>
            </w:r>
            <w:r w:rsidR="008A53B5" w:rsidRPr="008A53B5">
              <w:rPr>
                <w:rFonts w:ascii="Calibri" w:hAnsi="Calibri" w:cs="Times New Roman"/>
                <w:color w:val="000000"/>
                <w:szCs w:val="22"/>
              </w:rPr>
              <w:t>%2Cu_relationship_start_date</w:t>
            </w:r>
          </w:p>
        </w:tc>
      </w:tr>
      <w:tr w:rsidR="004B0510" w:rsidRPr="004B0510" w14:paraId="131672AB" w14:textId="77777777" w:rsidTr="005E0ADE">
        <w:trPr>
          <w:trHeight w:val="300"/>
        </w:trPr>
        <w:tc>
          <w:tcPr>
            <w:tcW w:w="340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1FD1D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Headers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84A49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Authorization</w:t>
            </w:r>
          </w:p>
        </w:tc>
      </w:tr>
      <w:tr w:rsidR="004B0510" w:rsidRPr="004B0510" w14:paraId="6403B590" w14:textId="77777777" w:rsidTr="005E0ADE">
        <w:trPr>
          <w:trHeight w:val="300"/>
        </w:trPr>
        <w:tc>
          <w:tcPr>
            <w:tcW w:w="340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39BAAD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B644D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Accept: application/json</w:t>
            </w:r>
          </w:p>
        </w:tc>
      </w:tr>
      <w:tr w:rsidR="004B0510" w:rsidRPr="004B0510" w14:paraId="0F58ECA8" w14:textId="77777777" w:rsidTr="005E0ADE">
        <w:trPr>
          <w:trHeight w:val="315"/>
        </w:trPr>
        <w:tc>
          <w:tcPr>
            <w:tcW w:w="340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593C1C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5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640677" w14:textId="77777777" w:rsidR="004B0510" w:rsidRPr="004B0510" w:rsidRDefault="004B0510" w:rsidP="004B0510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0510">
              <w:rPr>
                <w:rFonts w:ascii="Calibri" w:hAnsi="Calibri" w:cs="Times New Roman"/>
                <w:color w:val="000000"/>
                <w:szCs w:val="22"/>
                <w:lang w:val="en-US"/>
              </w:rPr>
              <w:t>Content-Type: application/json</w:t>
            </w:r>
          </w:p>
        </w:tc>
      </w:tr>
    </w:tbl>
    <w:p w14:paraId="3B989A5D" w14:textId="3AE09B03" w:rsidR="0024371B" w:rsidRPr="0024371B" w:rsidRDefault="0024371B" w:rsidP="0024371B">
      <w:pPr>
        <w:pStyle w:val="Didascalia"/>
        <w:rPr>
          <w:lang w:val="en-GB"/>
        </w:rPr>
      </w:pPr>
      <w:bookmarkStart w:id="4" w:name="_Toc5885375"/>
      <w:r w:rsidRPr="003C4946">
        <w:rPr>
          <w:lang w:val="en-GB"/>
        </w:rPr>
        <w:t xml:space="preserve">Table </w:t>
      </w:r>
      <w:r w:rsidR="006740D0">
        <w:rPr>
          <w:lang w:val="en-GB"/>
        </w:rPr>
        <w:fldChar w:fldCharType="begin"/>
      </w:r>
      <w:r w:rsidR="006740D0">
        <w:rPr>
          <w:lang w:val="en-GB"/>
        </w:rPr>
        <w:instrText xml:space="preserve"> SEQ Table \* ARABIC </w:instrText>
      </w:r>
      <w:r w:rsidR="006740D0">
        <w:rPr>
          <w:lang w:val="en-GB"/>
        </w:rPr>
        <w:fldChar w:fldCharType="separate"/>
      </w:r>
      <w:r w:rsidR="00D24E51">
        <w:rPr>
          <w:noProof/>
          <w:lang w:val="en-GB"/>
        </w:rPr>
        <w:t>1</w:t>
      </w:r>
      <w:r w:rsidR="006740D0">
        <w:rPr>
          <w:lang w:val="en-GB"/>
        </w:rPr>
        <w:fldChar w:fldCharType="end"/>
      </w:r>
      <w:r w:rsidRPr="0024371B">
        <w:rPr>
          <w:lang w:val="en-GB"/>
        </w:rPr>
        <w:t>:</w:t>
      </w:r>
      <w:r w:rsidRPr="001C3031">
        <w:rPr>
          <w:b w:val="0"/>
          <w:lang w:val="en-GB"/>
        </w:rPr>
        <w:t xml:space="preserve"> </w:t>
      </w:r>
      <w:r w:rsidR="001C3031" w:rsidRPr="000970B6">
        <w:rPr>
          <w:b w:val="0"/>
          <w:lang w:val="en-US"/>
        </w:rPr>
        <w:t>HTTP Method</w:t>
      </w:r>
      <w:r w:rsidR="001C3031">
        <w:rPr>
          <w:b w:val="0"/>
          <w:lang w:val="en-GB"/>
        </w:rPr>
        <w:t xml:space="preserve"> GET</w:t>
      </w:r>
      <w:r w:rsidR="006740D0">
        <w:rPr>
          <w:b w:val="0"/>
          <w:lang w:val="en-GB"/>
        </w:rPr>
        <w:t xml:space="preserve"> (for SAPHR)</w:t>
      </w:r>
      <w:bookmarkEnd w:id="4"/>
    </w:p>
    <w:p w14:paraId="23558517" w14:textId="0DFDCF12" w:rsidR="00BB58A5" w:rsidRDefault="004A74FE" w:rsidP="00CB6FAF">
      <w:pPr>
        <w:pStyle w:val="Titolo3"/>
        <w:numPr>
          <w:ilvl w:val="0"/>
          <w:numId w:val="0"/>
        </w:numPr>
        <w:rPr>
          <w:lang w:val="en-US" w:eastAsia="en-US"/>
        </w:rPr>
      </w:pPr>
      <w:bookmarkStart w:id="5" w:name="_Toc5885391"/>
      <w:r>
        <w:rPr>
          <w:lang w:val="en-US" w:eastAsia="en-US"/>
        </w:rPr>
        <w:t>3.1.1</w:t>
      </w:r>
      <w:r>
        <w:rPr>
          <w:lang w:val="en-US" w:eastAsia="en-US"/>
        </w:rPr>
        <w:tab/>
      </w:r>
      <w:r w:rsidR="00BB58A5" w:rsidRPr="000970B6">
        <w:rPr>
          <w:lang w:val="en-US" w:eastAsia="en-US"/>
        </w:rPr>
        <w:t>Input Parameters</w:t>
      </w:r>
      <w:bookmarkEnd w:id="5"/>
    </w:p>
    <w:p w14:paraId="5CFDA4A1" w14:textId="07F14261" w:rsidR="004A74FE" w:rsidRDefault="004A74FE" w:rsidP="004A74FE">
      <w:pPr>
        <w:rPr>
          <w:lang w:val="en-US" w:eastAsia="en-US"/>
        </w:rPr>
      </w:pPr>
      <w:r w:rsidRPr="0024371B">
        <w:rPr>
          <w:lang w:val="en-US" w:eastAsia="en-US"/>
        </w:rPr>
        <w:t>Header parameters</w:t>
      </w:r>
      <w:r w:rsidRPr="004A74FE">
        <w:rPr>
          <w:lang w:val="en-US" w:eastAsia="en-US"/>
        </w:rPr>
        <w:t>:</w:t>
      </w:r>
    </w:p>
    <w:p w14:paraId="1587C212" w14:textId="77777777" w:rsidR="004A74FE" w:rsidRPr="004A74FE" w:rsidRDefault="004A74FE" w:rsidP="004A74FE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4A74FE" w:rsidRPr="00527FED" w14:paraId="7CBC500E" w14:textId="77777777" w:rsidTr="00540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1E9C3B61" w14:textId="77777777" w:rsidR="004A74FE" w:rsidRPr="00527FED" w:rsidRDefault="004A74FE" w:rsidP="00540FA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6A9ECB08" w14:textId="77777777" w:rsidR="004A74FE" w:rsidRPr="00527FED" w:rsidRDefault="004A74FE" w:rsidP="0054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68DFE718" w14:textId="77777777" w:rsidR="004A74FE" w:rsidRPr="00527FED" w:rsidRDefault="004A74FE" w:rsidP="0054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70B160DA" w14:textId="77777777" w:rsidR="004A74FE" w:rsidRPr="00527FED" w:rsidRDefault="004A74FE" w:rsidP="0054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5FDD82EE" w14:textId="77777777" w:rsidR="004A74FE" w:rsidRPr="00527FED" w:rsidRDefault="004A74FE" w:rsidP="0054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4FF4C87D" w14:textId="77777777" w:rsidR="004A74FE" w:rsidRPr="00527FED" w:rsidRDefault="004A74FE" w:rsidP="00540F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4A74FE" w:rsidRPr="00897AA5" w14:paraId="6D0CC255" w14:textId="77777777" w:rsidTr="00540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5F581176" w14:textId="77777777" w:rsidR="004A74FE" w:rsidRPr="00527FED" w:rsidRDefault="004A74FE" w:rsidP="00540F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50A2B6C1" w14:textId="77777777" w:rsidR="004A74FE" w:rsidRPr="00527FED" w:rsidRDefault="004A74FE" w:rsidP="00540F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0D49F09E" w14:textId="77777777" w:rsidR="004A74FE" w:rsidRPr="00527FED" w:rsidRDefault="004A74FE" w:rsidP="00540F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68A0A374" w14:textId="77777777" w:rsidR="004A74FE" w:rsidRPr="00527FED" w:rsidRDefault="004A74FE" w:rsidP="00540F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75AB92F9" w14:textId="77777777" w:rsidR="004A74FE" w:rsidRPr="00527FED" w:rsidRDefault="004A74FE" w:rsidP="0054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523241A2" w14:textId="5306AFE9" w:rsidR="004A74FE" w:rsidRPr="00527FED" w:rsidRDefault="004A74FE" w:rsidP="00540FA5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A74FE" w:rsidRPr="003E09E1" w14:paraId="1BF7A370" w14:textId="77777777" w:rsidTr="004A7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shd w:val="clear" w:color="auto" w:fill="DBE5F1" w:themeFill="accent1" w:themeFillTint="33"/>
          </w:tcPr>
          <w:p w14:paraId="3BD335CE" w14:textId="27FA579B" w:rsidR="004A74FE" w:rsidRDefault="004A74FE" w:rsidP="00540F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Accept</w:t>
            </w:r>
          </w:p>
        </w:tc>
        <w:tc>
          <w:tcPr>
            <w:tcW w:w="2125" w:type="dxa"/>
            <w:shd w:val="clear" w:color="auto" w:fill="DBE5F1" w:themeFill="accent1" w:themeFillTint="33"/>
          </w:tcPr>
          <w:p w14:paraId="30C3F4A8" w14:textId="45F61624" w:rsidR="004A74FE" w:rsidRDefault="004A74FE" w:rsidP="00540FA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  <w:shd w:val="clear" w:color="auto" w:fill="DBE5F1" w:themeFill="accent1" w:themeFillTint="33"/>
          </w:tcPr>
          <w:p w14:paraId="688D9C2F" w14:textId="2D80BFD0" w:rsidR="004A74FE" w:rsidRDefault="004A74FE" w:rsidP="00540F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  <w:shd w:val="clear" w:color="auto" w:fill="DBE5F1" w:themeFill="accent1" w:themeFillTint="33"/>
          </w:tcPr>
          <w:p w14:paraId="1BAD9809" w14:textId="77777777" w:rsidR="004A74FE" w:rsidRDefault="004A74FE" w:rsidP="00540F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  <w:shd w:val="clear" w:color="auto" w:fill="DBE5F1" w:themeFill="accent1" w:themeFillTint="33"/>
          </w:tcPr>
          <w:p w14:paraId="6DAE4664" w14:textId="77777777" w:rsidR="004A74FE" w:rsidRPr="00527FED" w:rsidRDefault="004A74FE" w:rsidP="00540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  <w:shd w:val="clear" w:color="auto" w:fill="DBE5F1" w:themeFill="accent1" w:themeFillTint="33"/>
          </w:tcPr>
          <w:p w14:paraId="51CF6236" w14:textId="77777777" w:rsidR="004A74FE" w:rsidRDefault="004A74FE" w:rsidP="00540FA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4A74FE" w:rsidRPr="003E09E1" w14:paraId="12C14F8A" w14:textId="77777777" w:rsidTr="004A7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2634988B" w14:textId="4DCDB83E" w:rsidR="004A74FE" w:rsidRDefault="004A74FE" w:rsidP="00540F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Content-Type</w:t>
            </w:r>
          </w:p>
        </w:tc>
        <w:tc>
          <w:tcPr>
            <w:tcW w:w="2125" w:type="dxa"/>
          </w:tcPr>
          <w:p w14:paraId="4ACCD8D9" w14:textId="49AB6218" w:rsidR="004A74FE" w:rsidRDefault="004A74FE" w:rsidP="00540F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</w:tcPr>
          <w:p w14:paraId="2FA7DA32" w14:textId="325EBBCE" w:rsidR="004A74FE" w:rsidRDefault="004A74FE" w:rsidP="00540F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556A7014" w14:textId="77777777" w:rsidR="004A74FE" w:rsidRDefault="004A74FE" w:rsidP="00540F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</w:tcPr>
          <w:p w14:paraId="6F5A86C8" w14:textId="77777777" w:rsidR="004A74FE" w:rsidRPr="00527FED" w:rsidRDefault="004A74FE" w:rsidP="00540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7EF1867C" w14:textId="77777777" w:rsidR="004A74FE" w:rsidRDefault="004A74FE" w:rsidP="00540FA5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1D8838F5" w14:textId="05A10D27" w:rsidR="004A74FE" w:rsidRDefault="004A74FE" w:rsidP="004A74FE">
      <w:pPr>
        <w:pStyle w:val="Didascalia"/>
        <w:rPr>
          <w:lang w:val="en-US" w:eastAsia="en-US"/>
        </w:rPr>
      </w:pPr>
      <w:bookmarkStart w:id="6" w:name="_Toc5885376"/>
      <w:r w:rsidRPr="003C4946">
        <w:rPr>
          <w:lang w:val="en-GB"/>
        </w:rPr>
        <w:t xml:space="preserve">Table </w:t>
      </w:r>
      <w:r w:rsidR="006740D0">
        <w:rPr>
          <w:lang w:val="en-GB"/>
        </w:rPr>
        <w:fldChar w:fldCharType="begin"/>
      </w:r>
      <w:r w:rsidR="006740D0">
        <w:rPr>
          <w:lang w:val="en-GB"/>
        </w:rPr>
        <w:instrText xml:space="preserve"> SEQ Table \* ARABIC </w:instrText>
      </w:r>
      <w:r w:rsidR="006740D0">
        <w:rPr>
          <w:lang w:val="en-GB"/>
        </w:rPr>
        <w:fldChar w:fldCharType="separate"/>
      </w:r>
      <w:r w:rsidR="00D24E51">
        <w:rPr>
          <w:noProof/>
          <w:lang w:val="en-GB"/>
        </w:rPr>
        <w:t>2</w:t>
      </w:r>
      <w:r w:rsidR="006740D0">
        <w:rPr>
          <w:lang w:val="en-GB"/>
        </w:rPr>
        <w:fldChar w:fldCharType="end"/>
      </w:r>
      <w:r w:rsidR="0024371B">
        <w:t>:</w:t>
      </w:r>
      <w:r w:rsidRPr="0024371B">
        <w:rPr>
          <w:b w:val="0"/>
          <w:lang w:val="en-GB"/>
        </w:rPr>
        <w:t xml:space="preserve"> </w:t>
      </w:r>
      <w:r w:rsidR="001C3031" w:rsidRPr="00B05870">
        <w:rPr>
          <w:b w:val="0"/>
          <w:lang w:val="en-US"/>
        </w:rPr>
        <w:t>GET</w:t>
      </w:r>
      <w:r w:rsidR="001C3031" w:rsidRPr="00B05870">
        <w:rPr>
          <w:b w:val="0"/>
          <w:lang w:val="en-GB"/>
        </w:rPr>
        <w:t xml:space="preserve"> </w:t>
      </w:r>
      <w:r w:rsidRPr="00B05870">
        <w:rPr>
          <w:b w:val="0"/>
          <w:lang w:val="en-GB"/>
        </w:rPr>
        <w:t>Header Parameters</w:t>
      </w:r>
      <w:r w:rsidR="006740D0">
        <w:rPr>
          <w:b w:val="0"/>
          <w:lang w:val="en-GB"/>
        </w:rPr>
        <w:t xml:space="preserve"> (for SAPHR)</w:t>
      </w:r>
      <w:bookmarkEnd w:id="6"/>
    </w:p>
    <w:p w14:paraId="4E5F8940" w14:textId="77777777" w:rsidR="00BB58A5" w:rsidRPr="000970B6" w:rsidRDefault="00BB58A5" w:rsidP="00BB58A5">
      <w:pPr>
        <w:rPr>
          <w:highlight w:val="yellow"/>
          <w:lang w:val="en-US" w:eastAsia="en-US"/>
        </w:rPr>
      </w:pPr>
    </w:p>
    <w:p w14:paraId="1CDF10F8" w14:textId="77777777" w:rsidR="00CE4603" w:rsidRDefault="00CE4603" w:rsidP="00CE4603">
      <w:pPr>
        <w:rPr>
          <w:b/>
          <w:lang w:val="en-US" w:eastAsia="en-US"/>
        </w:rPr>
      </w:pPr>
    </w:p>
    <w:p w14:paraId="2EEA35BA" w14:textId="77777777" w:rsidR="00CE4603" w:rsidRDefault="00CE4603" w:rsidP="00CE4603">
      <w:pPr>
        <w:rPr>
          <w:b/>
          <w:lang w:val="en-US" w:eastAsia="en-US"/>
        </w:rPr>
      </w:pPr>
    </w:p>
    <w:p w14:paraId="4CCFF1EC" w14:textId="77777777" w:rsidR="00CE4603" w:rsidRDefault="00CE4603" w:rsidP="00CE4603">
      <w:pPr>
        <w:rPr>
          <w:b/>
          <w:lang w:val="en-US" w:eastAsia="en-US"/>
        </w:rPr>
      </w:pPr>
    </w:p>
    <w:p w14:paraId="021614CD" w14:textId="215CF8E1" w:rsidR="00540FA5" w:rsidRPr="00540FA5" w:rsidRDefault="00540FA5" w:rsidP="0024371B">
      <w:pPr>
        <w:pStyle w:val="Titolo3"/>
        <w:numPr>
          <w:ilvl w:val="0"/>
          <w:numId w:val="0"/>
        </w:numPr>
        <w:rPr>
          <w:lang w:val="en-US" w:eastAsia="en-US"/>
        </w:rPr>
      </w:pPr>
      <w:bookmarkStart w:id="7" w:name="_Toc5885392"/>
      <w:r>
        <w:rPr>
          <w:lang w:val="en-US" w:eastAsia="en-US"/>
        </w:rPr>
        <w:t>3.1.2</w:t>
      </w:r>
      <w:r>
        <w:rPr>
          <w:lang w:val="en-US" w:eastAsia="en-US"/>
        </w:rPr>
        <w:tab/>
        <w:t>Output</w:t>
      </w:r>
      <w:bookmarkEnd w:id="7"/>
    </w:p>
    <w:p w14:paraId="4ED0D73A" w14:textId="61559942" w:rsidR="00BB58A5" w:rsidRPr="000970B6" w:rsidRDefault="00D24E9D" w:rsidP="00BB58A5">
      <w:pPr>
        <w:jc w:val="left"/>
        <w:rPr>
          <w:bCs/>
          <w:lang w:val="en-US" w:eastAsia="en-US"/>
        </w:rPr>
      </w:pPr>
      <w:r w:rsidRPr="00D24E9D">
        <w:rPr>
          <w:bCs/>
          <w:lang w:val="en-US" w:eastAsia="en-US"/>
        </w:rPr>
        <w:t>The backend API endpoint generates a standard JSON body with</w:t>
      </w:r>
      <w:r w:rsidR="001379F2">
        <w:rPr>
          <w:bCs/>
          <w:lang w:val="en-US" w:eastAsia="en-US"/>
        </w:rPr>
        <w:t xml:space="preserve"> an array of cases:</w:t>
      </w:r>
    </w:p>
    <w:p w14:paraId="74385203" w14:textId="77777777" w:rsidR="004E62C6" w:rsidRPr="000970B6" w:rsidRDefault="004E62C6" w:rsidP="00BB58A5">
      <w:pPr>
        <w:jc w:val="left"/>
        <w:rPr>
          <w:b/>
          <w:bCs/>
          <w:u w:val="single"/>
          <w:lang w:val="en-US" w:eastAsia="en-US"/>
        </w:rPr>
      </w:pPr>
    </w:p>
    <w:tbl>
      <w:tblPr>
        <w:tblStyle w:val="Tabellagriglia4-colore11"/>
        <w:tblW w:w="9514" w:type="dxa"/>
        <w:tblLayout w:type="fixed"/>
        <w:tblLook w:val="04A0" w:firstRow="1" w:lastRow="0" w:firstColumn="1" w:lastColumn="0" w:noHBand="0" w:noVBand="1"/>
      </w:tblPr>
      <w:tblGrid>
        <w:gridCol w:w="3539"/>
        <w:gridCol w:w="1843"/>
        <w:gridCol w:w="992"/>
        <w:gridCol w:w="1276"/>
        <w:gridCol w:w="1011"/>
        <w:gridCol w:w="853"/>
      </w:tblGrid>
      <w:tr w:rsidR="00A40396" w:rsidRPr="000970B6" w14:paraId="520DC1F5" w14:textId="77777777" w:rsidTr="00B7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  <w:hideMark/>
          </w:tcPr>
          <w:p w14:paraId="3CDDA10A" w14:textId="77777777" w:rsidR="00BB58A5" w:rsidRPr="000970B6" w:rsidRDefault="00BB58A5" w:rsidP="00BB58A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843" w:type="dxa"/>
            <w:vAlign w:val="center"/>
            <w:hideMark/>
          </w:tcPr>
          <w:p w14:paraId="1D77D5BA" w14:textId="77777777" w:rsidR="00BB58A5" w:rsidRPr="000970B6" w:rsidRDefault="00BB58A5" w:rsidP="00BB5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992" w:type="dxa"/>
            <w:vAlign w:val="center"/>
            <w:hideMark/>
          </w:tcPr>
          <w:p w14:paraId="194EF2ED" w14:textId="77777777" w:rsidR="00BB58A5" w:rsidRPr="000970B6" w:rsidRDefault="00BB58A5" w:rsidP="00BB5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76" w:type="dxa"/>
            <w:vAlign w:val="center"/>
            <w:hideMark/>
          </w:tcPr>
          <w:p w14:paraId="04CA23FA" w14:textId="77777777" w:rsidR="00BB58A5" w:rsidRPr="000970B6" w:rsidRDefault="00BB58A5" w:rsidP="00BB5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1011" w:type="dxa"/>
            <w:vAlign w:val="center"/>
            <w:hideMark/>
          </w:tcPr>
          <w:p w14:paraId="59D2D1EF" w14:textId="77777777" w:rsidR="00BB58A5" w:rsidRPr="000970B6" w:rsidRDefault="00BB58A5" w:rsidP="00BB5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853" w:type="dxa"/>
            <w:vAlign w:val="center"/>
            <w:hideMark/>
          </w:tcPr>
          <w:p w14:paraId="07CCACCC" w14:textId="77777777" w:rsidR="00BB58A5" w:rsidRPr="000970B6" w:rsidRDefault="00BB58A5" w:rsidP="00BB58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A40396" w:rsidRPr="000970B6" w14:paraId="2CAAB845" w14:textId="77777777" w:rsidTr="00B7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4D6C884" w14:textId="3090B2FE" w:rsidR="006F2D6F" w:rsidRPr="000970B6" w:rsidRDefault="005E0ADE" w:rsidP="00985888">
            <w:pPr>
              <w:rPr>
                <w:lang w:val="en-US" w:eastAsia="en-US"/>
              </w:rPr>
            </w:pPr>
            <w:proofErr w:type="spellStart"/>
            <w:r w:rsidRPr="005E0ADE">
              <w:rPr>
                <w:lang w:val="en-US" w:eastAsia="en-US"/>
              </w:rPr>
              <w:t>sys_id</w:t>
            </w:r>
            <w:proofErr w:type="spellEnd"/>
          </w:p>
        </w:tc>
        <w:tc>
          <w:tcPr>
            <w:tcW w:w="1843" w:type="dxa"/>
            <w:vAlign w:val="center"/>
          </w:tcPr>
          <w:p w14:paraId="6ED75B19" w14:textId="2DBF665B" w:rsidR="006F2D6F" w:rsidRPr="000970B6" w:rsidRDefault="005E0ADE" w:rsidP="00A166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5E0ADE">
              <w:rPr>
                <w:lang w:val="en-US" w:eastAsia="en-US"/>
              </w:rPr>
              <w:t>Unique identifier of the record related to the case worked</w:t>
            </w:r>
          </w:p>
        </w:tc>
        <w:tc>
          <w:tcPr>
            <w:tcW w:w="992" w:type="dxa"/>
            <w:vAlign w:val="center"/>
          </w:tcPr>
          <w:p w14:paraId="56CEC4B1" w14:textId="6C7F3619" w:rsidR="006F2D6F" w:rsidRPr="000970B6" w:rsidRDefault="0082406A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555CA8D2" w14:textId="7315C51B" w:rsidR="006F2D6F" w:rsidRPr="000970B6" w:rsidRDefault="001B3B7D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011" w:type="dxa"/>
            <w:vAlign w:val="center"/>
          </w:tcPr>
          <w:p w14:paraId="5EC5570E" w14:textId="6DA9C625" w:rsidR="006F2D6F" w:rsidRPr="000970B6" w:rsidRDefault="006F2D6F" w:rsidP="006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53A99AF6" w14:textId="090111B1" w:rsidR="006F2D6F" w:rsidRPr="000970B6" w:rsidRDefault="006F2D6F" w:rsidP="00DA56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A40396" w:rsidRPr="000970B6" w14:paraId="2581CA4C" w14:textId="77777777" w:rsidTr="00B7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C291B24" w14:textId="6F27E245" w:rsidR="006F2D6F" w:rsidRPr="000970B6" w:rsidRDefault="001B3B7D" w:rsidP="006F2D6F">
            <w:pPr>
              <w:rPr>
                <w:lang w:val="en-US" w:eastAsia="en-US"/>
              </w:rPr>
            </w:pPr>
            <w:proofErr w:type="spellStart"/>
            <w:r w:rsidRPr="001B3B7D">
              <w:rPr>
                <w:lang w:val="en-US" w:eastAsia="en-US"/>
              </w:rPr>
              <w:t>u_code_ou</w:t>
            </w:r>
            <w:proofErr w:type="spellEnd"/>
          </w:p>
        </w:tc>
        <w:tc>
          <w:tcPr>
            <w:tcW w:w="1843" w:type="dxa"/>
            <w:vAlign w:val="center"/>
          </w:tcPr>
          <w:p w14:paraId="6003006E" w14:textId="6A40EDD6" w:rsidR="006F2D6F" w:rsidRPr="000970B6" w:rsidRDefault="001B3B7D" w:rsidP="00A166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1B3B7D">
              <w:rPr>
                <w:lang w:val="en-US" w:eastAsia="en-US"/>
              </w:rPr>
              <w:t>Code of the Organizational Unit.</w:t>
            </w:r>
          </w:p>
        </w:tc>
        <w:tc>
          <w:tcPr>
            <w:tcW w:w="992" w:type="dxa"/>
            <w:vAlign w:val="center"/>
          </w:tcPr>
          <w:p w14:paraId="6E345952" w14:textId="77B7B43D" w:rsidR="006F2D6F" w:rsidRPr="000970B6" w:rsidRDefault="001B3B7D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69538510" w14:textId="1B159902" w:rsidR="006F2D6F" w:rsidRPr="000970B6" w:rsidRDefault="001B3B7D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011" w:type="dxa"/>
            <w:vAlign w:val="center"/>
          </w:tcPr>
          <w:p w14:paraId="4424B4C4" w14:textId="77777777" w:rsidR="006F2D6F" w:rsidRPr="000970B6" w:rsidRDefault="006F2D6F" w:rsidP="006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4F37AA01" w14:textId="13832FF9" w:rsidR="006F2D6F" w:rsidRPr="000970B6" w:rsidRDefault="006F2D6F" w:rsidP="00DA56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62FC3B1A" w14:textId="77777777" w:rsidTr="00B7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8D33CB6" w14:textId="61534193" w:rsidR="00B750C4" w:rsidRPr="00457114" w:rsidRDefault="00B750C4" w:rsidP="006F2D6F">
            <w:pPr>
              <w:rPr>
                <w:lang w:val="en-US" w:eastAsia="en-US"/>
              </w:rPr>
            </w:pPr>
            <w:proofErr w:type="spellStart"/>
            <w:r w:rsidRPr="00B750C4">
              <w:rPr>
                <w:lang w:val="en-US" w:eastAsia="en-US"/>
              </w:rPr>
              <w:t>u_code_ou.u_legal_entity</w:t>
            </w:r>
            <w:proofErr w:type="spellEnd"/>
          </w:p>
        </w:tc>
        <w:tc>
          <w:tcPr>
            <w:tcW w:w="1843" w:type="dxa"/>
            <w:vAlign w:val="center"/>
          </w:tcPr>
          <w:p w14:paraId="3ACCF88B" w14:textId="27B8A180" w:rsidR="00B750C4" w:rsidRDefault="000C20E5" w:rsidP="00A166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Legal Entity</w:t>
            </w:r>
            <w:r w:rsidR="00B750C4">
              <w:rPr>
                <w:lang w:val="en-US" w:eastAsia="en-US"/>
              </w:rPr>
              <w:t xml:space="preserve"> of Organizational Unit</w:t>
            </w:r>
          </w:p>
        </w:tc>
        <w:tc>
          <w:tcPr>
            <w:tcW w:w="992" w:type="dxa"/>
            <w:vAlign w:val="center"/>
          </w:tcPr>
          <w:p w14:paraId="6467D1F2" w14:textId="7CA329DA" w:rsidR="00B750C4" w:rsidRDefault="00B750C4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7DEE2EDD" w14:textId="7FF6849E" w:rsidR="00B750C4" w:rsidRDefault="00B750C4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011" w:type="dxa"/>
            <w:vAlign w:val="center"/>
          </w:tcPr>
          <w:p w14:paraId="3588E173" w14:textId="77777777" w:rsidR="00B750C4" w:rsidRPr="000970B6" w:rsidRDefault="00B750C4" w:rsidP="006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5F3DDAB5" w14:textId="77777777" w:rsidR="00B750C4" w:rsidRPr="000970B6" w:rsidRDefault="00B750C4" w:rsidP="00DA56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681BD911" w14:textId="77777777" w:rsidTr="00B7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0BE0155" w14:textId="126DF0D2" w:rsidR="006F2D6F" w:rsidRPr="000970B6" w:rsidRDefault="00707F0E" w:rsidP="00985888">
            <w:pPr>
              <w:rPr>
                <w:lang w:val="en-US" w:eastAsia="en-US"/>
              </w:rPr>
            </w:pPr>
            <w:proofErr w:type="spellStart"/>
            <w:r w:rsidRPr="00707F0E">
              <w:rPr>
                <w:lang w:val="en-US" w:eastAsia="en-US"/>
              </w:rPr>
              <w:t>u_costcenter</w:t>
            </w:r>
            <w:proofErr w:type="spellEnd"/>
          </w:p>
        </w:tc>
        <w:tc>
          <w:tcPr>
            <w:tcW w:w="1843" w:type="dxa"/>
            <w:vAlign w:val="center"/>
          </w:tcPr>
          <w:p w14:paraId="5445FB36" w14:textId="27D4CB1F" w:rsidR="006F2D6F" w:rsidRPr="000970B6" w:rsidRDefault="00707F0E" w:rsidP="00A166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selected Cost Center for Organizational Unit</w:t>
            </w:r>
          </w:p>
        </w:tc>
        <w:tc>
          <w:tcPr>
            <w:tcW w:w="992" w:type="dxa"/>
            <w:vAlign w:val="center"/>
          </w:tcPr>
          <w:p w14:paraId="1BC31E96" w14:textId="6B2EDEBA" w:rsidR="006F2D6F" w:rsidRPr="000970B6" w:rsidRDefault="00707F0E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27791D69" w14:textId="34BE1228" w:rsidR="006F2D6F" w:rsidRPr="000970B6" w:rsidRDefault="006F2D6F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0970B6">
              <w:rPr>
                <w:lang w:val="en-US" w:eastAsia="en-US"/>
              </w:rPr>
              <w:t>[1]</w:t>
            </w:r>
          </w:p>
        </w:tc>
        <w:tc>
          <w:tcPr>
            <w:tcW w:w="1011" w:type="dxa"/>
            <w:vAlign w:val="center"/>
          </w:tcPr>
          <w:p w14:paraId="6C6A1278" w14:textId="77777777" w:rsidR="006F2D6F" w:rsidRPr="000970B6" w:rsidRDefault="006F2D6F" w:rsidP="006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3C5370D1" w14:textId="6AFE4F0F" w:rsidR="006F2D6F" w:rsidRPr="000970B6" w:rsidRDefault="006F2D6F" w:rsidP="00DA56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30CD9E98" w14:textId="77777777" w:rsidTr="00B7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ADEEF3D" w14:textId="412AD203" w:rsidR="00457114" w:rsidRPr="00707F0E" w:rsidRDefault="00457114" w:rsidP="00985888">
            <w:pPr>
              <w:rPr>
                <w:lang w:val="en-US" w:eastAsia="en-US"/>
              </w:rPr>
            </w:pPr>
            <w:proofErr w:type="spellStart"/>
            <w:r w:rsidRPr="00457114">
              <w:rPr>
                <w:lang w:val="en-US" w:eastAsia="en-US"/>
              </w:rPr>
              <w:t>u_costcenter.u_type</w:t>
            </w:r>
            <w:proofErr w:type="spellEnd"/>
          </w:p>
        </w:tc>
        <w:tc>
          <w:tcPr>
            <w:tcW w:w="1843" w:type="dxa"/>
            <w:vAlign w:val="center"/>
          </w:tcPr>
          <w:p w14:paraId="458CB61A" w14:textId="2D319BB4" w:rsidR="00457114" w:rsidRDefault="00457114" w:rsidP="00A166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Type of selected Cost Center</w:t>
            </w:r>
          </w:p>
        </w:tc>
        <w:tc>
          <w:tcPr>
            <w:tcW w:w="992" w:type="dxa"/>
            <w:vAlign w:val="center"/>
          </w:tcPr>
          <w:p w14:paraId="4232CD1A" w14:textId="378179FA" w:rsidR="00457114" w:rsidRDefault="00457114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31F32720" w14:textId="0F2D9638" w:rsidR="00457114" w:rsidRPr="000970B6" w:rsidRDefault="00457114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011" w:type="dxa"/>
            <w:vAlign w:val="center"/>
          </w:tcPr>
          <w:p w14:paraId="5830D7CE" w14:textId="77777777" w:rsidR="00457114" w:rsidRPr="000970B6" w:rsidRDefault="00457114" w:rsidP="006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4D3EA3A" w14:textId="77777777" w:rsidR="00457114" w:rsidRPr="000970B6" w:rsidRDefault="00457114" w:rsidP="00DA56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5A69F42B" w14:textId="77777777" w:rsidTr="00B7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4BF6845" w14:textId="0DF3DF2D" w:rsidR="00B750C4" w:rsidRPr="00457114" w:rsidRDefault="00B750C4" w:rsidP="00985888">
            <w:pPr>
              <w:rPr>
                <w:lang w:val="en-US" w:eastAsia="en-US"/>
              </w:rPr>
            </w:pPr>
            <w:proofErr w:type="spellStart"/>
            <w:r w:rsidRPr="00B750C4">
              <w:rPr>
                <w:lang w:val="en-US" w:eastAsia="en-US"/>
              </w:rPr>
              <w:t>u_costcenter.u_company_code_afc</w:t>
            </w:r>
            <w:proofErr w:type="spellEnd"/>
          </w:p>
        </w:tc>
        <w:tc>
          <w:tcPr>
            <w:tcW w:w="1843" w:type="dxa"/>
            <w:vAlign w:val="center"/>
          </w:tcPr>
          <w:p w14:paraId="6E101A19" w14:textId="6BE7841E" w:rsidR="00B750C4" w:rsidRDefault="00B750C4" w:rsidP="00A166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Company Code AFC</w:t>
            </w:r>
          </w:p>
        </w:tc>
        <w:tc>
          <w:tcPr>
            <w:tcW w:w="992" w:type="dxa"/>
            <w:vAlign w:val="center"/>
          </w:tcPr>
          <w:p w14:paraId="7AC614CF" w14:textId="72F2B6C2" w:rsidR="00B750C4" w:rsidRDefault="00B750C4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1C19406A" w14:textId="536F2B04" w:rsidR="00B750C4" w:rsidRDefault="00B750C4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011" w:type="dxa"/>
            <w:vAlign w:val="center"/>
          </w:tcPr>
          <w:p w14:paraId="0FC8D5B0" w14:textId="77777777" w:rsidR="00B750C4" w:rsidRPr="000970B6" w:rsidRDefault="00B750C4" w:rsidP="006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6BA76BD" w14:textId="77777777" w:rsidR="00B750C4" w:rsidRPr="000970B6" w:rsidRDefault="00B750C4" w:rsidP="00DA56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1A978D2A" w14:textId="77777777" w:rsidTr="00B7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020DC42" w14:textId="20298B9C" w:rsidR="006F2D6F" w:rsidRPr="000970B6" w:rsidRDefault="00707F0E" w:rsidP="006F2D6F">
            <w:pPr>
              <w:rPr>
                <w:lang w:val="en-US" w:eastAsia="en-US"/>
              </w:rPr>
            </w:pPr>
            <w:proofErr w:type="spellStart"/>
            <w:r w:rsidRPr="00707F0E">
              <w:rPr>
                <w:lang w:val="en-US" w:eastAsia="en-US"/>
              </w:rPr>
              <w:t>u_modify_typology</w:t>
            </w:r>
            <w:proofErr w:type="spellEnd"/>
          </w:p>
        </w:tc>
        <w:tc>
          <w:tcPr>
            <w:tcW w:w="1843" w:type="dxa"/>
            <w:vAlign w:val="center"/>
          </w:tcPr>
          <w:p w14:paraId="47AEAE16" w14:textId="56E45996" w:rsidR="006F2D6F" w:rsidRPr="000970B6" w:rsidRDefault="00A16652" w:rsidP="00A166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0970B6">
              <w:rPr>
                <w:lang w:val="en-US" w:eastAsia="en-US"/>
              </w:rPr>
              <w:t xml:space="preserve">Contains </w:t>
            </w:r>
            <w:r w:rsidR="00707F0E">
              <w:rPr>
                <w:lang w:val="en-US" w:eastAsia="en-US"/>
              </w:rPr>
              <w:t>typology of case operation.</w:t>
            </w:r>
          </w:p>
        </w:tc>
        <w:tc>
          <w:tcPr>
            <w:tcW w:w="992" w:type="dxa"/>
            <w:vAlign w:val="center"/>
          </w:tcPr>
          <w:p w14:paraId="1359613B" w14:textId="30156DBB" w:rsidR="006F2D6F" w:rsidRPr="000970B6" w:rsidRDefault="00707F0E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66F3C2BD" w14:textId="7ACB68E3" w:rsidR="006F2D6F" w:rsidRPr="000970B6" w:rsidRDefault="006F2D6F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0970B6">
              <w:rPr>
                <w:lang w:val="en-US" w:eastAsia="en-US"/>
              </w:rPr>
              <w:t>[1]</w:t>
            </w:r>
          </w:p>
        </w:tc>
        <w:tc>
          <w:tcPr>
            <w:tcW w:w="1011" w:type="dxa"/>
            <w:vAlign w:val="center"/>
          </w:tcPr>
          <w:p w14:paraId="3082B03E" w14:textId="77777777" w:rsidR="006F2D6F" w:rsidRPr="000970B6" w:rsidRDefault="006F2D6F" w:rsidP="006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0AFFD5D" w14:textId="6CD3F358" w:rsidR="006F2D6F" w:rsidRPr="000970B6" w:rsidRDefault="006F2D6F" w:rsidP="00DA56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B750C4" w:rsidRPr="000970B6" w14:paraId="09452DAA" w14:textId="77777777" w:rsidTr="00B75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C5B49EB" w14:textId="1EACD245" w:rsidR="006F2D6F" w:rsidRPr="000970B6" w:rsidRDefault="000151AC" w:rsidP="00985888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u</w:t>
            </w:r>
            <w:r w:rsidR="003402E8">
              <w:rPr>
                <w:lang w:val="en-US" w:eastAsia="en-US"/>
              </w:rPr>
              <w:t>_association_time</w:t>
            </w:r>
            <w:proofErr w:type="spellEnd"/>
          </w:p>
        </w:tc>
        <w:tc>
          <w:tcPr>
            <w:tcW w:w="1843" w:type="dxa"/>
            <w:vAlign w:val="center"/>
          </w:tcPr>
          <w:p w14:paraId="252F7D57" w14:textId="3158C69F" w:rsidR="006F2D6F" w:rsidRPr="000970B6" w:rsidRDefault="00707F0E" w:rsidP="00A166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707F0E">
              <w:rPr>
                <w:lang w:val="en-US" w:eastAsia="en-US"/>
              </w:rPr>
              <w:t>Contains DateTime o</w:t>
            </w:r>
            <w:r w:rsidR="000151AC">
              <w:rPr>
                <w:lang w:val="en-US" w:eastAsia="en-US"/>
              </w:rPr>
              <w:t>n</w:t>
            </w:r>
            <w:r w:rsidRPr="00707F0E">
              <w:rPr>
                <w:lang w:val="en-US" w:eastAsia="en-US"/>
              </w:rPr>
              <w:t xml:space="preserve"> </w:t>
            </w:r>
            <w:r w:rsidR="000151AC">
              <w:rPr>
                <w:lang w:val="en-US" w:eastAsia="en-US"/>
              </w:rPr>
              <w:t>association by the controller</w:t>
            </w:r>
          </w:p>
        </w:tc>
        <w:tc>
          <w:tcPr>
            <w:tcW w:w="992" w:type="dxa"/>
            <w:vAlign w:val="center"/>
          </w:tcPr>
          <w:p w14:paraId="29E82938" w14:textId="1A273E25" w:rsidR="006F2D6F" w:rsidRPr="000970B6" w:rsidRDefault="00707F0E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Date Time</w:t>
            </w:r>
          </w:p>
        </w:tc>
        <w:tc>
          <w:tcPr>
            <w:tcW w:w="1276" w:type="dxa"/>
            <w:vAlign w:val="center"/>
          </w:tcPr>
          <w:p w14:paraId="4A8223E5" w14:textId="20F3E907" w:rsidR="006F2D6F" w:rsidRPr="000970B6" w:rsidRDefault="006F2D6F" w:rsidP="006F2D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0970B6">
              <w:rPr>
                <w:lang w:val="en-US" w:eastAsia="en-US"/>
              </w:rPr>
              <w:t>[1]</w:t>
            </w:r>
          </w:p>
        </w:tc>
        <w:tc>
          <w:tcPr>
            <w:tcW w:w="1011" w:type="dxa"/>
            <w:vAlign w:val="center"/>
          </w:tcPr>
          <w:p w14:paraId="7DA7E284" w14:textId="77777777" w:rsidR="006F2D6F" w:rsidRPr="000970B6" w:rsidRDefault="006F2D6F" w:rsidP="006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CA9CDB4" w14:textId="6E87D001" w:rsidR="006F2D6F" w:rsidRPr="000970B6" w:rsidRDefault="006F2D6F" w:rsidP="00E8222E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FB762E" w:rsidRPr="000970B6" w14:paraId="1CDA4F4F" w14:textId="77777777" w:rsidTr="00B7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78B0270" w14:textId="0355CF84" w:rsidR="00FB762E" w:rsidRDefault="00FB762E" w:rsidP="00985888">
            <w:pPr>
              <w:rPr>
                <w:lang w:val="en-US" w:eastAsia="en-US"/>
              </w:rPr>
            </w:pPr>
            <w:proofErr w:type="spellStart"/>
            <w:r w:rsidRPr="00FB762E">
              <w:rPr>
                <w:lang w:val="en-US" w:eastAsia="en-US"/>
              </w:rPr>
              <w:t>u_relationship_start_dat</w:t>
            </w:r>
            <w:r>
              <w:rPr>
                <w:lang w:val="en-US" w:eastAsia="en-US"/>
              </w:rPr>
              <w:t>e</w:t>
            </w:r>
            <w:proofErr w:type="spellEnd"/>
          </w:p>
        </w:tc>
        <w:tc>
          <w:tcPr>
            <w:tcW w:w="1843" w:type="dxa"/>
            <w:vAlign w:val="center"/>
          </w:tcPr>
          <w:p w14:paraId="1AE93D36" w14:textId="49D36635" w:rsidR="00FB762E" w:rsidRPr="00707F0E" w:rsidRDefault="00FB762E" w:rsidP="00A166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</w:t>
            </w:r>
            <w:r w:rsidRPr="00FB762E">
              <w:rPr>
                <w:lang w:val="en-US" w:eastAsia="en-US"/>
              </w:rPr>
              <w:t>ontains the re</w:t>
            </w:r>
            <w:r>
              <w:rPr>
                <w:lang w:val="en-US" w:eastAsia="en-US"/>
              </w:rPr>
              <w:t>lationship</w:t>
            </w:r>
            <w:r w:rsidRPr="00FB762E">
              <w:rPr>
                <w:lang w:val="en-US" w:eastAsia="en-US"/>
              </w:rPr>
              <w:t xml:space="preserve"> start date entered by the controller</w:t>
            </w:r>
          </w:p>
        </w:tc>
        <w:tc>
          <w:tcPr>
            <w:tcW w:w="992" w:type="dxa"/>
            <w:vAlign w:val="center"/>
          </w:tcPr>
          <w:p w14:paraId="00DDEEC7" w14:textId="4F0ABAB1" w:rsidR="00FB762E" w:rsidRDefault="00FB762E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Date</w:t>
            </w:r>
          </w:p>
        </w:tc>
        <w:tc>
          <w:tcPr>
            <w:tcW w:w="1276" w:type="dxa"/>
            <w:vAlign w:val="center"/>
          </w:tcPr>
          <w:p w14:paraId="5D1DF792" w14:textId="7CCDBCD2" w:rsidR="00FB762E" w:rsidRPr="000970B6" w:rsidRDefault="00FB762E" w:rsidP="006F2D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1011" w:type="dxa"/>
            <w:vAlign w:val="center"/>
          </w:tcPr>
          <w:p w14:paraId="61AF8D7B" w14:textId="77777777" w:rsidR="00FB762E" w:rsidRPr="000970B6" w:rsidRDefault="00FB762E" w:rsidP="006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6D38D23" w14:textId="77777777" w:rsidR="00FB762E" w:rsidRPr="000970B6" w:rsidRDefault="00FB762E" w:rsidP="00E8222E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08A1A21B" w14:textId="596B5DA0" w:rsidR="00DA56AE" w:rsidRDefault="00E8222E" w:rsidP="00E8222E">
      <w:pPr>
        <w:pStyle w:val="Didascalia"/>
      </w:pPr>
      <w:bookmarkStart w:id="8" w:name="_Toc5885377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 w:rsidR="00D24E51">
        <w:rPr>
          <w:noProof/>
        </w:rPr>
        <w:t>3</w:t>
      </w:r>
      <w:r w:rsidR="00BD2AA7">
        <w:rPr>
          <w:noProof/>
        </w:rPr>
        <w:fldChar w:fldCharType="end"/>
      </w:r>
      <w:r>
        <w:t xml:space="preserve">: </w:t>
      </w:r>
      <w:r w:rsidRPr="00B05870">
        <w:rPr>
          <w:b w:val="0"/>
        </w:rPr>
        <w:t>GET Output</w:t>
      </w:r>
      <w:r w:rsidR="006740D0">
        <w:rPr>
          <w:b w:val="0"/>
        </w:rPr>
        <w:t xml:space="preserve"> (for </w:t>
      </w:r>
      <w:r w:rsidR="00D24E51">
        <w:rPr>
          <w:b w:val="0"/>
        </w:rPr>
        <w:t>SAPHR</w:t>
      </w:r>
      <w:r w:rsidR="006740D0">
        <w:rPr>
          <w:b w:val="0"/>
        </w:rPr>
        <w:t>)</w:t>
      </w:r>
      <w:bookmarkEnd w:id="8"/>
    </w:p>
    <w:p w14:paraId="1E34379D" w14:textId="77777777" w:rsidR="00E8222E" w:rsidRPr="00E8222E" w:rsidRDefault="00E8222E" w:rsidP="00E8222E"/>
    <w:p w14:paraId="2F25DF23" w14:textId="7EF2DA20" w:rsidR="00BB58A5" w:rsidRPr="00CB6FAF" w:rsidRDefault="00BB58A5" w:rsidP="00CB6FAF">
      <w:pPr>
        <w:pStyle w:val="Titolo3"/>
        <w:numPr>
          <w:ilvl w:val="2"/>
          <w:numId w:val="48"/>
        </w:numPr>
        <w:rPr>
          <w:lang w:val="en-US"/>
        </w:rPr>
      </w:pPr>
      <w:bookmarkStart w:id="9" w:name="_Toc5885393"/>
      <w:r w:rsidRPr="00CB6FAF">
        <w:rPr>
          <w:lang w:val="en-US"/>
        </w:rPr>
        <w:t>Errors</w:t>
      </w:r>
      <w:bookmarkEnd w:id="9"/>
    </w:p>
    <w:p w14:paraId="65600A5B" w14:textId="5ED14BD8" w:rsidR="007A0F46" w:rsidRPr="000970B6" w:rsidRDefault="007A0F46" w:rsidP="007A0F46">
      <w:pPr>
        <w:rPr>
          <w:lang w:val="en-US"/>
        </w:rPr>
      </w:pPr>
      <w:bookmarkStart w:id="10" w:name="_Hlk4082946"/>
      <w:r w:rsidRPr="000970B6">
        <w:rPr>
          <w:lang w:val="en-US"/>
        </w:rPr>
        <w:t>The error response payload is a JSON with this format:</w:t>
      </w:r>
    </w:p>
    <w:p w14:paraId="307A38AD" w14:textId="77777777" w:rsidR="007A0F46" w:rsidRPr="000970B6" w:rsidRDefault="007A0F46" w:rsidP="007A0F46">
      <w:pPr>
        <w:rPr>
          <w:lang w:val="en-US"/>
        </w:rPr>
      </w:pPr>
    </w:p>
    <w:p w14:paraId="49DD185F" w14:textId="77777777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>{</w:t>
      </w:r>
    </w:p>
    <w:p w14:paraId="41FCD23F" w14:textId="77777777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"error": {</w:t>
      </w:r>
    </w:p>
    <w:p w14:paraId="1B1A9DA5" w14:textId="4C89ED42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    "detail": "</w:t>
      </w:r>
      <w:r>
        <w:rPr>
          <w:rFonts w:asciiTheme="minorHAnsi" w:hAnsiTheme="minorHAnsi"/>
          <w:color w:val="333333"/>
          <w:sz w:val="22"/>
          <w:szCs w:val="22"/>
        </w:rPr>
        <w:t>String Detail</w:t>
      </w:r>
      <w:r w:rsidRPr="00606E3A">
        <w:rPr>
          <w:rFonts w:asciiTheme="minorHAnsi" w:hAnsiTheme="minorHAnsi"/>
          <w:color w:val="333333"/>
          <w:sz w:val="22"/>
          <w:szCs w:val="22"/>
        </w:rPr>
        <w:t>",</w:t>
      </w:r>
    </w:p>
    <w:p w14:paraId="671E85DA" w14:textId="683BA505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    "message": "</w:t>
      </w:r>
      <w:r>
        <w:rPr>
          <w:rFonts w:asciiTheme="minorHAnsi" w:hAnsiTheme="minorHAnsi"/>
          <w:color w:val="333333"/>
          <w:sz w:val="22"/>
          <w:szCs w:val="22"/>
        </w:rPr>
        <w:t>String  Message</w:t>
      </w:r>
      <w:r w:rsidRPr="00606E3A">
        <w:rPr>
          <w:rFonts w:asciiTheme="minorHAnsi" w:hAnsiTheme="minorHAnsi"/>
          <w:color w:val="333333"/>
          <w:sz w:val="22"/>
          <w:szCs w:val="22"/>
        </w:rPr>
        <w:t>"</w:t>
      </w:r>
    </w:p>
    <w:p w14:paraId="1901DDE8" w14:textId="77777777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},</w:t>
      </w:r>
    </w:p>
    <w:p w14:paraId="77AABB5C" w14:textId="77777777" w:rsidR="00606E3A" w:rsidRPr="00606E3A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"status": "failure"</w:t>
      </w:r>
    </w:p>
    <w:p w14:paraId="199DE34A" w14:textId="6BE2AD75" w:rsidR="007A0F46" w:rsidRPr="000970B6" w:rsidRDefault="00606E3A" w:rsidP="00606E3A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>}</w:t>
      </w:r>
    </w:p>
    <w:p w14:paraId="13C0FF9F" w14:textId="0F89BCA7" w:rsidR="0071573B" w:rsidRPr="000970B6" w:rsidRDefault="00540FA5" w:rsidP="0071573B">
      <w:pPr>
        <w:rPr>
          <w:lang w:val="en-US"/>
        </w:rPr>
      </w:pPr>
      <w:r w:rsidRPr="00540FA5">
        <w:rPr>
          <w:lang w:val="en-US"/>
        </w:rPr>
        <w:t xml:space="preserve">For the detailed list of possible errors, please refer to ANNEX </w:t>
      </w:r>
      <w:r>
        <w:rPr>
          <w:lang w:val="en-US"/>
        </w:rPr>
        <w:t>A</w:t>
      </w:r>
      <w:r w:rsidRPr="00540FA5">
        <w:rPr>
          <w:lang w:val="en-US"/>
        </w:rPr>
        <w:t xml:space="preserve"> – List of possible errors.</w:t>
      </w:r>
    </w:p>
    <w:bookmarkEnd w:id="10"/>
    <w:p w14:paraId="03668FB7" w14:textId="77777777" w:rsidR="00CB15CB" w:rsidRPr="000970B6" w:rsidRDefault="00CB15CB" w:rsidP="0071573B">
      <w:pPr>
        <w:rPr>
          <w:lang w:val="en-US"/>
        </w:rPr>
      </w:pPr>
    </w:p>
    <w:p w14:paraId="710337ED" w14:textId="11C7B15D" w:rsidR="00BB58A5" w:rsidRPr="00CB6FAF" w:rsidRDefault="00BB58A5" w:rsidP="00CB6FAF">
      <w:pPr>
        <w:pStyle w:val="Titolo3"/>
        <w:numPr>
          <w:ilvl w:val="2"/>
          <w:numId w:val="48"/>
        </w:numPr>
        <w:rPr>
          <w:lang w:val="en-US" w:eastAsia="en-US"/>
        </w:rPr>
      </w:pPr>
      <w:bookmarkStart w:id="11" w:name="_Toc5885394"/>
      <w:r w:rsidRPr="00CB6FAF">
        <w:rPr>
          <w:lang w:val="en-US" w:eastAsia="en-US"/>
        </w:rPr>
        <w:t>Examples</w:t>
      </w:r>
      <w:bookmarkEnd w:id="11"/>
    </w:p>
    <w:p w14:paraId="741A9E93" w14:textId="3C0FA62F" w:rsidR="00BB58A5" w:rsidRDefault="00606E3A" w:rsidP="005F06DA">
      <w:pPr>
        <w:rPr>
          <w:lang w:val="en-US" w:eastAsia="en-US"/>
        </w:rPr>
      </w:pPr>
      <w:r w:rsidRPr="00606E3A">
        <w:rPr>
          <w:b/>
          <w:lang w:val="en-US" w:eastAsia="en-US"/>
        </w:rPr>
        <w:t>Example 1</w:t>
      </w:r>
      <w:r w:rsidRPr="00606E3A">
        <w:rPr>
          <w:lang w:val="en-US" w:eastAsia="en-US"/>
        </w:rPr>
        <w:t>: Request for the full list of data with correct client credentials.</w:t>
      </w:r>
    </w:p>
    <w:p w14:paraId="3F673B75" w14:textId="77777777" w:rsidR="001C3031" w:rsidRDefault="001C3031" w:rsidP="005F06DA">
      <w:pPr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606E3A" w:rsidRPr="00527FED" w14:paraId="741C63DA" w14:textId="77777777" w:rsidTr="00540F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76D64" w14:textId="77777777" w:rsidR="00606E3A" w:rsidRPr="00527FED" w:rsidRDefault="00606E3A" w:rsidP="00540F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606E3A" w:rsidRPr="00897AA5" w14:paraId="3C805B68" w14:textId="77777777" w:rsidTr="00540FA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F9554" w14:textId="6C0C72BB" w:rsidR="00606E3A" w:rsidRPr="000151AC" w:rsidRDefault="000151AC" w:rsidP="00540FA5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>
              <w:rPr>
                <w:bCs/>
                <w:color w:val="595959" w:themeColor="text1" w:themeTint="A6"/>
                <w:lang w:val="en-GB" w:eastAsia="en-US"/>
              </w:rPr>
              <w:t>&lt;production_endpoint</w:t>
            </w:r>
            <w:r w:rsidR="00AD05B4">
              <w:rPr>
                <w:bCs/>
                <w:color w:val="595959" w:themeColor="text1" w:themeTint="A6"/>
                <w:lang w:val="en-GB" w:eastAsia="en-US"/>
              </w:rPr>
              <w:t>&gt;</w:t>
            </w:r>
            <w:r w:rsidR="00AD05B4" w:rsidRPr="00AD05B4">
              <w:rPr>
                <w:bCs/>
                <w:color w:val="595959" w:themeColor="text1" w:themeTint="A6"/>
                <w:lang w:val="en-GB" w:eastAsia="en-US"/>
              </w:rPr>
              <w:t>/api/now/table/u_ou_case_management?sysparm_query=</w:t>
            </w:r>
            <w:r w:rsidR="00401780" w:rsidRPr="00401780">
              <w:rPr>
                <w:bCs/>
                <w:color w:val="595959" w:themeColor="text1" w:themeTint="A6"/>
                <w:lang w:val="en-GB" w:eastAsia="en-US"/>
              </w:rPr>
              <w:t>state%3D2%5EORstate%3D4</w:t>
            </w:r>
            <w:r w:rsidR="00AD05B4" w:rsidRPr="00AD05B4">
              <w:rPr>
                <w:bCs/>
                <w:color w:val="595959" w:themeColor="text1" w:themeTint="A6"/>
                <w:lang w:val="en-GB" w:eastAsia="en-US"/>
              </w:rPr>
              <w:t>&amp;sysparm_display_value=true&amp;sysparm_exclude_reference_link=true&amp;sysparm_fields=u_code_ou%2Cu_code_ou.u_legal_entity%2Cu_modify_typology%2Cu_costcenter%2Cu_costcenter.u_company_code_afc%2Cu_costcenter.u_type%2Cu_association_time%2Csys_id</w:t>
            </w:r>
            <w:r w:rsidR="00FB762E" w:rsidRPr="00FB762E">
              <w:rPr>
                <w:bCs/>
                <w:color w:val="595959" w:themeColor="text1" w:themeTint="A6"/>
                <w:lang w:val="en-GB" w:eastAsia="en-US"/>
              </w:rPr>
              <w:t>%2Cu_relationship_start_date</w:t>
            </w:r>
          </w:p>
        </w:tc>
      </w:tr>
      <w:tr w:rsidR="00606E3A" w:rsidRPr="00897AA5" w14:paraId="3700F73D" w14:textId="77777777" w:rsidTr="00540FA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F7ED9" w14:textId="61326DA5" w:rsidR="00606E3A" w:rsidRPr="00F06C11" w:rsidRDefault="00606E3A" w:rsidP="00540F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 xml:space="preserve">Host: </w:t>
            </w:r>
            <w:r w:rsidR="00CC55D1">
              <w:rPr>
                <w:color w:val="505050"/>
                <w:szCs w:val="18"/>
                <w:shd w:val="clear" w:color="auto" w:fill="FFFFFF"/>
                <w:lang w:val="en-US"/>
              </w:rPr>
              <w:t>&lt;</w:t>
            </w:r>
            <w:proofErr w:type="spellStart"/>
            <w:r w:rsidR="00CC55D1">
              <w:rPr>
                <w:color w:val="505050"/>
                <w:szCs w:val="18"/>
                <w:shd w:val="clear" w:color="auto" w:fill="FFFFFF"/>
                <w:lang w:val="en-US"/>
              </w:rPr>
              <w:t>production</w:t>
            </w:r>
            <w:r w:rsidR="000151AC">
              <w:rPr>
                <w:color w:val="505050"/>
                <w:szCs w:val="18"/>
                <w:shd w:val="clear" w:color="auto" w:fill="FFFFFF"/>
                <w:lang w:val="en-US"/>
              </w:rPr>
              <w:t>_</w:t>
            </w:r>
            <w:r w:rsidR="00CC55D1">
              <w:rPr>
                <w:color w:val="505050"/>
                <w:szCs w:val="18"/>
                <w:shd w:val="clear" w:color="auto" w:fill="FFFFFF"/>
                <w:lang w:val="en-US"/>
              </w:rPr>
              <w:t>endpoint</w:t>
            </w:r>
            <w:proofErr w:type="spellEnd"/>
            <w:r w:rsidR="00CC55D1">
              <w:rPr>
                <w:color w:val="505050"/>
                <w:szCs w:val="18"/>
                <w:shd w:val="clear" w:color="auto" w:fill="FFFFFF"/>
                <w:lang w:val="en-US"/>
              </w:rPr>
              <w:t>&gt;</w:t>
            </w:r>
          </w:p>
          <w:p w14:paraId="06EEF121" w14:textId="7009044F" w:rsidR="00606E3A" w:rsidRPr="00897AA5" w:rsidRDefault="00CC55D1" w:rsidP="00540F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Accept: application/json</w:t>
            </w:r>
          </w:p>
          <w:p w14:paraId="58EB8C31" w14:textId="77777777" w:rsidR="00606E3A" w:rsidRPr="00897AA5" w:rsidRDefault="00CC55D1" w:rsidP="00540F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Content-Type: application/json</w:t>
            </w:r>
          </w:p>
          <w:p w14:paraId="17A52ECC" w14:textId="68FEB44D" w:rsidR="00CC55D1" w:rsidRPr="00897AA5" w:rsidRDefault="00CC55D1" w:rsidP="00540F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Authorization: Basic Y2xpZW50IHVzZXJuYW1lOmNsaWVudCBwYXNzd29yZA==</w:t>
            </w:r>
          </w:p>
        </w:tc>
      </w:tr>
    </w:tbl>
    <w:p w14:paraId="015B67BD" w14:textId="29D131BF" w:rsidR="00606E3A" w:rsidRDefault="00606E3A" w:rsidP="005F06DA">
      <w:pPr>
        <w:rPr>
          <w:highlight w:val="yellow"/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CC55D1" w:rsidRPr="00527FED" w14:paraId="3E4FBF06" w14:textId="77777777" w:rsidTr="00540FA5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42581" w14:textId="77777777" w:rsidR="00CC55D1" w:rsidRPr="00527FED" w:rsidRDefault="00CC55D1" w:rsidP="00540F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CC55D1" w14:paraId="45889B5F" w14:textId="77777777" w:rsidTr="00540FA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01815" w14:textId="77777777" w:rsidR="00CC55D1" w:rsidRDefault="00CC55D1" w:rsidP="00540FA5">
            <w:pPr>
              <w:jc w:val="left"/>
              <w:rPr>
                <w:noProof/>
              </w:rPr>
            </w:pPr>
            <w:r w:rsidRPr="00CC55D1">
              <w:rPr>
                <w:noProof/>
                <w:color w:val="595959" w:themeColor="text1" w:themeTint="A6"/>
              </w:rPr>
              <w:t>200 OK</w:t>
            </w:r>
          </w:p>
        </w:tc>
      </w:tr>
      <w:tr w:rsidR="00CC55D1" w:rsidRPr="003B1A7A" w14:paraId="2ADE50CD" w14:textId="77777777" w:rsidTr="00540FA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F8648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>{</w:t>
            </w:r>
          </w:p>
          <w:p w14:paraId="7CEF53DD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"result": [</w:t>
            </w:r>
          </w:p>
          <w:p w14:paraId="04715214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    {</w:t>
            </w:r>
          </w:p>
          <w:p w14:paraId="0A66886F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FB762E">
              <w:rPr>
                <w:color w:val="595959" w:themeColor="text1" w:themeTint="A6"/>
                <w:szCs w:val="22"/>
              </w:rPr>
              <w:t>u_costcenter.u_company_code_afc</w:t>
            </w:r>
            <w:proofErr w:type="spellEnd"/>
            <w:r w:rsidRPr="00FB762E">
              <w:rPr>
                <w:color w:val="595959" w:themeColor="text1" w:themeTint="A6"/>
                <w:szCs w:val="22"/>
              </w:rPr>
              <w:t>": "EE1850b",</w:t>
            </w:r>
          </w:p>
          <w:p w14:paraId="1A8CC286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FB762E">
              <w:rPr>
                <w:color w:val="595959" w:themeColor="text1" w:themeTint="A6"/>
                <w:szCs w:val="22"/>
              </w:rPr>
              <w:t>sys_id</w:t>
            </w:r>
            <w:proofErr w:type="spellEnd"/>
            <w:r w:rsidRPr="00FB762E">
              <w:rPr>
                <w:color w:val="595959" w:themeColor="text1" w:themeTint="A6"/>
                <w:szCs w:val="22"/>
              </w:rPr>
              <w:t>": "d2a2aeffdb287340483b9ad5db96199b",</w:t>
            </w:r>
          </w:p>
          <w:p w14:paraId="250F4B00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FB762E">
              <w:rPr>
                <w:color w:val="595959" w:themeColor="text1" w:themeTint="A6"/>
                <w:szCs w:val="22"/>
              </w:rPr>
              <w:t>u_costcenter</w:t>
            </w:r>
            <w:proofErr w:type="spellEnd"/>
            <w:r w:rsidRPr="00FB762E">
              <w:rPr>
                <w:color w:val="595959" w:themeColor="text1" w:themeTint="A6"/>
                <w:szCs w:val="22"/>
              </w:rPr>
              <w:t>": "CC0001",</w:t>
            </w:r>
          </w:p>
          <w:p w14:paraId="56BCFAF1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FB762E">
              <w:rPr>
                <w:color w:val="595959" w:themeColor="text1" w:themeTint="A6"/>
                <w:szCs w:val="22"/>
              </w:rPr>
              <w:t>u_relationship_start_date</w:t>
            </w:r>
            <w:proofErr w:type="spellEnd"/>
            <w:r w:rsidRPr="00FB762E">
              <w:rPr>
                <w:color w:val="595959" w:themeColor="text1" w:themeTint="A6"/>
                <w:szCs w:val="22"/>
              </w:rPr>
              <w:t>": "2019-04-18",</w:t>
            </w:r>
          </w:p>
          <w:p w14:paraId="2AF3D561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FB762E">
              <w:rPr>
                <w:color w:val="595959" w:themeColor="text1" w:themeTint="A6"/>
                <w:szCs w:val="22"/>
              </w:rPr>
              <w:t>u_code_ou</w:t>
            </w:r>
            <w:proofErr w:type="spellEnd"/>
            <w:r w:rsidRPr="00FB762E">
              <w:rPr>
                <w:color w:val="595959" w:themeColor="text1" w:themeTint="A6"/>
                <w:szCs w:val="22"/>
              </w:rPr>
              <w:t>": "3065405",</w:t>
            </w:r>
          </w:p>
          <w:p w14:paraId="674DBE4E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FB762E">
              <w:rPr>
                <w:color w:val="595959" w:themeColor="text1" w:themeTint="A6"/>
                <w:szCs w:val="22"/>
              </w:rPr>
              <w:t>u_code_ou.u_legal_entity</w:t>
            </w:r>
            <w:proofErr w:type="spellEnd"/>
            <w:r w:rsidRPr="00FB762E">
              <w:rPr>
                <w:color w:val="595959" w:themeColor="text1" w:themeTint="A6"/>
                <w:szCs w:val="22"/>
              </w:rPr>
              <w:t>": "MN",</w:t>
            </w:r>
          </w:p>
          <w:p w14:paraId="2C8AAEE6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FB762E">
              <w:rPr>
                <w:color w:val="595959" w:themeColor="text1" w:themeTint="A6"/>
                <w:szCs w:val="22"/>
              </w:rPr>
              <w:t>u_costcenter.u_type</w:t>
            </w:r>
            <w:proofErr w:type="spellEnd"/>
            <w:r w:rsidRPr="00FB762E">
              <w:rPr>
                <w:color w:val="595959" w:themeColor="text1" w:themeTint="A6"/>
                <w:szCs w:val="22"/>
              </w:rPr>
              <w:t>": "Fittizio",</w:t>
            </w:r>
          </w:p>
          <w:p w14:paraId="5F646AFF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FB762E">
              <w:rPr>
                <w:color w:val="595959" w:themeColor="text1" w:themeTint="A6"/>
                <w:szCs w:val="22"/>
              </w:rPr>
              <w:t>u_modify_typology</w:t>
            </w:r>
            <w:proofErr w:type="spellEnd"/>
            <w:r w:rsidRPr="00FB762E">
              <w:rPr>
                <w:color w:val="595959" w:themeColor="text1" w:themeTint="A6"/>
                <w:szCs w:val="22"/>
              </w:rPr>
              <w:t>": "Inserimento",</w:t>
            </w:r>
          </w:p>
          <w:p w14:paraId="2A699061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FB762E">
              <w:rPr>
                <w:color w:val="595959" w:themeColor="text1" w:themeTint="A6"/>
                <w:szCs w:val="22"/>
              </w:rPr>
              <w:t>u_association_time</w:t>
            </w:r>
            <w:proofErr w:type="spellEnd"/>
            <w:r w:rsidRPr="00FB762E">
              <w:rPr>
                <w:color w:val="595959" w:themeColor="text1" w:themeTint="A6"/>
                <w:szCs w:val="22"/>
              </w:rPr>
              <w:t>": "2019-04-11 11:07:52"</w:t>
            </w:r>
          </w:p>
          <w:p w14:paraId="2ED4A79D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    }</w:t>
            </w:r>
          </w:p>
          <w:p w14:paraId="2F2F0BBA" w14:textId="77777777" w:rsidR="00FB762E" w:rsidRPr="00FB762E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 xml:space="preserve">    ]</w:t>
            </w:r>
          </w:p>
          <w:p w14:paraId="527D4574" w14:textId="3AE1A24E" w:rsidR="00CC55D1" w:rsidRPr="000151AC" w:rsidRDefault="00FB762E" w:rsidP="00FB762E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FB762E">
              <w:rPr>
                <w:color w:val="595959" w:themeColor="text1" w:themeTint="A6"/>
                <w:szCs w:val="22"/>
              </w:rPr>
              <w:t>}</w:t>
            </w:r>
          </w:p>
        </w:tc>
      </w:tr>
    </w:tbl>
    <w:p w14:paraId="596E27A7" w14:textId="59A80985" w:rsidR="00CC55D1" w:rsidRDefault="00CC55D1" w:rsidP="005F06DA">
      <w:pPr>
        <w:rPr>
          <w:highlight w:val="yellow"/>
          <w:lang w:val="en-US" w:eastAsia="en-US"/>
        </w:rPr>
      </w:pPr>
    </w:p>
    <w:p w14:paraId="5574DBDF" w14:textId="77777777" w:rsidR="00CA7C3F" w:rsidRDefault="00CA7C3F" w:rsidP="00CC55D1">
      <w:pPr>
        <w:jc w:val="left"/>
        <w:rPr>
          <w:b/>
          <w:lang w:val="en-US" w:eastAsia="en-US"/>
        </w:rPr>
      </w:pPr>
    </w:p>
    <w:p w14:paraId="1F1B25FF" w14:textId="77777777" w:rsidR="00CA7C3F" w:rsidRDefault="00CA7C3F" w:rsidP="00CC55D1">
      <w:pPr>
        <w:jc w:val="left"/>
        <w:rPr>
          <w:b/>
          <w:lang w:val="en-US" w:eastAsia="en-US"/>
        </w:rPr>
      </w:pPr>
    </w:p>
    <w:p w14:paraId="1DEFED92" w14:textId="77777777" w:rsidR="00CA7C3F" w:rsidRDefault="00CA7C3F" w:rsidP="00CC55D1">
      <w:pPr>
        <w:jc w:val="left"/>
        <w:rPr>
          <w:b/>
          <w:lang w:val="en-US" w:eastAsia="en-US"/>
        </w:rPr>
      </w:pPr>
    </w:p>
    <w:p w14:paraId="02B1D5FE" w14:textId="6F8D61DA" w:rsidR="00CC55D1" w:rsidRPr="00CC7445" w:rsidRDefault="00CC55D1" w:rsidP="00CC55D1">
      <w:pPr>
        <w:jc w:val="left"/>
        <w:rPr>
          <w:b/>
          <w:lang w:val="en-US" w:eastAsia="en-US"/>
        </w:rPr>
      </w:pPr>
      <w:r>
        <w:rPr>
          <w:b/>
          <w:lang w:val="en-US" w:eastAsia="en-US"/>
        </w:rPr>
        <w:t>Example 2</w:t>
      </w:r>
      <w:r w:rsidRPr="00CC7445">
        <w:rPr>
          <w:b/>
          <w:lang w:val="en-US" w:eastAsia="en-US"/>
        </w:rPr>
        <w:t>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Request for the full list of data with no client cre</w:t>
      </w:r>
      <w:r w:rsidR="0024371B">
        <w:rPr>
          <w:lang w:val="en-US" w:eastAsia="en-US"/>
        </w:rPr>
        <w:t>dentials (Authorization header)</w:t>
      </w:r>
      <w:r w:rsidR="001C3031">
        <w:rPr>
          <w:lang w:val="en-US" w:eastAsia="en-US"/>
        </w:rPr>
        <w:t>.</w:t>
      </w:r>
    </w:p>
    <w:p w14:paraId="7B6B35FB" w14:textId="77777777" w:rsidR="00CC55D1" w:rsidRDefault="00CC55D1" w:rsidP="00CC55D1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CC55D1" w:rsidRPr="00527FED" w14:paraId="1599618F" w14:textId="77777777" w:rsidTr="00540F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2CDAE" w14:textId="77777777" w:rsidR="00CC55D1" w:rsidRPr="00527FED" w:rsidRDefault="00CC55D1" w:rsidP="00540F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CC55D1" w:rsidRPr="00897AA5" w14:paraId="17CF74A5" w14:textId="77777777" w:rsidTr="00540FA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05A28" w14:textId="3CA5FB07" w:rsidR="00CC55D1" w:rsidRPr="00FA6B2A" w:rsidRDefault="00FB762E" w:rsidP="00540FA5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 w:rsidRPr="00FB762E">
              <w:rPr>
                <w:bCs/>
                <w:color w:val="595959" w:themeColor="text1" w:themeTint="A6"/>
                <w:lang w:val="en-GB" w:eastAsia="en-US"/>
              </w:rPr>
              <w:t>&lt;production_endpoint&gt;/api/now/table/u_ou_case_management?sysparm_query=</w:t>
            </w:r>
            <w:r w:rsidR="00401780" w:rsidRPr="00401780">
              <w:rPr>
                <w:bCs/>
                <w:color w:val="595959" w:themeColor="text1" w:themeTint="A6"/>
                <w:lang w:val="en-GB" w:eastAsia="en-US"/>
              </w:rPr>
              <w:t>state%3D2%5EORstate%3D4</w:t>
            </w:r>
            <w:r w:rsidRPr="00FB762E">
              <w:rPr>
                <w:bCs/>
                <w:color w:val="595959" w:themeColor="text1" w:themeTint="A6"/>
                <w:lang w:val="en-GB" w:eastAsia="en-US"/>
              </w:rPr>
              <w:t>&amp;sysparm_display_value=true&amp;sysparm_exclude_reference_link=true&amp;sysparm_fields=u_code_ou%2Cu_code_ou.u_legal_entity%2Cu_modify_typology%2Cu_costcenter%2Cu_costcenter.u_company_code_afc%2Cu_costcenter.u_type%2Cu_association_time%2Csys_id%2Cu_relationship_start_date</w:t>
            </w:r>
          </w:p>
        </w:tc>
      </w:tr>
      <w:tr w:rsidR="00CC55D1" w:rsidRPr="00897AA5" w14:paraId="510FE458" w14:textId="77777777" w:rsidTr="00540FA5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9DD2C" w14:textId="63D71602" w:rsidR="00FA6B2A" w:rsidRPr="00FA6B2A" w:rsidRDefault="00FA6B2A" w:rsidP="00FA6B2A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Host: &lt;</w:t>
            </w:r>
            <w:proofErr w:type="spellStart"/>
            <w:r w:rsidRPr="00FA6B2A">
              <w:rPr>
                <w:color w:val="595959" w:themeColor="text1" w:themeTint="A6"/>
                <w:lang w:val="en-US" w:eastAsia="en-US"/>
              </w:rPr>
              <w:t>production</w:t>
            </w:r>
            <w:r w:rsidR="000151AC">
              <w:rPr>
                <w:color w:val="595959" w:themeColor="text1" w:themeTint="A6"/>
                <w:lang w:val="en-US" w:eastAsia="en-US"/>
              </w:rPr>
              <w:t>_</w:t>
            </w:r>
            <w:r w:rsidRPr="00FA6B2A">
              <w:rPr>
                <w:color w:val="595959" w:themeColor="text1" w:themeTint="A6"/>
                <w:lang w:val="en-US" w:eastAsia="en-US"/>
              </w:rPr>
              <w:t>endpoint</w:t>
            </w:r>
            <w:proofErr w:type="spellEnd"/>
            <w:r w:rsidRPr="00FA6B2A">
              <w:rPr>
                <w:color w:val="595959" w:themeColor="text1" w:themeTint="A6"/>
                <w:lang w:val="en-US" w:eastAsia="en-US"/>
              </w:rPr>
              <w:t>&gt;</w:t>
            </w:r>
          </w:p>
          <w:p w14:paraId="30D697AF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Accept: application/json</w:t>
            </w:r>
          </w:p>
          <w:p w14:paraId="3385DEFB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Content-Type: application/json</w:t>
            </w:r>
          </w:p>
          <w:p w14:paraId="4FA03B4D" w14:textId="2972AD27" w:rsidR="00CC55D1" w:rsidRPr="00527FED" w:rsidRDefault="00FA6B2A" w:rsidP="00FA6B2A">
            <w:pPr>
              <w:jc w:val="left"/>
              <w:rPr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 xml:space="preserve">Authorization: </w:t>
            </w:r>
            <w:r>
              <w:rPr>
                <w:color w:val="595959" w:themeColor="text1" w:themeTint="A6"/>
                <w:lang w:val="en-US" w:eastAsia="en-US"/>
              </w:rPr>
              <w:t>&lt;wrong&gt;</w:t>
            </w:r>
          </w:p>
        </w:tc>
      </w:tr>
    </w:tbl>
    <w:p w14:paraId="69B7E8F8" w14:textId="77777777" w:rsidR="00CC55D1" w:rsidRPr="00527FED" w:rsidRDefault="00CC55D1" w:rsidP="00CC55D1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CC55D1" w:rsidRPr="00527FED" w14:paraId="4D60291C" w14:textId="77777777" w:rsidTr="00540F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16C9A" w14:textId="77777777" w:rsidR="00CC55D1" w:rsidRPr="00527FED" w:rsidRDefault="00CC55D1" w:rsidP="00540F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CC55D1" w:rsidRPr="00527FED" w14:paraId="4EAC07AC" w14:textId="77777777" w:rsidTr="00540FA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5F6DA" w14:textId="77777777" w:rsidR="00CC55D1" w:rsidRDefault="00CC55D1" w:rsidP="00540FA5">
            <w:pPr>
              <w:jc w:val="left"/>
              <w:rPr>
                <w:noProof/>
              </w:rPr>
            </w:pPr>
            <w:r w:rsidRPr="00FA6B2A">
              <w:rPr>
                <w:noProof/>
                <w:color w:val="595959" w:themeColor="text1" w:themeTint="A6"/>
              </w:rPr>
              <w:t>401 Unauthorized</w:t>
            </w:r>
          </w:p>
        </w:tc>
      </w:tr>
      <w:tr w:rsidR="00CC55D1" w:rsidRPr="003E09E1" w14:paraId="369EB87A" w14:textId="77777777" w:rsidTr="00540FA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EAB72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{</w:t>
            </w:r>
          </w:p>
          <w:p w14:paraId="7FF3EA5C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"error": {</w:t>
            </w:r>
          </w:p>
          <w:p w14:paraId="4B72C33B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"detail": "Required to provide Auth information",</w:t>
            </w:r>
          </w:p>
          <w:p w14:paraId="0CB8995C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"message": "User Not Authenticated"</w:t>
            </w:r>
          </w:p>
          <w:p w14:paraId="20E0199E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},</w:t>
            </w:r>
          </w:p>
          <w:p w14:paraId="504388E8" w14:textId="77777777" w:rsidR="00FA6B2A" w:rsidRPr="00FA6B2A" w:rsidRDefault="00FA6B2A" w:rsidP="00FA6B2A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"status": "failure"</w:t>
            </w:r>
          </w:p>
          <w:p w14:paraId="38AF42B4" w14:textId="49E80333" w:rsidR="00CC55D1" w:rsidRPr="00CC7445" w:rsidRDefault="00FA6B2A" w:rsidP="00FA6B2A">
            <w:pPr>
              <w:jc w:val="left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}</w:t>
            </w:r>
          </w:p>
        </w:tc>
      </w:tr>
    </w:tbl>
    <w:p w14:paraId="51D00284" w14:textId="7305103E" w:rsidR="008E41D6" w:rsidRDefault="008E41D6" w:rsidP="005F06DA">
      <w:pPr>
        <w:rPr>
          <w:highlight w:val="yellow"/>
          <w:lang w:val="en-US" w:eastAsia="en-US"/>
        </w:rPr>
      </w:pPr>
    </w:p>
    <w:p w14:paraId="3C5AAB14" w14:textId="1150E1CC" w:rsidR="00B76239" w:rsidRPr="0044400F" w:rsidRDefault="00B76239" w:rsidP="00B76239">
      <w:pPr>
        <w:pStyle w:val="Titolo2"/>
        <w:numPr>
          <w:ilvl w:val="1"/>
          <w:numId w:val="3"/>
        </w:numPr>
        <w:rPr>
          <w:lang w:val="en-US" w:eastAsia="en-US"/>
        </w:rPr>
      </w:pPr>
      <w:bookmarkStart w:id="12" w:name="_Toc5885395"/>
      <w:r>
        <w:rPr>
          <w:lang w:val="en-US" w:eastAsia="en-US"/>
        </w:rPr>
        <w:t>UO-CC Association (for Bw4Hana)</w:t>
      </w:r>
      <w:bookmarkEnd w:id="12"/>
    </w:p>
    <w:p w14:paraId="7D61E957" w14:textId="7BF96603" w:rsidR="00B76239" w:rsidRDefault="00B76239" w:rsidP="00B76239">
      <w:pPr>
        <w:rPr>
          <w:lang w:val="en-US" w:eastAsia="en-US"/>
        </w:rPr>
      </w:pPr>
      <w:r>
        <w:rPr>
          <w:lang w:val="en-US" w:eastAsia="en-US"/>
        </w:rPr>
        <w:t>T</w:t>
      </w:r>
      <w:r w:rsidRPr="0044400F">
        <w:rPr>
          <w:lang w:val="en-US" w:eastAsia="en-US"/>
        </w:rPr>
        <w:t xml:space="preserve">o get the </w:t>
      </w:r>
      <w:r>
        <w:rPr>
          <w:lang w:val="en-US" w:eastAsia="en-US"/>
        </w:rPr>
        <w:t>Organizational Unit</w:t>
      </w:r>
      <w:r w:rsidRPr="0044400F">
        <w:rPr>
          <w:lang w:val="en-US" w:eastAsia="en-US"/>
        </w:rPr>
        <w:t>-</w:t>
      </w:r>
      <w:r>
        <w:rPr>
          <w:lang w:val="en-US" w:eastAsia="en-US"/>
        </w:rPr>
        <w:t>Cost Centers</w:t>
      </w:r>
      <w:r w:rsidRPr="0044400F">
        <w:rPr>
          <w:lang w:val="en-US" w:eastAsia="en-US"/>
        </w:rPr>
        <w:t xml:space="preserve"> pair</w:t>
      </w:r>
      <w:r>
        <w:rPr>
          <w:lang w:val="en-US" w:eastAsia="en-US"/>
        </w:rPr>
        <w:t xml:space="preserve">s associated </w:t>
      </w:r>
      <w:r w:rsidRPr="00B76239">
        <w:rPr>
          <w:lang w:val="en-US" w:eastAsia="en-US"/>
        </w:rPr>
        <w:t>after a given input Date/Time</w:t>
      </w:r>
      <w:r>
        <w:rPr>
          <w:lang w:val="en-US" w:eastAsia="en-US"/>
        </w:rPr>
        <w:t xml:space="preserve"> (</w:t>
      </w:r>
      <w:r w:rsidRPr="00B76239">
        <w:rPr>
          <w:lang w:val="en-US" w:eastAsia="en-US"/>
        </w:rPr>
        <w:t>including tickets closed</w:t>
      </w:r>
      <w:r>
        <w:rPr>
          <w:lang w:val="en-US" w:eastAsia="en-US"/>
        </w:rPr>
        <w:t xml:space="preserve">) </w:t>
      </w:r>
      <w:r w:rsidRPr="0044400F">
        <w:rPr>
          <w:lang w:val="en-US" w:eastAsia="en-US"/>
        </w:rPr>
        <w:t>and the main operational information</w:t>
      </w:r>
      <w:r>
        <w:rPr>
          <w:lang w:val="en-US" w:eastAsia="en-US"/>
        </w:rPr>
        <w:t xml:space="preserve">, </w:t>
      </w:r>
      <w:r w:rsidRPr="00856726">
        <w:rPr>
          <w:lang w:val="en-US" w:eastAsia="en-US"/>
        </w:rPr>
        <w:t>it is required to call the following endpoint:</w:t>
      </w:r>
    </w:p>
    <w:p w14:paraId="29CB8B09" w14:textId="77777777" w:rsidR="00766B10" w:rsidRDefault="00766B10" w:rsidP="00B76239">
      <w:pPr>
        <w:rPr>
          <w:lang w:val="en-US" w:eastAsia="en-US"/>
        </w:rPr>
      </w:pPr>
    </w:p>
    <w:tbl>
      <w:tblPr>
        <w:tblW w:w="9401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8125"/>
      </w:tblGrid>
      <w:tr w:rsidR="00766B10" w:rsidRPr="00766B10" w14:paraId="7C39F5D2" w14:textId="77777777" w:rsidTr="00766B10">
        <w:trPr>
          <w:trHeight w:val="300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325646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>HTTP Method</w:t>
            </w:r>
          </w:p>
        </w:tc>
        <w:tc>
          <w:tcPr>
            <w:tcW w:w="81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4A0CF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color w:val="000000"/>
                <w:szCs w:val="22"/>
                <w:lang w:val="en-US"/>
              </w:rPr>
              <w:t>GET</w:t>
            </w:r>
          </w:p>
        </w:tc>
      </w:tr>
      <w:tr w:rsidR="00766B10" w:rsidRPr="00766B10" w14:paraId="2A255DBA" w14:textId="77777777" w:rsidTr="00766B10">
        <w:trPr>
          <w:trHeight w:val="1775"/>
        </w:trPr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86436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>Endpoint</w:t>
            </w:r>
          </w:p>
        </w:tc>
        <w:tc>
          <w:tcPr>
            <w:tcW w:w="8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494D40" w14:textId="12C95CA6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color w:val="000000"/>
                <w:szCs w:val="22"/>
              </w:rPr>
              <w:t>&lt;production_endpoint&gt;/</w:t>
            </w:r>
            <w:r w:rsidR="00D34855" w:rsidRPr="00D34855">
              <w:rPr>
                <w:rFonts w:ascii="Calibri" w:hAnsi="Calibri" w:cs="Calibri"/>
                <w:color w:val="000000"/>
                <w:szCs w:val="22"/>
              </w:rPr>
              <w:t>api/now/table/u_ou_case_management?sysparm_query=u_association_time&gt;javascript%3Ags.dateGenerate(%272019-07-05%27%2C%2715%3A15%3A15%27)</w:t>
            </w:r>
            <w:r w:rsidR="00F410A4">
              <w:t>%</w:t>
            </w:r>
            <w:r w:rsidR="00F410A4" w:rsidRPr="00F410A4">
              <w:rPr>
                <w:rFonts w:ascii="Calibri" w:hAnsi="Calibri" w:cs="Calibri"/>
                <w:color w:val="000000"/>
                <w:szCs w:val="22"/>
              </w:rPr>
              <w:t>5Estate%3D3%5EORstate%3D4</w:t>
            </w:r>
            <w:r w:rsidR="00D34855" w:rsidRPr="00D34855">
              <w:rPr>
                <w:rFonts w:ascii="Calibri" w:hAnsi="Calibri" w:cs="Calibri"/>
                <w:color w:val="000000"/>
                <w:szCs w:val="22"/>
              </w:rPr>
              <w:t>&amp;sysparm_display_value=true&amp;sysparm_exclude_reference_link=true&amp;sysparm_fields=sys_id%2Cu_code_ou%2Cu_code_ou.u_legal_entity%2Cu_costcenter.u_type%2Cu_association_time%2Cu_costcenter%2Cu_modify_typology%2Cu_costcenter.u_company_code_afc%2Cstate%2Cu_relationship_start_date%2Cu_costcenter.u_macroorg1%2Cu_costcenter.u_macroorg2%2Cu_costcenter.u_vcs%2Cu_costcenter.u_process_global%2Cu_costcenter.u_organization%2Cu_code_ou.u_ou_code_10_digits%2Cu_costcenter.u_cc_description%2Cu_costcenter.u_cc_comp_codeprimo%2Cu_costcenter.u_company_afc%2Cu_costcenter.u_country_afc%2Cnumber</w:t>
            </w:r>
          </w:p>
        </w:tc>
      </w:tr>
      <w:tr w:rsidR="00766B10" w:rsidRPr="00766B10" w14:paraId="488F9498" w14:textId="77777777" w:rsidTr="00766B10">
        <w:trPr>
          <w:trHeight w:val="300"/>
        </w:trPr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897B5D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b/>
                <w:bCs/>
                <w:color w:val="000000"/>
                <w:szCs w:val="22"/>
                <w:lang w:val="en-US"/>
              </w:rPr>
              <w:t>HTTP Headers</w:t>
            </w:r>
          </w:p>
        </w:tc>
        <w:tc>
          <w:tcPr>
            <w:tcW w:w="81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E93FA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color w:val="000000"/>
                <w:szCs w:val="22"/>
                <w:lang w:val="en-US"/>
              </w:rPr>
              <w:t>Authorization</w:t>
            </w:r>
          </w:p>
        </w:tc>
      </w:tr>
      <w:tr w:rsidR="00766B10" w:rsidRPr="00766B10" w14:paraId="4D403B01" w14:textId="77777777" w:rsidTr="00766B10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7445C97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</w:p>
        </w:tc>
        <w:tc>
          <w:tcPr>
            <w:tcW w:w="81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A0F0BD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color w:val="000000"/>
                <w:szCs w:val="22"/>
                <w:lang w:val="en-US"/>
              </w:rPr>
              <w:t>Accept: application/json</w:t>
            </w:r>
          </w:p>
        </w:tc>
      </w:tr>
      <w:tr w:rsidR="00766B10" w:rsidRPr="00766B10" w14:paraId="1BF2FF77" w14:textId="77777777" w:rsidTr="00766B10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2485FB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</w:p>
        </w:tc>
        <w:tc>
          <w:tcPr>
            <w:tcW w:w="81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34C83F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r w:rsidRPr="00766B10">
              <w:rPr>
                <w:rFonts w:ascii="Calibri" w:hAnsi="Calibri" w:cs="Calibri"/>
                <w:color w:val="000000"/>
                <w:szCs w:val="22"/>
                <w:lang w:val="en-US"/>
              </w:rPr>
              <w:t>Content-Type: application/json</w:t>
            </w:r>
          </w:p>
        </w:tc>
      </w:tr>
      <w:tr w:rsidR="00766B10" w:rsidRPr="00766B10" w14:paraId="15CEF599" w14:textId="77777777" w:rsidTr="00766B10">
        <w:trPr>
          <w:trHeight w:val="315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3F4555" w14:textId="77777777" w:rsidR="00766B10" w:rsidRPr="00766B10" w:rsidRDefault="00766B10" w:rsidP="00766B10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proofErr w:type="spellStart"/>
            <w:r w:rsidRPr="00766B10">
              <w:rPr>
                <w:rFonts w:ascii="Calibri" w:hAnsi="Calibri" w:cs="Calibri"/>
                <w:b/>
                <w:bCs/>
                <w:color w:val="000000"/>
                <w:szCs w:val="22"/>
              </w:rPr>
              <w:t>Parameters</w:t>
            </w:r>
            <w:proofErr w:type="spellEnd"/>
          </w:p>
        </w:tc>
        <w:tc>
          <w:tcPr>
            <w:tcW w:w="81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3A433" w14:textId="77777777" w:rsidR="00766B10" w:rsidRPr="00766B10" w:rsidRDefault="00766B10" w:rsidP="006740D0">
            <w:pPr>
              <w:keepNext/>
              <w:spacing w:before="0"/>
              <w:jc w:val="left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 w:rsidRPr="00766B10">
              <w:rPr>
                <w:rFonts w:ascii="Calibri" w:hAnsi="Calibri" w:cs="Calibri"/>
                <w:color w:val="000000"/>
                <w:szCs w:val="22"/>
              </w:rPr>
              <w:t>start_date_association</w:t>
            </w:r>
            <w:proofErr w:type="spellEnd"/>
          </w:p>
        </w:tc>
      </w:tr>
    </w:tbl>
    <w:p w14:paraId="244D163B" w14:textId="447D7504" w:rsidR="00B76239" w:rsidRDefault="006740D0" w:rsidP="006740D0">
      <w:pPr>
        <w:pStyle w:val="Didascalia"/>
        <w:rPr>
          <w:highlight w:val="yellow"/>
          <w:lang w:val="en-US" w:eastAsia="en-US"/>
        </w:rPr>
      </w:pPr>
      <w:bookmarkStart w:id="13" w:name="_Toc5885378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 w:rsidR="00D24E51">
        <w:rPr>
          <w:noProof/>
        </w:rPr>
        <w:t>4</w:t>
      </w:r>
      <w:r w:rsidR="00BD2AA7">
        <w:rPr>
          <w:noProof/>
        </w:rPr>
        <w:fldChar w:fldCharType="end"/>
      </w:r>
      <w:r>
        <w:t xml:space="preserve">: </w:t>
      </w:r>
      <w:r w:rsidRPr="006740D0">
        <w:rPr>
          <w:b w:val="0"/>
        </w:rPr>
        <w:t>HTTP Method GET</w:t>
      </w:r>
      <w:r>
        <w:rPr>
          <w:b w:val="0"/>
        </w:rPr>
        <w:t xml:space="preserve"> (for </w:t>
      </w:r>
      <w:r w:rsidR="00D24E51">
        <w:rPr>
          <w:b w:val="0"/>
        </w:rPr>
        <w:t>Bw4Hana</w:t>
      </w:r>
      <w:r>
        <w:rPr>
          <w:b w:val="0"/>
        </w:rPr>
        <w:t>)</w:t>
      </w:r>
      <w:bookmarkEnd w:id="13"/>
    </w:p>
    <w:p w14:paraId="01CF3240" w14:textId="58B78044" w:rsidR="00766B10" w:rsidRDefault="00766B10" w:rsidP="00766B10">
      <w:pPr>
        <w:pStyle w:val="Titolo3"/>
        <w:numPr>
          <w:ilvl w:val="0"/>
          <w:numId w:val="0"/>
        </w:numPr>
        <w:rPr>
          <w:lang w:val="en-US" w:eastAsia="en-US"/>
        </w:rPr>
      </w:pPr>
      <w:bookmarkStart w:id="14" w:name="_Toc5885396"/>
      <w:r>
        <w:rPr>
          <w:lang w:val="en-US" w:eastAsia="en-US"/>
        </w:rPr>
        <w:t>3.2.</w:t>
      </w:r>
      <w:r w:rsidR="008E570B">
        <w:rPr>
          <w:lang w:val="en-US" w:eastAsia="en-US"/>
        </w:rPr>
        <w:t>1</w:t>
      </w:r>
      <w:r>
        <w:rPr>
          <w:lang w:val="en-US" w:eastAsia="en-US"/>
        </w:rPr>
        <w:t>.</w:t>
      </w:r>
      <w:r>
        <w:rPr>
          <w:lang w:val="en-US" w:eastAsia="en-US"/>
        </w:rPr>
        <w:tab/>
      </w:r>
      <w:r w:rsidRPr="000970B6">
        <w:rPr>
          <w:lang w:val="en-US" w:eastAsia="en-US"/>
        </w:rPr>
        <w:t>Input Parameters</w:t>
      </w:r>
      <w:bookmarkEnd w:id="14"/>
    </w:p>
    <w:p w14:paraId="04C77AA6" w14:textId="77777777" w:rsidR="00766B10" w:rsidRDefault="00766B10" w:rsidP="00766B10">
      <w:pPr>
        <w:rPr>
          <w:lang w:val="en-US" w:eastAsia="en-US"/>
        </w:rPr>
      </w:pPr>
      <w:r w:rsidRPr="0024371B">
        <w:rPr>
          <w:lang w:val="en-US" w:eastAsia="en-US"/>
        </w:rPr>
        <w:t>Header parameters</w:t>
      </w:r>
      <w:r w:rsidRPr="004A74FE">
        <w:rPr>
          <w:lang w:val="en-US" w:eastAsia="en-US"/>
        </w:rPr>
        <w:t>:</w:t>
      </w:r>
    </w:p>
    <w:p w14:paraId="73B8EB06" w14:textId="77777777" w:rsidR="00766B10" w:rsidRPr="004A74FE" w:rsidRDefault="00766B10" w:rsidP="00766B10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766B10" w:rsidRPr="00527FED" w14:paraId="710CC8A4" w14:textId="77777777" w:rsidTr="008A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181D4946" w14:textId="77777777" w:rsidR="00766B10" w:rsidRPr="00527FED" w:rsidRDefault="00766B10" w:rsidP="008A53B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3690AF9D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67ADE1D0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14BCE938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2E4BB81A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29E27E1C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766B10" w:rsidRPr="00897AA5" w14:paraId="330B282C" w14:textId="77777777" w:rsidTr="008A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127A3EEE" w14:textId="77777777" w:rsidR="00766B10" w:rsidRPr="00527FED" w:rsidRDefault="00766B10" w:rsidP="008A53B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76CCF3F8" w14:textId="77777777" w:rsidR="00766B10" w:rsidRPr="00527FED" w:rsidRDefault="00766B10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2FB8642F" w14:textId="77777777" w:rsidR="00766B10" w:rsidRPr="00527FED" w:rsidRDefault="00766B10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4FE838EA" w14:textId="77777777" w:rsidR="00766B10" w:rsidRPr="00527FED" w:rsidRDefault="00766B10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1ADC3AAF" w14:textId="77777777" w:rsidR="00766B10" w:rsidRPr="00527FED" w:rsidRDefault="00766B10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0DC3FE9B" w14:textId="77777777" w:rsidR="00766B10" w:rsidRPr="00527FED" w:rsidRDefault="00766B10" w:rsidP="008A53B5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766B10" w:rsidRPr="003E09E1" w14:paraId="25251C7B" w14:textId="77777777" w:rsidTr="008A53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shd w:val="clear" w:color="auto" w:fill="DBE5F1" w:themeFill="accent1" w:themeFillTint="33"/>
          </w:tcPr>
          <w:p w14:paraId="4E10EBBD" w14:textId="77777777" w:rsidR="00766B10" w:rsidRDefault="00766B10" w:rsidP="008A53B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Accept</w:t>
            </w:r>
          </w:p>
        </w:tc>
        <w:tc>
          <w:tcPr>
            <w:tcW w:w="2125" w:type="dxa"/>
            <w:shd w:val="clear" w:color="auto" w:fill="DBE5F1" w:themeFill="accent1" w:themeFillTint="33"/>
          </w:tcPr>
          <w:p w14:paraId="7A307DA2" w14:textId="77777777" w:rsidR="00766B10" w:rsidRDefault="00766B10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  <w:shd w:val="clear" w:color="auto" w:fill="DBE5F1" w:themeFill="accent1" w:themeFillTint="33"/>
          </w:tcPr>
          <w:p w14:paraId="3150B719" w14:textId="77777777" w:rsidR="00766B10" w:rsidRDefault="00766B10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  <w:shd w:val="clear" w:color="auto" w:fill="DBE5F1" w:themeFill="accent1" w:themeFillTint="33"/>
          </w:tcPr>
          <w:p w14:paraId="008D0EAE" w14:textId="77777777" w:rsidR="00766B10" w:rsidRDefault="00766B10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  <w:shd w:val="clear" w:color="auto" w:fill="DBE5F1" w:themeFill="accent1" w:themeFillTint="33"/>
          </w:tcPr>
          <w:p w14:paraId="3E78DF76" w14:textId="77777777" w:rsidR="00766B10" w:rsidRPr="00527FED" w:rsidRDefault="00766B10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  <w:shd w:val="clear" w:color="auto" w:fill="DBE5F1" w:themeFill="accent1" w:themeFillTint="33"/>
          </w:tcPr>
          <w:p w14:paraId="3E2178D3" w14:textId="77777777" w:rsidR="00766B10" w:rsidRDefault="00766B10" w:rsidP="008A53B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766B10" w:rsidRPr="003E09E1" w14:paraId="2CDD7D84" w14:textId="77777777" w:rsidTr="008A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1BC26EC1" w14:textId="77777777" w:rsidR="00766B10" w:rsidRDefault="00766B10" w:rsidP="008A53B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Content-Type</w:t>
            </w:r>
          </w:p>
        </w:tc>
        <w:tc>
          <w:tcPr>
            <w:tcW w:w="2125" w:type="dxa"/>
          </w:tcPr>
          <w:p w14:paraId="0D1FB450" w14:textId="77777777" w:rsidR="00766B10" w:rsidRDefault="00766B10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</w:tcPr>
          <w:p w14:paraId="14551E82" w14:textId="77777777" w:rsidR="00766B10" w:rsidRDefault="00766B10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2080129B" w14:textId="77777777" w:rsidR="00766B10" w:rsidRDefault="00766B10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</w:tcPr>
          <w:p w14:paraId="6C5692AE" w14:textId="77777777" w:rsidR="00766B10" w:rsidRPr="00527FED" w:rsidRDefault="00766B10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50461D43" w14:textId="77777777" w:rsidR="00766B10" w:rsidRDefault="00766B10" w:rsidP="00D24E5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34CA2242" w14:textId="5B34F083" w:rsidR="00766B10" w:rsidRDefault="00D24E51" w:rsidP="00D24E51">
      <w:pPr>
        <w:pStyle w:val="Didascalia"/>
        <w:rPr>
          <w:highlight w:val="yellow"/>
          <w:lang w:val="en-US" w:eastAsia="en-US"/>
        </w:rPr>
      </w:pPr>
      <w:bookmarkStart w:id="15" w:name="_Toc5885379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>
        <w:rPr>
          <w:noProof/>
        </w:rPr>
        <w:t>5</w:t>
      </w:r>
      <w:r w:rsidR="00BD2AA7">
        <w:rPr>
          <w:noProof/>
        </w:rPr>
        <w:fldChar w:fldCharType="end"/>
      </w:r>
      <w:r>
        <w:t xml:space="preserve">: </w:t>
      </w:r>
      <w:r w:rsidRPr="00D24E51">
        <w:rPr>
          <w:b w:val="0"/>
        </w:rPr>
        <w:t xml:space="preserve">GET </w:t>
      </w:r>
      <w:proofErr w:type="spellStart"/>
      <w:r w:rsidRPr="00D24E51">
        <w:rPr>
          <w:b w:val="0"/>
        </w:rPr>
        <w:t>Header</w:t>
      </w:r>
      <w:proofErr w:type="spellEnd"/>
      <w:r w:rsidRPr="00D24E51">
        <w:rPr>
          <w:b w:val="0"/>
        </w:rPr>
        <w:t xml:space="preserve"> </w:t>
      </w:r>
      <w:proofErr w:type="spellStart"/>
      <w:r w:rsidRPr="00D24E51">
        <w:rPr>
          <w:b w:val="0"/>
        </w:rPr>
        <w:t>Parameters</w:t>
      </w:r>
      <w:proofErr w:type="spellEnd"/>
      <w:r w:rsidRPr="00D24E51">
        <w:rPr>
          <w:b w:val="0"/>
        </w:rPr>
        <w:t xml:space="preserve"> (for Bw4Hana)</w:t>
      </w:r>
      <w:bookmarkEnd w:id="15"/>
    </w:p>
    <w:p w14:paraId="1FF0DA65" w14:textId="77777777" w:rsidR="00766B10" w:rsidRDefault="00766B10" w:rsidP="00766B10">
      <w:pPr>
        <w:rPr>
          <w:lang w:val="en-US" w:eastAsia="en-US"/>
        </w:rPr>
      </w:pPr>
      <w:r w:rsidRPr="0024371B">
        <w:rPr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75F71DBE" w14:textId="77777777" w:rsidR="00766B10" w:rsidRDefault="00766B10" w:rsidP="00766B10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330"/>
        <w:gridCol w:w="1551"/>
        <w:gridCol w:w="2566"/>
        <w:gridCol w:w="1213"/>
        <w:gridCol w:w="952"/>
        <w:gridCol w:w="789"/>
      </w:tblGrid>
      <w:tr w:rsidR="00766B10" w:rsidRPr="00527FED" w14:paraId="3DA82DAD" w14:textId="77777777" w:rsidTr="00766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43D060D" w14:textId="77777777" w:rsidR="00766B10" w:rsidRPr="00527FED" w:rsidRDefault="00766B10" w:rsidP="008A53B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67" w:type="dxa"/>
            <w:hideMark/>
          </w:tcPr>
          <w:p w14:paraId="541DD64C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571" w:type="dxa"/>
            <w:hideMark/>
          </w:tcPr>
          <w:p w14:paraId="17B2F695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13" w:type="dxa"/>
            <w:hideMark/>
          </w:tcPr>
          <w:p w14:paraId="47AA64DB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144" w:type="dxa"/>
            <w:hideMark/>
          </w:tcPr>
          <w:p w14:paraId="6EEBFE45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901" w:type="dxa"/>
            <w:hideMark/>
          </w:tcPr>
          <w:p w14:paraId="6E869FAA" w14:textId="77777777" w:rsidR="00766B10" w:rsidRPr="00527FED" w:rsidRDefault="00766B10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766B10" w:rsidRPr="00A42850" w14:paraId="6C65BA2A" w14:textId="77777777" w:rsidTr="00766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7ED157E" w14:textId="639BEBB2" w:rsidR="00766B10" w:rsidRPr="00CE4603" w:rsidRDefault="00766B10" w:rsidP="008A53B5">
            <w:pPr>
              <w:rPr>
                <w:lang w:val="en-US" w:eastAsia="en-US"/>
              </w:rPr>
            </w:pPr>
            <w:proofErr w:type="spellStart"/>
            <w:r w:rsidRPr="00766B10">
              <w:rPr>
                <w:lang w:val="en-US" w:eastAsia="en-US"/>
              </w:rPr>
              <w:t>start_date_association</w:t>
            </w:r>
            <w:proofErr w:type="spellEnd"/>
          </w:p>
        </w:tc>
        <w:tc>
          <w:tcPr>
            <w:tcW w:w="2167" w:type="dxa"/>
          </w:tcPr>
          <w:p w14:paraId="5D5E8632" w14:textId="6652ABE8" w:rsidR="00766B10" w:rsidRDefault="00766B10" w:rsidP="00766B1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It </w:t>
            </w:r>
            <w:r w:rsidRPr="00E6029F">
              <w:rPr>
                <w:lang w:val="en-US" w:eastAsia="en-US"/>
              </w:rPr>
              <w:t xml:space="preserve">contains </w:t>
            </w:r>
            <w:r w:rsidRPr="00766B10">
              <w:rPr>
                <w:lang w:val="en-US" w:eastAsia="en-US"/>
              </w:rPr>
              <w:t xml:space="preserve">the start date for the </w:t>
            </w:r>
            <w:r>
              <w:rPr>
                <w:lang w:val="en-US" w:eastAsia="en-US"/>
              </w:rPr>
              <w:t>associations</w:t>
            </w:r>
            <w:r w:rsidRPr="00766B10">
              <w:rPr>
                <w:lang w:val="en-US" w:eastAsia="en-US"/>
              </w:rPr>
              <w:t xml:space="preserve"> of the hooks made by the controller</w:t>
            </w:r>
          </w:p>
        </w:tc>
        <w:tc>
          <w:tcPr>
            <w:tcW w:w="1571" w:type="dxa"/>
          </w:tcPr>
          <w:p w14:paraId="0E4F1D16" w14:textId="14C15311" w:rsidR="00766B10" w:rsidRDefault="00766B10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766B10">
              <w:rPr>
                <w:lang w:val="en-US" w:eastAsia="en-US"/>
              </w:rPr>
              <w:t>'YYYY-MM-DD'%2C'hh%3Amm%3Ass'</w:t>
            </w:r>
          </w:p>
        </w:tc>
        <w:tc>
          <w:tcPr>
            <w:tcW w:w="1213" w:type="dxa"/>
          </w:tcPr>
          <w:p w14:paraId="0C1B7E35" w14:textId="77777777" w:rsidR="00766B10" w:rsidRDefault="00766B10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144" w:type="dxa"/>
          </w:tcPr>
          <w:p w14:paraId="15C566FC" w14:textId="77777777" w:rsidR="00766B10" w:rsidRPr="00527FED" w:rsidRDefault="00766B10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901" w:type="dxa"/>
          </w:tcPr>
          <w:p w14:paraId="510CA012" w14:textId="77777777" w:rsidR="00766B10" w:rsidRPr="00527FED" w:rsidRDefault="00766B10" w:rsidP="00D24E5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58934AEF" w14:textId="577E43F0" w:rsidR="00766B10" w:rsidRDefault="00D24E51" w:rsidP="00D24E51">
      <w:pPr>
        <w:pStyle w:val="Didascalia"/>
        <w:rPr>
          <w:highlight w:val="yellow"/>
          <w:lang w:val="en-US" w:eastAsia="en-US"/>
        </w:rPr>
      </w:pPr>
      <w:bookmarkStart w:id="16" w:name="_Toc5885380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>
        <w:rPr>
          <w:noProof/>
        </w:rPr>
        <w:t>6</w:t>
      </w:r>
      <w:r w:rsidR="00BD2AA7">
        <w:rPr>
          <w:noProof/>
        </w:rPr>
        <w:fldChar w:fldCharType="end"/>
      </w:r>
      <w:r>
        <w:t xml:space="preserve">: </w:t>
      </w:r>
      <w:r>
        <w:rPr>
          <w:b w:val="0"/>
        </w:rPr>
        <w:t>GET</w:t>
      </w:r>
      <w:r w:rsidRPr="00D24E51">
        <w:rPr>
          <w:b w:val="0"/>
        </w:rPr>
        <w:t xml:space="preserve"> Query </w:t>
      </w:r>
      <w:proofErr w:type="spellStart"/>
      <w:r w:rsidRPr="00D24E51">
        <w:rPr>
          <w:b w:val="0"/>
        </w:rPr>
        <w:t>Parameters</w:t>
      </w:r>
      <w:proofErr w:type="spellEnd"/>
      <w:r>
        <w:rPr>
          <w:b w:val="0"/>
        </w:rPr>
        <w:t xml:space="preserve"> (for Bw4Hana)</w:t>
      </w:r>
      <w:bookmarkEnd w:id="16"/>
    </w:p>
    <w:p w14:paraId="020DF5F4" w14:textId="7DC09E4F" w:rsidR="008E570B" w:rsidRPr="008E570B" w:rsidRDefault="008E570B" w:rsidP="008E570B">
      <w:pPr>
        <w:pStyle w:val="Titolo3"/>
        <w:numPr>
          <w:ilvl w:val="2"/>
          <w:numId w:val="50"/>
        </w:numPr>
        <w:rPr>
          <w:lang w:val="en-US" w:eastAsia="en-US"/>
        </w:rPr>
      </w:pPr>
      <w:r w:rsidRPr="008E570B">
        <w:rPr>
          <w:lang w:val="en-US" w:eastAsia="en-US"/>
        </w:rPr>
        <w:tab/>
      </w:r>
      <w:bookmarkStart w:id="17" w:name="_Toc5885397"/>
      <w:r w:rsidRPr="008E570B">
        <w:rPr>
          <w:lang w:val="en-US" w:eastAsia="en-US"/>
        </w:rPr>
        <w:t>Output</w:t>
      </w:r>
      <w:bookmarkEnd w:id="17"/>
    </w:p>
    <w:p w14:paraId="6CA13946" w14:textId="77777777" w:rsidR="008E570B" w:rsidRPr="000970B6" w:rsidRDefault="008E570B" w:rsidP="008E570B">
      <w:pPr>
        <w:jc w:val="left"/>
        <w:rPr>
          <w:bCs/>
          <w:lang w:val="en-US" w:eastAsia="en-US"/>
        </w:rPr>
      </w:pPr>
      <w:r w:rsidRPr="00D24E9D">
        <w:rPr>
          <w:bCs/>
          <w:lang w:val="en-US" w:eastAsia="en-US"/>
        </w:rPr>
        <w:t>The backend API endpoint generates a standard JSON body with</w:t>
      </w:r>
      <w:r>
        <w:rPr>
          <w:bCs/>
          <w:lang w:val="en-US" w:eastAsia="en-US"/>
        </w:rPr>
        <w:t xml:space="preserve"> an array of cases:</w:t>
      </w:r>
    </w:p>
    <w:p w14:paraId="001F3603" w14:textId="77777777" w:rsidR="008E570B" w:rsidRPr="000970B6" w:rsidRDefault="008E570B" w:rsidP="008E570B">
      <w:pPr>
        <w:jc w:val="left"/>
        <w:rPr>
          <w:b/>
          <w:bCs/>
          <w:u w:val="single"/>
          <w:lang w:val="en-US" w:eastAsia="en-US"/>
        </w:rPr>
      </w:pPr>
    </w:p>
    <w:tbl>
      <w:tblPr>
        <w:tblStyle w:val="Tabellagriglia4-colore11"/>
        <w:tblW w:w="9514" w:type="dxa"/>
        <w:tblLayout w:type="fixed"/>
        <w:tblLook w:val="04A0" w:firstRow="1" w:lastRow="0" w:firstColumn="1" w:lastColumn="0" w:noHBand="0" w:noVBand="1"/>
      </w:tblPr>
      <w:tblGrid>
        <w:gridCol w:w="3681"/>
        <w:gridCol w:w="1843"/>
        <w:gridCol w:w="850"/>
        <w:gridCol w:w="1418"/>
        <w:gridCol w:w="869"/>
        <w:gridCol w:w="853"/>
      </w:tblGrid>
      <w:tr w:rsidR="008E570B" w:rsidRPr="000970B6" w14:paraId="7F796EA7" w14:textId="77777777" w:rsidTr="009E3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4867B3C8" w14:textId="77777777" w:rsidR="008E570B" w:rsidRPr="000970B6" w:rsidRDefault="008E570B" w:rsidP="008A53B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843" w:type="dxa"/>
            <w:vAlign w:val="center"/>
            <w:hideMark/>
          </w:tcPr>
          <w:p w14:paraId="4D68DD51" w14:textId="77777777" w:rsidR="008E570B" w:rsidRPr="000970B6" w:rsidRDefault="008E570B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850" w:type="dxa"/>
            <w:vAlign w:val="center"/>
            <w:hideMark/>
          </w:tcPr>
          <w:p w14:paraId="4AFF5699" w14:textId="77777777" w:rsidR="008E570B" w:rsidRPr="000970B6" w:rsidRDefault="008E570B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418" w:type="dxa"/>
            <w:vAlign w:val="center"/>
            <w:hideMark/>
          </w:tcPr>
          <w:p w14:paraId="40AA142F" w14:textId="77777777" w:rsidR="008E570B" w:rsidRPr="000970B6" w:rsidRDefault="008E570B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869" w:type="dxa"/>
            <w:vAlign w:val="center"/>
            <w:hideMark/>
          </w:tcPr>
          <w:p w14:paraId="57D5186E" w14:textId="77777777" w:rsidR="008E570B" w:rsidRPr="000970B6" w:rsidRDefault="008E570B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853" w:type="dxa"/>
            <w:vAlign w:val="center"/>
            <w:hideMark/>
          </w:tcPr>
          <w:p w14:paraId="25170722" w14:textId="77777777" w:rsidR="008E570B" w:rsidRPr="000970B6" w:rsidRDefault="008E570B" w:rsidP="008A5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8E570B" w:rsidRPr="000970B6" w14:paraId="62C95DB6" w14:textId="77777777" w:rsidTr="009E3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7096EB8F" w14:textId="77777777" w:rsidR="008E570B" w:rsidRPr="000970B6" w:rsidRDefault="008E570B" w:rsidP="008A53B5">
            <w:pPr>
              <w:rPr>
                <w:lang w:val="en-US" w:eastAsia="en-US"/>
              </w:rPr>
            </w:pPr>
            <w:proofErr w:type="spellStart"/>
            <w:r w:rsidRPr="005E0ADE">
              <w:rPr>
                <w:lang w:val="en-US" w:eastAsia="en-US"/>
              </w:rPr>
              <w:t>sys_id</w:t>
            </w:r>
            <w:proofErr w:type="spellEnd"/>
          </w:p>
        </w:tc>
        <w:tc>
          <w:tcPr>
            <w:tcW w:w="1843" w:type="dxa"/>
            <w:vAlign w:val="center"/>
          </w:tcPr>
          <w:p w14:paraId="68D7C68E" w14:textId="77777777" w:rsidR="008E570B" w:rsidRPr="000970B6" w:rsidRDefault="008E570B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5E0ADE">
              <w:rPr>
                <w:lang w:val="en-US" w:eastAsia="en-US"/>
              </w:rPr>
              <w:t>Unique identifier of the record related to the case worked</w:t>
            </w:r>
          </w:p>
        </w:tc>
        <w:tc>
          <w:tcPr>
            <w:tcW w:w="850" w:type="dxa"/>
            <w:vAlign w:val="center"/>
          </w:tcPr>
          <w:p w14:paraId="38E92E4C" w14:textId="77777777" w:rsidR="008E570B" w:rsidRPr="000970B6" w:rsidRDefault="008E570B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64A1E4FC" w14:textId="77777777" w:rsidR="008E570B" w:rsidRPr="000970B6" w:rsidRDefault="008E570B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31DA8D69" w14:textId="77777777" w:rsidR="008E570B" w:rsidRPr="000970B6" w:rsidRDefault="008E570B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86FC445" w14:textId="77777777" w:rsidR="008E570B" w:rsidRPr="000970B6" w:rsidRDefault="008E570B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8E570B" w:rsidRPr="000970B6" w14:paraId="10B833D3" w14:textId="77777777" w:rsidTr="009E3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621CF65E" w14:textId="77777777" w:rsidR="008E570B" w:rsidRPr="000970B6" w:rsidRDefault="008E570B" w:rsidP="008A53B5">
            <w:pPr>
              <w:rPr>
                <w:lang w:val="en-US" w:eastAsia="en-US"/>
              </w:rPr>
            </w:pPr>
            <w:proofErr w:type="spellStart"/>
            <w:r w:rsidRPr="001B3B7D">
              <w:rPr>
                <w:lang w:val="en-US" w:eastAsia="en-US"/>
              </w:rPr>
              <w:t>u_code_ou</w:t>
            </w:r>
            <w:proofErr w:type="spellEnd"/>
          </w:p>
        </w:tc>
        <w:tc>
          <w:tcPr>
            <w:tcW w:w="1843" w:type="dxa"/>
            <w:vAlign w:val="center"/>
          </w:tcPr>
          <w:p w14:paraId="0C245988" w14:textId="77777777" w:rsidR="008E570B" w:rsidRPr="000970B6" w:rsidRDefault="008E570B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1B3B7D">
              <w:rPr>
                <w:lang w:val="en-US" w:eastAsia="en-US"/>
              </w:rPr>
              <w:t>Code of the Organizational Unit.</w:t>
            </w:r>
          </w:p>
        </w:tc>
        <w:tc>
          <w:tcPr>
            <w:tcW w:w="850" w:type="dxa"/>
            <w:vAlign w:val="center"/>
          </w:tcPr>
          <w:p w14:paraId="698B60AA" w14:textId="77777777" w:rsidR="008E570B" w:rsidRPr="000970B6" w:rsidRDefault="008E570B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230844AF" w14:textId="77777777" w:rsidR="008E570B" w:rsidRPr="000970B6" w:rsidRDefault="008E570B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0F3FA8C5" w14:textId="77777777" w:rsidR="008E570B" w:rsidRPr="000970B6" w:rsidRDefault="008E570B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183A5414" w14:textId="77777777" w:rsidR="008E570B" w:rsidRPr="000970B6" w:rsidRDefault="008E570B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8E570B" w:rsidRPr="000970B6" w14:paraId="6F8DF4FD" w14:textId="77777777" w:rsidTr="009E3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05A8CDBE" w14:textId="77777777" w:rsidR="008E570B" w:rsidRPr="00457114" w:rsidRDefault="008E570B" w:rsidP="008A53B5">
            <w:pPr>
              <w:rPr>
                <w:lang w:val="en-US" w:eastAsia="en-US"/>
              </w:rPr>
            </w:pPr>
            <w:proofErr w:type="spellStart"/>
            <w:r w:rsidRPr="00B750C4">
              <w:rPr>
                <w:lang w:val="en-US" w:eastAsia="en-US"/>
              </w:rPr>
              <w:t>u_code_ou.u_legal_entity</w:t>
            </w:r>
            <w:proofErr w:type="spellEnd"/>
          </w:p>
        </w:tc>
        <w:tc>
          <w:tcPr>
            <w:tcW w:w="1843" w:type="dxa"/>
            <w:vAlign w:val="center"/>
          </w:tcPr>
          <w:p w14:paraId="37E9AC52" w14:textId="77777777" w:rsidR="008E570B" w:rsidRDefault="008E570B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Legal Entity of Organizational Unit</w:t>
            </w:r>
          </w:p>
        </w:tc>
        <w:tc>
          <w:tcPr>
            <w:tcW w:w="850" w:type="dxa"/>
            <w:vAlign w:val="center"/>
          </w:tcPr>
          <w:p w14:paraId="1A848568" w14:textId="77777777" w:rsidR="008E570B" w:rsidRDefault="008E570B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68FEA26C" w14:textId="77777777" w:rsidR="008E570B" w:rsidRDefault="008E570B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0BA9F98E" w14:textId="77777777" w:rsidR="008E570B" w:rsidRPr="000970B6" w:rsidRDefault="008E570B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12D77AC8" w14:textId="77777777" w:rsidR="008E570B" w:rsidRPr="000970B6" w:rsidRDefault="008E570B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8E570B" w:rsidRPr="000970B6" w14:paraId="046925E0" w14:textId="77777777" w:rsidTr="009E3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33FC7FCD" w14:textId="77777777" w:rsidR="008E570B" w:rsidRPr="000970B6" w:rsidRDefault="008E570B" w:rsidP="008A53B5">
            <w:pPr>
              <w:rPr>
                <w:lang w:val="en-US" w:eastAsia="en-US"/>
              </w:rPr>
            </w:pPr>
            <w:proofErr w:type="spellStart"/>
            <w:r w:rsidRPr="00707F0E">
              <w:rPr>
                <w:lang w:val="en-US" w:eastAsia="en-US"/>
              </w:rPr>
              <w:t>u_costcenter</w:t>
            </w:r>
            <w:proofErr w:type="spellEnd"/>
          </w:p>
        </w:tc>
        <w:tc>
          <w:tcPr>
            <w:tcW w:w="1843" w:type="dxa"/>
            <w:vAlign w:val="center"/>
          </w:tcPr>
          <w:p w14:paraId="78BFB8E8" w14:textId="77777777" w:rsidR="008E570B" w:rsidRPr="000970B6" w:rsidRDefault="008E570B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Code of selected Cost Center for Organizational Unit</w:t>
            </w:r>
          </w:p>
        </w:tc>
        <w:tc>
          <w:tcPr>
            <w:tcW w:w="850" w:type="dxa"/>
            <w:vAlign w:val="center"/>
          </w:tcPr>
          <w:p w14:paraId="6E258986" w14:textId="77777777" w:rsidR="008E570B" w:rsidRPr="000970B6" w:rsidRDefault="008E570B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3119D397" w14:textId="77777777" w:rsidR="008E570B" w:rsidRPr="000970B6" w:rsidRDefault="008E570B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0970B6"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46D70FB6" w14:textId="77777777" w:rsidR="008E570B" w:rsidRPr="000970B6" w:rsidRDefault="008E570B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43829A60" w14:textId="77777777" w:rsidR="008E570B" w:rsidRPr="000970B6" w:rsidRDefault="008E570B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8E570B" w:rsidRPr="000970B6" w14:paraId="3D41C67E" w14:textId="77777777" w:rsidTr="009E3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50DEC369" w14:textId="77777777" w:rsidR="008E570B" w:rsidRPr="00707F0E" w:rsidRDefault="008E570B" w:rsidP="008A53B5">
            <w:pPr>
              <w:rPr>
                <w:lang w:val="en-US" w:eastAsia="en-US"/>
              </w:rPr>
            </w:pPr>
            <w:proofErr w:type="spellStart"/>
            <w:r w:rsidRPr="00457114">
              <w:rPr>
                <w:lang w:val="en-US" w:eastAsia="en-US"/>
              </w:rPr>
              <w:t>u_costcenter.u_type</w:t>
            </w:r>
            <w:proofErr w:type="spellEnd"/>
          </w:p>
        </w:tc>
        <w:tc>
          <w:tcPr>
            <w:tcW w:w="1843" w:type="dxa"/>
            <w:vAlign w:val="center"/>
          </w:tcPr>
          <w:p w14:paraId="0CFB8676" w14:textId="77777777" w:rsidR="008E570B" w:rsidRDefault="008E570B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Type of selected Cost Center</w:t>
            </w:r>
          </w:p>
        </w:tc>
        <w:tc>
          <w:tcPr>
            <w:tcW w:w="850" w:type="dxa"/>
            <w:vAlign w:val="center"/>
          </w:tcPr>
          <w:p w14:paraId="28622540" w14:textId="77777777" w:rsidR="008E570B" w:rsidRDefault="008E570B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583BCD8F" w14:textId="77777777" w:rsidR="008E570B" w:rsidRPr="000970B6" w:rsidRDefault="008E570B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0949C177" w14:textId="77777777" w:rsidR="008E570B" w:rsidRPr="000970B6" w:rsidRDefault="008E570B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D8FB5E3" w14:textId="77777777" w:rsidR="008E570B" w:rsidRPr="000970B6" w:rsidRDefault="008E570B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8E570B" w:rsidRPr="000970B6" w14:paraId="14ADF7C5" w14:textId="77777777" w:rsidTr="009E3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1F68A186" w14:textId="77777777" w:rsidR="008E570B" w:rsidRPr="00457114" w:rsidRDefault="008E570B" w:rsidP="008A53B5">
            <w:pPr>
              <w:rPr>
                <w:lang w:val="en-US" w:eastAsia="en-US"/>
              </w:rPr>
            </w:pPr>
            <w:proofErr w:type="spellStart"/>
            <w:r w:rsidRPr="00B750C4">
              <w:rPr>
                <w:lang w:val="en-US" w:eastAsia="en-US"/>
              </w:rPr>
              <w:t>u_costcenter.u_company_code_afc</w:t>
            </w:r>
            <w:proofErr w:type="spellEnd"/>
          </w:p>
        </w:tc>
        <w:tc>
          <w:tcPr>
            <w:tcW w:w="1843" w:type="dxa"/>
            <w:vAlign w:val="center"/>
          </w:tcPr>
          <w:p w14:paraId="0C094BAD" w14:textId="77777777" w:rsidR="008E570B" w:rsidRDefault="008E570B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Company Code AFC</w:t>
            </w:r>
          </w:p>
        </w:tc>
        <w:tc>
          <w:tcPr>
            <w:tcW w:w="850" w:type="dxa"/>
            <w:vAlign w:val="center"/>
          </w:tcPr>
          <w:p w14:paraId="5BA8F5F3" w14:textId="77777777" w:rsidR="008E570B" w:rsidRDefault="008E570B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7BF05DC4" w14:textId="77777777" w:rsidR="008E570B" w:rsidRDefault="008E570B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4F4A1705" w14:textId="77777777" w:rsidR="008E570B" w:rsidRPr="000970B6" w:rsidRDefault="008E570B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8620D88" w14:textId="77777777" w:rsidR="008E570B" w:rsidRPr="000970B6" w:rsidRDefault="008E570B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8E570B" w:rsidRPr="000970B6" w14:paraId="3C67DF42" w14:textId="77777777" w:rsidTr="009E3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7107007A" w14:textId="77777777" w:rsidR="008E570B" w:rsidRPr="000970B6" w:rsidRDefault="008E570B" w:rsidP="008A53B5">
            <w:pPr>
              <w:rPr>
                <w:lang w:val="en-US" w:eastAsia="en-US"/>
              </w:rPr>
            </w:pPr>
            <w:proofErr w:type="spellStart"/>
            <w:r w:rsidRPr="00707F0E">
              <w:rPr>
                <w:lang w:val="en-US" w:eastAsia="en-US"/>
              </w:rPr>
              <w:t>u_modify_typology</w:t>
            </w:r>
            <w:proofErr w:type="spellEnd"/>
          </w:p>
        </w:tc>
        <w:tc>
          <w:tcPr>
            <w:tcW w:w="1843" w:type="dxa"/>
            <w:vAlign w:val="center"/>
          </w:tcPr>
          <w:p w14:paraId="34AA4633" w14:textId="77777777" w:rsidR="008E570B" w:rsidRPr="000970B6" w:rsidRDefault="008E570B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0970B6">
              <w:rPr>
                <w:lang w:val="en-US" w:eastAsia="en-US"/>
              </w:rPr>
              <w:t xml:space="preserve">Contains </w:t>
            </w:r>
            <w:r>
              <w:rPr>
                <w:lang w:val="en-US" w:eastAsia="en-US"/>
              </w:rPr>
              <w:t>typology of case operation.</w:t>
            </w:r>
          </w:p>
        </w:tc>
        <w:tc>
          <w:tcPr>
            <w:tcW w:w="850" w:type="dxa"/>
            <w:vAlign w:val="center"/>
          </w:tcPr>
          <w:p w14:paraId="0353F25D" w14:textId="77777777" w:rsidR="008E570B" w:rsidRPr="000970B6" w:rsidRDefault="008E570B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46859979" w14:textId="77777777" w:rsidR="008E570B" w:rsidRPr="000970B6" w:rsidRDefault="008E570B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0970B6"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0E5D9FF0" w14:textId="77777777" w:rsidR="008E570B" w:rsidRPr="000970B6" w:rsidRDefault="008E570B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38CD70A9" w14:textId="77777777" w:rsidR="008E570B" w:rsidRPr="000970B6" w:rsidRDefault="008E570B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8E570B" w:rsidRPr="000970B6" w14:paraId="00621441" w14:textId="77777777" w:rsidTr="009E3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77ECB4F9" w14:textId="77777777" w:rsidR="008E570B" w:rsidRPr="000970B6" w:rsidRDefault="008E570B" w:rsidP="008A53B5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u_association_time</w:t>
            </w:r>
            <w:proofErr w:type="spellEnd"/>
          </w:p>
        </w:tc>
        <w:tc>
          <w:tcPr>
            <w:tcW w:w="1843" w:type="dxa"/>
            <w:vAlign w:val="center"/>
          </w:tcPr>
          <w:p w14:paraId="4EE7B808" w14:textId="77777777" w:rsidR="008E570B" w:rsidRPr="000970B6" w:rsidRDefault="008E570B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707F0E">
              <w:rPr>
                <w:lang w:val="en-US" w:eastAsia="en-US"/>
              </w:rPr>
              <w:t xml:space="preserve">Contains </w:t>
            </w:r>
            <w:proofErr w:type="spellStart"/>
            <w:r w:rsidRPr="00707F0E">
              <w:rPr>
                <w:lang w:val="en-US" w:eastAsia="en-US"/>
              </w:rPr>
              <w:t>DateTime</w:t>
            </w:r>
            <w:proofErr w:type="spellEnd"/>
            <w:r w:rsidRPr="00707F0E">
              <w:rPr>
                <w:lang w:val="en-US" w:eastAsia="en-US"/>
              </w:rPr>
              <w:t xml:space="preserve"> o</w:t>
            </w:r>
            <w:r>
              <w:rPr>
                <w:lang w:val="en-US" w:eastAsia="en-US"/>
              </w:rPr>
              <w:t>n</w:t>
            </w:r>
            <w:r w:rsidRPr="00707F0E">
              <w:rPr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association by the controller</w:t>
            </w:r>
          </w:p>
        </w:tc>
        <w:tc>
          <w:tcPr>
            <w:tcW w:w="850" w:type="dxa"/>
            <w:vAlign w:val="center"/>
          </w:tcPr>
          <w:p w14:paraId="2A8BE340" w14:textId="77777777" w:rsidR="008E570B" w:rsidRPr="000970B6" w:rsidRDefault="008E570B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Date Time</w:t>
            </w:r>
          </w:p>
        </w:tc>
        <w:tc>
          <w:tcPr>
            <w:tcW w:w="1418" w:type="dxa"/>
            <w:vAlign w:val="center"/>
          </w:tcPr>
          <w:p w14:paraId="5399C7A5" w14:textId="77777777" w:rsidR="008E570B" w:rsidRPr="000970B6" w:rsidRDefault="008E570B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0970B6"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4D8CE406" w14:textId="77777777" w:rsidR="008E570B" w:rsidRPr="000970B6" w:rsidRDefault="008E570B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3114A747" w14:textId="77777777" w:rsidR="008E570B" w:rsidRPr="000970B6" w:rsidRDefault="008E570B" w:rsidP="008A53B5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8E570B" w:rsidRPr="000970B6" w14:paraId="49EC56E3" w14:textId="77777777" w:rsidTr="009E3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4EAEB992" w14:textId="3F27CC35" w:rsidR="008E570B" w:rsidRDefault="008E570B" w:rsidP="008A53B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state</w:t>
            </w:r>
          </w:p>
        </w:tc>
        <w:tc>
          <w:tcPr>
            <w:tcW w:w="1843" w:type="dxa"/>
            <w:vAlign w:val="center"/>
          </w:tcPr>
          <w:p w14:paraId="2011F0EE" w14:textId="404A287E" w:rsidR="008E570B" w:rsidRPr="00707F0E" w:rsidRDefault="008E570B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</w:t>
            </w:r>
            <w:r w:rsidRPr="008E570B">
              <w:rPr>
                <w:lang w:val="en-US" w:eastAsia="en-US"/>
              </w:rPr>
              <w:t>ontains the status of the case</w:t>
            </w:r>
          </w:p>
        </w:tc>
        <w:tc>
          <w:tcPr>
            <w:tcW w:w="850" w:type="dxa"/>
            <w:vAlign w:val="center"/>
          </w:tcPr>
          <w:p w14:paraId="6B549A99" w14:textId="77777777" w:rsidR="008E570B" w:rsidRDefault="008E570B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418" w:type="dxa"/>
            <w:vAlign w:val="center"/>
          </w:tcPr>
          <w:p w14:paraId="27BBCC01" w14:textId="77777777" w:rsidR="008E570B" w:rsidRPr="000970B6" w:rsidRDefault="008E570B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69" w:type="dxa"/>
            <w:vAlign w:val="center"/>
          </w:tcPr>
          <w:p w14:paraId="6A8E15E8" w14:textId="77777777" w:rsidR="008E570B" w:rsidRPr="000970B6" w:rsidRDefault="008E570B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7EB536C" w14:textId="77777777" w:rsidR="008E570B" w:rsidRPr="000970B6" w:rsidRDefault="008E570B" w:rsidP="00D24E51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CA7C3F" w:rsidRPr="000970B6" w14:paraId="753D0681" w14:textId="77777777" w:rsidTr="009E3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1B8F5378" w14:textId="02100F30" w:rsidR="00CA7C3F" w:rsidRDefault="00CA7C3F" w:rsidP="008A53B5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u_relationship_start_date</w:t>
            </w:r>
            <w:proofErr w:type="spellEnd"/>
          </w:p>
        </w:tc>
        <w:tc>
          <w:tcPr>
            <w:tcW w:w="1843" w:type="dxa"/>
            <w:vAlign w:val="center"/>
          </w:tcPr>
          <w:p w14:paraId="6481EC9F" w14:textId="7754FD3E" w:rsidR="00CA7C3F" w:rsidRDefault="00CA7C3F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CA7C3F">
              <w:rPr>
                <w:lang w:val="en-US" w:eastAsia="en-US"/>
              </w:rPr>
              <w:t>Contains the relationship start date entered by the controller</w:t>
            </w:r>
          </w:p>
        </w:tc>
        <w:tc>
          <w:tcPr>
            <w:tcW w:w="850" w:type="dxa"/>
            <w:vAlign w:val="center"/>
          </w:tcPr>
          <w:p w14:paraId="675F7B48" w14:textId="53C88A0B" w:rsidR="00CA7C3F" w:rsidRDefault="00CA7C3F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Date</w:t>
            </w:r>
          </w:p>
        </w:tc>
        <w:tc>
          <w:tcPr>
            <w:tcW w:w="1418" w:type="dxa"/>
            <w:vAlign w:val="center"/>
          </w:tcPr>
          <w:p w14:paraId="55096C18" w14:textId="1B2F5F66" w:rsidR="00CA7C3F" w:rsidRPr="000970B6" w:rsidRDefault="00CA7C3F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6584C6FC" w14:textId="77777777" w:rsidR="00CA7C3F" w:rsidRPr="000970B6" w:rsidRDefault="00CA7C3F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31D28B76" w14:textId="77777777" w:rsidR="00CA7C3F" w:rsidRPr="000970B6" w:rsidRDefault="00CA7C3F" w:rsidP="00D24E51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33ADA" w:rsidRPr="000970B6" w14:paraId="502804F5" w14:textId="77777777" w:rsidTr="009E3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6F8371D1" w14:textId="40530D90" w:rsidR="00E33ADA" w:rsidRDefault="00E33ADA" w:rsidP="008A53B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u_costcenter.</w:t>
            </w:r>
            <w:r w:rsidRPr="00E33ADA">
              <w:rPr>
                <w:lang w:val="en-US" w:eastAsia="en-US"/>
              </w:rPr>
              <w:t>u_macroorg1</w:t>
            </w:r>
          </w:p>
        </w:tc>
        <w:tc>
          <w:tcPr>
            <w:tcW w:w="1843" w:type="dxa"/>
            <w:vAlign w:val="center"/>
          </w:tcPr>
          <w:p w14:paraId="20B25FBB" w14:textId="77777777" w:rsidR="00E33ADA" w:rsidRPr="00CA7C3F" w:rsidRDefault="00E33ADA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14:paraId="760F45B3" w14:textId="1DEB5B14" w:rsidR="00E33ADA" w:rsidRDefault="00E33ADA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42F1C9C8" w14:textId="061EDC17" w:rsidR="00E33ADA" w:rsidRDefault="00E33ADA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50D6CAE8" w14:textId="77777777" w:rsidR="00E33ADA" w:rsidRPr="000970B6" w:rsidRDefault="00E33ADA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5B330A89" w14:textId="77777777" w:rsidR="00E33ADA" w:rsidRPr="000970B6" w:rsidRDefault="00E33ADA" w:rsidP="00D24E51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33ADA" w:rsidRPr="000970B6" w14:paraId="0A1D80DE" w14:textId="77777777" w:rsidTr="009E3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72E43D6E" w14:textId="339A9869" w:rsidR="00E33ADA" w:rsidRDefault="00E33ADA" w:rsidP="008A53B5">
            <w:pPr>
              <w:rPr>
                <w:lang w:val="en-US" w:eastAsia="en-US"/>
              </w:rPr>
            </w:pPr>
            <w:r w:rsidRPr="00E33ADA">
              <w:rPr>
                <w:lang w:val="en-US" w:eastAsia="en-US"/>
              </w:rPr>
              <w:t>u_costcenter.u_macroorg</w:t>
            </w:r>
            <w:r>
              <w:rPr>
                <w:lang w:val="en-US" w:eastAsia="en-US"/>
              </w:rPr>
              <w:t>2</w:t>
            </w:r>
          </w:p>
        </w:tc>
        <w:tc>
          <w:tcPr>
            <w:tcW w:w="1843" w:type="dxa"/>
            <w:vAlign w:val="center"/>
          </w:tcPr>
          <w:p w14:paraId="39159E45" w14:textId="77777777" w:rsidR="00E33ADA" w:rsidRPr="00CA7C3F" w:rsidRDefault="00E33ADA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14:paraId="0D6599E8" w14:textId="3B769D34" w:rsidR="00E33ADA" w:rsidRDefault="00E33ADA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0DCE0EC9" w14:textId="6565D58E" w:rsidR="00E33ADA" w:rsidRDefault="00E33ADA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3519DCA8" w14:textId="77777777" w:rsidR="00E33ADA" w:rsidRPr="000970B6" w:rsidRDefault="00E33ADA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3C32F63E" w14:textId="77777777" w:rsidR="00E33ADA" w:rsidRPr="000970B6" w:rsidRDefault="00E33ADA" w:rsidP="00D24E51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33ADA" w:rsidRPr="000970B6" w14:paraId="725D87D9" w14:textId="77777777" w:rsidTr="009E3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3EBF3A21" w14:textId="4B0296F3" w:rsidR="00E33ADA" w:rsidRPr="00E33ADA" w:rsidRDefault="00E33ADA" w:rsidP="008A53B5">
            <w:pPr>
              <w:rPr>
                <w:lang w:val="en-US" w:eastAsia="en-US"/>
              </w:rPr>
            </w:pPr>
            <w:proofErr w:type="spellStart"/>
            <w:r w:rsidRPr="00E33ADA">
              <w:rPr>
                <w:lang w:val="en-US" w:eastAsia="en-US"/>
              </w:rPr>
              <w:t>u_costcenter.u_vcs</w:t>
            </w:r>
            <w:proofErr w:type="spellEnd"/>
          </w:p>
        </w:tc>
        <w:tc>
          <w:tcPr>
            <w:tcW w:w="1843" w:type="dxa"/>
            <w:vAlign w:val="center"/>
          </w:tcPr>
          <w:p w14:paraId="4925E492" w14:textId="77777777" w:rsidR="00E33ADA" w:rsidRPr="00CA7C3F" w:rsidRDefault="00E33ADA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14:paraId="4DBE940C" w14:textId="01CE9DEA" w:rsidR="00E33ADA" w:rsidRDefault="00E33ADA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2342767D" w14:textId="3290B3AE" w:rsidR="00E33ADA" w:rsidRDefault="00E33ADA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47C862FD" w14:textId="77777777" w:rsidR="00E33ADA" w:rsidRPr="000970B6" w:rsidRDefault="00E33ADA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D8A6BFC" w14:textId="77777777" w:rsidR="00E33ADA" w:rsidRPr="000970B6" w:rsidRDefault="00E33ADA" w:rsidP="00D24E51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33ADA" w:rsidRPr="000970B6" w14:paraId="3FC2C0F5" w14:textId="77777777" w:rsidTr="009E3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322005A8" w14:textId="53017614" w:rsidR="00E33ADA" w:rsidRPr="00E33ADA" w:rsidRDefault="00E33ADA" w:rsidP="008A53B5">
            <w:pPr>
              <w:rPr>
                <w:lang w:val="en-US" w:eastAsia="en-US"/>
              </w:rPr>
            </w:pPr>
            <w:proofErr w:type="spellStart"/>
            <w:r w:rsidRPr="00E33ADA">
              <w:rPr>
                <w:lang w:val="en-US" w:eastAsia="en-US"/>
              </w:rPr>
              <w:t>u_costcenter.u_process_global</w:t>
            </w:r>
            <w:proofErr w:type="spellEnd"/>
          </w:p>
        </w:tc>
        <w:tc>
          <w:tcPr>
            <w:tcW w:w="1843" w:type="dxa"/>
            <w:vAlign w:val="center"/>
          </w:tcPr>
          <w:p w14:paraId="1185D913" w14:textId="77777777" w:rsidR="00E33ADA" w:rsidRPr="00CA7C3F" w:rsidRDefault="00E33ADA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14:paraId="56E5559D" w14:textId="347D2C55" w:rsidR="00E33ADA" w:rsidRDefault="00E33ADA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37124C37" w14:textId="5C8A5D2E" w:rsidR="00E33ADA" w:rsidRDefault="00E33ADA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5402AE33" w14:textId="77777777" w:rsidR="00E33ADA" w:rsidRPr="000970B6" w:rsidRDefault="00E33ADA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05E1BAAA" w14:textId="77777777" w:rsidR="00E33ADA" w:rsidRPr="000970B6" w:rsidRDefault="00E33ADA" w:rsidP="00D24E51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33ADA" w:rsidRPr="000970B6" w14:paraId="09ADD97C" w14:textId="77777777" w:rsidTr="009E3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73D755BB" w14:textId="44522824" w:rsidR="00E33ADA" w:rsidRPr="00E33ADA" w:rsidRDefault="00E33ADA" w:rsidP="008A53B5">
            <w:pPr>
              <w:rPr>
                <w:lang w:val="en-US" w:eastAsia="en-US"/>
              </w:rPr>
            </w:pPr>
            <w:proofErr w:type="spellStart"/>
            <w:r w:rsidRPr="00E33ADA">
              <w:rPr>
                <w:lang w:val="en-US" w:eastAsia="en-US"/>
              </w:rPr>
              <w:t>u_costcenter.u_organization</w:t>
            </w:r>
            <w:proofErr w:type="spellEnd"/>
          </w:p>
        </w:tc>
        <w:tc>
          <w:tcPr>
            <w:tcW w:w="1843" w:type="dxa"/>
            <w:vAlign w:val="center"/>
          </w:tcPr>
          <w:p w14:paraId="2700D5C1" w14:textId="77777777" w:rsidR="00E33ADA" w:rsidRPr="00CA7C3F" w:rsidRDefault="00E33ADA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14:paraId="66151977" w14:textId="78CCF3EF" w:rsidR="00E33ADA" w:rsidRDefault="00E33ADA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527EC797" w14:textId="62AFCF56" w:rsidR="00E33ADA" w:rsidRDefault="00E33ADA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64BBD221" w14:textId="77777777" w:rsidR="00E33ADA" w:rsidRPr="000970B6" w:rsidRDefault="00E33ADA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147939DF" w14:textId="77777777" w:rsidR="00E33ADA" w:rsidRPr="000970B6" w:rsidRDefault="00E33ADA" w:rsidP="00D24E51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9E38A9" w:rsidRPr="000970B6" w14:paraId="0B2EADE8" w14:textId="77777777" w:rsidTr="009E3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6DAB8D07" w14:textId="4DB95351" w:rsidR="009E38A9" w:rsidRPr="00E33ADA" w:rsidRDefault="009E38A9" w:rsidP="008A53B5">
            <w:pPr>
              <w:rPr>
                <w:lang w:val="en-US" w:eastAsia="en-US"/>
              </w:rPr>
            </w:pPr>
            <w:r w:rsidRPr="009E38A9">
              <w:rPr>
                <w:lang w:val="en-US" w:eastAsia="en-US"/>
              </w:rPr>
              <w:t>u_code_ou.u_ou_code_10_digits</w:t>
            </w:r>
          </w:p>
        </w:tc>
        <w:tc>
          <w:tcPr>
            <w:tcW w:w="1843" w:type="dxa"/>
            <w:vAlign w:val="center"/>
          </w:tcPr>
          <w:p w14:paraId="694E3615" w14:textId="117AA4A9" w:rsidR="009E38A9" w:rsidRPr="00CA7C3F" w:rsidRDefault="009E38A9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14:paraId="787DBD3C" w14:textId="240430B5" w:rsidR="009E38A9" w:rsidRDefault="009E38A9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0AD19F6F" w14:textId="42259E1B" w:rsidR="009E38A9" w:rsidRDefault="009E38A9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26DE29E3" w14:textId="77777777" w:rsidR="009E38A9" w:rsidRPr="000970B6" w:rsidRDefault="009E38A9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33F9A4A9" w14:textId="77777777" w:rsidR="009E38A9" w:rsidRPr="000970B6" w:rsidRDefault="009E38A9" w:rsidP="00D24E51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9E38A9" w:rsidRPr="000970B6" w14:paraId="716FFA9B" w14:textId="77777777" w:rsidTr="009E3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5C8DD1F1" w14:textId="765DA03C" w:rsidR="009E38A9" w:rsidRPr="009E38A9" w:rsidRDefault="009E38A9" w:rsidP="008A53B5">
            <w:pPr>
              <w:rPr>
                <w:lang w:val="en-US" w:eastAsia="en-US"/>
              </w:rPr>
            </w:pPr>
            <w:proofErr w:type="spellStart"/>
            <w:r w:rsidRPr="009E38A9">
              <w:rPr>
                <w:lang w:val="en-US" w:eastAsia="en-US"/>
              </w:rPr>
              <w:t>u_costcenter.u_cc_description</w:t>
            </w:r>
            <w:proofErr w:type="spellEnd"/>
          </w:p>
        </w:tc>
        <w:tc>
          <w:tcPr>
            <w:tcW w:w="1843" w:type="dxa"/>
            <w:vAlign w:val="center"/>
          </w:tcPr>
          <w:p w14:paraId="47BBFACB" w14:textId="77777777" w:rsidR="009E38A9" w:rsidRPr="00CA7C3F" w:rsidRDefault="009E38A9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14:paraId="11911B56" w14:textId="7CCD3A0E" w:rsidR="009E38A9" w:rsidRDefault="009E38A9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06D260B4" w14:textId="0DF43CB2" w:rsidR="009E38A9" w:rsidRDefault="009E38A9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4FD47E2E" w14:textId="77777777" w:rsidR="009E38A9" w:rsidRPr="000970B6" w:rsidRDefault="009E38A9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25F98BAC" w14:textId="77777777" w:rsidR="009E38A9" w:rsidRPr="000970B6" w:rsidRDefault="009E38A9" w:rsidP="00D24E51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9E38A9" w:rsidRPr="000970B6" w14:paraId="617F2440" w14:textId="77777777" w:rsidTr="009E3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71E5D8B0" w14:textId="052BA57E" w:rsidR="009E38A9" w:rsidRPr="009E38A9" w:rsidRDefault="009E38A9" w:rsidP="008A53B5">
            <w:pPr>
              <w:rPr>
                <w:lang w:val="en-US" w:eastAsia="en-US"/>
              </w:rPr>
            </w:pPr>
            <w:proofErr w:type="spellStart"/>
            <w:r w:rsidRPr="009E38A9">
              <w:rPr>
                <w:lang w:val="en-US" w:eastAsia="en-US"/>
              </w:rPr>
              <w:t>u_costcenter.u_cc_comp_codeprimo</w:t>
            </w:r>
            <w:proofErr w:type="spellEnd"/>
          </w:p>
        </w:tc>
        <w:tc>
          <w:tcPr>
            <w:tcW w:w="1843" w:type="dxa"/>
            <w:vAlign w:val="center"/>
          </w:tcPr>
          <w:p w14:paraId="19B6D465" w14:textId="77777777" w:rsidR="009E38A9" w:rsidRPr="00CA7C3F" w:rsidRDefault="009E38A9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14:paraId="15FEF54B" w14:textId="0032CCBA" w:rsidR="009E38A9" w:rsidRDefault="009E38A9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71150679" w14:textId="08CCDADC" w:rsidR="009E38A9" w:rsidRDefault="009E38A9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4EA6540E" w14:textId="77777777" w:rsidR="009E38A9" w:rsidRPr="000970B6" w:rsidRDefault="009E38A9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5DF37FEA" w14:textId="77777777" w:rsidR="009E38A9" w:rsidRPr="000970B6" w:rsidRDefault="009E38A9" w:rsidP="00D24E51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9E38A9" w:rsidRPr="000970B6" w14:paraId="7FBF80A9" w14:textId="77777777" w:rsidTr="009E3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64FCC8D6" w14:textId="5550AD07" w:rsidR="009E38A9" w:rsidRPr="009E38A9" w:rsidRDefault="009E38A9" w:rsidP="008A53B5">
            <w:pPr>
              <w:rPr>
                <w:lang w:val="en-US" w:eastAsia="en-US"/>
              </w:rPr>
            </w:pPr>
            <w:proofErr w:type="spellStart"/>
            <w:r w:rsidRPr="009E38A9">
              <w:rPr>
                <w:lang w:val="en-US" w:eastAsia="en-US"/>
              </w:rPr>
              <w:t>u_costcenter.u_company_afc</w:t>
            </w:r>
            <w:proofErr w:type="spellEnd"/>
          </w:p>
        </w:tc>
        <w:tc>
          <w:tcPr>
            <w:tcW w:w="1843" w:type="dxa"/>
            <w:vAlign w:val="center"/>
          </w:tcPr>
          <w:p w14:paraId="50B1B7D9" w14:textId="77777777" w:rsidR="009E38A9" w:rsidRPr="00CA7C3F" w:rsidRDefault="009E38A9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14:paraId="4CE6CE35" w14:textId="1A4A26FC" w:rsidR="009E38A9" w:rsidRDefault="009E38A9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4D81A0F1" w14:textId="30A3C186" w:rsidR="009E38A9" w:rsidRDefault="009E38A9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010827A7" w14:textId="77777777" w:rsidR="009E38A9" w:rsidRPr="000970B6" w:rsidRDefault="009E38A9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30E5ECF0" w14:textId="77777777" w:rsidR="009E38A9" w:rsidRPr="000970B6" w:rsidRDefault="009E38A9" w:rsidP="00D24E51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9E38A9" w:rsidRPr="000970B6" w14:paraId="12F6770C" w14:textId="77777777" w:rsidTr="009E3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3F97E016" w14:textId="678F356D" w:rsidR="009E38A9" w:rsidRPr="009E38A9" w:rsidRDefault="009E38A9" w:rsidP="008A53B5">
            <w:pPr>
              <w:rPr>
                <w:lang w:val="en-US" w:eastAsia="en-US"/>
              </w:rPr>
            </w:pPr>
            <w:proofErr w:type="spellStart"/>
            <w:r w:rsidRPr="009E38A9">
              <w:rPr>
                <w:lang w:val="en-US" w:eastAsia="en-US"/>
              </w:rPr>
              <w:t>u_costcenter.u_country_afc</w:t>
            </w:r>
            <w:proofErr w:type="spellEnd"/>
          </w:p>
        </w:tc>
        <w:tc>
          <w:tcPr>
            <w:tcW w:w="1843" w:type="dxa"/>
            <w:vAlign w:val="center"/>
          </w:tcPr>
          <w:p w14:paraId="407C714D" w14:textId="77777777" w:rsidR="009E38A9" w:rsidRPr="00CA7C3F" w:rsidRDefault="009E38A9" w:rsidP="008A53B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14:paraId="0113717D" w14:textId="4298BC88" w:rsidR="009E38A9" w:rsidRDefault="009E38A9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61F58C12" w14:textId="694891C0" w:rsidR="009E38A9" w:rsidRDefault="009E38A9" w:rsidP="008A5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240B6935" w14:textId="77777777" w:rsidR="009E38A9" w:rsidRPr="000970B6" w:rsidRDefault="009E38A9" w:rsidP="008A5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64CFCCF3" w14:textId="77777777" w:rsidR="009E38A9" w:rsidRPr="000970B6" w:rsidRDefault="009E38A9" w:rsidP="00D24E51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9E38A9" w:rsidRPr="000970B6" w14:paraId="1A95498C" w14:textId="77777777" w:rsidTr="009E3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6794B7B8" w14:textId="7D136724" w:rsidR="009E38A9" w:rsidRPr="009E38A9" w:rsidRDefault="009E38A9" w:rsidP="008A53B5">
            <w:pPr>
              <w:rPr>
                <w:lang w:val="en-US" w:eastAsia="en-US"/>
              </w:rPr>
            </w:pPr>
            <w:r w:rsidRPr="009E38A9">
              <w:rPr>
                <w:lang w:val="en-US" w:eastAsia="en-US"/>
              </w:rPr>
              <w:t>number</w:t>
            </w:r>
          </w:p>
        </w:tc>
        <w:tc>
          <w:tcPr>
            <w:tcW w:w="1843" w:type="dxa"/>
            <w:vAlign w:val="center"/>
          </w:tcPr>
          <w:p w14:paraId="4F58FF49" w14:textId="77777777" w:rsidR="009E38A9" w:rsidRPr="00CA7C3F" w:rsidRDefault="009E38A9" w:rsidP="008A53B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14:paraId="24466D83" w14:textId="6CEBACF0" w:rsidR="009E38A9" w:rsidRDefault="009E38A9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418" w:type="dxa"/>
            <w:vAlign w:val="center"/>
          </w:tcPr>
          <w:p w14:paraId="3CE3F3D6" w14:textId="39822021" w:rsidR="009E38A9" w:rsidRDefault="009E38A9" w:rsidP="008A5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869" w:type="dxa"/>
            <w:vAlign w:val="center"/>
          </w:tcPr>
          <w:p w14:paraId="100E29E5" w14:textId="77777777" w:rsidR="009E38A9" w:rsidRPr="000970B6" w:rsidRDefault="009E38A9" w:rsidP="008A5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853" w:type="dxa"/>
            <w:vAlign w:val="center"/>
          </w:tcPr>
          <w:p w14:paraId="0A69DECE" w14:textId="77777777" w:rsidR="009E38A9" w:rsidRPr="000970B6" w:rsidRDefault="009E38A9" w:rsidP="00D24E51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423416EA" w14:textId="393D7BBD" w:rsidR="008E570B" w:rsidRDefault="00D24E51" w:rsidP="00D24E51">
      <w:pPr>
        <w:pStyle w:val="Didascalia"/>
        <w:rPr>
          <w:highlight w:val="yellow"/>
          <w:lang w:val="en-US" w:eastAsia="en-US"/>
        </w:rPr>
      </w:pPr>
      <w:bookmarkStart w:id="18" w:name="_Toc5885381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>
        <w:rPr>
          <w:noProof/>
        </w:rPr>
        <w:t>7</w:t>
      </w:r>
      <w:r w:rsidR="00BD2AA7">
        <w:rPr>
          <w:noProof/>
        </w:rPr>
        <w:fldChar w:fldCharType="end"/>
      </w:r>
      <w:r>
        <w:t xml:space="preserve">: </w:t>
      </w:r>
      <w:r w:rsidRPr="00D24E51">
        <w:rPr>
          <w:b w:val="0"/>
        </w:rPr>
        <w:t>GET Output (for Bw4Hana)</w:t>
      </w:r>
      <w:bookmarkEnd w:id="18"/>
    </w:p>
    <w:p w14:paraId="66A58D72" w14:textId="77777777" w:rsidR="008E570B" w:rsidRPr="00CB6FAF" w:rsidRDefault="008E570B" w:rsidP="008E570B">
      <w:pPr>
        <w:pStyle w:val="Titolo3"/>
        <w:numPr>
          <w:ilvl w:val="2"/>
          <w:numId w:val="48"/>
        </w:numPr>
        <w:rPr>
          <w:lang w:val="en-US"/>
        </w:rPr>
      </w:pPr>
      <w:bookmarkStart w:id="19" w:name="_Toc5885398"/>
      <w:r w:rsidRPr="00CB6FAF">
        <w:rPr>
          <w:lang w:val="en-US"/>
        </w:rPr>
        <w:t>Errors</w:t>
      </w:r>
      <w:bookmarkEnd w:id="19"/>
    </w:p>
    <w:p w14:paraId="78304399" w14:textId="77777777" w:rsidR="008E570B" w:rsidRPr="000970B6" w:rsidRDefault="008E570B" w:rsidP="008E570B">
      <w:pPr>
        <w:rPr>
          <w:lang w:val="en-US"/>
        </w:rPr>
      </w:pPr>
      <w:r w:rsidRPr="000970B6">
        <w:rPr>
          <w:lang w:val="en-US"/>
        </w:rPr>
        <w:t>The error response payload is a JSON with this format:</w:t>
      </w:r>
    </w:p>
    <w:p w14:paraId="6E9E4814" w14:textId="77777777" w:rsidR="008E570B" w:rsidRPr="000970B6" w:rsidRDefault="008E570B" w:rsidP="008E570B">
      <w:pPr>
        <w:rPr>
          <w:lang w:val="en-US"/>
        </w:rPr>
      </w:pPr>
    </w:p>
    <w:p w14:paraId="49401F13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>{</w:t>
      </w:r>
    </w:p>
    <w:p w14:paraId="3BF506D3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"error": {</w:t>
      </w:r>
    </w:p>
    <w:p w14:paraId="4213AE36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    "detail": "</w:t>
      </w:r>
      <w:r>
        <w:rPr>
          <w:rFonts w:asciiTheme="minorHAnsi" w:hAnsiTheme="minorHAnsi"/>
          <w:color w:val="333333"/>
          <w:sz w:val="22"/>
          <w:szCs w:val="22"/>
        </w:rPr>
        <w:t>String Detail</w:t>
      </w:r>
      <w:r w:rsidRPr="00606E3A">
        <w:rPr>
          <w:rFonts w:asciiTheme="minorHAnsi" w:hAnsiTheme="minorHAnsi"/>
          <w:color w:val="333333"/>
          <w:sz w:val="22"/>
          <w:szCs w:val="22"/>
        </w:rPr>
        <w:t>",</w:t>
      </w:r>
    </w:p>
    <w:p w14:paraId="080F1421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    "message": "</w:t>
      </w:r>
      <w:r>
        <w:rPr>
          <w:rFonts w:asciiTheme="minorHAnsi" w:hAnsiTheme="minorHAnsi"/>
          <w:color w:val="333333"/>
          <w:sz w:val="22"/>
          <w:szCs w:val="22"/>
        </w:rPr>
        <w:t>String  Message</w:t>
      </w:r>
      <w:r w:rsidRPr="00606E3A">
        <w:rPr>
          <w:rFonts w:asciiTheme="minorHAnsi" w:hAnsiTheme="minorHAnsi"/>
          <w:color w:val="333333"/>
          <w:sz w:val="22"/>
          <w:szCs w:val="22"/>
        </w:rPr>
        <w:t>"</w:t>
      </w:r>
    </w:p>
    <w:p w14:paraId="4583E68B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},</w:t>
      </w:r>
    </w:p>
    <w:p w14:paraId="703030F2" w14:textId="77777777" w:rsidR="008E570B" w:rsidRPr="00606E3A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 xml:space="preserve">    "status": "failure"</w:t>
      </w:r>
    </w:p>
    <w:p w14:paraId="03D29493" w14:textId="77777777" w:rsidR="008E570B" w:rsidRPr="000970B6" w:rsidRDefault="008E570B" w:rsidP="008E570B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606E3A">
        <w:rPr>
          <w:rFonts w:asciiTheme="minorHAnsi" w:hAnsiTheme="minorHAnsi"/>
          <w:color w:val="333333"/>
          <w:sz w:val="22"/>
          <w:szCs w:val="22"/>
        </w:rPr>
        <w:t>}</w:t>
      </w:r>
    </w:p>
    <w:p w14:paraId="409A8B2B" w14:textId="77777777" w:rsidR="008E570B" w:rsidRPr="000970B6" w:rsidRDefault="008E570B" w:rsidP="008E570B">
      <w:pPr>
        <w:rPr>
          <w:lang w:val="en-US"/>
        </w:rPr>
      </w:pPr>
      <w:r w:rsidRPr="00540FA5">
        <w:rPr>
          <w:lang w:val="en-US"/>
        </w:rPr>
        <w:t xml:space="preserve">For the detailed list of possible errors, please refer to ANNEX </w:t>
      </w:r>
      <w:r>
        <w:rPr>
          <w:lang w:val="en-US"/>
        </w:rPr>
        <w:t>A</w:t>
      </w:r>
      <w:r w:rsidRPr="00540FA5">
        <w:rPr>
          <w:lang w:val="en-US"/>
        </w:rPr>
        <w:t xml:space="preserve"> – List of possible errors.</w:t>
      </w:r>
    </w:p>
    <w:p w14:paraId="6413CCD2" w14:textId="77777777" w:rsidR="008E570B" w:rsidRDefault="008E570B" w:rsidP="005F06DA">
      <w:pPr>
        <w:rPr>
          <w:highlight w:val="yellow"/>
          <w:lang w:val="en-US" w:eastAsia="en-US"/>
        </w:rPr>
      </w:pPr>
    </w:p>
    <w:p w14:paraId="6D61146F" w14:textId="77777777" w:rsidR="008E570B" w:rsidRPr="00CB6FAF" w:rsidRDefault="008E570B" w:rsidP="008E570B">
      <w:pPr>
        <w:pStyle w:val="Titolo3"/>
        <w:numPr>
          <w:ilvl w:val="2"/>
          <w:numId w:val="48"/>
        </w:numPr>
        <w:rPr>
          <w:lang w:val="en-US" w:eastAsia="en-US"/>
        </w:rPr>
      </w:pPr>
      <w:bookmarkStart w:id="20" w:name="_Toc5885399"/>
      <w:r w:rsidRPr="00CB6FAF">
        <w:rPr>
          <w:lang w:val="en-US" w:eastAsia="en-US"/>
        </w:rPr>
        <w:t>Examples</w:t>
      </w:r>
      <w:bookmarkEnd w:id="20"/>
    </w:p>
    <w:p w14:paraId="4059DD89" w14:textId="77777777" w:rsidR="008E570B" w:rsidRDefault="008E570B" w:rsidP="008E570B">
      <w:pPr>
        <w:rPr>
          <w:lang w:val="en-US" w:eastAsia="en-US"/>
        </w:rPr>
      </w:pPr>
      <w:r w:rsidRPr="00606E3A">
        <w:rPr>
          <w:b/>
          <w:lang w:val="en-US" w:eastAsia="en-US"/>
        </w:rPr>
        <w:t>Example 1</w:t>
      </w:r>
      <w:r w:rsidRPr="00606E3A">
        <w:rPr>
          <w:lang w:val="en-US" w:eastAsia="en-US"/>
        </w:rPr>
        <w:t>: Request for the full list of data with correct client credentials.</w:t>
      </w:r>
    </w:p>
    <w:p w14:paraId="5294AA4F" w14:textId="77777777" w:rsidR="008E570B" w:rsidRDefault="008E570B" w:rsidP="008E570B">
      <w:pPr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8E570B" w:rsidRPr="00527FED" w14:paraId="0BCE05CD" w14:textId="77777777" w:rsidTr="008A53B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674DD" w14:textId="77777777" w:rsidR="008E570B" w:rsidRPr="00527FED" w:rsidRDefault="008E570B" w:rsidP="008A53B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8E570B" w:rsidRPr="00897AA5" w14:paraId="0354FE96" w14:textId="77777777" w:rsidTr="008E570B">
        <w:trPr>
          <w:trHeight w:val="1461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12FD5" w14:textId="5B0EFD53" w:rsidR="008E570B" w:rsidRPr="008E570B" w:rsidRDefault="00CA7C3F" w:rsidP="008A53B5">
            <w:pPr>
              <w:jc w:val="left"/>
              <w:rPr>
                <w:bCs/>
                <w:color w:val="595959" w:themeColor="text1" w:themeTint="A6"/>
                <w:lang w:val="en-GB" w:eastAsia="en-US"/>
              </w:rPr>
            </w:pPr>
            <w:r w:rsidRPr="00CA7C3F">
              <w:rPr>
                <w:bCs/>
                <w:color w:val="595959" w:themeColor="text1" w:themeTint="A6"/>
                <w:lang w:val="en-GB" w:eastAsia="en-US"/>
              </w:rPr>
              <w:t>&lt;production_endpoint&gt;/</w:t>
            </w:r>
            <w:r w:rsidR="009E38A9" w:rsidRPr="009E38A9">
              <w:rPr>
                <w:bCs/>
                <w:color w:val="595959" w:themeColor="text1" w:themeTint="A6"/>
                <w:lang w:val="en-GB" w:eastAsia="en-US"/>
              </w:rPr>
              <w:t>api/now/table/u_ou_case_management?sysparm_query=u_association_time&gt;javascript%3Ags.dateGenerate(%272019-07-05%27%2C%2715%3A15%3A15%27)</w:t>
            </w:r>
            <w:r w:rsidR="00F410A4" w:rsidRPr="00F410A4">
              <w:rPr>
                <w:bCs/>
                <w:color w:val="595959" w:themeColor="text1" w:themeTint="A6"/>
                <w:lang w:val="en-GB" w:eastAsia="en-US"/>
              </w:rPr>
              <w:t>%5Estate%3D3%5EORstate%3D4</w:t>
            </w:r>
            <w:r w:rsidR="009E38A9" w:rsidRPr="009E38A9">
              <w:rPr>
                <w:bCs/>
                <w:color w:val="595959" w:themeColor="text1" w:themeTint="A6"/>
                <w:lang w:val="en-GB" w:eastAsia="en-US"/>
              </w:rPr>
              <w:t>&amp;sysparm_display_value=true&amp;sysparm_exclude_reference_link=true&amp;sysparm_fields=sys_id%2Cu_code_ou%2Cu_code_ou.u_legal_entity%2Cu_costcenter.u_type%2Cu_association_time%2Cu_costcenter%2Cu_modify_typology%2Cu_costcenter.u_company_code_afc%2Cstate%2Cu_relationship_start_date%2Cu_costcenter.u_macroorg1%2Cu_costcenter.u_macroorg2%2Cu_costcenter.u_vcs%2Cu_costcenter.u_process_global%2Cu_costcenter.u_organization%2Cu_code_ou.u_ou_code_10_digits%2Cu_costcenter.u_cc_description%2Cu_costcenter.u_cc_comp_codeprimo%2Cu_costcenter.u_company_afc%2Cu_costcenter.u_country_afc%2Cnumber</w:t>
            </w:r>
          </w:p>
        </w:tc>
      </w:tr>
      <w:tr w:rsidR="008E570B" w:rsidRPr="00897AA5" w14:paraId="6F9F4EA3" w14:textId="77777777" w:rsidTr="008A53B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76BE0" w14:textId="77777777" w:rsidR="008E570B" w:rsidRPr="00F06C11" w:rsidRDefault="008E570B" w:rsidP="008A53B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</w:t>
            </w:r>
            <w:proofErr w:type="spellStart"/>
            <w:r>
              <w:rPr>
                <w:color w:val="505050"/>
                <w:szCs w:val="18"/>
                <w:shd w:val="clear" w:color="auto" w:fill="FFFFFF"/>
                <w:lang w:val="en-US"/>
              </w:rPr>
              <w:t>production_endpoint</w:t>
            </w:r>
            <w:proofErr w:type="spellEnd"/>
            <w:r>
              <w:rPr>
                <w:color w:val="505050"/>
                <w:szCs w:val="18"/>
                <w:shd w:val="clear" w:color="auto" w:fill="FFFFFF"/>
                <w:lang w:val="en-US"/>
              </w:rPr>
              <w:t>&gt;</w:t>
            </w:r>
          </w:p>
          <w:p w14:paraId="0DB250BD" w14:textId="77777777" w:rsidR="008E570B" w:rsidRPr="00897AA5" w:rsidRDefault="008E570B" w:rsidP="008A53B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Accept: application/json</w:t>
            </w:r>
          </w:p>
          <w:p w14:paraId="0CD01D7B" w14:textId="77777777" w:rsidR="008E570B" w:rsidRPr="00897AA5" w:rsidRDefault="008E570B" w:rsidP="008A53B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Content-Type: application/json</w:t>
            </w:r>
          </w:p>
          <w:p w14:paraId="2707C1B7" w14:textId="77777777" w:rsidR="008E570B" w:rsidRPr="00897AA5" w:rsidRDefault="008E570B" w:rsidP="008A53B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Authorization: Basic Y2xpZW50IHVzZXJuYW1lOmNsaWVudCBwYXNzd29yZA==</w:t>
            </w:r>
          </w:p>
        </w:tc>
      </w:tr>
    </w:tbl>
    <w:p w14:paraId="4D98B628" w14:textId="77777777" w:rsidR="008E570B" w:rsidRDefault="008E570B" w:rsidP="008E570B">
      <w:pPr>
        <w:rPr>
          <w:highlight w:val="yellow"/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8E570B" w:rsidRPr="00527FED" w14:paraId="303783FB" w14:textId="77777777" w:rsidTr="008A53B5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0E895" w14:textId="77777777" w:rsidR="008E570B" w:rsidRPr="00527FED" w:rsidRDefault="008E570B" w:rsidP="008A53B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Success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8E570B" w14:paraId="0CF55DE4" w14:textId="77777777" w:rsidTr="008A53B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F04BB" w14:textId="77777777" w:rsidR="008E570B" w:rsidRDefault="008E570B" w:rsidP="008A53B5">
            <w:pPr>
              <w:jc w:val="left"/>
              <w:rPr>
                <w:noProof/>
              </w:rPr>
            </w:pPr>
            <w:r w:rsidRPr="00CC55D1">
              <w:rPr>
                <w:noProof/>
                <w:color w:val="595959" w:themeColor="text1" w:themeTint="A6"/>
              </w:rPr>
              <w:t>200 OK</w:t>
            </w:r>
          </w:p>
        </w:tc>
      </w:tr>
      <w:tr w:rsidR="008E570B" w:rsidRPr="003B1A7A" w14:paraId="34E8895A" w14:textId="77777777" w:rsidTr="008A53B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8548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>{</w:t>
            </w:r>
          </w:p>
          <w:p w14:paraId="2718233A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"result": [</w:t>
            </w:r>
          </w:p>
          <w:p w14:paraId="640C3C83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{</w:t>
            </w:r>
          </w:p>
          <w:p w14:paraId="447A62A1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u_costcenter.u_company_code_afc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"BRS3",</w:t>
            </w:r>
          </w:p>
          <w:p w14:paraId="262689B0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u_costcenter.u_vcs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"VCB0302",</w:t>
            </w:r>
          </w:p>
          <w:p w14:paraId="2F7CFE8E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u_costcenter.u_cc_comp_codeprimo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"EE0082a",</w:t>
            </w:r>
          </w:p>
          <w:p w14:paraId="693E4A5A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u_costcenter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"S3HY030000",</w:t>
            </w:r>
          </w:p>
          <w:p w14:paraId="15B74473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u_relationship_start_date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"2019-07-02",</w:t>
            </w:r>
          </w:p>
          <w:p w14:paraId="32C9BCE1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u_costcenter.u_company_afc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Alvorada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 xml:space="preserve"> Energia S.A.",</w:t>
            </w:r>
          </w:p>
          <w:p w14:paraId="005FDA0F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u_costcenter.u_cc_description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 xml:space="preserve">": "Plant - 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Lajeado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",</w:t>
            </w:r>
          </w:p>
          <w:p w14:paraId="783D2E83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u_costcenter.u_country_afc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"Brazil",</w:t>
            </w:r>
          </w:p>
          <w:p w14:paraId="5E2E5937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u_costcenter.u_type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Existing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",</w:t>
            </w:r>
          </w:p>
          <w:p w14:paraId="33218459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sys_id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"c17282c1db627b004149304d3b9619a3",</w:t>
            </w:r>
          </w:p>
          <w:p w14:paraId="27DF1D5B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number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"TASK0047383",</w:t>
            </w:r>
          </w:p>
          <w:p w14:paraId="3575E96D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u_costcenter.u_process_global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"",</w:t>
            </w:r>
          </w:p>
          <w:p w14:paraId="0788CB60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"u_costcenter.u_macroorg2": "ACTGX01",</w:t>
            </w:r>
          </w:p>
          <w:p w14:paraId="25EECE02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u_code_ou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"30027217",</w:t>
            </w:r>
          </w:p>
          <w:p w14:paraId="5561FC0A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"u_costcenter.u_macroorg1": "BREN",</w:t>
            </w:r>
          </w:p>
          <w:p w14:paraId="2B0EF941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u_costcenter.u_organization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"",</w:t>
            </w:r>
          </w:p>
          <w:p w14:paraId="787D027C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u_code_ou.u_legal_entity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"BRS3",</w:t>
            </w:r>
          </w:p>
          <w:p w14:paraId="6ED54103" w14:textId="1289D44C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"state": </w:t>
            </w:r>
            <w:r w:rsidR="00F949AB">
              <w:rPr>
                <w:color w:val="595959" w:themeColor="text1" w:themeTint="A6"/>
                <w:szCs w:val="22"/>
              </w:rPr>
              <w:t>“</w:t>
            </w:r>
            <w:proofErr w:type="spellStart"/>
            <w:r w:rsidR="00F949AB">
              <w:rPr>
                <w:color w:val="595959" w:themeColor="text1" w:themeTint="A6"/>
                <w:szCs w:val="22"/>
              </w:rPr>
              <w:t>Closed</w:t>
            </w:r>
            <w:proofErr w:type="spellEnd"/>
            <w:r w:rsidR="00F949AB">
              <w:rPr>
                <w:color w:val="595959" w:themeColor="text1" w:themeTint="A6"/>
                <w:szCs w:val="22"/>
              </w:rPr>
              <w:t xml:space="preserve"> Complete</w:t>
            </w:r>
            <w:r w:rsidRPr="009E38A9">
              <w:rPr>
                <w:color w:val="595959" w:themeColor="text1" w:themeTint="A6"/>
                <w:szCs w:val="22"/>
              </w:rPr>
              <w:t>",</w:t>
            </w:r>
          </w:p>
          <w:p w14:paraId="062BF493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"u_code_ou.u_ou_code_10_digits": "",</w:t>
            </w:r>
          </w:p>
          <w:p w14:paraId="5F524ED8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u_modify_typology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Insert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",</w:t>
            </w:r>
          </w:p>
          <w:p w14:paraId="73A78B15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    "</w:t>
            </w:r>
            <w:proofErr w:type="spellStart"/>
            <w:r w:rsidRPr="009E38A9">
              <w:rPr>
                <w:color w:val="595959" w:themeColor="text1" w:themeTint="A6"/>
                <w:szCs w:val="22"/>
              </w:rPr>
              <w:t>u_association_time</w:t>
            </w:r>
            <w:proofErr w:type="spellEnd"/>
            <w:r w:rsidRPr="009E38A9">
              <w:rPr>
                <w:color w:val="595959" w:themeColor="text1" w:themeTint="A6"/>
                <w:szCs w:val="22"/>
              </w:rPr>
              <w:t>": "2019-07-09 10:46:28"</w:t>
            </w:r>
          </w:p>
          <w:p w14:paraId="7D8FA3EE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    }</w:t>
            </w:r>
          </w:p>
          <w:p w14:paraId="0A90D2AE" w14:textId="77777777" w:rsidR="009E38A9" w:rsidRPr="009E38A9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 xml:space="preserve">    ]</w:t>
            </w:r>
          </w:p>
          <w:p w14:paraId="07C53E02" w14:textId="70EF225E" w:rsidR="008E570B" w:rsidRPr="000151AC" w:rsidRDefault="009E38A9" w:rsidP="009E38A9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9E38A9">
              <w:rPr>
                <w:color w:val="595959" w:themeColor="text1" w:themeTint="A6"/>
                <w:szCs w:val="22"/>
              </w:rPr>
              <w:t>}</w:t>
            </w:r>
          </w:p>
        </w:tc>
      </w:tr>
    </w:tbl>
    <w:p w14:paraId="57EA0521" w14:textId="77777777" w:rsidR="008E570B" w:rsidRDefault="008E570B" w:rsidP="008E570B">
      <w:pPr>
        <w:rPr>
          <w:highlight w:val="yellow"/>
          <w:lang w:val="en-US" w:eastAsia="en-US"/>
        </w:rPr>
      </w:pPr>
    </w:p>
    <w:p w14:paraId="47D3AF1C" w14:textId="77777777" w:rsidR="008E570B" w:rsidRPr="00CC7445" w:rsidRDefault="008E570B" w:rsidP="008E570B">
      <w:pPr>
        <w:jc w:val="left"/>
        <w:rPr>
          <w:b/>
          <w:lang w:val="en-US" w:eastAsia="en-US"/>
        </w:rPr>
      </w:pPr>
      <w:r>
        <w:rPr>
          <w:b/>
          <w:lang w:val="en-US" w:eastAsia="en-US"/>
        </w:rPr>
        <w:t>Example 2</w:t>
      </w:r>
      <w:r w:rsidRPr="00CC7445">
        <w:rPr>
          <w:b/>
          <w:lang w:val="en-US" w:eastAsia="en-US"/>
        </w:rPr>
        <w:t>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Request for the full list of data with no client credentials (Authorization header).</w:t>
      </w:r>
    </w:p>
    <w:p w14:paraId="1EF1A322" w14:textId="77777777" w:rsidR="008E570B" w:rsidRDefault="008E570B" w:rsidP="008E570B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8E570B" w:rsidRPr="00527FED" w14:paraId="674D5D37" w14:textId="77777777" w:rsidTr="008A53B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C20A6" w14:textId="77777777" w:rsidR="008E570B" w:rsidRPr="00527FED" w:rsidRDefault="008E570B" w:rsidP="008A53B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8E570B" w:rsidRPr="00897AA5" w14:paraId="30FF9A71" w14:textId="77777777" w:rsidTr="008A53B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DE9D0" w14:textId="32EC0200" w:rsidR="008E570B" w:rsidRPr="00FA6B2A" w:rsidRDefault="00CA7C3F" w:rsidP="008A53B5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 w:rsidRPr="00CA7C3F">
              <w:rPr>
                <w:bCs/>
                <w:color w:val="595959" w:themeColor="text1" w:themeTint="A6"/>
                <w:lang w:val="en-GB" w:eastAsia="en-US"/>
              </w:rPr>
              <w:t>&lt;production_endpoint&gt;/</w:t>
            </w:r>
            <w:r w:rsidR="009E38A9" w:rsidRPr="009E38A9">
              <w:rPr>
                <w:bCs/>
                <w:color w:val="595959" w:themeColor="text1" w:themeTint="A6"/>
                <w:lang w:val="en-GB" w:eastAsia="en-US"/>
              </w:rPr>
              <w:t>api/now/table/u_ou_case_management?sysparm_query=u_association_time&gt;javascript%3Ags.dateGenerate(%272019-07-05%27%2C%2715%3A15%3A15%27)</w:t>
            </w:r>
            <w:r w:rsidR="00F410A4" w:rsidRPr="00F410A4">
              <w:rPr>
                <w:bCs/>
                <w:color w:val="595959" w:themeColor="text1" w:themeTint="A6"/>
                <w:lang w:val="en-GB" w:eastAsia="en-US"/>
              </w:rPr>
              <w:t>%5Estate%3D3%5EORstate%3D4</w:t>
            </w:r>
            <w:r w:rsidR="009E38A9" w:rsidRPr="009E38A9">
              <w:rPr>
                <w:bCs/>
                <w:color w:val="595959" w:themeColor="text1" w:themeTint="A6"/>
                <w:lang w:val="en-GB" w:eastAsia="en-US"/>
              </w:rPr>
              <w:t>&amp;sysparm_display_value=true&amp;sysparm_exclude_reference_link=true&amp;sysparm_fields=sys_id%2Cu_code_ou%2Cu_code_ou.u_legal_entity%2Cu_costcenter.u_type%2Cu_association_time%2Cu_costcenter%2Cu_modify_typology%2Cu_costcenter.u_company_code_afc%2Cstate%2Cu_relationship_start_date%2Cu_costcenter.u_macroorg1%2Cu_costcenter.u_macroorg2%2Cu_costcenter.u_vcs%2Cu_costcenter.u_process_global%2Cu_costcenter.u_organization%2Cu_code_ou.u_ou_code_10_digits%2Cu_costcenter.u_cc_description%2Cu_costcenter.u_cc_comp_codeprimo%2Cu_costcenter.u_company_afc%2Cu_costcenter.u_country_afc%2Cnumber</w:t>
            </w:r>
          </w:p>
        </w:tc>
      </w:tr>
      <w:tr w:rsidR="008E570B" w:rsidRPr="00897AA5" w14:paraId="371F8F29" w14:textId="77777777" w:rsidTr="008A53B5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4BEA3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Host: &lt;</w:t>
            </w:r>
            <w:proofErr w:type="spellStart"/>
            <w:r w:rsidRPr="00FA6B2A">
              <w:rPr>
                <w:color w:val="595959" w:themeColor="text1" w:themeTint="A6"/>
                <w:lang w:val="en-US" w:eastAsia="en-US"/>
              </w:rPr>
              <w:t>production</w:t>
            </w:r>
            <w:r>
              <w:rPr>
                <w:color w:val="595959" w:themeColor="text1" w:themeTint="A6"/>
                <w:lang w:val="en-US" w:eastAsia="en-US"/>
              </w:rPr>
              <w:t>_</w:t>
            </w:r>
            <w:r w:rsidRPr="00FA6B2A">
              <w:rPr>
                <w:color w:val="595959" w:themeColor="text1" w:themeTint="A6"/>
                <w:lang w:val="en-US" w:eastAsia="en-US"/>
              </w:rPr>
              <w:t>endpoint</w:t>
            </w:r>
            <w:proofErr w:type="spellEnd"/>
            <w:r w:rsidRPr="00FA6B2A">
              <w:rPr>
                <w:color w:val="595959" w:themeColor="text1" w:themeTint="A6"/>
                <w:lang w:val="en-US" w:eastAsia="en-US"/>
              </w:rPr>
              <w:t>&gt;</w:t>
            </w:r>
          </w:p>
          <w:p w14:paraId="74A24808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Accept: application/json</w:t>
            </w:r>
          </w:p>
          <w:p w14:paraId="10B24C6D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Content-Type: application/json</w:t>
            </w:r>
          </w:p>
          <w:p w14:paraId="232AAC45" w14:textId="77777777" w:rsidR="008E570B" w:rsidRPr="00527FED" w:rsidRDefault="008E570B" w:rsidP="008A53B5">
            <w:pPr>
              <w:jc w:val="left"/>
              <w:rPr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 xml:space="preserve">Authorization: </w:t>
            </w:r>
            <w:r>
              <w:rPr>
                <w:color w:val="595959" w:themeColor="text1" w:themeTint="A6"/>
                <w:lang w:val="en-US" w:eastAsia="en-US"/>
              </w:rPr>
              <w:t>&lt;wrong&gt;</w:t>
            </w:r>
          </w:p>
        </w:tc>
      </w:tr>
    </w:tbl>
    <w:p w14:paraId="50C3E54B" w14:textId="77777777" w:rsidR="008E570B" w:rsidRPr="00527FED" w:rsidRDefault="008E570B" w:rsidP="008E570B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8E570B" w:rsidRPr="00527FED" w14:paraId="6EC07BA1" w14:textId="77777777" w:rsidTr="008A53B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06071" w14:textId="77777777" w:rsidR="008E570B" w:rsidRPr="00527FED" w:rsidRDefault="008E570B" w:rsidP="008A53B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8E570B" w:rsidRPr="00527FED" w14:paraId="4FC3A614" w14:textId="77777777" w:rsidTr="008A53B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3D29C" w14:textId="77777777" w:rsidR="008E570B" w:rsidRDefault="008E570B" w:rsidP="008A53B5">
            <w:pPr>
              <w:jc w:val="left"/>
              <w:rPr>
                <w:noProof/>
              </w:rPr>
            </w:pPr>
            <w:r w:rsidRPr="00FA6B2A">
              <w:rPr>
                <w:noProof/>
                <w:color w:val="595959" w:themeColor="text1" w:themeTint="A6"/>
              </w:rPr>
              <w:t>401 Unauthorized</w:t>
            </w:r>
          </w:p>
        </w:tc>
      </w:tr>
      <w:tr w:rsidR="008E570B" w:rsidRPr="003E09E1" w14:paraId="20ECC83E" w14:textId="77777777" w:rsidTr="008A53B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72D53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{</w:t>
            </w:r>
          </w:p>
          <w:p w14:paraId="37229DBF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"error": {</w:t>
            </w:r>
          </w:p>
          <w:p w14:paraId="460A84FF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"detail": "Required to provide Auth information",</w:t>
            </w:r>
          </w:p>
          <w:p w14:paraId="1C9D17F6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"message": "User Not Authenticated"</w:t>
            </w:r>
          </w:p>
          <w:p w14:paraId="51ACEC5E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},</w:t>
            </w:r>
          </w:p>
          <w:p w14:paraId="71F4AE3C" w14:textId="77777777" w:rsidR="008E570B" w:rsidRPr="00FA6B2A" w:rsidRDefault="008E570B" w:rsidP="008A53B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"status": "failure"</w:t>
            </w:r>
          </w:p>
          <w:p w14:paraId="52CD16B4" w14:textId="77777777" w:rsidR="008E570B" w:rsidRPr="00CC7445" w:rsidRDefault="008E570B" w:rsidP="008A53B5">
            <w:pPr>
              <w:jc w:val="left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}</w:t>
            </w:r>
          </w:p>
        </w:tc>
      </w:tr>
    </w:tbl>
    <w:p w14:paraId="005EBEDC" w14:textId="0109DE67" w:rsidR="008E570B" w:rsidRDefault="008E570B" w:rsidP="005F06DA">
      <w:pPr>
        <w:rPr>
          <w:highlight w:val="yellow"/>
          <w:lang w:val="en-US" w:eastAsia="en-US"/>
        </w:rPr>
      </w:pPr>
    </w:p>
    <w:p w14:paraId="72A5BDF4" w14:textId="77777777" w:rsidR="00D24E51" w:rsidRDefault="00D24E51" w:rsidP="005F06DA">
      <w:pPr>
        <w:rPr>
          <w:highlight w:val="yellow"/>
          <w:lang w:val="en-US" w:eastAsia="en-US"/>
        </w:rPr>
      </w:pPr>
    </w:p>
    <w:p w14:paraId="0F492838" w14:textId="0528F79E" w:rsidR="00B05870" w:rsidRPr="008E41D6" w:rsidRDefault="00073DE5" w:rsidP="008E41D6">
      <w:pPr>
        <w:pStyle w:val="Titolo2"/>
        <w:numPr>
          <w:ilvl w:val="1"/>
          <w:numId w:val="48"/>
        </w:numPr>
        <w:rPr>
          <w:lang w:val="en-US" w:eastAsia="en-US"/>
        </w:rPr>
      </w:pPr>
      <w:bookmarkStart w:id="21" w:name="_Toc5885400"/>
      <w:r w:rsidRPr="008E41D6">
        <w:rPr>
          <w:lang w:val="en-US" w:eastAsia="en-US"/>
        </w:rPr>
        <w:t>Closing Case</w:t>
      </w:r>
      <w:bookmarkEnd w:id="21"/>
    </w:p>
    <w:p w14:paraId="148995A4" w14:textId="0732957D" w:rsidR="00B05870" w:rsidRDefault="00B05870" w:rsidP="00B05870">
      <w:pPr>
        <w:rPr>
          <w:lang w:val="en-US" w:eastAsia="en-US"/>
        </w:rPr>
      </w:pPr>
      <w:r>
        <w:rPr>
          <w:lang w:val="en-US" w:eastAsia="en-US"/>
        </w:rPr>
        <w:t>T</w:t>
      </w:r>
      <w:r w:rsidRPr="00B05870">
        <w:rPr>
          <w:lang w:val="en-US" w:eastAsia="en-US"/>
        </w:rPr>
        <w:t>o close the case related to the</w:t>
      </w:r>
      <w:r w:rsidR="00954A88">
        <w:rPr>
          <w:lang w:val="en-US" w:eastAsia="en-US"/>
        </w:rPr>
        <w:t xml:space="preserve"> </w:t>
      </w:r>
      <w:r w:rsidRPr="00B05870">
        <w:rPr>
          <w:lang w:val="en-US" w:eastAsia="en-US"/>
        </w:rPr>
        <w:t>completed</w:t>
      </w:r>
      <w:r w:rsidR="007A4180">
        <w:rPr>
          <w:lang w:val="en-US" w:eastAsia="en-US"/>
        </w:rPr>
        <w:t xml:space="preserve"> association</w:t>
      </w:r>
      <w:r>
        <w:rPr>
          <w:lang w:val="en-US" w:eastAsia="en-US"/>
        </w:rPr>
        <w:t xml:space="preserve">, </w:t>
      </w:r>
      <w:r w:rsidRPr="00B05870">
        <w:rPr>
          <w:lang w:val="en-US" w:eastAsia="en-US"/>
        </w:rPr>
        <w:t>it is required to call the following endpoint</w:t>
      </w:r>
      <w:r>
        <w:rPr>
          <w:lang w:val="en-US" w:eastAsia="en-US"/>
        </w:rPr>
        <w:t>:</w:t>
      </w:r>
    </w:p>
    <w:p w14:paraId="1014C4B1" w14:textId="77777777" w:rsidR="00954A88" w:rsidRPr="00B05870" w:rsidRDefault="00954A88" w:rsidP="00B05870">
      <w:pPr>
        <w:rPr>
          <w:lang w:val="en-US" w:eastAsia="en-US"/>
        </w:rPr>
      </w:pPr>
    </w:p>
    <w:tbl>
      <w:tblPr>
        <w:tblW w:w="9356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7796"/>
      </w:tblGrid>
      <w:tr w:rsidR="00E8222E" w:rsidRPr="004B61B3" w14:paraId="0A29D361" w14:textId="77777777" w:rsidTr="00954A88">
        <w:trPr>
          <w:trHeight w:val="151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32414" w14:textId="2BD60F19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Method</w:t>
            </w:r>
          </w:p>
        </w:tc>
        <w:tc>
          <w:tcPr>
            <w:tcW w:w="7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6BD726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PUT</w:t>
            </w:r>
          </w:p>
        </w:tc>
      </w:tr>
      <w:tr w:rsidR="00E8222E" w:rsidRPr="004B61B3" w14:paraId="5A246DE0" w14:textId="77777777" w:rsidTr="00954A88">
        <w:trPr>
          <w:trHeight w:val="846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9EEC69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Endpoint</w:t>
            </w:r>
          </w:p>
        </w:tc>
        <w:tc>
          <w:tcPr>
            <w:tcW w:w="7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02626" w14:textId="38A3A552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&lt;production_endpoint</w:t>
            </w:r>
            <w:r w:rsidR="002F6E40">
              <w:rPr>
                <w:rFonts w:ascii="Calibri" w:hAnsi="Calibri" w:cs="Times New Roman"/>
                <w:color w:val="000000"/>
                <w:szCs w:val="22"/>
                <w:lang w:val="en-US"/>
              </w:rPr>
              <w:t>&gt;</w:t>
            </w:r>
            <w:r w:rsidR="002F6E40" w:rsidRPr="002F6E40">
              <w:rPr>
                <w:rFonts w:ascii="Calibri" w:hAnsi="Calibri" w:cs="Times New Roman"/>
                <w:color w:val="000000"/>
                <w:szCs w:val="22"/>
                <w:lang w:val="en-US"/>
              </w:rPr>
              <w:t>/api/now/table/u_ou_case_management/</w:t>
            </w:r>
            <w:r w:rsidR="002F6E40">
              <w:rPr>
                <w:rFonts w:ascii="Calibri" w:hAnsi="Calibri" w:cs="Times New Roman"/>
                <w:color w:val="000000"/>
                <w:szCs w:val="22"/>
                <w:lang w:val="en-US"/>
              </w:rPr>
              <w:t>{record_id}</w:t>
            </w:r>
            <w:r w:rsidR="002F6E40" w:rsidRPr="002F6E40">
              <w:rPr>
                <w:rFonts w:ascii="Calibri" w:hAnsi="Calibri" w:cs="Times New Roman"/>
                <w:color w:val="000000"/>
                <w:szCs w:val="22"/>
                <w:lang w:val="en-US"/>
              </w:rPr>
              <w:t>?sysparm_display_value=true&amp;sysparm_exclude_reference_link=true&amp;sysparm_fields=state%2Cu_code_ou%2Cu_costcenter%2Csys_id</w:t>
            </w:r>
          </w:p>
        </w:tc>
      </w:tr>
      <w:tr w:rsidR="00E8222E" w:rsidRPr="004B61B3" w14:paraId="007CC3D8" w14:textId="77777777" w:rsidTr="00E8222E">
        <w:trPr>
          <w:trHeight w:val="300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980929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b/>
                <w:bCs/>
                <w:color w:val="000000"/>
                <w:szCs w:val="22"/>
                <w:lang w:val="en-US"/>
              </w:rPr>
              <w:t>HTTP Headers</w:t>
            </w:r>
          </w:p>
        </w:tc>
        <w:tc>
          <w:tcPr>
            <w:tcW w:w="77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43B1E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Authorization</w:t>
            </w:r>
          </w:p>
        </w:tc>
      </w:tr>
      <w:tr w:rsidR="00E8222E" w:rsidRPr="004B61B3" w14:paraId="25EF8B37" w14:textId="77777777" w:rsidTr="00E8222E">
        <w:trPr>
          <w:trHeight w:val="300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71F60E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77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966F5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Accept: application/json</w:t>
            </w:r>
          </w:p>
        </w:tc>
      </w:tr>
      <w:tr w:rsidR="00E8222E" w:rsidRPr="004B61B3" w14:paraId="73E200C4" w14:textId="77777777" w:rsidTr="00954A88">
        <w:trPr>
          <w:trHeight w:val="315"/>
        </w:trPr>
        <w:tc>
          <w:tcPr>
            <w:tcW w:w="15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BC7805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7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555D1D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r w:rsidRPr="004B61B3">
              <w:rPr>
                <w:rFonts w:ascii="Calibri" w:hAnsi="Calibri" w:cs="Times New Roman"/>
                <w:color w:val="000000"/>
                <w:szCs w:val="22"/>
                <w:lang w:val="en-US"/>
              </w:rPr>
              <w:t>Content-Type: application/json</w:t>
            </w:r>
          </w:p>
        </w:tc>
      </w:tr>
      <w:tr w:rsidR="00E8222E" w:rsidRPr="004B61B3" w14:paraId="439672D1" w14:textId="77777777" w:rsidTr="00954A88">
        <w:trPr>
          <w:trHeight w:val="264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45A3C" w14:textId="77777777" w:rsidR="004B61B3" w:rsidRPr="004B61B3" w:rsidRDefault="004B61B3" w:rsidP="004B61B3">
            <w:pPr>
              <w:spacing w:before="0"/>
              <w:jc w:val="left"/>
              <w:rPr>
                <w:rFonts w:ascii="Calibri" w:hAnsi="Calibri" w:cs="Times New Roman"/>
                <w:b/>
                <w:bCs/>
                <w:color w:val="000000"/>
                <w:szCs w:val="22"/>
              </w:rPr>
            </w:pPr>
            <w:proofErr w:type="spellStart"/>
            <w:r w:rsidRPr="004B61B3">
              <w:rPr>
                <w:rFonts w:ascii="Calibri" w:hAnsi="Calibri" w:cs="Times New Roman"/>
                <w:b/>
                <w:bCs/>
                <w:color w:val="000000"/>
                <w:szCs w:val="22"/>
              </w:rPr>
              <w:t>Parameters</w:t>
            </w:r>
            <w:proofErr w:type="spellEnd"/>
          </w:p>
        </w:tc>
        <w:tc>
          <w:tcPr>
            <w:tcW w:w="7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469387" w14:textId="77777777" w:rsidR="004B61B3" w:rsidRPr="004B61B3" w:rsidRDefault="004B61B3" w:rsidP="00D24E51">
            <w:pPr>
              <w:keepNext/>
              <w:spacing w:before="0"/>
              <w:jc w:val="left"/>
              <w:rPr>
                <w:rFonts w:ascii="Calibri" w:hAnsi="Calibri" w:cs="Times New Roman"/>
                <w:color w:val="000000"/>
                <w:szCs w:val="22"/>
              </w:rPr>
            </w:pPr>
            <w:proofErr w:type="spellStart"/>
            <w:r w:rsidRPr="004B61B3">
              <w:rPr>
                <w:rFonts w:ascii="Calibri" w:hAnsi="Calibri" w:cs="Times New Roman"/>
                <w:color w:val="000000"/>
                <w:szCs w:val="22"/>
              </w:rPr>
              <w:t>record_id</w:t>
            </w:r>
            <w:proofErr w:type="spellEnd"/>
          </w:p>
        </w:tc>
      </w:tr>
    </w:tbl>
    <w:p w14:paraId="26000291" w14:textId="21E29EFB" w:rsidR="00D24E51" w:rsidRDefault="00D24E51">
      <w:pPr>
        <w:pStyle w:val="Didascalia"/>
      </w:pPr>
      <w:bookmarkStart w:id="22" w:name="_Toc5885382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>
        <w:rPr>
          <w:noProof/>
        </w:rPr>
        <w:t>8</w:t>
      </w:r>
      <w:r w:rsidR="00BD2AA7">
        <w:rPr>
          <w:noProof/>
        </w:rPr>
        <w:fldChar w:fldCharType="end"/>
      </w:r>
      <w:r>
        <w:t xml:space="preserve">: </w:t>
      </w:r>
      <w:r w:rsidRPr="00D24E51">
        <w:rPr>
          <w:b w:val="0"/>
        </w:rPr>
        <w:t>HTTP Method PUT</w:t>
      </w:r>
      <w:bookmarkEnd w:id="22"/>
    </w:p>
    <w:p w14:paraId="29763B1A" w14:textId="77777777" w:rsidR="00E8222E" w:rsidRPr="00E8222E" w:rsidRDefault="00E8222E" w:rsidP="00E8222E"/>
    <w:p w14:paraId="2F6DBF98" w14:textId="1817D9A1" w:rsidR="008B3B2C" w:rsidRPr="008949C4" w:rsidRDefault="008B3B2C" w:rsidP="008949C4">
      <w:pPr>
        <w:pStyle w:val="Titolo3"/>
        <w:numPr>
          <w:ilvl w:val="2"/>
          <w:numId w:val="48"/>
        </w:numPr>
        <w:rPr>
          <w:lang w:val="en-US" w:eastAsia="en-US"/>
        </w:rPr>
      </w:pPr>
      <w:bookmarkStart w:id="23" w:name="_Toc5885401"/>
      <w:r w:rsidRPr="008949C4">
        <w:rPr>
          <w:lang w:val="en-US" w:eastAsia="en-US"/>
        </w:rPr>
        <w:t>Input Parameters</w:t>
      </w:r>
      <w:bookmarkEnd w:id="23"/>
    </w:p>
    <w:p w14:paraId="6541B042" w14:textId="77777777" w:rsidR="00E6029F" w:rsidRPr="00E6029F" w:rsidRDefault="00E6029F" w:rsidP="00E6029F">
      <w:pPr>
        <w:rPr>
          <w:lang w:val="en-US" w:eastAsia="en-US"/>
        </w:rPr>
      </w:pPr>
      <w:r w:rsidRPr="0024371B">
        <w:rPr>
          <w:lang w:val="en-US" w:eastAsia="en-US"/>
        </w:rPr>
        <w:t>Header parameters</w:t>
      </w:r>
      <w:r w:rsidRPr="00E6029F">
        <w:rPr>
          <w:lang w:val="en-US" w:eastAsia="en-US"/>
        </w:rPr>
        <w:t>:</w:t>
      </w:r>
    </w:p>
    <w:p w14:paraId="2413B3F7" w14:textId="77777777" w:rsidR="00E6029F" w:rsidRPr="00E6029F" w:rsidRDefault="00E6029F" w:rsidP="00E6029F">
      <w:pPr>
        <w:pStyle w:val="Paragrafoelenco"/>
        <w:ind w:left="480"/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589"/>
        <w:gridCol w:w="2125"/>
        <w:gridCol w:w="1053"/>
        <w:gridCol w:w="1353"/>
        <w:gridCol w:w="1570"/>
        <w:gridCol w:w="1711"/>
      </w:tblGrid>
      <w:tr w:rsidR="00E6029F" w:rsidRPr="00527FED" w14:paraId="6898C1A9" w14:textId="77777777" w:rsidTr="00897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hideMark/>
          </w:tcPr>
          <w:p w14:paraId="22EBC8FF" w14:textId="77777777" w:rsidR="00E6029F" w:rsidRPr="00527FED" w:rsidRDefault="00E6029F" w:rsidP="00897AA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125" w:type="dxa"/>
            <w:hideMark/>
          </w:tcPr>
          <w:p w14:paraId="4A8AB64D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1053" w:type="dxa"/>
            <w:hideMark/>
          </w:tcPr>
          <w:p w14:paraId="468095BE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353" w:type="dxa"/>
            <w:hideMark/>
          </w:tcPr>
          <w:p w14:paraId="4DFD77D5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570" w:type="dxa"/>
            <w:hideMark/>
          </w:tcPr>
          <w:p w14:paraId="0FEB101B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711" w:type="dxa"/>
            <w:hideMark/>
          </w:tcPr>
          <w:p w14:paraId="47D59A99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E6029F" w:rsidRPr="00897AA5" w14:paraId="5423D105" w14:textId="77777777" w:rsidTr="00897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474A67AE" w14:textId="77777777" w:rsidR="00E6029F" w:rsidRPr="00527FED" w:rsidRDefault="00E6029F" w:rsidP="00897A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Authorization</w:t>
            </w:r>
          </w:p>
        </w:tc>
        <w:tc>
          <w:tcPr>
            <w:tcW w:w="2125" w:type="dxa"/>
          </w:tcPr>
          <w:p w14:paraId="0C785EA6" w14:textId="77777777" w:rsidR="00E6029F" w:rsidRPr="00527FED" w:rsidRDefault="00E6029F" w:rsidP="00897A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It contains the HTTP Basic Authentication encoded client credentials to authenticate the client</w:t>
            </w:r>
          </w:p>
        </w:tc>
        <w:tc>
          <w:tcPr>
            <w:tcW w:w="1053" w:type="dxa"/>
          </w:tcPr>
          <w:p w14:paraId="00D3B105" w14:textId="73159831" w:rsidR="00E6029F" w:rsidRPr="00527FED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543AAE75" w14:textId="77777777" w:rsidR="00E6029F" w:rsidRPr="00527FED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570" w:type="dxa"/>
          </w:tcPr>
          <w:p w14:paraId="6A43ADB2" w14:textId="77777777" w:rsidR="00E6029F" w:rsidRPr="00527FED" w:rsidRDefault="00E6029F" w:rsidP="0089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416B803F" w14:textId="429757C9" w:rsidR="00E6029F" w:rsidRPr="00527FED" w:rsidRDefault="00E6029F" w:rsidP="00897AA5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6029F" w:rsidRPr="003E09E1" w14:paraId="1B34C993" w14:textId="77777777" w:rsidTr="00897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  <w:shd w:val="clear" w:color="auto" w:fill="DBE5F1" w:themeFill="accent1" w:themeFillTint="33"/>
          </w:tcPr>
          <w:p w14:paraId="7D168860" w14:textId="77777777" w:rsidR="00E6029F" w:rsidRDefault="00E6029F" w:rsidP="00897A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Accept</w:t>
            </w:r>
          </w:p>
        </w:tc>
        <w:tc>
          <w:tcPr>
            <w:tcW w:w="2125" w:type="dxa"/>
            <w:shd w:val="clear" w:color="auto" w:fill="DBE5F1" w:themeFill="accent1" w:themeFillTint="33"/>
          </w:tcPr>
          <w:p w14:paraId="647AC9BA" w14:textId="77777777" w:rsidR="00E6029F" w:rsidRDefault="00E6029F" w:rsidP="00897AA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  <w:shd w:val="clear" w:color="auto" w:fill="DBE5F1" w:themeFill="accent1" w:themeFillTint="33"/>
          </w:tcPr>
          <w:p w14:paraId="5599D257" w14:textId="2A57376D" w:rsidR="00E6029F" w:rsidRDefault="00E6029F" w:rsidP="00897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  <w:shd w:val="clear" w:color="auto" w:fill="DBE5F1" w:themeFill="accent1" w:themeFillTint="33"/>
          </w:tcPr>
          <w:p w14:paraId="0927316B" w14:textId="77777777" w:rsidR="00E6029F" w:rsidRDefault="00E6029F" w:rsidP="00897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  <w:shd w:val="clear" w:color="auto" w:fill="DBE5F1" w:themeFill="accent1" w:themeFillTint="33"/>
          </w:tcPr>
          <w:p w14:paraId="3F9F993B" w14:textId="77777777" w:rsidR="00E6029F" w:rsidRPr="00527FED" w:rsidRDefault="00E6029F" w:rsidP="0089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  <w:shd w:val="clear" w:color="auto" w:fill="DBE5F1" w:themeFill="accent1" w:themeFillTint="33"/>
          </w:tcPr>
          <w:p w14:paraId="68C65196" w14:textId="77777777" w:rsidR="00E6029F" w:rsidRDefault="00E6029F" w:rsidP="00897AA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6029F" w:rsidRPr="003E09E1" w14:paraId="6BC23253" w14:textId="77777777" w:rsidTr="00897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5325DD53" w14:textId="77777777" w:rsidR="00E6029F" w:rsidRDefault="00E6029F" w:rsidP="00897A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Content-Type</w:t>
            </w:r>
          </w:p>
        </w:tc>
        <w:tc>
          <w:tcPr>
            <w:tcW w:w="2125" w:type="dxa"/>
          </w:tcPr>
          <w:p w14:paraId="6EA89995" w14:textId="77777777" w:rsidR="00E6029F" w:rsidRDefault="00E6029F" w:rsidP="00897A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Application/json</w:t>
            </w:r>
          </w:p>
        </w:tc>
        <w:tc>
          <w:tcPr>
            <w:tcW w:w="1053" w:type="dxa"/>
          </w:tcPr>
          <w:p w14:paraId="5518E090" w14:textId="73768B7D" w:rsidR="00E6029F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353" w:type="dxa"/>
          </w:tcPr>
          <w:p w14:paraId="366BE2D5" w14:textId="77777777" w:rsidR="00E6029F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570" w:type="dxa"/>
          </w:tcPr>
          <w:p w14:paraId="63E9DC25" w14:textId="77777777" w:rsidR="00E6029F" w:rsidRPr="00527FED" w:rsidRDefault="00E6029F" w:rsidP="0089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711" w:type="dxa"/>
          </w:tcPr>
          <w:p w14:paraId="1DAF5E52" w14:textId="77777777" w:rsidR="00E6029F" w:rsidRDefault="00E6029F" w:rsidP="00D24E5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764A42B2" w14:textId="0BFBB15E" w:rsidR="00D24E51" w:rsidRDefault="00D24E51">
      <w:pPr>
        <w:pStyle w:val="Didascalia"/>
      </w:pPr>
      <w:bookmarkStart w:id="24" w:name="_Toc5885383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>
        <w:rPr>
          <w:noProof/>
        </w:rPr>
        <w:t>9</w:t>
      </w:r>
      <w:r w:rsidR="00BD2AA7">
        <w:rPr>
          <w:noProof/>
        </w:rPr>
        <w:fldChar w:fldCharType="end"/>
      </w:r>
      <w:r>
        <w:t xml:space="preserve">: </w:t>
      </w:r>
      <w:r w:rsidRPr="00B05870">
        <w:rPr>
          <w:b w:val="0"/>
        </w:rPr>
        <w:t xml:space="preserve">PUT </w:t>
      </w:r>
      <w:proofErr w:type="spellStart"/>
      <w:r w:rsidRPr="00B05870">
        <w:rPr>
          <w:b w:val="0"/>
        </w:rPr>
        <w:t>Header</w:t>
      </w:r>
      <w:proofErr w:type="spellEnd"/>
      <w:r w:rsidRPr="00B05870">
        <w:rPr>
          <w:b w:val="0"/>
        </w:rPr>
        <w:t xml:space="preserve"> </w:t>
      </w:r>
      <w:proofErr w:type="spellStart"/>
      <w:r w:rsidRPr="00B05870">
        <w:rPr>
          <w:b w:val="0"/>
        </w:rPr>
        <w:t>Parameters</w:t>
      </w:r>
      <w:bookmarkEnd w:id="24"/>
      <w:proofErr w:type="spellEnd"/>
    </w:p>
    <w:p w14:paraId="5D1FEF58" w14:textId="77777777" w:rsidR="00390870" w:rsidRDefault="00390870" w:rsidP="00E6029F">
      <w:pPr>
        <w:rPr>
          <w:lang w:val="en-US" w:eastAsia="en-US"/>
        </w:rPr>
      </w:pPr>
    </w:p>
    <w:p w14:paraId="391E6BD8" w14:textId="2FBF68B0" w:rsidR="00E6029F" w:rsidRDefault="00E6029F" w:rsidP="00E6029F">
      <w:pPr>
        <w:rPr>
          <w:lang w:val="en-US" w:eastAsia="en-US"/>
        </w:rPr>
      </w:pPr>
      <w:r w:rsidRPr="0024371B">
        <w:rPr>
          <w:lang w:val="en-US" w:eastAsia="en-US"/>
        </w:rPr>
        <w:t>Query</w:t>
      </w:r>
      <w:r>
        <w:rPr>
          <w:lang w:val="en-US" w:eastAsia="en-US"/>
        </w:rPr>
        <w:t xml:space="preserve"> parameters:</w:t>
      </w:r>
    </w:p>
    <w:p w14:paraId="5F1C0B51" w14:textId="77777777" w:rsidR="00E6029F" w:rsidRDefault="00E6029F" w:rsidP="00E6029F">
      <w:pPr>
        <w:rPr>
          <w:lang w:val="en-US" w:eastAsia="en-US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3224"/>
        <w:gridCol w:w="1646"/>
        <w:gridCol w:w="944"/>
        <w:gridCol w:w="1272"/>
        <w:gridCol w:w="1166"/>
        <w:gridCol w:w="1149"/>
      </w:tblGrid>
      <w:tr w:rsidR="00E6029F" w:rsidRPr="00527FED" w14:paraId="2569CE15" w14:textId="77777777" w:rsidTr="001C3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4" w:type="dxa"/>
            <w:hideMark/>
          </w:tcPr>
          <w:p w14:paraId="51EB1810" w14:textId="77777777" w:rsidR="00E6029F" w:rsidRPr="00527FED" w:rsidRDefault="00E6029F" w:rsidP="00897AA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1646" w:type="dxa"/>
            <w:hideMark/>
          </w:tcPr>
          <w:p w14:paraId="4306FE65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944" w:type="dxa"/>
            <w:hideMark/>
          </w:tcPr>
          <w:p w14:paraId="7E5A47B2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72" w:type="dxa"/>
            <w:hideMark/>
          </w:tcPr>
          <w:p w14:paraId="687D8427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Mandatory</w:t>
            </w:r>
          </w:p>
        </w:tc>
        <w:tc>
          <w:tcPr>
            <w:tcW w:w="1166" w:type="dxa"/>
            <w:hideMark/>
          </w:tcPr>
          <w:p w14:paraId="3243BC30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Default value</w:t>
            </w:r>
          </w:p>
        </w:tc>
        <w:tc>
          <w:tcPr>
            <w:tcW w:w="1149" w:type="dxa"/>
            <w:hideMark/>
          </w:tcPr>
          <w:p w14:paraId="6B97461E" w14:textId="77777777" w:rsidR="00E6029F" w:rsidRPr="00527FED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527FED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E6029F" w:rsidRPr="00A42850" w14:paraId="2173082D" w14:textId="77777777" w:rsidTr="001C3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4" w:type="dxa"/>
          </w:tcPr>
          <w:p w14:paraId="61F5E400" w14:textId="4DE5E75E" w:rsidR="00E6029F" w:rsidRPr="00CE4603" w:rsidRDefault="00E6029F" w:rsidP="00897AA5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record_id</w:t>
            </w:r>
            <w:proofErr w:type="spellEnd"/>
          </w:p>
        </w:tc>
        <w:tc>
          <w:tcPr>
            <w:tcW w:w="1646" w:type="dxa"/>
          </w:tcPr>
          <w:p w14:paraId="3138C691" w14:textId="7A023611" w:rsidR="00E6029F" w:rsidRDefault="00E6029F" w:rsidP="00897A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It </w:t>
            </w:r>
            <w:r w:rsidRPr="00E6029F">
              <w:rPr>
                <w:lang w:val="en-US" w:eastAsia="en-US"/>
              </w:rPr>
              <w:t>contains the unique identifier of the record for the case you want to close</w:t>
            </w:r>
          </w:p>
        </w:tc>
        <w:tc>
          <w:tcPr>
            <w:tcW w:w="944" w:type="dxa"/>
          </w:tcPr>
          <w:p w14:paraId="6A267819" w14:textId="1ADE1C4E" w:rsidR="00E6029F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2" w:type="dxa"/>
          </w:tcPr>
          <w:p w14:paraId="60DA4599" w14:textId="7957E573" w:rsidR="00E6029F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Yes</w:t>
            </w:r>
          </w:p>
        </w:tc>
        <w:tc>
          <w:tcPr>
            <w:tcW w:w="1166" w:type="dxa"/>
          </w:tcPr>
          <w:p w14:paraId="30ACFBB7" w14:textId="77777777" w:rsidR="00E6029F" w:rsidRPr="00527FED" w:rsidRDefault="00E6029F" w:rsidP="0089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149" w:type="dxa"/>
          </w:tcPr>
          <w:p w14:paraId="77415BFE" w14:textId="77777777" w:rsidR="00E6029F" w:rsidRPr="00527FED" w:rsidRDefault="00E6029F" w:rsidP="00D24E5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6BC3666C" w14:textId="28365535" w:rsidR="00D24E51" w:rsidRDefault="00D24E51">
      <w:pPr>
        <w:pStyle w:val="Didascalia"/>
      </w:pPr>
      <w:bookmarkStart w:id="25" w:name="_Toc5885384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>
        <w:rPr>
          <w:noProof/>
        </w:rPr>
        <w:t>10</w:t>
      </w:r>
      <w:r w:rsidR="00BD2AA7">
        <w:rPr>
          <w:noProof/>
        </w:rPr>
        <w:fldChar w:fldCharType="end"/>
      </w:r>
      <w:r>
        <w:t xml:space="preserve">: </w:t>
      </w:r>
      <w:r w:rsidRPr="00B05870">
        <w:rPr>
          <w:b w:val="0"/>
        </w:rPr>
        <w:t xml:space="preserve">PUT Query </w:t>
      </w:r>
      <w:proofErr w:type="spellStart"/>
      <w:r w:rsidRPr="00B05870">
        <w:rPr>
          <w:b w:val="0"/>
        </w:rPr>
        <w:t>Parameters</w:t>
      </w:r>
      <w:bookmarkEnd w:id="25"/>
      <w:proofErr w:type="spellEnd"/>
    </w:p>
    <w:p w14:paraId="512F460D" w14:textId="06EC2104" w:rsidR="00E8222E" w:rsidRDefault="00E8222E" w:rsidP="00E8222E"/>
    <w:p w14:paraId="2BBB5B04" w14:textId="4D9F63A5" w:rsidR="00305131" w:rsidRDefault="00305131" w:rsidP="00E8222E"/>
    <w:p w14:paraId="76BE9DCF" w14:textId="0CE1C503" w:rsidR="00305131" w:rsidRDefault="00305131" w:rsidP="00E8222E"/>
    <w:p w14:paraId="4C4FC3B4" w14:textId="77777777" w:rsidR="00305131" w:rsidRPr="00E8222E" w:rsidRDefault="00305131" w:rsidP="00E8222E"/>
    <w:p w14:paraId="141A6953" w14:textId="11B1083D" w:rsidR="00E6029F" w:rsidRPr="000970B6" w:rsidRDefault="00E6029F" w:rsidP="00CB6FAF">
      <w:pPr>
        <w:pStyle w:val="Titolo3"/>
        <w:rPr>
          <w:lang w:val="en-US" w:eastAsia="en-US"/>
        </w:rPr>
      </w:pPr>
      <w:bookmarkStart w:id="26" w:name="_Toc5885402"/>
      <w:r>
        <w:rPr>
          <w:lang w:val="en-US" w:eastAsia="en-US"/>
        </w:rPr>
        <w:t>Output</w:t>
      </w:r>
      <w:bookmarkEnd w:id="26"/>
    </w:p>
    <w:p w14:paraId="67A652B8" w14:textId="77777777" w:rsidR="00E6029F" w:rsidRPr="000970B6" w:rsidRDefault="00E6029F" w:rsidP="00E6029F">
      <w:pPr>
        <w:jc w:val="left"/>
        <w:rPr>
          <w:bCs/>
          <w:lang w:val="en-US" w:eastAsia="en-US"/>
        </w:rPr>
      </w:pPr>
      <w:r w:rsidRPr="00D24E9D">
        <w:rPr>
          <w:bCs/>
          <w:lang w:val="en-US" w:eastAsia="en-US"/>
        </w:rPr>
        <w:t>The backend API endpoint generates a standard JSON body with</w:t>
      </w:r>
      <w:r>
        <w:rPr>
          <w:bCs/>
          <w:lang w:val="en-US" w:eastAsia="en-US"/>
        </w:rPr>
        <w:t>in the following information:</w:t>
      </w:r>
    </w:p>
    <w:p w14:paraId="72C05181" w14:textId="77777777" w:rsidR="00E6029F" w:rsidRPr="000970B6" w:rsidRDefault="00E6029F" w:rsidP="00E6029F">
      <w:pPr>
        <w:jc w:val="left"/>
        <w:rPr>
          <w:b/>
          <w:bCs/>
          <w:u w:val="single"/>
          <w:lang w:val="en-US" w:eastAsia="en-US"/>
        </w:rPr>
      </w:pPr>
    </w:p>
    <w:tbl>
      <w:tblPr>
        <w:tblStyle w:val="Tabellagriglia4-colore11"/>
        <w:tblW w:w="9637" w:type="dxa"/>
        <w:tblLayout w:type="fixed"/>
        <w:tblLook w:val="04A0" w:firstRow="1" w:lastRow="0" w:firstColumn="1" w:lastColumn="0" w:noHBand="0" w:noVBand="1"/>
      </w:tblPr>
      <w:tblGrid>
        <w:gridCol w:w="1696"/>
        <w:gridCol w:w="2905"/>
        <w:gridCol w:w="875"/>
        <w:gridCol w:w="1276"/>
        <w:gridCol w:w="992"/>
        <w:gridCol w:w="1893"/>
      </w:tblGrid>
      <w:tr w:rsidR="00E6029F" w:rsidRPr="000970B6" w14:paraId="6B007D3B" w14:textId="77777777" w:rsidTr="00924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5703BAF2" w14:textId="77777777" w:rsidR="00E6029F" w:rsidRPr="000970B6" w:rsidRDefault="00E6029F" w:rsidP="00897AA5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Name</w:t>
            </w:r>
          </w:p>
        </w:tc>
        <w:tc>
          <w:tcPr>
            <w:tcW w:w="2905" w:type="dxa"/>
            <w:vAlign w:val="center"/>
            <w:hideMark/>
          </w:tcPr>
          <w:p w14:paraId="4527C422" w14:textId="77777777" w:rsidR="00E6029F" w:rsidRPr="000970B6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Description</w:t>
            </w:r>
          </w:p>
        </w:tc>
        <w:tc>
          <w:tcPr>
            <w:tcW w:w="875" w:type="dxa"/>
            <w:vAlign w:val="center"/>
            <w:hideMark/>
          </w:tcPr>
          <w:p w14:paraId="219C2D9C" w14:textId="77777777" w:rsidR="00E6029F" w:rsidRPr="000970B6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Format</w:t>
            </w:r>
          </w:p>
        </w:tc>
        <w:tc>
          <w:tcPr>
            <w:tcW w:w="1276" w:type="dxa"/>
            <w:vAlign w:val="center"/>
            <w:hideMark/>
          </w:tcPr>
          <w:p w14:paraId="7F8E8AAA" w14:textId="77777777" w:rsidR="00E6029F" w:rsidRPr="000970B6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Multiplicity</w:t>
            </w:r>
          </w:p>
        </w:tc>
        <w:tc>
          <w:tcPr>
            <w:tcW w:w="992" w:type="dxa"/>
            <w:vAlign w:val="center"/>
            <w:hideMark/>
          </w:tcPr>
          <w:p w14:paraId="1A6AA986" w14:textId="77777777" w:rsidR="00E6029F" w:rsidRPr="000970B6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Allowed values</w:t>
            </w:r>
          </w:p>
        </w:tc>
        <w:tc>
          <w:tcPr>
            <w:tcW w:w="1893" w:type="dxa"/>
            <w:vAlign w:val="center"/>
            <w:hideMark/>
          </w:tcPr>
          <w:p w14:paraId="08F646A2" w14:textId="77777777" w:rsidR="00E6029F" w:rsidRPr="000970B6" w:rsidRDefault="00E6029F" w:rsidP="00897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E6029F" w:rsidRPr="000970B6" w14:paraId="75A660BF" w14:textId="77777777" w:rsidTr="00924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CD12C1C" w14:textId="2D61FF12" w:rsidR="00E6029F" w:rsidRPr="000970B6" w:rsidRDefault="00892378" w:rsidP="00897AA5">
            <w:pPr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sys_id</w:t>
            </w:r>
            <w:proofErr w:type="spellEnd"/>
          </w:p>
        </w:tc>
        <w:tc>
          <w:tcPr>
            <w:tcW w:w="2905" w:type="dxa"/>
            <w:vAlign w:val="center"/>
          </w:tcPr>
          <w:p w14:paraId="4F95E265" w14:textId="005BB116" w:rsidR="00E6029F" w:rsidRPr="000970B6" w:rsidRDefault="00892378" w:rsidP="00897A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Unique identifier</w:t>
            </w:r>
            <w:r w:rsidR="00FF18CF" w:rsidRPr="00FF18CF">
              <w:rPr>
                <w:lang w:val="en-US" w:eastAsia="en-US"/>
              </w:rPr>
              <w:t xml:space="preserve"> of the case you are trying to close</w:t>
            </w:r>
          </w:p>
        </w:tc>
        <w:tc>
          <w:tcPr>
            <w:tcW w:w="875" w:type="dxa"/>
            <w:vAlign w:val="center"/>
          </w:tcPr>
          <w:p w14:paraId="441B2DAF" w14:textId="77777777" w:rsidR="00E6029F" w:rsidRPr="000970B6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61B4691D" w14:textId="77777777" w:rsidR="00E6029F" w:rsidRPr="000970B6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92" w:type="dxa"/>
            <w:vAlign w:val="center"/>
          </w:tcPr>
          <w:p w14:paraId="613175DE" w14:textId="77777777" w:rsidR="00E6029F" w:rsidRPr="000970B6" w:rsidRDefault="00E6029F" w:rsidP="0089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93" w:type="dxa"/>
            <w:vAlign w:val="center"/>
          </w:tcPr>
          <w:p w14:paraId="4183BAE9" w14:textId="77777777" w:rsidR="00E6029F" w:rsidRPr="000970B6" w:rsidRDefault="00E6029F" w:rsidP="00897A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6029F" w:rsidRPr="000970B6" w14:paraId="60322E4B" w14:textId="77777777" w:rsidTr="00924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6F1B418C" w14:textId="7BAADBEF" w:rsidR="00E6029F" w:rsidRPr="000970B6" w:rsidRDefault="00E6029F" w:rsidP="00897AA5">
            <w:pPr>
              <w:rPr>
                <w:lang w:val="en-US" w:eastAsia="en-US"/>
              </w:rPr>
            </w:pPr>
            <w:proofErr w:type="spellStart"/>
            <w:r w:rsidRPr="001B3B7D">
              <w:rPr>
                <w:lang w:val="en-US" w:eastAsia="en-US"/>
              </w:rPr>
              <w:t>u_co</w:t>
            </w:r>
            <w:r>
              <w:rPr>
                <w:lang w:val="en-US" w:eastAsia="en-US"/>
              </w:rPr>
              <w:t>st_center</w:t>
            </w:r>
            <w:proofErr w:type="spellEnd"/>
          </w:p>
        </w:tc>
        <w:tc>
          <w:tcPr>
            <w:tcW w:w="2905" w:type="dxa"/>
            <w:vAlign w:val="center"/>
          </w:tcPr>
          <w:p w14:paraId="03AE7A3F" w14:textId="655DD819" w:rsidR="00E6029F" w:rsidRPr="000970B6" w:rsidRDefault="00FF18CF" w:rsidP="00897AA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FF18CF">
              <w:rPr>
                <w:lang w:val="en-US" w:eastAsia="en-US"/>
              </w:rPr>
              <w:t>Code of selected Cost Center for Organizational Unit</w:t>
            </w:r>
          </w:p>
        </w:tc>
        <w:tc>
          <w:tcPr>
            <w:tcW w:w="875" w:type="dxa"/>
            <w:vAlign w:val="center"/>
          </w:tcPr>
          <w:p w14:paraId="57946308" w14:textId="77777777" w:rsidR="00E6029F" w:rsidRPr="000970B6" w:rsidRDefault="00E6029F" w:rsidP="00897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72A800D2" w14:textId="77777777" w:rsidR="00E6029F" w:rsidRPr="000970B6" w:rsidRDefault="00E6029F" w:rsidP="00897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[1]</w:t>
            </w:r>
          </w:p>
        </w:tc>
        <w:tc>
          <w:tcPr>
            <w:tcW w:w="992" w:type="dxa"/>
            <w:vAlign w:val="center"/>
          </w:tcPr>
          <w:p w14:paraId="32346D1A" w14:textId="77777777" w:rsidR="00E6029F" w:rsidRPr="000970B6" w:rsidRDefault="00E6029F" w:rsidP="0089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93" w:type="dxa"/>
            <w:vAlign w:val="center"/>
          </w:tcPr>
          <w:p w14:paraId="204A5F2E" w14:textId="77777777" w:rsidR="00E6029F" w:rsidRPr="000970B6" w:rsidRDefault="00E6029F" w:rsidP="00897AA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6029F" w:rsidRPr="000970B6" w14:paraId="3D95EEDF" w14:textId="77777777" w:rsidTr="00924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026D123" w14:textId="70EC5671" w:rsidR="00E6029F" w:rsidRPr="000970B6" w:rsidRDefault="00E6029F" w:rsidP="00897AA5">
            <w:pPr>
              <w:rPr>
                <w:lang w:val="en-US" w:eastAsia="en-US"/>
              </w:rPr>
            </w:pPr>
            <w:proofErr w:type="spellStart"/>
            <w:r w:rsidRPr="00707F0E">
              <w:rPr>
                <w:lang w:val="en-US" w:eastAsia="en-US"/>
              </w:rPr>
              <w:t>u_co</w:t>
            </w:r>
            <w:r>
              <w:rPr>
                <w:lang w:val="en-US" w:eastAsia="en-US"/>
              </w:rPr>
              <w:t>de_ou</w:t>
            </w:r>
            <w:proofErr w:type="spellEnd"/>
          </w:p>
        </w:tc>
        <w:tc>
          <w:tcPr>
            <w:tcW w:w="2905" w:type="dxa"/>
            <w:vAlign w:val="center"/>
          </w:tcPr>
          <w:p w14:paraId="6C31CFAE" w14:textId="63289EFF" w:rsidR="00E6029F" w:rsidRPr="000970B6" w:rsidRDefault="00E6029F" w:rsidP="00897A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Code </w:t>
            </w:r>
            <w:r w:rsidR="00FF18CF">
              <w:rPr>
                <w:lang w:val="en-US" w:eastAsia="en-US"/>
              </w:rPr>
              <w:t>of the Organizational Unit</w:t>
            </w:r>
          </w:p>
        </w:tc>
        <w:tc>
          <w:tcPr>
            <w:tcW w:w="875" w:type="dxa"/>
            <w:vAlign w:val="center"/>
          </w:tcPr>
          <w:p w14:paraId="4DF9273E" w14:textId="77777777" w:rsidR="00E6029F" w:rsidRPr="000970B6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6A636670" w14:textId="77777777" w:rsidR="00E6029F" w:rsidRPr="000970B6" w:rsidRDefault="00E6029F" w:rsidP="00897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  <w:r w:rsidRPr="000970B6">
              <w:rPr>
                <w:lang w:val="en-US" w:eastAsia="en-US"/>
              </w:rPr>
              <w:t>[1]</w:t>
            </w:r>
          </w:p>
        </w:tc>
        <w:tc>
          <w:tcPr>
            <w:tcW w:w="992" w:type="dxa"/>
            <w:vAlign w:val="center"/>
          </w:tcPr>
          <w:p w14:paraId="025DCCA1" w14:textId="77777777" w:rsidR="00E6029F" w:rsidRPr="000970B6" w:rsidRDefault="00E6029F" w:rsidP="0089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93" w:type="dxa"/>
            <w:vAlign w:val="center"/>
          </w:tcPr>
          <w:p w14:paraId="637FEC37" w14:textId="77777777" w:rsidR="00E6029F" w:rsidRPr="000970B6" w:rsidRDefault="00E6029F" w:rsidP="00897AA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  <w:tr w:rsidR="00E6029F" w:rsidRPr="000970B6" w14:paraId="2195A44B" w14:textId="77777777" w:rsidTr="00924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BF9B947" w14:textId="1DCC27A4" w:rsidR="00E6029F" w:rsidRPr="000970B6" w:rsidRDefault="00E6029F" w:rsidP="00897AA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state</w:t>
            </w:r>
          </w:p>
        </w:tc>
        <w:tc>
          <w:tcPr>
            <w:tcW w:w="2905" w:type="dxa"/>
            <w:vAlign w:val="center"/>
          </w:tcPr>
          <w:p w14:paraId="7645B194" w14:textId="3BD7D6FC" w:rsidR="00E6029F" w:rsidRPr="000970B6" w:rsidRDefault="00FF18CF" w:rsidP="00897AA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C</w:t>
            </w:r>
            <w:r w:rsidRPr="00FF18CF">
              <w:rPr>
                <w:lang w:val="en-US" w:eastAsia="en-US"/>
              </w:rPr>
              <w:t>ontains the updated case status</w:t>
            </w:r>
          </w:p>
        </w:tc>
        <w:tc>
          <w:tcPr>
            <w:tcW w:w="875" w:type="dxa"/>
            <w:vAlign w:val="center"/>
          </w:tcPr>
          <w:p w14:paraId="6ABA8455" w14:textId="77777777" w:rsidR="00E6029F" w:rsidRPr="000970B6" w:rsidRDefault="00E6029F" w:rsidP="00897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>
              <w:rPr>
                <w:lang w:val="en-US" w:eastAsia="en-US"/>
              </w:rPr>
              <w:t>String</w:t>
            </w:r>
          </w:p>
        </w:tc>
        <w:tc>
          <w:tcPr>
            <w:tcW w:w="1276" w:type="dxa"/>
            <w:vAlign w:val="center"/>
          </w:tcPr>
          <w:p w14:paraId="10739D9A" w14:textId="77777777" w:rsidR="00E6029F" w:rsidRPr="000970B6" w:rsidRDefault="00E6029F" w:rsidP="00897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  <w:r w:rsidRPr="000970B6">
              <w:rPr>
                <w:lang w:val="en-US" w:eastAsia="en-US"/>
              </w:rPr>
              <w:t>[1]</w:t>
            </w:r>
          </w:p>
        </w:tc>
        <w:tc>
          <w:tcPr>
            <w:tcW w:w="992" w:type="dxa"/>
            <w:vAlign w:val="center"/>
          </w:tcPr>
          <w:p w14:paraId="3E71E5ED" w14:textId="77777777" w:rsidR="00E6029F" w:rsidRPr="000970B6" w:rsidRDefault="00E6029F" w:rsidP="0089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  <w:tc>
          <w:tcPr>
            <w:tcW w:w="1893" w:type="dxa"/>
            <w:vAlign w:val="center"/>
          </w:tcPr>
          <w:p w14:paraId="328E8BCA" w14:textId="77777777" w:rsidR="00E6029F" w:rsidRPr="000970B6" w:rsidRDefault="00E6029F" w:rsidP="00D24E51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n-US"/>
              </w:rPr>
            </w:pPr>
          </w:p>
        </w:tc>
      </w:tr>
    </w:tbl>
    <w:p w14:paraId="0950FE8E" w14:textId="33E30D74" w:rsidR="00D24E51" w:rsidRDefault="00D24E51">
      <w:pPr>
        <w:pStyle w:val="Didascalia"/>
      </w:pPr>
      <w:bookmarkStart w:id="27" w:name="_Toc5885385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>
        <w:rPr>
          <w:noProof/>
        </w:rPr>
        <w:t>11</w:t>
      </w:r>
      <w:r w:rsidR="00BD2AA7">
        <w:rPr>
          <w:noProof/>
        </w:rPr>
        <w:fldChar w:fldCharType="end"/>
      </w:r>
      <w:r>
        <w:t xml:space="preserve">: </w:t>
      </w:r>
      <w:r w:rsidRPr="00B05870">
        <w:rPr>
          <w:b w:val="0"/>
        </w:rPr>
        <w:t>PUT Output</w:t>
      </w:r>
      <w:bookmarkEnd w:id="27"/>
    </w:p>
    <w:p w14:paraId="667C4BE9" w14:textId="77777777" w:rsidR="001C3031" w:rsidRPr="000970B6" w:rsidRDefault="001C3031" w:rsidP="008B3B2C">
      <w:pPr>
        <w:jc w:val="left"/>
        <w:rPr>
          <w:bCs/>
          <w:lang w:val="en-US" w:eastAsia="en-US"/>
        </w:rPr>
      </w:pPr>
    </w:p>
    <w:p w14:paraId="6A5D9EA5" w14:textId="51B79505" w:rsidR="00FF18CF" w:rsidRPr="000970B6" w:rsidRDefault="008949C4" w:rsidP="008949C4">
      <w:pPr>
        <w:pStyle w:val="Titolo3"/>
        <w:rPr>
          <w:lang w:val="en-US" w:eastAsia="en-US"/>
        </w:rPr>
      </w:pPr>
      <w:r>
        <w:rPr>
          <w:lang w:val="en-US" w:eastAsia="en-US"/>
        </w:rPr>
        <w:t xml:space="preserve"> </w:t>
      </w:r>
      <w:bookmarkStart w:id="28" w:name="_Toc5885403"/>
      <w:r w:rsidR="00FF18CF">
        <w:rPr>
          <w:lang w:val="en-US" w:eastAsia="en-US"/>
        </w:rPr>
        <w:t>Errors</w:t>
      </w:r>
      <w:bookmarkEnd w:id="28"/>
    </w:p>
    <w:p w14:paraId="67267805" w14:textId="2DE7E337" w:rsidR="00FF18CF" w:rsidRDefault="00FF18CF" w:rsidP="00CB6FAF">
      <w:pPr>
        <w:rPr>
          <w:lang w:val="en-US"/>
        </w:rPr>
      </w:pPr>
      <w:r w:rsidRPr="00CB6FAF">
        <w:rPr>
          <w:lang w:val="en-US"/>
        </w:rPr>
        <w:t>The error response payload is a JSON with this format:</w:t>
      </w:r>
    </w:p>
    <w:p w14:paraId="34048D52" w14:textId="77777777" w:rsidR="00CB6FAF" w:rsidRPr="00CB6FAF" w:rsidRDefault="00CB6FAF" w:rsidP="00CB6FAF">
      <w:pPr>
        <w:rPr>
          <w:lang w:val="en-US"/>
        </w:rPr>
      </w:pPr>
    </w:p>
    <w:p w14:paraId="24AF080E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>{</w:t>
      </w:r>
    </w:p>
    <w:p w14:paraId="69D4CEA2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"error": {</w:t>
      </w:r>
    </w:p>
    <w:p w14:paraId="24081CFB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    "detail": "String Detail",</w:t>
      </w:r>
    </w:p>
    <w:p w14:paraId="664C93E3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    "message": "String  Message"</w:t>
      </w:r>
    </w:p>
    <w:p w14:paraId="22D248FA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},</w:t>
      </w:r>
    </w:p>
    <w:p w14:paraId="78466CAB" w14:textId="77777777" w:rsidR="00CB6FA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 xml:space="preserve">    "status": "failure"</w:t>
      </w:r>
    </w:p>
    <w:p w14:paraId="05979CF8" w14:textId="40C3D1C2" w:rsidR="00FF18CF" w:rsidRPr="00CB6FAF" w:rsidRDefault="00CB6FAF" w:rsidP="00CB6FAF">
      <w:pPr>
        <w:pStyle w:val="Preformattato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5F5F5"/>
        <w:wordWrap w:val="0"/>
        <w:spacing w:after="150"/>
        <w:rPr>
          <w:rFonts w:asciiTheme="minorHAnsi" w:hAnsiTheme="minorHAnsi"/>
          <w:color w:val="333333"/>
          <w:sz w:val="22"/>
          <w:szCs w:val="22"/>
        </w:rPr>
      </w:pPr>
      <w:r w:rsidRPr="00CB6FAF">
        <w:rPr>
          <w:rFonts w:asciiTheme="minorHAnsi" w:hAnsiTheme="minorHAnsi"/>
          <w:color w:val="333333"/>
          <w:sz w:val="22"/>
          <w:szCs w:val="22"/>
        </w:rPr>
        <w:t>}</w:t>
      </w:r>
    </w:p>
    <w:p w14:paraId="246D7AA9" w14:textId="4EFBB512" w:rsidR="00FF18CF" w:rsidRDefault="00FF18CF" w:rsidP="00FF18CF">
      <w:pPr>
        <w:rPr>
          <w:lang w:val="en-US"/>
        </w:rPr>
      </w:pPr>
      <w:r w:rsidRPr="00FF18CF">
        <w:rPr>
          <w:lang w:val="en-US"/>
        </w:rPr>
        <w:t>For the detailed list of possible errors, please refer to ANNEX A – List of possible errors.</w:t>
      </w:r>
    </w:p>
    <w:p w14:paraId="295E6582" w14:textId="77777777" w:rsidR="00FF18CF" w:rsidRPr="00FF18CF" w:rsidRDefault="00FF18CF" w:rsidP="00FF18CF">
      <w:pPr>
        <w:rPr>
          <w:lang w:val="en-US"/>
        </w:rPr>
      </w:pPr>
    </w:p>
    <w:p w14:paraId="071CB477" w14:textId="0FC041D3" w:rsidR="00FF18CF" w:rsidRDefault="00FF18CF" w:rsidP="008949C4">
      <w:pPr>
        <w:pStyle w:val="Titolo3"/>
        <w:rPr>
          <w:lang w:val="en-US" w:eastAsia="en-US"/>
        </w:rPr>
      </w:pPr>
      <w:bookmarkStart w:id="29" w:name="_Toc5885404"/>
      <w:r>
        <w:rPr>
          <w:lang w:val="en-US" w:eastAsia="en-US"/>
        </w:rPr>
        <w:t>Examples</w:t>
      </w:r>
      <w:bookmarkEnd w:id="29"/>
    </w:p>
    <w:p w14:paraId="7AD171AF" w14:textId="503730BB" w:rsidR="00FF18CF" w:rsidRDefault="00FF18CF" w:rsidP="00FF18CF">
      <w:pPr>
        <w:rPr>
          <w:lang w:val="en-US" w:eastAsia="en-US"/>
        </w:rPr>
      </w:pPr>
      <w:r w:rsidRPr="00606E3A">
        <w:rPr>
          <w:b/>
          <w:lang w:val="en-US" w:eastAsia="en-US"/>
        </w:rPr>
        <w:t>Example 1</w:t>
      </w:r>
      <w:r w:rsidRPr="00606E3A">
        <w:rPr>
          <w:lang w:val="en-US" w:eastAsia="en-US"/>
        </w:rPr>
        <w:t xml:space="preserve">: Request for </w:t>
      </w:r>
      <w:r w:rsidR="008D7BC4">
        <w:rPr>
          <w:lang w:val="en-US" w:eastAsia="en-US"/>
        </w:rPr>
        <w:t>positive closing case</w:t>
      </w:r>
      <w:r w:rsidRPr="00606E3A">
        <w:rPr>
          <w:lang w:val="en-US" w:eastAsia="en-US"/>
        </w:rPr>
        <w:t xml:space="preserve"> with correct client credentials.</w:t>
      </w:r>
    </w:p>
    <w:p w14:paraId="254DE30C" w14:textId="77777777" w:rsidR="0024371B" w:rsidRDefault="0024371B" w:rsidP="00FF18CF">
      <w:pPr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FF18CF" w:rsidRPr="00527FED" w14:paraId="2823D906" w14:textId="77777777" w:rsidTr="00897A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342BB" w14:textId="6FACA52B" w:rsidR="00FF18CF" w:rsidRPr="00527FED" w:rsidRDefault="00FF18CF" w:rsidP="00897A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</w:t>
            </w:r>
            <w:r w:rsidR="008D7BC4">
              <w:rPr>
                <w:b/>
                <w:bCs/>
                <w:color w:val="FFFFFF" w:themeColor="background1"/>
                <w:lang w:val="en-US" w:eastAsia="en-US"/>
              </w:rPr>
              <w:t>OK</w:t>
            </w:r>
            <w:r w:rsidR="00D676CE"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FF18CF" w:rsidRPr="00897AA5" w14:paraId="5BBB946D" w14:textId="77777777" w:rsidTr="00897AA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993E6" w14:textId="04BF064E" w:rsidR="00FF18CF" w:rsidRPr="000151AC" w:rsidRDefault="00FF18CF" w:rsidP="00897AA5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>
              <w:rPr>
                <w:bCs/>
                <w:color w:val="595959" w:themeColor="text1" w:themeTint="A6"/>
                <w:lang w:val="en-GB" w:eastAsia="en-US"/>
              </w:rPr>
              <w:t>&lt;production_endpoint&gt;</w:t>
            </w:r>
            <w:r w:rsidR="002F6E40" w:rsidRPr="002F6E40">
              <w:rPr>
                <w:bCs/>
                <w:color w:val="595959" w:themeColor="text1" w:themeTint="A6"/>
                <w:lang w:val="en-GB" w:eastAsia="en-US"/>
              </w:rPr>
              <w:t>/api/now/table/u_ou_case_management/5ef9535ddb90fb0848fcf5b31d9619cd?sysparm_display_value=true&amp;sysparm_exclude_reference_link=true&amp;sysparm_fields=state%2Cu_code_ou%2Cu_costcenter%2Csys_id</w:t>
            </w:r>
          </w:p>
        </w:tc>
      </w:tr>
      <w:tr w:rsidR="00FF18CF" w:rsidRPr="00897AA5" w14:paraId="53FC91AA" w14:textId="77777777" w:rsidTr="008D7BC4">
        <w:trPr>
          <w:trHeight w:val="1035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A0A71" w14:textId="77777777" w:rsidR="00FF18CF" w:rsidRPr="00F06C11" w:rsidRDefault="00FF18CF" w:rsidP="00897A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</w:t>
            </w:r>
            <w:proofErr w:type="spellStart"/>
            <w:r>
              <w:rPr>
                <w:color w:val="505050"/>
                <w:szCs w:val="18"/>
                <w:shd w:val="clear" w:color="auto" w:fill="FFFFFF"/>
                <w:lang w:val="en-US"/>
              </w:rPr>
              <w:t>production_endpoint</w:t>
            </w:r>
            <w:proofErr w:type="spellEnd"/>
            <w:r>
              <w:rPr>
                <w:color w:val="505050"/>
                <w:szCs w:val="18"/>
                <w:shd w:val="clear" w:color="auto" w:fill="FFFFFF"/>
                <w:lang w:val="en-US"/>
              </w:rPr>
              <w:t>&gt;</w:t>
            </w:r>
          </w:p>
          <w:p w14:paraId="3BAF70A9" w14:textId="77777777" w:rsidR="00FF18CF" w:rsidRPr="00897AA5" w:rsidRDefault="00FF18CF" w:rsidP="00897A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Accept: application/json</w:t>
            </w:r>
          </w:p>
          <w:p w14:paraId="5481D48A" w14:textId="77777777" w:rsidR="00FF18CF" w:rsidRPr="00897AA5" w:rsidRDefault="00FF18CF" w:rsidP="00897A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Content-Type: application/json</w:t>
            </w:r>
          </w:p>
          <w:p w14:paraId="13C3A779" w14:textId="77777777" w:rsidR="00FF18CF" w:rsidRPr="00897AA5" w:rsidRDefault="00FF18CF" w:rsidP="00897AA5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Authorization: Basic Y2xpZW50IHVzZXJuYW1lOmNsaWVudCBwYXNzd29yZA==</w:t>
            </w:r>
          </w:p>
        </w:tc>
      </w:tr>
    </w:tbl>
    <w:p w14:paraId="1B6D1641" w14:textId="71A31A08" w:rsidR="00FF18CF" w:rsidRDefault="00FF18CF" w:rsidP="00FF18CF">
      <w:pPr>
        <w:rPr>
          <w:highlight w:val="yellow"/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D676CE" w:rsidRPr="000970B6" w14:paraId="24ED3894" w14:textId="77777777" w:rsidTr="00817510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A6BFB" w14:textId="5DF64FCB" w:rsidR="00D676CE" w:rsidRPr="000970B6" w:rsidRDefault="00D676CE" w:rsidP="00817510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 w:rsidRPr="000970B6">
              <w:rPr>
                <w:b/>
                <w:bCs/>
                <w:color w:val="FFFFFF" w:themeColor="background1"/>
                <w:lang w:val="en-US" w:eastAsia="en-US"/>
              </w:rPr>
              <w:t xml:space="preserve"> </w:t>
            </w:r>
            <w:r w:rsidR="008D7BC4">
              <w:rPr>
                <w:b/>
                <w:bCs/>
                <w:color w:val="FFFFFF" w:themeColor="background1"/>
                <w:lang w:val="en-US" w:eastAsia="en-US"/>
              </w:rPr>
              <w:t>OK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Body</w:t>
            </w:r>
          </w:p>
        </w:tc>
      </w:tr>
      <w:tr w:rsidR="00D676CE" w:rsidRPr="000970B6" w14:paraId="2AF3065C" w14:textId="77777777" w:rsidTr="00817510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AB79D" w14:textId="1EF5EFD7" w:rsidR="00D676CE" w:rsidRPr="000970B6" w:rsidRDefault="00D676CE" w:rsidP="00D676CE">
            <w:pPr>
              <w:tabs>
                <w:tab w:val="left" w:pos="1140"/>
              </w:tabs>
              <w:jc w:val="left"/>
              <w:rPr>
                <w:highlight w:val="yellow"/>
                <w:lang w:val="en-US" w:eastAsia="en-US"/>
              </w:rPr>
            </w:pPr>
            <w:r w:rsidRPr="00D676CE">
              <w:rPr>
                <w:color w:val="595959" w:themeColor="text1" w:themeTint="A6"/>
                <w:lang w:val="en-US" w:eastAsia="en-US"/>
              </w:rPr>
              <w:t>{"state":"3","u_closing_message":"</w:t>
            </w:r>
            <w:r>
              <w:rPr>
                <w:color w:val="595959" w:themeColor="text1" w:themeTint="A6"/>
                <w:lang w:val="en-US" w:eastAsia="en-US"/>
              </w:rPr>
              <w:t>Comments OK</w:t>
            </w:r>
            <w:r w:rsidRPr="00D676CE">
              <w:rPr>
                <w:color w:val="595959" w:themeColor="text1" w:themeTint="A6"/>
                <w:lang w:val="en-US" w:eastAsia="en-US"/>
              </w:rPr>
              <w:t>"}</w:t>
            </w:r>
          </w:p>
        </w:tc>
      </w:tr>
    </w:tbl>
    <w:p w14:paraId="1A82A757" w14:textId="77777777" w:rsidR="00D676CE" w:rsidRDefault="00D676CE" w:rsidP="00FF18CF">
      <w:pPr>
        <w:rPr>
          <w:highlight w:val="yellow"/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FF18CF" w:rsidRPr="00527FED" w14:paraId="447F8468" w14:textId="77777777" w:rsidTr="00897AA5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B79E1" w14:textId="10E00705" w:rsidR="00FF18CF" w:rsidRPr="00527FED" w:rsidRDefault="00FF18CF" w:rsidP="00897A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Response</w:t>
            </w:r>
            <w:r w:rsidR="008D7BC4">
              <w:rPr>
                <w:b/>
                <w:bCs/>
                <w:color w:val="FFFFFF" w:themeColor="background1"/>
                <w:lang w:val="en-US" w:eastAsia="en-US"/>
              </w:rPr>
              <w:t xml:space="preserve"> OK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FF18CF" w14:paraId="12C27C40" w14:textId="77777777" w:rsidTr="00897AA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75130" w14:textId="77777777" w:rsidR="00FF18CF" w:rsidRDefault="00FF18CF" w:rsidP="00897AA5">
            <w:pPr>
              <w:jc w:val="left"/>
              <w:rPr>
                <w:noProof/>
              </w:rPr>
            </w:pPr>
            <w:r w:rsidRPr="00CC55D1">
              <w:rPr>
                <w:noProof/>
                <w:color w:val="595959" w:themeColor="text1" w:themeTint="A6"/>
              </w:rPr>
              <w:t>200 OK</w:t>
            </w:r>
          </w:p>
        </w:tc>
      </w:tr>
      <w:tr w:rsidR="00FF18CF" w:rsidRPr="003B1A7A" w14:paraId="0311355B" w14:textId="77777777" w:rsidTr="00897AA5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B68D1" w14:textId="77777777" w:rsidR="00892378" w:rsidRPr="00892378" w:rsidRDefault="00892378" w:rsidP="0089237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>{</w:t>
            </w:r>
          </w:p>
          <w:p w14:paraId="5761146F" w14:textId="77777777" w:rsidR="00892378" w:rsidRPr="00892378" w:rsidRDefault="00892378" w:rsidP="0089237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"result": {</w:t>
            </w:r>
          </w:p>
          <w:p w14:paraId="4259BF90" w14:textId="77777777" w:rsidR="00892378" w:rsidRPr="00892378" w:rsidRDefault="00892378" w:rsidP="0089237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892378">
              <w:rPr>
                <w:color w:val="595959" w:themeColor="text1" w:themeTint="A6"/>
                <w:szCs w:val="22"/>
              </w:rPr>
              <w:t>sys_id</w:t>
            </w:r>
            <w:proofErr w:type="spellEnd"/>
            <w:r w:rsidRPr="00892378">
              <w:rPr>
                <w:color w:val="595959" w:themeColor="text1" w:themeTint="A6"/>
                <w:szCs w:val="22"/>
              </w:rPr>
              <w:t>": "5ef9535ddb90fb0848fcf5b31d9619cd",</w:t>
            </w:r>
          </w:p>
          <w:p w14:paraId="0816DDF8" w14:textId="77777777" w:rsidR="00892378" w:rsidRPr="00892378" w:rsidRDefault="00892378" w:rsidP="0089237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892378">
              <w:rPr>
                <w:color w:val="595959" w:themeColor="text1" w:themeTint="A6"/>
                <w:szCs w:val="22"/>
              </w:rPr>
              <w:t>u_costcenter</w:t>
            </w:r>
            <w:proofErr w:type="spellEnd"/>
            <w:r w:rsidRPr="00892378">
              <w:rPr>
                <w:color w:val="595959" w:themeColor="text1" w:themeTint="A6"/>
                <w:szCs w:val="22"/>
              </w:rPr>
              <w:t>": "CC0365",</w:t>
            </w:r>
          </w:p>
          <w:p w14:paraId="704E20B9" w14:textId="77777777" w:rsidR="00892378" w:rsidRPr="00892378" w:rsidRDefault="00892378" w:rsidP="0089237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892378">
              <w:rPr>
                <w:color w:val="595959" w:themeColor="text1" w:themeTint="A6"/>
                <w:szCs w:val="22"/>
              </w:rPr>
              <w:t>u_code_ou</w:t>
            </w:r>
            <w:proofErr w:type="spellEnd"/>
            <w:r w:rsidRPr="00892378">
              <w:rPr>
                <w:color w:val="595959" w:themeColor="text1" w:themeTint="A6"/>
                <w:szCs w:val="22"/>
              </w:rPr>
              <w:t>": "30029798",</w:t>
            </w:r>
          </w:p>
          <w:p w14:paraId="004A4ACD" w14:textId="77777777" w:rsidR="00892378" w:rsidRPr="00892378" w:rsidRDefault="00892378" w:rsidP="0089237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    "state": "</w:t>
            </w:r>
            <w:proofErr w:type="spellStart"/>
            <w:r w:rsidRPr="00892378">
              <w:rPr>
                <w:color w:val="595959" w:themeColor="text1" w:themeTint="A6"/>
                <w:szCs w:val="22"/>
              </w:rPr>
              <w:t>Closed</w:t>
            </w:r>
            <w:proofErr w:type="spellEnd"/>
            <w:r w:rsidRPr="00892378">
              <w:rPr>
                <w:color w:val="595959" w:themeColor="text1" w:themeTint="A6"/>
                <w:szCs w:val="22"/>
              </w:rPr>
              <w:t xml:space="preserve"> Complete"</w:t>
            </w:r>
          </w:p>
          <w:p w14:paraId="3D245C09" w14:textId="77777777" w:rsidR="00892378" w:rsidRPr="00892378" w:rsidRDefault="00892378" w:rsidP="0089237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}</w:t>
            </w:r>
          </w:p>
          <w:p w14:paraId="713E6E0F" w14:textId="36EB9CA3" w:rsidR="00FF18CF" w:rsidRPr="000151AC" w:rsidRDefault="00892378" w:rsidP="00892378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>}</w:t>
            </w:r>
          </w:p>
        </w:tc>
      </w:tr>
    </w:tbl>
    <w:p w14:paraId="42AA3B88" w14:textId="77777777" w:rsidR="00954A88" w:rsidRDefault="00954A88" w:rsidP="00FF18CF">
      <w:pPr>
        <w:jc w:val="left"/>
        <w:rPr>
          <w:b/>
          <w:lang w:val="en-US" w:eastAsia="en-US"/>
        </w:rPr>
      </w:pPr>
    </w:p>
    <w:p w14:paraId="03568BED" w14:textId="3CB34D82" w:rsidR="008D7BC4" w:rsidRDefault="008D7BC4" w:rsidP="008D7BC4">
      <w:pPr>
        <w:rPr>
          <w:lang w:val="en-US" w:eastAsia="en-US"/>
        </w:rPr>
      </w:pPr>
      <w:r w:rsidRPr="00606E3A">
        <w:rPr>
          <w:b/>
          <w:lang w:val="en-US" w:eastAsia="en-US"/>
        </w:rPr>
        <w:t xml:space="preserve">Example </w:t>
      </w:r>
      <w:r>
        <w:rPr>
          <w:b/>
          <w:lang w:val="en-US" w:eastAsia="en-US"/>
        </w:rPr>
        <w:t>2</w:t>
      </w:r>
      <w:r w:rsidRPr="00606E3A">
        <w:rPr>
          <w:lang w:val="en-US" w:eastAsia="en-US"/>
        </w:rPr>
        <w:t xml:space="preserve">: Request for </w:t>
      </w:r>
      <w:r>
        <w:rPr>
          <w:lang w:val="en-US" w:eastAsia="en-US"/>
        </w:rPr>
        <w:t>negative closing case</w:t>
      </w:r>
      <w:r w:rsidRPr="00606E3A">
        <w:rPr>
          <w:lang w:val="en-US" w:eastAsia="en-US"/>
        </w:rPr>
        <w:t xml:space="preserve"> with correct client credentials.</w:t>
      </w:r>
    </w:p>
    <w:p w14:paraId="2A42BB72" w14:textId="77777777" w:rsidR="008D7BC4" w:rsidRDefault="008D7BC4" w:rsidP="008D7BC4">
      <w:pPr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8D7BC4" w:rsidRPr="00527FED" w14:paraId="5B8E502F" w14:textId="77777777" w:rsidTr="00817510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DCEAB" w14:textId="3E2A9DFF" w:rsidR="008D7BC4" w:rsidRPr="00527FED" w:rsidRDefault="008D7BC4" w:rsidP="00817510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KO Example</w:t>
            </w:r>
          </w:p>
        </w:tc>
      </w:tr>
      <w:tr w:rsidR="008D7BC4" w:rsidRPr="00897AA5" w14:paraId="0AF730B3" w14:textId="77777777" w:rsidTr="00817510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701A6" w14:textId="77777777" w:rsidR="008D7BC4" w:rsidRPr="000151AC" w:rsidRDefault="008D7BC4" w:rsidP="00817510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>
              <w:rPr>
                <w:bCs/>
                <w:color w:val="595959" w:themeColor="text1" w:themeTint="A6"/>
                <w:lang w:val="en-GB" w:eastAsia="en-US"/>
              </w:rPr>
              <w:t>&lt;production_endpoint&gt;</w:t>
            </w:r>
            <w:r w:rsidRPr="002F6E40">
              <w:rPr>
                <w:bCs/>
                <w:color w:val="595959" w:themeColor="text1" w:themeTint="A6"/>
                <w:lang w:val="en-GB" w:eastAsia="en-US"/>
              </w:rPr>
              <w:t>/api/now/table/u_ou_case_management/5ef9535ddb90fb0848fcf5b31d9619cd?sysparm_display_value=true&amp;sysparm_exclude_reference_link=true&amp;sysparm_fields=state%2Cu_code_ou%2Cu_costcenter%2Csys_id</w:t>
            </w:r>
          </w:p>
        </w:tc>
      </w:tr>
      <w:tr w:rsidR="008D7BC4" w:rsidRPr="00897AA5" w14:paraId="0978AD5C" w14:textId="77777777" w:rsidTr="00817510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3EC03" w14:textId="77777777" w:rsidR="008D7BC4" w:rsidRPr="00F06C11" w:rsidRDefault="008D7BC4" w:rsidP="0081751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>
              <w:rPr>
                <w:color w:val="505050"/>
                <w:szCs w:val="18"/>
                <w:shd w:val="clear" w:color="auto" w:fill="FFFFFF"/>
                <w:lang w:val="en-US"/>
              </w:rPr>
              <w:t>Host: &lt;</w:t>
            </w:r>
            <w:proofErr w:type="spellStart"/>
            <w:r>
              <w:rPr>
                <w:color w:val="505050"/>
                <w:szCs w:val="18"/>
                <w:shd w:val="clear" w:color="auto" w:fill="FFFFFF"/>
                <w:lang w:val="en-US"/>
              </w:rPr>
              <w:t>production_endpoint</w:t>
            </w:r>
            <w:proofErr w:type="spellEnd"/>
            <w:r>
              <w:rPr>
                <w:color w:val="505050"/>
                <w:szCs w:val="18"/>
                <w:shd w:val="clear" w:color="auto" w:fill="FFFFFF"/>
                <w:lang w:val="en-US"/>
              </w:rPr>
              <w:t>&gt;</w:t>
            </w:r>
          </w:p>
          <w:p w14:paraId="3F5216A4" w14:textId="77777777" w:rsidR="008D7BC4" w:rsidRPr="00897AA5" w:rsidRDefault="008D7BC4" w:rsidP="0081751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Accept: application/json</w:t>
            </w:r>
          </w:p>
          <w:p w14:paraId="4B3B6C77" w14:textId="77777777" w:rsidR="008D7BC4" w:rsidRPr="00897AA5" w:rsidRDefault="008D7BC4" w:rsidP="0081751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Content-Type: application/json</w:t>
            </w:r>
          </w:p>
          <w:p w14:paraId="41BCF7BC" w14:textId="77777777" w:rsidR="008D7BC4" w:rsidRPr="00897AA5" w:rsidRDefault="008D7BC4" w:rsidP="00817510">
            <w:pPr>
              <w:jc w:val="left"/>
              <w:rPr>
                <w:color w:val="505050"/>
                <w:szCs w:val="18"/>
                <w:shd w:val="clear" w:color="auto" w:fill="FFFFFF"/>
                <w:lang w:val="en-US"/>
              </w:rPr>
            </w:pPr>
            <w:r w:rsidRPr="00897AA5">
              <w:rPr>
                <w:color w:val="505050"/>
                <w:szCs w:val="18"/>
                <w:shd w:val="clear" w:color="auto" w:fill="FFFFFF"/>
                <w:lang w:val="en-US"/>
              </w:rPr>
              <w:t>Authorization: Basic Y2xpZW50IHVzZXJuYW1lOmNsaWVudCBwYXNzd29yZA==</w:t>
            </w:r>
          </w:p>
        </w:tc>
      </w:tr>
    </w:tbl>
    <w:p w14:paraId="759F4F87" w14:textId="77777777" w:rsidR="008D7BC4" w:rsidRDefault="008D7BC4" w:rsidP="008D7BC4">
      <w:pPr>
        <w:rPr>
          <w:highlight w:val="yellow"/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8D7BC4" w:rsidRPr="000970B6" w14:paraId="4992A3D4" w14:textId="77777777" w:rsidTr="00817510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AD537" w14:textId="1D32F3AA" w:rsidR="008D7BC4" w:rsidRPr="000970B6" w:rsidRDefault="008D7BC4" w:rsidP="00817510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 w:rsidRPr="000970B6">
              <w:rPr>
                <w:b/>
                <w:bCs/>
                <w:color w:val="FFFFFF" w:themeColor="background1"/>
                <w:lang w:val="en-US" w:eastAsia="en-US"/>
              </w:rPr>
              <w:t xml:space="preserve">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KO Body</w:t>
            </w:r>
          </w:p>
        </w:tc>
      </w:tr>
      <w:tr w:rsidR="008D7BC4" w:rsidRPr="000970B6" w14:paraId="3D9AC0DE" w14:textId="77777777" w:rsidTr="00817510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3D7CE" w14:textId="2520FC44" w:rsidR="008D7BC4" w:rsidRPr="000970B6" w:rsidRDefault="008D7BC4" w:rsidP="00817510">
            <w:pPr>
              <w:tabs>
                <w:tab w:val="left" w:pos="1140"/>
              </w:tabs>
              <w:jc w:val="left"/>
              <w:rPr>
                <w:highlight w:val="yellow"/>
                <w:lang w:val="en-US" w:eastAsia="en-US"/>
              </w:rPr>
            </w:pPr>
            <w:r w:rsidRPr="00D676CE">
              <w:rPr>
                <w:color w:val="595959" w:themeColor="text1" w:themeTint="A6"/>
                <w:lang w:val="en-US" w:eastAsia="en-US"/>
              </w:rPr>
              <w:t>{"state":"</w:t>
            </w:r>
            <w:r>
              <w:rPr>
                <w:color w:val="595959" w:themeColor="text1" w:themeTint="A6"/>
                <w:lang w:val="en-US" w:eastAsia="en-US"/>
              </w:rPr>
              <w:t>4</w:t>
            </w:r>
            <w:r w:rsidRPr="00D676CE">
              <w:rPr>
                <w:color w:val="595959" w:themeColor="text1" w:themeTint="A6"/>
                <w:lang w:val="en-US" w:eastAsia="en-US"/>
              </w:rPr>
              <w:t>","u_closing_message":"</w:t>
            </w:r>
            <w:r>
              <w:rPr>
                <w:color w:val="595959" w:themeColor="text1" w:themeTint="A6"/>
                <w:lang w:val="en-US" w:eastAsia="en-US"/>
              </w:rPr>
              <w:t>Comments KO</w:t>
            </w:r>
            <w:r w:rsidRPr="00D676CE">
              <w:rPr>
                <w:color w:val="595959" w:themeColor="text1" w:themeTint="A6"/>
                <w:lang w:val="en-US" w:eastAsia="en-US"/>
              </w:rPr>
              <w:t>"}</w:t>
            </w:r>
          </w:p>
        </w:tc>
      </w:tr>
    </w:tbl>
    <w:p w14:paraId="74E5E5FA" w14:textId="77777777" w:rsidR="008D7BC4" w:rsidRDefault="008D7BC4" w:rsidP="008D7BC4">
      <w:pPr>
        <w:rPr>
          <w:highlight w:val="yellow"/>
          <w:lang w:val="en-US" w:eastAsia="en-US"/>
        </w:rPr>
      </w:pPr>
    </w:p>
    <w:p w14:paraId="32B4A627" w14:textId="77777777" w:rsidR="008D7BC4" w:rsidRDefault="008D7BC4" w:rsidP="008D7BC4">
      <w:pPr>
        <w:rPr>
          <w:highlight w:val="yellow"/>
          <w:lang w:val="en-US" w:eastAsia="en-US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8D7BC4" w:rsidRPr="00527FED" w14:paraId="3B58500F" w14:textId="77777777" w:rsidTr="00817510">
        <w:trPr>
          <w:jc w:val="center"/>
        </w:trPr>
        <w:tc>
          <w:tcPr>
            <w:tcW w:w="940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6E33C" w14:textId="6B2D7BAE" w:rsidR="008D7BC4" w:rsidRPr="00527FED" w:rsidRDefault="008D7BC4" w:rsidP="00817510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Response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KO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8D7BC4" w14:paraId="2A0F7DC7" w14:textId="77777777" w:rsidTr="00817510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4326E" w14:textId="77777777" w:rsidR="008D7BC4" w:rsidRDefault="008D7BC4" w:rsidP="00817510">
            <w:pPr>
              <w:jc w:val="left"/>
              <w:rPr>
                <w:noProof/>
              </w:rPr>
            </w:pPr>
            <w:r w:rsidRPr="00CC55D1">
              <w:rPr>
                <w:noProof/>
                <w:color w:val="595959" w:themeColor="text1" w:themeTint="A6"/>
              </w:rPr>
              <w:t>200 OK</w:t>
            </w:r>
          </w:p>
        </w:tc>
      </w:tr>
      <w:tr w:rsidR="008D7BC4" w:rsidRPr="003B1A7A" w14:paraId="7C7EB6B7" w14:textId="77777777" w:rsidTr="00817510">
        <w:trPr>
          <w:trHeight w:val="454"/>
          <w:jc w:val="center"/>
        </w:trPr>
        <w:tc>
          <w:tcPr>
            <w:tcW w:w="9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910A3" w14:textId="77777777" w:rsidR="008D7BC4" w:rsidRPr="00892378" w:rsidRDefault="008D7BC4" w:rsidP="00817510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>{</w:t>
            </w:r>
          </w:p>
          <w:p w14:paraId="06E012C9" w14:textId="77777777" w:rsidR="008D7BC4" w:rsidRPr="00892378" w:rsidRDefault="008D7BC4" w:rsidP="00817510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"result": {</w:t>
            </w:r>
          </w:p>
          <w:p w14:paraId="5D3D6D21" w14:textId="77777777" w:rsidR="008D7BC4" w:rsidRPr="00892378" w:rsidRDefault="008D7BC4" w:rsidP="00817510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892378">
              <w:rPr>
                <w:color w:val="595959" w:themeColor="text1" w:themeTint="A6"/>
                <w:szCs w:val="22"/>
              </w:rPr>
              <w:t>sys_id</w:t>
            </w:r>
            <w:proofErr w:type="spellEnd"/>
            <w:r w:rsidRPr="00892378">
              <w:rPr>
                <w:color w:val="595959" w:themeColor="text1" w:themeTint="A6"/>
                <w:szCs w:val="22"/>
              </w:rPr>
              <w:t>": "5ef9535ddb90fb0848fcf5b31d9619cd",</w:t>
            </w:r>
          </w:p>
          <w:p w14:paraId="1890691A" w14:textId="77777777" w:rsidR="008D7BC4" w:rsidRPr="00892378" w:rsidRDefault="008D7BC4" w:rsidP="00817510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892378">
              <w:rPr>
                <w:color w:val="595959" w:themeColor="text1" w:themeTint="A6"/>
                <w:szCs w:val="22"/>
              </w:rPr>
              <w:t>u_costcenter</w:t>
            </w:r>
            <w:proofErr w:type="spellEnd"/>
            <w:r w:rsidRPr="00892378">
              <w:rPr>
                <w:color w:val="595959" w:themeColor="text1" w:themeTint="A6"/>
                <w:szCs w:val="22"/>
              </w:rPr>
              <w:t>": "CC0365",</w:t>
            </w:r>
          </w:p>
          <w:p w14:paraId="771CC350" w14:textId="77777777" w:rsidR="008D7BC4" w:rsidRPr="00892378" w:rsidRDefault="008D7BC4" w:rsidP="00817510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    "</w:t>
            </w:r>
            <w:proofErr w:type="spellStart"/>
            <w:r w:rsidRPr="00892378">
              <w:rPr>
                <w:color w:val="595959" w:themeColor="text1" w:themeTint="A6"/>
                <w:szCs w:val="22"/>
              </w:rPr>
              <w:t>u_code_ou</w:t>
            </w:r>
            <w:proofErr w:type="spellEnd"/>
            <w:r w:rsidRPr="00892378">
              <w:rPr>
                <w:color w:val="595959" w:themeColor="text1" w:themeTint="A6"/>
                <w:szCs w:val="22"/>
              </w:rPr>
              <w:t>": "30029798",</w:t>
            </w:r>
          </w:p>
          <w:p w14:paraId="257DCF19" w14:textId="7123CF25" w:rsidR="008D7BC4" w:rsidRPr="00892378" w:rsidRDefault="008D7BC4" w:rsidP="00817510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    "state": "</w:t>
            </w:r>
            <w:proofErr w:type="spellStart"/>
            <w:r w:rsidRPr="00892378">
              <w:rPr>
                <w:color w:val="595959" w:themeColor="text1" w:themeTint="A6"/>
                <w:szCs w:val="22"/>
              </w:rPr>
              <w:t>Closed</w:t>
            </w:r>
            <w:proofErr w:type="spellEnd"/>
            <w:r w:rsidRPr="00892378">
              <w:rPr>
                <w:color w:val="595959" w:themeColor="text1" w:themeTint="A6"/>
                <w:szCs w:val="22"/>
              </w:rPr>
              <w:t xml:space="preserve"> </w:t>
            </w:r>
            <w:r w:rsidR="00390870">
              <w:rPr>
                <w:color w:val="595959" w:themeColor="text1" w:themeTint="A6"/>
                <w:szCs w:val="22"/>
              </w:rPr>
              <w:t>Inc</w:t>
            </w:r>
            <w:r w:rsidRPr="00892378">
              <w:rPr>
                <w:color w:val="595959" w:themeColor="text1" w:themeTint="A6"/>
                <w:szCs w:val="22"/>
              </w:rPr>
              <w:t>omplete"</w:t>
            </w:r>
          </w:p>
          <w:p w14:paraId="667EAF72" w14:textId="77777777" w:rsidR="008D7BC4" w:rsidRPr="00892378" w:rsidRDefault="008D7BC4" w:rsidP="00817510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 xml:space="preserve">    }</w:t>
            </w:r>
          </w:p>
          <w:p w14:paraId="251D9F8D" w14:textId="77777777" w:rsidR="008D7BC4" w:rsidRPr="000151AC" w:rsidRDefault="008D7BC4" w:rsidP="00817510">
            <w:pPr>
              <w:shd w:val="clear" w:color="auto" w:fill="FFFFFF"/>
              <w:spacing w:before="0"/>
              <w:jc w:val="left"/>
              <w:rPr>
                <w:color w:val="595959" w:themeColor="text1" w:themeTint="A6"/>
                <w:szCs w:val="22"/>
              </w:rPr>
            </w:pPr>
            <w:r w:rsidRPr="00892378">
              <w:rPr>
                <w:color w:val="595959" w:themeColor="text1" w:themeTint="A6"/>
                <w:szCs w:val="22"/>
              </w:rPr>
              <w:t>}</w:t>
            </w:r>
          </w:p>
        </w:tc>
      </w:tr>
    </w:tbl>
    <w:p w14:paraId="71836924" w14:textId="7C72C1EF" w:rsidR="00954A88" w:rsidRDefault="00954A88" w:rsidP="00FF18CF">
      <w:pPr>
        <w:jc w:val="left"/>
        <w:rPr>
          <w:b/>
          <w:lang w:val="en-US" w:eastAsia="en-US"/>
        </w:rPr>
      </w:pPr>
    </w:p>
    <w:p w14:paraId="5986DEBD" w14:textId="261BEEAD" w:rsidR="006740D0" w:rsidRDefault="006740D0" w:rsidP="00FF18CF">
      <w:pPr>
        <w:jc w:val="left"/>
        <w:rPr>
          <w:b/>
          <w:lang w:val="en-US" w:eastAsia="en-US"/>
        </w:rPr>
      </w:pPr>
    </w:p>
    <w:p w14:paraId="18A0198C" w14:textId="5100DA43" w:rsidR="006740D0" w:rsidRDefault="006740D0" w:rsidP="00FF18CF">
      <w:pPr>
        <w:jc w:val="left"/>
        <w:rPr>
          <w:b/>
          <w:lang w:val="en-US" w:eastAsia="en-US"/>
        </w:rPr>
      </w:pPr>
    </w:p>
    <w:p w14:paraId="28C22458" w14:textId="3AF8FBF1" w:rsidR="006740D0" w:rsidRDefault="006740D0" w:rsidP="00FF18CF">
      <w:pPr>
        <w:jc w:val="left"/>
        <w:rPr>
          <w:b/>
          <w:lang w:val="en-US" w:eastAsia="en-US"/>
        </w:rPr>
      </w:pPr>
    </w:p>
    <w:p w14:paraId="7CE61A53" w14:textId="228CD0D3" w:rsidR="006740D0" w:rsidRDefault="006740D0" w:rsidP="00FF18CF">
      <w:pPr>
        <w:jc w:val="left"/>
        <w:rPr>
          <w:b/>
          <w:lang w:val="en-US" w:eastAsia="en-US"/>
        </w:rPr>
      </w:pPr>
    </w:p>
    <w:p w14:paraId="0F33ED12" w14:textId="77777777" w:rsidR="006740D0" w:rsidRDefault="006740D0" w:rsidP="00FF18CF">
      <w:pPr>
        <w:jc w:val="left"/>
        <w:rPr>
          <w:b/>
          <w:lang w:val="en-US" w:eastAsia="en-US"/>
        </w:rPr>
      </w:pPr>
    </w:p>
    <w:p w14:paraId="0476304F" w14:textId="538A9302" w:rsidR="00FF18CF" w:rsidRPr="00CC7445" w:rsidRDefault="00FF18CF" w:rsidP="00FF18CF">
      <w:pPr>
        <w:jc w:val="left"/>
        <w:rPr>
          <w:b/>
          <w:lang w:val="en-US" w:eastAsia="en-US"/>
        </w:rPr>
      </w:pPr>
      <w:r>
        <w:rPr>
          <w:b/>
          <w:lang w:val="en-US" w:eastAsia="en-US"/>
        </w:rPr>
        <w:t xml:space="preserve">Example </w:t>
      </w:r>
      <w:r w:rsidR="00390870">
        <w:rPr>
          <w:b/>
          <w:lang w:val="en-US" w:eastAsia="en-US"/>
        </w:rPr>
        <w:t>3</w:t>
      </w:r>
      <w:r w:rsidRPr="00CC7445">
        <w:rPr>
          <w:b/>
          <w:lang w:val="en-US" w:eastAsia="en-US"/>
        </w:rPr>
        <w:t>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Request with wrong client credentials (Authorization header):</w:t>
      </w:r>
    </w:p>
    <w:p w14:paraId="4527FFF2" w14:textId="77777777" w:rsidR="00FF18CF" w:rsidRDefault="00FF18CF" w:rsidP="00FF18CF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1"/>
      </w:tblGrid>
      <w:tr w:rsidR="00FF18CF" w:rsidRPr="00527FED" w14:paraId="59AC0CC9" w14:textId="77777777" w:rsidTr="00897A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2B810" w14:textId="77777777" w:rsidR="00FF18CF" w:rsidRPr="00527FED" w:rsidRDefault="00FF18CF" w:rsidP="00897A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>Request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 Example</w:t>
            </w:r>
          </w:p>
        </w:tc>
      </w:tr>
      <w:tr w:rsidR="00FF18CF" w:rsidRPr="00897AA5" w14:paraId="3E206FD9" w14:textId="77777777" w:rsidTr="00897AA5">
        <w:trPr>
          <w:trHeight w:val="454"/>
          <w:jc w:val="center"/>
        </w:trPr>
        <w:tc>
          <w:tcPr>
            <w:tcW w:w="93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36618" w14:textId="180F9D5B" w:rsidR="00FF18CF" w:rsidRPr="00FA6B2A" w:rsidRDefault="002F6E40" w:rsidP="00897AA5">
            <w:pPr>
              <w:jc w:val="left"/>
              <w:rPr>
                <w:bCs/>
                <w:color w:val="FFFFFF" w:themeColor="background1"/>
                <w:lang w:val="en-GB" w:eastAsia="en-US"/>
              </w:rPr>
            </w:pPr>
            <w:r w:rsidRPr="002F6E40">
              <w:rPr>
                <w:bCs/>
                <w:color w:val="595959" w:themeColor="text1" w:themeTint="A6"/>
                <w:lang w:val="en-GB" w:eastAsia="en-US"/>
              </w:rPr>
              <w:t>&lt;production_endpoint&gt;/api/now/table/u_ou_case_management/5ef9535ddb90fb0848fcf5b31d9619cd?sysparm_display_value=true&amp;sysparm_exclude_reference_link=true&amp;sysparm_fields=state%2Cu_code_ou%2Cu_costcenter%2Csys_id</w:t>
            </w:r>
          </w:p>
        </w:tc>
      </w:tr>
      <w:tr w:rsidR="00FF18CF" w:rsidRPr="00897AA5" w14:paraId="3B868909" w14:textId="77777777" w:rsidTr="00897AA5">
        <w:trPr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FBC75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Host: &lt;</w:t>
            </w:r>
            <w:proofErr w:type="spellStart"/>
            <w:r w:rsidRPr="00FA6B2A">
              <w:rPr>
                <w:color w:val="595959" w:themeColor="text1" w:themeTint="A6"/>
                <w:lang w:val="en-US" w:eastAsia="en-US"/>
              </w:rPr>
              <w:t>production</w:t>
            </w:r>
            <w:r>
              <w:rPr>
                <w:color w:val="595959" w:themeColor="text1" w:themeTint="A6"/>
                <w:lang w:val="en-US" w:eastAsia="en-US"/>
              </w:rPr>
              <w:t>_</w:t>
            </w:r>
            <w:r w:rsidRPr="00FA6B2A">
              <w:rPr>
                <w:color w:val="595959" w:themeColor="text1" w:themeTint="A6"/>
                <w:lang w:val="en-US" w:eastAsia="en-US"/>
              </w:rPr>
              <w:t>endpoint</w:t>
            </w:r>
            <w:proofErr w:type="spellEnd"/>
            <w:r w:rsidRPr="00FA6B2A">
              <w:rPr>
                <w:color w:val="595959" w:themeColor="text1" w:themeTint="A6"/>
                <w:lang w:val="en-US" w:eastAsia="en-US"/>
              </w:rPr>
              <w:t>&gt;</w:t>
            </w:r>
          </w:p>
          <w:p w14:paraId="429DD289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Accept: application/json</w:t>
            </w:r>
          </w:p>
          <w:p w14:paraId="3BA29954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>Content-Type: application/json</w:t>
            </w:r>
          </w:p>
          <w:p w14:paraId="67E0F0E6" w14:textId="77777777" w:rsidR="00FF18CF" w:rsidRPr="00527FED" w:rsidRDefault="00FF18CF" w:rsidP="00897AA5">
            <w:pPr>
              <w:jc w:val="left"/>
              <w:rPr>
                <w:lang w:val="en-US" w:eastAsia="en-US"/>
              </w:rPr>
            </w:pPr>
            <w:r w:rsidRPr="00FA6B2A">
              <w:rPr>
                <w:color w:val="595959" w:themeColor="text1" w:themeTint="A6"/>
                <w:lang w:val="en-US" w:eastAsia="en-US"/>
              </w:rPr>
              <w:t xml:space="preserve">Authorization: </w:t>
            </w:r>
            <w:r>
              <w:rPr>
                <w:color w:val="595959" w:themeColor="text1" w:themeTint="A6"/>
                <w:lang w:val="en-US" w:eastAsia="en-US"/>
              </w:rPr>
              <w:t>&lt;wrong&gt;</w:t>
            </w:r>
          </w:p>
        </w:tc>
      </w:tr>
    </w:tbl>
    <w:p w14:paraId="3344042C" w14:textId="77777777" w:rsidR="00FF18CF" w:rsidRPr="00527FED" w:rsidRDefault="00FF18CF" w:rsidP="00FF18CF">
      <w:pPr>
        <w:jc w:val="left"/>
        <w:rPr>
          <w:lang w:val="en-US" w:eastAsia="en-US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1"/>
      </w:tblGrid>
      <w:tr w:rsidR="00FF18CF" w:rsidRPr="00527FED" w14:paraId="478B9F41" w14:textId="77777777" w:rsidTr="00897AA5">
        <w:trPr>
          <w:jc w:val="center"/>
        </w:trPr>
        <w:tc>
          <w:tcPr>
            <w:tcW w:w="9351" w:type="dxa"/>
            <w:shd w:val="clear" w:color="auto" w:fill="8DB3E2" w:themeFill="text2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0E705" w14:textId="77777777" w:rsidR="00FF18CF" w:rsidRPr="00527FED" w:rsidRDefault="00FF18CF" w:rsidP="00897AA5">
            <w:pPr>
              <w:jc w:val="center"/>
              <w:rPr>
                <w:b/>
                <w:bCs/>
                <w:color w:val="FFFFFF" w:themeColor="background1"/>
                <w:lang w:val="en-US" w:eastAsia="en-US"/>
              </w:rPr>
            </w:pPr>
            <w:r>
              <w:rPr>
                <w:b/>
                <w:bCs/>
                <w:color w:val="FFFFFF" w:themeColor="background1"/>
                <w:lang w:val="en-US" w:eastAsia="en-US"/>
              </w:rPr>
              <w:t xml:space="preserve">Unauthorized </w:t>
            </w:r>
            <w:r w:rsidRPr="00527FED">
              <w:rPr>
                <w:b/>
                <w:bCs/>
                <w:color w:val="FFFFFF" w:themeColor="background1"/>
                <w:lang w:val="en-US" w:eastAsia="en-US"/>
              </w:rPr>
              <w:t xml:space="preserve">Response </w:t>
            </w:r>
            <w:r>
              <w:rPr>
                <w:b/>
                <w:bCs/>
                <w:color w:val="FFFFFF" w:themeColor="background1"/>
                <w:lang w:val="en-US" w:eastAsia="en-US"/>
              </w:rPr>
              <w:t>Example</w:t>
            </w:r>
          </w:p>
        </w:tc>
      </w:tr>
      <w:tr w:rsidR="00FF18CF" w:rsidRPr="00527FED" w14:paraId="304C93F7" w14:textId="77777777" w:rsidTr="00897AA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964CB" w14:textId="77777777" w:rsidR="00FF18CF" w:rsidRDefault="00FF18CF" w:rsidP="00897AA5">
            <w:pPr>
              <w:jc w:val="left"/>
              <w:rPr>
                <w:noProof/>
              </w:rPr>
            </w:pPr>
            <w:r w:rsidRPr="00FA6B2A">
              <w:rPr>
                <w:noProof/>
                <w:color w:val="595959" w:themeColor="text1" w:themeTint="A6"/>
              </w:rPr>
              <w:t>401 Unauthorized</w:t>
            </w:r>
          </w:p>
        </w:tc>
      </w:tr>
      <w:tr w:rsidR="00FF18CF" w:rsidRPr="003E09E1" w14:paraId="4A0302D0" w14:textId="77777777" w:rsidTr="00897AA5">
        <w:trPr>
          <w:trHeight w:val="454"/>
          <w:jc w:val="center"/>
        </w:trPr>
        <w:tc>
          <w:tcPr>
            <w:tcW w:w="9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54ADE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{</w:t>
            </w:r>
          </w:p>
          <w:p w14:paraId="05A5DBDA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"error": {</w:t>
            </w:r>
          </w:p>
          <w:p w14:paraId="46EFEC52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"detail": "Required to provide Auth information",</w:t>
            </w:r>
          </w:p>
          <w:p w14:paraId="7D49F37B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    "message": "User Not Authenticated"</w:t>
            </w:r>
          </w:p>
          <w:p w14:paraId="190EB2E4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},</w:t>
            </w:r>
          </w:p>
          <w:p w14:paraId="63F19C62" w14:textId="77777777" w:rsidR="00FF18CF" w:rsidRPr="00FA6B2A" w:rsidRDefault="00FF18CF" w:rsidP="00897AA5">
            <w:pPr>
              <w:jc w:val="left"/>
              <w:rPr>
                <w:color w:val="595959" w:themeColor="text1" w:themeTint="A6"/>
                <w:szCs w:val="22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 xml:space="preserve">    "status": "failure"</w:t>
            </w:r>
          </w:p>
          <w:p w14:paraId="47094759" w14:textId="77777777" w:rsidR="00FF18CF" w:rsidRPr="00CC7445" w:rsidRDefault="00FF18CF" w:rsidP="00897AA5">
            <w:pPr>
              <w:jc w:val="left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FA6B2A">
              <w:rPr>
                <w:color w:val="595959" w:themeColor="text1" w:themeTint="A6"/>
                <w:szCs w:val="22"/>
                <w:lang w:val="en-US"/>
              </w:rPr>
              <w:t>}</w:t>
            </w:r>
          </w:p>
        </w:tc>
      </w:tr>
    </w:tbl>
    <w:p w14:paraId="3CF76B05" w14:textId="77777777" w:rsidR="00FF18CF" w:rsidRPr="00FF18CF" w:rsidRDefault="00FF18CF" w:rsidP="00FF18CF">
      <w:pPr>
        <w:rPr>
          <w:lang w:val="en-US" w:eastAsia="en-US"/>
        </w:rPr>
      </w:pPr>
    </w:p>
    <w:p w14:paraId="5B5B0C76" w14:textId="790C7A5C" w:rsidR="001C706C" w:rsidRPr="000970B6" w:rsidRDefault="00ED1DAC" w:rsidP="001C706C">
      <w:pPr>
        <w:pStyle w:val="Titolo1"/>
        <w:rPr>
          <w:lang w:val="en-US"/>
        </w:rPr>
      </w:pPr>
      <w:bookmarkStart w:id="30" w:name="_Ref509936892"/>
      <w:bookmarkStart w:id="31" w:name="_Ref509936900"/>
      <w:bookmarkStart w:id="32" w:name="_Ref509936918"/>
      <w:bookmarkStart w:id="33" w:name="_Toc5885405"/>
      <w:r>
        <w:rPr>
          <w:lang w:val="en-US"/>
        </w:rPr>
        <w:t>A</w:t>
      </w:r>
      <w:r w:rsidR="002C2F1B" w:rsidRPr="000970B6">
        <w:rPr>
          <w:lang w:val="en-US"/>
        </w:rPr>
        <w:t xml:space="preserve">NNEX </w:t>
      </w:r>
      <w:r>
        <w:rPr>
          <w:lang w:val="en-US"/>
        </w:rPr>
        <w:t>A</w:t>
      </w:r>
      <w:r w:rsidR="002C2F1B" w:rsidRPr="000970B6">
        <w:rPr>
          <w:lang w:val="en-US"/>
        </w:rPr>
        <w:t xml:space="preserve"> – List of </w:t>
      </w:r>
      <w:r w:rsidR="001C706C" w:rsidRPr="000970B6">
        <w:rPr>
          <w:lang w:val="en-US"/>
        </w:rPr>
        <w:t>possible errors</w:t>
      </w:r>
      <w:bookmarkEnd w:id="30"/>
      <w:bookmarkEnd w:id="31"/>
      <w:bookmarkEnd w:id="32"/>
      <w:bookmarkEnd w:id="33"/>
    </w:p>
    <w:p w14:paraId="1A675052" w14:textId="3C0075D8" w:rsidR="001C706C" w:rsidRPr="000970B6" w:rsidRDefault="001C706C" w:rsidP="001C706C">
      <w:pPr>
        <w:pStyle w:val="Didascalia"/>
        <w:keepNext/>
        <w:jc w:val="both"/>
        <w:rPr>
          <w:lang w:val="en-US"/>
        </w:rPr>
      </w:pPr>
    </w:p>
    <w:tbl>
      <w:tblPr>
        <w:tblStyle w:val="Tabellagriglia4-colore11"/>
        <w:tblW w:w="9493" w:type="dxa"/>
        <w:tblLook w:val="04A0" w:firstRow="1" w:lastRow="0" w:firstColumn="1" w:lastColumn="0" w:noHBand="0" w:noVBand="1"/>
      </w:tblPr>
      <w:tblGrid>
        <w:gridCol w:w="1838"/>
        <w:gridCol w:w="1373"/>
        <w:gridCol w:w="1604"/>
        <w:gridCol w:w="2268"/>
        <w:gridCol w:w="2410"/>
      </w:tblGrid>
      <w:tr w:rsidR="00FD7F1B" w:rsidRPr="000970B6" w14:paraId="59F0587A" w14:textId="77777777" w:rsidTr="00924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D673690" w14:textId="77777777" w:rsidR="00FD7F1B" w:rsidRPr="000970B6" w:rsidRDefault="00FD7F1B" w:rsidP="001C706C">
            <w:pPr>
              <w:jc w:val="center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HTTP Status Code</w:t>
            </w:r>
          </w:p>
        </w:tc>
        <w:tc>
          <w:tcPr>
            <w:tcW w:w="1373" w:type="dxa"/>
          </w:tcPr>
          <w:p w14:paraId="3BA4FD51" w14:textId="77777777" w:rsidR="00FD7F1B" w:rsidRPr="000970B6" w:rsidRDefault="00FD7F1B" w:rsidP="001C7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Code</w:t>
            </w:r>
          </w:p>
        </w:tc>
        <w:tc>
          <w:tcPr>
            <w:tcW w:w="1604" w:type="dxa"/>
            <w:hideMark/>
          </w:tcPr>
          <w:p w14:paraId="4396DF72" w14:textId="77777777" w:rsidR="00FD7F1B" w:rsidRPr="000970B6" w:rsidRDefault="00FD7F1B" w:rsidP="001C70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Message</w:t>
            </w:r>
          </w:p>
        </w:tc>
        <w:tc>
          <w:tcPr>
            <w:tcW w:w="2268" w:type="dxa"/>
          </w:tcPr>
          <w:p w14:paraId="0EB36B9B" w14:textId="687C109D" w:rsidR="00FD7F1B" w:rsidRPr="000970B6" w:rsidRDefault="00FD7F1B" w:rsidP="00347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Details</w:t>
            </w:r>
          </w:p>
        </w:tc>
        <w:tc>
          <w:tcPr>
            <w:tcW w:w="2410" w:type="dxa"/>
            <w:hideMark/>
          </w:tcPr>
          <w:p w14:paraId="3D03E837" w14:textId="77777777" w:rsidR="00FD7F1B" w:rsidRPr="000970B6" w:rsidRDefault="00FD7F1B" w:rsidP="003479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0970B6">
              <w:rPr>
                <w:b w:val="0"/>
                <w:bCs w:val="0"/>
                <w:lang w:val="en-US" w:eastAsia="en-US"/>
              </w:rPr>
              <w:t>Notes</w:t>
            </w:r>
          </w:p>
        </w:tc>
      </w:tr>
      <w:tr w:rsidR="00FD7F1B" w:rsidRPr="00897AA5" w14:paraId="5C143B63" w14:textId="77777777" w:rsidTr="00924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A1AD91F" w14:textId="77777777" w:rsidR="00FD7F1B" w:rsidRPr="00924333" w:rsidRDefault="00FD7F1B" w:rsidP="003479D9">
            <w:pPr>
              <w:jc w:val="center"/>
              <w:rPr>
                <w:szCs w:val="22"/>
                <w:lang w:val="en-US" w:eastAsia="en-US"/>
              </w:rPr>
            </w:pPr>
            <w:r w:rsidRPr="00924333">
              <w:rPr>
                <w:szCs w:val="22"/>
                <w:lang w:val="en-US" w:eastAsia="en-US"/>
              </w:rPr>
              <w:t>400</w:t>
            </w:r>
          </w:p>
        </w:tc>
        <w:tc>
          <w:tcPr>
            <w:tcW w:w="1373" w:type="dxa"/>
            <w:vAlign w:val="center"/>
          </w:tcPr>
          <w:p w14:paraId="33083BD3" w14:textId="59115A11" w:rsidR="00FD7F1B" w:rsidRPr="000970B6" w:rsidRDefault="00540FA5" w:rsidP="003479D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>Bad Request</w:t>
            </w:r>
          </w:p>
        </w:tc>
        <w:tc>
          <w:tcPr>
            <w:tcW w:w="1604" w:type="dxa"/>
            <w:vAlign w:val="center"/>
          </w:tcPr>
          <w:p w14:paraId="5DEBE504" w14:textId="57346A8F" w:rsidR="00FD7F1B" w:rsidRPr="000970B6" w:rsidRDefault="00540FA5" w:rsidP="003479D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 w:rsidRPr="00540FA5">
              <w:rPr>
                <w:szCs w:val="22"/>
                <w:lang w:val="en-US" w:eastAsia="en-US"/>
              </w:rPr>
              <w:t xml:space="preserve">Invalid table </w:t>
            </w:r>
            <w:r>
              <w:rPr>
                <w:szCs w:val="22"/>
                <w:lang w:val="en-US" w:eastAsia="en-US"/>
              </w:rPr>
              <w:t>test</w:t>
            </w:r>
          </w:p>
        </w:tc>
        <w:tc>
          <w:tcPr>
            <w:tcW w:w="2268" w:type="dxa"/>
            <w:vAlign w:val="center"/>
          </w:tcPr>
          <w:p w14:paraId="3DBDC2B7" w14:textId="77777777" w:rsidR="00FD7F1B" w:rsidRPr="000970B6" w:rsidRDefault="00FD7F1B" w:rsidP="003479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Cs w:val="22"/>
                <w:lang w:val="en-US" w:eastAsia="en-US"/>
              </w:rPr>
            </w:pPr>
          </w:p>
        </w:tc>
        <w:tc>
          <w:tcPr>
            <w:tcW w:w="2410" w:type="dxa"/>
            <w:vAlign w:val="center"/>
          </w:tcPr>
          <w:p w14:paraId="40A6DA5F" w14:textId="0A7B18D2" w:rsidR="00FD7F1B" w:rsidRPr="000970B6" w:rsidRDefault="00FD7F1B" w:rsidP="00173F3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 w:rsidRPr="000970B6">
              <w:rPr>
                <w:szCs w:val="22"/>
                <w:lang w:val="en-US" w:eastAsia="en-US"/>
              </w:rPr>
              <w:t xml:space="preserve">The </w:t>
            </w:r>
            <w:r w:rsidR="00540FA5">
              <w:rPr>
                <w:szCs w:val="22"/>
                <w:lang w:val="en-US" w:eastAsia="en-US"/>
              </w:rPr>
              <w:t xml:space="preserve">endpoint </w:t>
            </w:r>
            <w:r w:rsidRPr="000970B6">
              <w:rPr>
                <w:szCs w:val="22"/>
                <w:lang w:val="en-US" w:eastAsia="en-US"/>
              </w:rPr>
              <w:t>is probably wrong</w:t>
            </w:r>
          </w:p>
        </w:tc>
      </w:tr>
      <w:tr w:rsidR="00FD7F1B" w:rsidRPr="00897AA5" w14:paraId="37DF4FC8" w14:textId="77777777" w:rsidTr="00924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F1FFC48" w14:textId="53223366" w:rsidR="00FD7F1B" w:rsidRPr="00924333" w:rsidRDefault="00FD7F1B" w:rsidP="001C706C">
            <w:pPr>
              <w:jc w:val="center"/>
              <w:rPr>
                <w:szCs w:val="22"/>
                <w:lang w:val="en-US" w:eastAsia="en-US"/>
              </w:rPr>
            </w:pPr>
            <w:r w:rsidRPr="00924333">
              <w:rPr>
                <w:szCs w:val="22"/>
                <w:lang w:val="en-US" w:eastAsia="en-US"/>
              </w:rPr>
              <w:t>401</w:t>
            </w:r>
          </w:p>
        </w:tc>
        <w:tc>
          <w:tcPr>
            <w:tcW w:w="1373" w:type="dxa"/>
            <w:vAlign w:val="center"/>
          </w:tcPr>
          <w:p w14:paraId="391E4FC4" w14:textId="77777777" w:rsidR="00FD7F1B" w:rsidRPr="000970B6" w:rsidRDefault="00FD7F1B" w:rsidP="001C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</w:p>
        </w:tc>
        <w:tc>
          <w:tcPr>
            <w:tcW w:w="1604" w:type="dxa"/>
            <w:vAlign w:val="center"/>
          </w:tcPr>
          <w:p w14:paraId="5AE6E48C" w14:textId="1B94E229" w:rsidR="00FD7F1B" w:rsidRPr="000970B6" w:rsidRDefault="00FD7F1B" w:rsidP="001C706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 w:rsidRPr="000970B6">
              <w:rPr>
                <w:bCs/>
                <w:szCs w:val="22"/>
                <w:lang w:val="en-US" w:eastAsia="en-US"/>
              </w:rPr>
              <w:t>User Not Authenticated</w:t>
            </w:r>
          </w:p>
        </w:tc>
        <w:tc>
          <w:tcPr>
            <w:tcW w:w="2268" w:type="dxa"/>
            <w:vAlign w:val="center"/>
          </w:tcPr>
          <w:p w14:paraId="66DAC099" w14:textId="6000F434" w:rsidR="00FD7F1B" w:rsidRPr="000970B6" w:rsidRDefault="00540FA5" w:rsidP="003479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2"/>
                <w:lang w:val="en-US" w:eastAsia="en-US"/>
              </w:rPr>
            </w:pPr>
            <w:r w:rsidRPr="00540FA5">
              <w:rPr>
                <w:bCs/>
                <w:szCs w:val="22"/>
                <w:lang w:val="en-US" w:eastAsia="en-US"/>
              </w:rPr>
              <w:t>User is not authorized to the resource.</w:t>
            </w:r>
          </w:p>
        </w:tc>
        <w:tc>
          <w:tcPr>
            <w:tcW w:w="2410" w:type="dxa"/>
            <w:vAlign w:val="center"/>
          </w:tcPr>
          <w:p w14:paraId="4C5A1B8A" w14:textId="1FA54A3B" w:rsidR="00FD7F1B" w:rsidRPr="000970B6" w:rsidRDefault="00FD7F1B" w:rsidP="00173F3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</w:p>
        </w:tc>
      </w:tr>
      <w:tr w:rsidR="005E4B24" w:rsidRPr="00897AA5" w14:paraId="733AD743" w14:textId="77777777" w:rsidTr="00924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71164B7" w14:textId="33611E33" w:rsidR="005E4B24" w:rsidRPr="00924333" w:rsidRDefault="005E4B24" w:rsidP="00FD7F1B">
            <w:pPr>
              <w:jc w:val="center"/>
              <w:rPr>
                <w:bCs w:val="0"/>
                <w:szCs w:val="22"/>
                <w:lang w:val="en-US" w:eastAsia="en-US"/>
              </w:rPr>
            </w:pPr>
            <w:r w:rsidRPr="00924333">
              <w:rPr>
                <w:bCs w:val="0"/>
                <w:szCs w:val="22"/>
                <w:lang w:val="en-US" w:eastAsia="en-US"/>
              </w:rPr>
              <w:t>500</w:t>
            </w:r>
          </w:p>
        </w:tc>
        <w:tc>
          <w:tcPr>
            <w:tcW w:w="1373" w:type="dxa"/>
            <w:vAlign w:val="center"/>
          </w:tcPr>
          <w:p w14:paraId="41518796" w14:textId="2FD063EB" w:rsidR="005E4B24" w:rsidRPr="000970B6" w:rsidRDefault="005E4B24" w:rsidP="00FD7F1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 w:rsidRPr="000970B6">
              <w:rPr>
                <w:szCs w:val="22"/>
                <w:lang w:val="en-US" w:eastAsia="en-US"/>
              </w:rPr>
              <w:t>500</w:t>
            </w:r>
          </w:p>
        </w:tc>
        <w:tc>
          <w:tcPr>
            <w:tcW w:w="1604" w:type="dxa"/>
            <w:vAlign w:val="center"/>
          </w:tcPr>
          <w:p w14:paraId="6FCB6DCA" w14:textId="64D30539" w:rsidR="005E4B24" w:rsidRPr="000970B6" w:rsidRDefault="005E4B24" w:rsidP="00FD7F1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  <w:r w:rsidRPr="000970B6">
              <w:rPr>
                <w:szCs w:val="22"/>
                <w:lang w:val="en-US" w:eastAsia="en-US"/>
              </w:rPr>
              <w:t>Internal server error. See application log for details</w:t>
            </w:r>
          </w:p>
        </w:tc>
        <w:tc>
          <w:tcPr>
            <w:tcW w:w="2268" w:type="dxa"/>
            <w:vAlign w:val="center"/>
          </w:tcPr>
          <w:p w14:paraId="6A3FD897" w14:textId="77777777" w:rsidR="005E4B24" w:rsidRPr="000970B6" w:rsidRDefault="005E4B24" w:rsidP="00FD7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</w:p>
        </w:tc>
        <w:tc>
          <w:tcPr>
            <w:tcW w:w="2410" w:type="dxa"/>
            <w:vAlign w:val="center"/>
          </w:tcPr>
          <w:p w14:paraId="2E64FC96" w14:textId="77777777" w:rsidR="005E4B24" w:rsidRPr="000970B6" w:rsidRDefault="005E4B24" w:rsidP="00D24E5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  <w:lang w:val="en-US" w:eastAsia="en-US"/>
              </w:rPr>
            </w:pPr>
          </w:p>
        </w:tc>
      </w:tr>
    </w:tbl>
    <w:p w14:paraId="7F60BE08" w14:textId="15E65FAD" w:rsidR="001C706C" w:rsidRPr="00D24E51" w:rsidRDefault="00D24E51" w:rsidP="00D24E51">
      <w:pPr>
        <w:pStyle w:val="Didascalia"/>
      </w:pPr>
      <w:bookmarkStart w:id="34" w:name="_Toc5885386"/>
      <w:proofErr w:type="spellStart"/>
      <w:r>
        <w:t>Table</w:t>
      </w:r>
      <w:proofErr w:type="spellEnd"/>
      <w:r>
        <w:t xml:space="preserve"> </w:t>
      </w:r>
      <w:r w:rsidR="00BD2AA7">
        <w:rPr>
          <w:noProof/>
        </w:rPr>
        <w:fldChar w:fldCharType="begin"/>
      </w:r>
      <w:r w:rsidR="00BD2AA7">
        <w:rPr>
          <w:noProof/>
        </w:rPr>
        <w:instrText xml:space="preserve"> SEQ Table \* ARABIC </w:instrText>
      </w:r>
      <w:r w:rsidR="00BD2AA7">
        <w:rPr>
          <w:noProof/>
        </w:rPr>
        <w:fldChar w:fldCharType="separate"/>
      </w:r>
      <w:r>
        <w:rPr>
          <w:noProof/>
        </w:rPr>
        <w:t>12</w:t>
      </w:r>
      <w:r w:rsidR="00BD2AA7">
        <w:rPr>
          <w:noProof/>
        </w:rPr>
        <w:fldChar w:fldCharType="end"/>
      </w:r>
      <w:r>
        <w:t xml:space="preserve">: </w:t>
      </w:r>
      <w:proofErr w:type="spellStart"/>
      <w:r w:rsidRPr="00B05870">
        <w:rPr>
          <w:b w:val="0"/>
        </w:rPr>
        <w:t>Errors</w:t>
      </w:r>
      <w:bookmarkEnd w:id="34"/>
      <w:proofErr w:type="spellEnd"/>
    </w:p>
    <w:p w14:paraId="20D6C686" w14:textId="6A8AD22D" w:rsidR="00924333" w:rsidRDefault="00924333">
      <w:pPr>
        <w:spacing w:before="0"/>
        <w:jc w:val="left"/>
      </w:pPr>
      <w:r>
        <w:br w:type="page"/>
      </w:r>
    </w:p>
    <w:p w14:paraId="6356CE8F" w14:textId="330A22E9" w:rsidR="00924333" w:rsidRPr="000970B6" w:rsidRDefault="00924333" w:rsidP="00924333">
      <w:pPr>
        <w:pStyle w:val="Titolo1"/>
        <w:rPr>
          <w:lang w:val="en-US"/>
        </w:rPr>
      </w:pPr>
      <w:bookmarkStart w:id="35" w:name="_Toc5885406"/>
      <w:r>
        <w:rPr>
          <w:lang w:val="en-US"/>
        </w:rPr>
        <w:t>Tables</w:t>
      </w:r>
      <w:bookmarkEnd w:id="35"/>
    </w:p>
    <w:p w14:paraId="36B68DB1" w14:textId="77777777" w:rsidR="00924333" w:rsidRDefault="00924333">
      <w:pPr>
        <w:pStyle w:val="Indicedellefigure"/>
        <w:rPr>
          <w:lang w:val="en-US"/>
        </w:rPr>
      </w:pPr>
    </w:p>
    <w:p w14:paraId="1D2FEB22" w14:textId="627808D5" w:rsidR="00CA7C3F" w:rsidRDefault="006740D0">
      <w:pPr>
        <w:pStyle w:val="Indicedellefigure"/>
        <w:rPr>
          <w:rFonts w:asciiTheme="minorHAnsi" w:eastAsiaTheme="minorEastAsia" w:hAnsiTheme="minorHAnsi" w:cstheme="minorBidi"/>
          <w:szCs w:val="22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"Table" </w:instrText>
      </w:r>
      <w:r>
        <w:rPr>
          <w:lang w:val="en-US"/>
        </w:rPr>
        <w:fldChar w:fldCharType="separate"/>
      </w:r>
      <w:hyperlink w:anchor="_Toc5885375" w:history="1">
        <w:r w:rsidR="00CA7C3F" w:rsidRPr="000A69B9">
          <w:rPr>
            <w:rStyle w:val="Collegamentoipertestuale"/>
            <w:lang w:val="en-GB"/>
          </w:rPr>
          <w:t xml:space="preserve">Table 1: </w:t>
        </w:r>
        <w:r w:rsidR="00CA7C3F" w:rsidRPr="000A69B9">
          <w:rPr>
            <w:rStyle w:val="Collegamentoipertestuale"/>
            <w:lang w:val="en-US"/>
          </w:rPr>
          <w:t>HTTP Method</w:t>
        </w:r>
        <w:r w:rsidR="00CA7C3F" w:rsidRPr="000A69B9">
          <w:rPr>
            <w:rStyle w:val="Collegamentoipertestuale"/>
            <w:lang w:val="en-GB"/>
          </w:rPr>
          <w:t xml:space="preserve"> GET (for SAPHR)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_Toc5885375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5</w:t>
        </w:r>
        <w:r w:rsidR="00CA7C3F">
          <w:rPr>
            <w:webHidden/>
          </w:rPr>
          <w:fldChar w:fldCharType="end"/>
        </w:r>
      </w:hyperlink>
    </w:p>
    <w:p w14:paraId="525C2C53" w14:textId="7229FD99" w:rsidR="00CA7C3F" w:rsidRDefault="00E6079C">
      <w:pPr>
        <w:pStyle w:val="Indicedellefigure"/>
        <w:rPr>
          <w:rFonts w:asciiTheme="minorHAnsi" w:eastAsiaTheme="minorEastAsia" w:hAnsiTheme="minorHAnsi" w:cstheme="minorBidi"/>
          <w:szCs w:val="22"/>
        </w:rPr>
      </w:pPr>
      <w:hyperlink w:anchor="_Toc5885376" w:history="1">
        <w:r w:rsidR="00CA7C3F" w:rsidRPr="000A69B9">
          <w:rPr>
            <w:rStyle w:val="Collegamentoipertestuale"/>
            <w:lang w:val="en-GB"/>
          </w:rPr>
          <w:t>Table 2</w:t>
        </w:r>
        <w:r w:rsidR="00CA7C3F" w:rsidRPr="000A69B9">
          <w:rPr>
            <w:rStyle w:val="Collegamentoipertestuale"/>
          </w:rPr>
          <w:t>:</w:t>
        </w:r>
        <w:r w:rsidR="00CA7C3F" w:rsidRPr="000A69B9">
          <w:rPr>
            <w:rStyle w:val="Collegamentoipertestuale"/>
            <w:lang w:val="en-GB"/>
          </w:rPr>
          <w:t xml:space="preserve"> </w:t>
        </w:r>
        <w:r w:rsidR="00CA7C3F" w:rsidRPr="000A69B9">
          <w:rPr>
            <w:rStyle w:val="Collegamentoipertestuale"/>
            <w:lang w:val="en-US"/>
          </w:rPr>
          <w:t>GET</w:t>
        </w:r>
        <w:r w:rsidR="00CA7C3F" w:rsidRPr="000A69B9">
          <w:rPr>
            <w:rStyle w:val="Collegamentoipertestuale"/>
            <w:lang w:val="en-GB"/>
          </w:rPr>
          <w:t xml:space="preserve"> Header Parameters (for SAPHR)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_Toc5885376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5</w:t>
        </w:r>
        <w:r w:rsidR="00CA7C3F">
          <w:rPr>
            <w:webHidden/>
          </w:rPr>
          <w:fldChar w:fldCharType="end"/>
        </w:r>
      </w:hyperlink>
    </w:p>
    <w:p w14:paraId="351D561A" w14:textId="37EE76C8" w:rsidR="00CA7C3F" w:rsidRDefault="00E6079C">
      <w:pPr>
        <w:pStyle w:val="Indicedellefigure"/>
        <w:rPr>
          <w:rFonts w:asciiTheme="minorHAnsi" w:eastAsiaTheme="minorEastAsia" w:hAnsiTheme="minorHAnsi" w:cstheme="minorBidi"/>
          <w:szCs w:val="22"/>
        </w:rPr>
      </w:pPr>
      <w:hyperlink w:anchor="_Toc5885377" w:history="1">
        <w:r w:rsidR="00CA7C3F" w:rsidRPr="000A69B9">
          <w:rPr>
            <w:rStyle w:val="Collegamentoipertestuale"/>
          </w:rPr>
          <w:t>Table 3: GET Output (for SAPHR)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_Toc5885377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6</w:t>
        </w:r>
        <w:r w:rsidR="00CA7C3F">
          <w:rPr>
            <w:webHidden/>
          </w:rPr>
          <w:fldChar w:fldCharType="end"/>
        </w:r>
      </w:hyperlink>
    </w:p>
    <w:p w14:paraId="417CF724" w14:textId="778CAEB8" w:rsidR="00CA7C3F" w:rsidRDefault="00E6079C">
      <w:pPr>
        <w:pStyle w:val="Indicedellefigure"/>
        <w:rPr>
          <w:rFonts w:asciiTheme="minorHAnsi" w:eastAsiaTheme="minorEastAsia" w:hAnsiTheme="minorHAnsi" w:cstheme="minorBidi"/>
          <w:szCs w:val="22"/>
        </w:rPr>
      </w:pPr>
      <w:hyperlink w:anchor="_Toc5885378" w:history="1">
        <w:r w:rsidR="00CA7C3F" w:rsidRPr="000A69B9">
          <w:rPr>
            <w:rStyle w:val="Collegamentoipertestuale"/>
          </w:rPr>
          <w:t>Table 4: HTTP Method GET (for Bw4Hana)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_Toc5885378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8</w:t>
        </w:r>
        <w:r w:rsidR="00CA7C3F">
          <w:rPr>
            <w:webHidden/>
          </w:rPr>
          <w:fldChar w:fldCharType="end"/>
        </w:r>
      </w:hyperlink>
    </w:p>
    <w:p w14:paraId="7221F5CB" w14:textId="7DCBCF39" w:rsidR="00CA7C3F" w:rsidRDefault="00E6079C">
      <w:pPr>
        <w:pStyle w:val="Indicedellefigure"/>
        <w:rPr>
          <w:rFonts w:asciiTheme="minorHAnsi" w:eastAsiaTheme="minorEastAsia" w:hAnsiTheme="minorHAnsi" w:cstheme="minorBidi"/>
          <w:szCs w:val="22"/>
        </w:rPr>
      </w:pPr>
      <w:hyperlink w:anchor="_Toc5885379" w:history="1">
        <w:r w:rsidR="00CA7C3F" w:rsidRPr="000A69B9">
          <w:rPr>
            <w:rStyle w:val="Collegamentoipertestuale"/>
          </w:rPr>
          <w:t>Table 5: GET Header Parameters (for Bw4Hana)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_Toc5885379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9</w:t>
        </w:r>
        <w:r w:rsidR="00CA7C3F">
          <w:rPr>
            <w:webHidden/>
          </w:rPr>
          <w:fldChar w:fldCharType="end"/>
        </w:r>
      </w:hyperlink>
    </w:p>
    <w:p w14:paraId="1BDF6529" w14:textId="64374B27" w:rsidR="00CA7C3F" w:rsidRDefault="00E6079C">
      <w:pPr>
        <w:pStyle w:val="Indicedellefigure"/>
        <w:rPr>
          <w:rFonts w:asciiTheme="minorHAnsi" w:eastAsiaTheme="minorEastAsia" w:hAnsiTheme="minorHAnsi" w:cstheme="minorBidi"/>
          <w:szCs w:val="22"/>
        </w:rPr>
      </w:pPr>
      <w:hyperlink w:anchor="_Toc5885380" w:history="1">
        <w:r w:rsidR="00CA7C3F" w:rsidRPr="000A69B9">
          <w:rPr>
            <w:rStyle w:val="Collegamentoipertestuale"/>
          </w:rPr>
          <w:t>Table 6: GET Query Parameters (for Bw4Hana)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_Toc5885380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9</w:t>
        </w:r>
        <w:r w:rsidR="00CA7C3F">
          <w:rPr>
            <w:webHidden/>
          </w:rPr>
          <w:fldChar w:fldCharType="end"/>
        </w:r>
      </w:hyperlink>
    </w:p>
    <w:p w14:paraId="64388579" w14:textId="7D3ABF6A" w:rsidR="00CA7C3F" w:rsidRDefault="00E6079C">
      <w:pPr>
        <w:pStyle w:val="Indicedellefigure"/>
        <w:rPr>
          <w:rFonts w:asciiTheme="minorHAnsi" w:eastAsiaTheme="minorEastAsia" w:hAnsiTheme="minorHAnsi" w:cstheme="minorBidi"/>
          <w:szCs w:val="22"/>
        </w:rPr>
      </w:pPr>
      <w:hyperlink w:anchor="_Toc5885381" w:history="1">
        <w:r w:rsidR="00CA7C3F" w:rsidRPr="000A69B9">
          <w:rPr>
            <w:rStyle w:val="Collegamentoipertestuale"/>
          </w:rPr>
          <w:t>Table 7: GET Output (for Bw4Hana)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_Toc5885381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10</w:t>
        </w:r>
        <w:r w:rsidR="00CA7C3F">
          <w:rPr>
            <w:webHidden/>
          </w:rPr>
          <w:fldChar w:fldCharType="end"/>
        </w:r>
      </w:hyperlink>
    </w:p>
    <w:p w14:paraId="676559E8" w14:textId="0984FB24" w:rsidR="00CA7C3F" w:rsidRDefault="00E6079C">
      <w:pPr>
        <w:pStyle w:val="Indicedellefigure"/>
        <w:rPr>
          <w:rFonts w:asciiTheme="minorHAnsi" w:eastAsiaTheme="minorEastAsia" w:hAnsiTheme="minorHAnsi" w:cstheme="minorBidi"/>
          <w:szCs w:val="22"/>
        </w:rPr>
      </w:pPr>
      <w:hyperlink w:anchor="_Toc5885382" w:history="1">
        <w:r w:rsidR="00CA7C3F" w:rsidRPr="000A69B9">
          <w:rPr>
            <w:rStyle w:val="Collegamentoipertestuale"/>
          </w:rPr>
          <w:t>Table 8: HTTP Method PUT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_Toc5885382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12</w:t>
        </w:r>
        <w:r w:rsidR="00CA7C3F">
          <w:rPr>
            <w:webHidden/>
          </w:rPr>
          <w:fldChar w:fldCharType="end"/>
        </w:r>
      </w:hyperlink>
    </w:p>
    <w:p w14:paraId="36370926" w14:textId="389B0840" w:rsidR="00CA7C3F" w:rsidRDefault="00E6079C">
      <w:pPr>
        <w:pStyle w:val="Indicedellefigure"/>
        <w:rPr>
          <w:rFonts w:asciiTheme="minorHAnsi" w:eastAsiaTheme="minorEastAsia" w:hAnsiTheme="minorHAnsi" w:cstheme="minorBidi"/>
          <w:szCs w:val="22"/>
        </w:rPr>
      </w:pPr>
      <w:hyperlink w:anchor="_Toc5885383" w:history="1">
        <w:r w:rsidR="00CA7C3F" w:rsidRPr="000A69B9">
          <w:rPr>
            <w:rStyle w:val="Collegamentoipertestuale"/>
          </w:rPr>
          <w:t>Table 9: PUT Header Parameters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_Toc5885383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12</w:t>
        </w:r>
        <w:r w:rsidR="00CA7C3F">
          <w:rPr>
            <w:webHidden/>
          </w:rPr>
          <w:fldChar w:fldCharType="end"/>
        </w:r>
      </w:hyperlink>
    </w:p>
    <w:p w14:paraId="7866D7E9" w14:textId="17C29B82" w:rsidR="00CA7C3F" w:rsidRDefault="00E6079C">
      <w:pPr>
        <w:pStyle w:val="Indicedellefigure"/>
        <w:rPr>
          <w:rFonts w:asciiTheme="minorHAnsi" w:eastAsiaTheme="minorEastAsia" w:hAnsiTheme="minorHAnsi" w:cstheme="minorBidi"/>
          <w:szCs w:val="22"/>
        </w:rPr>
      </w:pPr>
      <w:hyperlink w:anchor="_Toc5885384" w:history="1">
        <w:r w:rsidR="00CA7C3F" w:rsidRPr="000A69B9">
          <w:rPr>
            <w:rStyle w:val="Collegamentoipertestuale"/>
          </w:rPr>
          <w:t>Table 10: PUT Query Parameters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_Toc5885384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13</w:t>
        </w:r>
        <w:r w:rsidR="00CA7C3F">
          <w:rPr>
            <w:webHidden/>
          </w:rPr>
          <w:fldChar w:fldCharType="end"/>
        </w:r>
      </w:hyperlink>
    </w:p>
    <w:p w14:paraId="1C75EF12" w14:textId="40784A5A" w:rsidR="00CA7C3F" w:rsidRDefault="00E6079C">
      <w:pPr>
        <w:pStyle w:val="Indicedellefigure"/>
        <w:rPr>
          <w:rFonts w:asciiTheme="minorHAnsi" w:eastAsiaTheme="minorEastAsia" w:hAnsiTheme="minorHAnsi" w:cstheme="minorBidi"/>
          <w:szCs w:val="22"/>
        </w:rPr>
      </w:pPr>
      <w:hyperlink w:anchor="_Toc5885385" w:history="1">
        <w:r w:rsidR="00CA7C3F" w:rsidRPr="000A69B9">
          <w:rPr>
            <w:rStyle w:val="Collegamentoipertestuale"/>
          </w:rPr>
          <w:t>Table 11: PUT Output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_Toc5885385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13</w:t>
        </w:r>
        <w:r w:rsidR="00CA7C3F">
          <w:rPr>
            <w:webHidden/>
          </w:rPr>
          <w:fldChar w:fldCharType="end"/>
        </w:r>
      </w:hyperlink>
    </w:p>
    <w:p w14:paraId="73614EE4" w14:textId="351D2B9C" w:rsidR="00CA7C3F" w:rsidRDefault="00E6079C">
      <w:pPr>
        <w:pStyle w:val="Indicedellefigure"/>
        <w:rPr>
          <w:rFonts w:asciiTheme="minorHAnsi" w:eastAsiaTheme="minorEastAsia" w:hAnsiTheme="minorHAnsi" w:cstheme="minorBidi"/>
          <w:szCs w:val="22"/>
        </w:rPr>
      </w:pPr>
      <w:hyperlink w:anchor="_Toc5885386" w:history="1">
        <w:r w:rsidR="00CA7C3F" w:rsidRPr="000A69B9">
          <w:rPr>
            <w:rStyle w:val="Collegamentoipertestuale"/>
          </w:rPr>
          <w:t>Table 12: Errors</w:t>
        </w:r>
        <w:r w:rsidR="00CA7C3F">
          <w:rPr>
            <w:webHidden/>
          </w:rPr>
          <w:tab/>
        </w:r>
        <w:r w:rsidR="00CA7C3F">
          <w:rPr>
            <w:webHidden/>
          </w:rPr>
          <w:fldChar w:fldCharType="begin"/>
        </w:r>
        <w:r w:rsidR="00CA7C3F">
          <w:rPr>
            <w:webHidden/>
          </w:rPr>
          <w:instrText xml:space="preserve"> PAGEREF _Toc5885386 \h </w:instrText>
        </w:r>
        <w:r w:rsidR="00CA7C3F">
          <w:rPr>
            <w:webHidden/>
          </w:rPr>
        </w:r>
        <w:r w:rsidR="00CA7C3F">
          <w:rPr>
            <w:webHidden/>
          </w:rPr>
          <w:fldChar w:fldCharType="separate"/>
        </w:r>
        <w:r w:rsidR="00CA7C3F">
          <w:rPr>
            <w:webHidden/>
          </w:rPr>
          <w:t>16</w:t>
        </w:r>
        <w:r w:rsidR="00CA7C3F">
          <w:rPr>
            <w:webHidden/>
          </w:rPr>
          <w:fldChar w:fldCharType="end"/>
        </w:r>
      </w:hyperlink>
    </w:p>
    <w:p w14:paraId="6AADFDD5" w14:textId="39A8D63E" w:rsidR="00924333" w:rsidRPr="00924333" w:rsidRDefault="006740D0" w:rsidP="00924333">
      <w:pPr>
        <w:rPr>
          <w:lang w:val="en-US"/>
        </w:rPr>
      </w:pPr>
      <w:r>
        <w:rPr>
          <w:rFonts w:ascii="Arial" w:hAnsi="Arial" w:cs="Times New Roman"/>
          <w:noProof/>
          <w:lang w:val="en-US"/>
        </w:rPr>
        <w:fldChar w:fldCharType="end"/>
      </w:r>
    </w:p>
    <w:sectPr w:rsidR="00924333" w:rsidRPr="00924333" w:rsidSect="002E5037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701" w:right="1134" w:bottom="1701" w:left="1134" w:header="227" w:footer="1308" w:gutter="22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C92B2" w14:textId="77777777" w:rsidR="008D2C2D" w:rsidRDefault="008D2C2D" w:rsidP="00334516">
      <w:r>
        <w:separator/>
      </w:r>
    </w:p>
  </w:endnote>
  <w:endnote w:type="continuationSeparator" w:id="0">
    <w:p w14:paraId="44D9BA03" w14:textId="77777777" w:rsidR="008D2C2D" w:rsidRDefault="008D2C2D" w:rsidP="00334516">
      <w:r>
        <w:continuationSeparator/>
      </w:r>
    </w:p>
  </w:endnote>
  <w:endnote w:type="continuationNotice" w:id="1">
    <w:p w14:paraId="79EE7503" w14:textId="77777777" w:rsidR="008D2C2D" w:rsidRDefault="008D2C2D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45 Light">
    <w:altName w:val="Arial Narrow"/>
    <w:charset w:val="00"/>
    <w:family w:val="swiss"/>
    <w:pitch w:val="variable"/>
    <w:sig w:usb0="80000003" w:usb1="00000000" w:usb2="00000000" w:usb3="00000000" w:csb0="00000001" w:csb1="00000000"/>
  </w:font>
  <w:font w:name="Frutiger 55 Roman">
    <w:altName w:val="Arial Narrow"/>
    <w:charset w:val="00"/>
    <w:family w:val="swiss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nst777 Lt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3627D" w14:textId="77777777" w:rsidR="00D34855" w:rsidRDefault="00D34855">
    <w:pPr>
      <w:pStyle w:val="Pidipagina"/>
      <w:spacing w:before="0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CB9F1" w14:textId="62572899" w:rsidR="00D34855" w:rsidRPr="000169D8" w:rsidRDefault="00D34855" w:rsidP="002E5037">
    <w:pPr>
      <w:pStyle w:val="DisclaimerCopertina"/>
      <w:rPr>
        <w:lang w:val="en-US"/>
      </w:rPr>
    </w:pPr>
    <w:r w:rsidRPr="00B14920">
      <w:rPr>
        <w:spacing w:val="-2"/>
        <w:lang w:val="en-US"/>
      </w:rPr>
      <w:fldChar w:fldCharType="begin"/>
    </w:r>
    <w:r w:rsidRPr="00B14920">
      <w:rPr>
        <w:spacing w:val="-2"/>
        <w:lang w:val="en-US"/>
      </w:rPr>
      <w:instrText xml:space="preserve"> DOCPROPERTY "Comments"  \* MERGEFORMAT </w:instrText>
    </w:r>
    <w:r w:rsidRPr="00B14920">
      <w:rPr>
        <w:spacing w:val="-2"/>
        <w:lang w:val="en-US"/>
      </w:rPr>
      <w:fldChar w:fldCharType="separate"/>
    </w:r>
    <w:r>
      <w:rPr>
        <w:spacing w:val="-2"/>
        <w:lang w:val="en-US"/>
      </w:rPr>
      <w:t xml:space="preserve">This document contains proprietary information of Enel </w:t>
    </w:r>
    <w:proofErr w:type="spellStart"/>
    <w:r>
      <w:rPr>
        <w:spacing w:val="-2"/>
        <w:lang w:val="en-US"/>
      </w:rPr>
      <w:t>SpA</w:t>
    </w:r>
    <w:proofErr w:type="spellEnd"/>
    <w:r>
      <w:rPr>
        <w:spacing w:val="-2"/>
        <w:lang w:val="en-US"/>
      </w:rPr>
      <w:t xml:space="preserve"> and shall only be used by the recipient in relation to the purposes for which it was received. Any form of reproduction or disclosure without the express consent of Enel </w:t>
    </w:r>
    <w:proofErr w:type="spellStart"/>
    <w:r>
      <w:rPr>
        <w:spacing w:val="-2"/>
        <w:lang w:val="en-US"/>
      </w:rPr>
      <w:t>SpA</w:t>
    </w:r>
    <w:proofErr w:type="spellEnd"/>
    <w:r>
      <w:rPr>
        <w:spacing w:val="-2"/>
        <w:lang w:val="en-US"/>
      </w:rPr>
      <w:t xml:space="preserve"> is prohibited.</w:t>
    </w:r>
    <w:r w:rsidRPr="00B14920">
      <w:rPr>
        <w:spacing w:val="-2"/>
        <w:lang w:val="en-US"/>
      </w:rPr>
      <w:fldChar w:fldCharType="end"/>
    </w:r>
    <w:r w:rsidRPr="000169D8">
      <w:rPr>
        <w:lang w:val="en-US"/>
      </w:rPr>
      <w:t xml:space="preserve"> </w:t>
    </w:r>
  </w:p>
  <w:p w14:paraId="038D8BC5" w14:textId="77777777" w:rsidR="00D34855" w:rsidRPr="000169D8" w:rsidRDefault="00D34855">
    <w:pPr>
      <w:pStyle w:val="Pidipagina"/>
      <w:spacing w:before="0"/>
      <w:rPr>
        <w:sz w:val="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669F7" w14:textId="77777777" w:rsidR="008D2C2D" w:rsidRDefault="008D2C2D" w:rsidP="00334516">
      <w:r>
        <w:separator/>
      </w:r>
    </w:p>
  </w:footnote>
  <w:footnote w:type="continuationSeparator" w:id="0">
    <w:p w14:paraId="16A06DDD" w14:textId="77777777" w:rsidR="008D2C2D" w:rsidRDefault="008D2C2D" w:rsidP="00334516">
      <w:r>
        <w:continuationSeparator/>
      </w:r>
    </w:p>
  </w:footnote>
  <w:footnote w:type="continuationNotice" w:id="1">
    <w:p w14:paraId="4E019AFF" w14:textId="77777777" w:rsidR="008D2C2D" w:rsidRDefault="008D2C2D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F5BC1" w14:textId="4BF1FC4B" w:rsidR="00E6079C" w:rsidRDefault="00E6079C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689800" wp14:editId="509BE7C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0" b="0"/>
              <wp:wrapNone/>
              <wp:docPr id="4" name="Casella di testo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53D05" w14:textId="6522CB0C" w:rsidR="00E6079C" w:rsidRPr="00E6079C" w:rsidRDefault="00E6079C" w:rsidP="00E6079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607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689800" id="_x0000_t202" coordsize="21600,21600" o:spt="202" path="m,l,21600r21600,l21600,xe">
              <v:stroke joinstyle="miter"/>
              <v:path gradientshapeok="t" o:connecttype="rect"/>
            </v:shapetype>
            <v:shape id="Casella di testo 4" o:spid="_x0000_s1026" type="#_x0000_t202" alt="INTERNAL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33A53D05" w14:textId="6522CB0C" w:rsidR="00E6079C" w:rsidRPr="00E6079C" w:rsidRDefault="00E6079C" w:rsidP="00E6079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6079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Borders>
        <w:bottom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41"/>
      <w:gridCol w:w="1837"/>
      <w:gridCol w:w="5103"/>
    </w:tblGrid>
    <w:tr w:rsidR="00D34855" w:rsidRPr="00897AA5" w14:paraId="684BF3D6" w14:textId="77777777" w:rsidTr="00897AA5">
      <w:trPr>
        <w:trHeight w:hRule="exact" w:val="1080"/>
      </w:trPr>
      <w:tc>
        <w:tcPr>
          <w:tcW w:w="2841" w:type="dxa"/>
          <w:vAlign w:val="center"/>
        </w:tcPr>
        <w:p w14:paraId="1210AD27" w14:textId="29FBBE89" w:rsidR="00D34855" w:rsidRDefault="00E6079C" w:rsidP="00334516"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39C95F98" wp14:editId="7D65222E">
                    <wp:simplePos x="635" y="635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443865" cy="443865"/>
                    <wp:effectExtent l="0" t="0" r="0" b="0"/>
                    <wp:wrapNone/>
                    <wp:docPr id="5" name="Casella di testo 5" descr="INTERN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2D9875" w14:textId="673EB2B1" w:rsidR="00E6079C" w:rsidRPr="00E6079C" w:rsidRDefault="00E6079C" w:rsidP="00E6079C">
                                <w:pPr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 w:rsidRPr="00E6079C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6"/>
                                    <w:szCs w:val="16"/>
                                  </w:rPr>
                                  <w:t>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9C95F98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5" o:spid="_x0000_s1027" type="#_x0000_t202" alt="INTERNAL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      <v:fill o:detectmouseclick="t"/>
                    <v:textbox style="mso-fit-shape-to-text:t" inset="0,15pt,0,0">
                      <w:txbxContent>
                        <w:p w14:paraId="632D9875" w14:textId="673EB2B1" w:rsidR="00E6079C" w:rsidRPr="00E6079C" w:rsidRDefault="00E6079C" w:rsidP="00E6079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607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D34855" w:rsidRPr="002F2569">
            <w:rPr>
              <w:noProof/>
              <w:lang w:val="en-US" w:eastAsia="en-US"/>
            </w:rPr>
            <w:drawing>
              <wp:inline distT="0" distB="0" distL="0" distR="0" wp14:anchorId="6581DFBA" wp14:editId="4270BE6F">
                <wp:extent cx="878684" cy="318509"/>
                <wp:effectExtent l="0" t="0" r="10795" b="12065"/>
                <wp:docPr id="1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Users\a438196\Desktop\Enel_Logo_NOPayoff_ITA_Pos_Colour_sRGB_140x14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684" cy="318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7" w:type="dxa"/>
          <w:vAlign w:val="center"/>
        </w:tcPr>
        <w:p w14:paraId="24CF7A13" w14:textId="77777777" w:rsidR="00D34855" w:rsidRDefault="00D34855" w:rsidP="00334516">
          <w:pPr>
            <w:pStyle w:val="Intestazione3"/>
          </w:pPr>
        </w:p>
        <w:p w14:paraId="468AFAA0" w14:textId="77777777" w:rsidR="00D34855" w:rsidRDefault="00D34855" w:rsidP="00334516">
          <w:pPr>
            <w:pStyle w:val="Intestazione2"/>
          </w:pPr>
        </w:p>
        <w:p w14:paraId="5CBDB027" w14:textId="77777777" w:rsidR="00D34855" w:rsidRDefault="00D34855" w:rsidP="00334516">
          <w:pPr>
            <w:pStyle w:val="Intestazione1"/>
          </w:pPr>
        </w:p>
      </w:tc>
      <w:tc>
        <w:tcPr>
          <w:tcW w:w="5103" w:type="dxa"/>
          <w:vAlign w:val="center"/>
        </w:tcPr>
        <w:p w14:paraId="30F9B9CF" w14:textId="77777777" w:rsidR="00D34855" w:rsidRPr="003311A2" w:rsidRDefault="00D34855" w:rsidP="00897AA5">
          <w:pPr>
            <w:pStyle w:val="C-MittenteG"/>
            <w:framePr w:w="0" w:hRule="auto" w:wrap="auto" w:vAnchor="margin" w:hAnchor="text" w:xAlign="left" w:yAlign="inline"/>
            <w:ind w:right="447"/>
            <w:jc w:val="right"/>
            <w:rPr>
              <w:rFonts w:ascii="Arial" w:hAnsi="Arial" w:cs="Arial"/>
              <w:szCs w:val="16"/>
              <w:lang w:val="en-US"/>
            </w:rPr>
          </w:pPr>
          <w:r w:rsidRPr="00A42850">
            <w:rPr>
              <w:rFonts w:ascii="Arial" w:hAnsi="Arial" w:cs="Arial"/>
              <w:szCs w:val="16"/>
              <w:lang w:val="en-US"/>
            </w:rPr>
            <w:t xml:space="preserve">Administration, Finance and Control Digital Hub </w:t>
          </w:r>
          <w:r>
            <w:rPr>
              <w:rFonts w:ascii="Arial" w:hAnsi="Arial" w:cs="Arial"/>
              <w:szCs w:val="16"/>
              <w:lang w:val="en-US"/>
            </w:rPr>
            <w:t>(AFC DH)</w:t>
          </w:r>
        </w:p>
        <w:p w14:paraId="775A00EE" w14:textId="77777777" w:rsidR="00D34855" w:rsidRDefault="00D34855" w:rsidP="00897AA5">
          <w:pPr>
            <w:pStyle w:val="C-MittenteG"/>
            <w:framePr w:w="0" w:hRule="auto" w:wrap="auto" w:vAnchor="margin" w:hAnchor="text" w:xAlign="left" w:yAlign="inline"/>
            <w:ind w:right="447"/>
            <w:jc w:val="right"/>
            <w:rPr>
              <w:rFonts w:ascii="Arial" w:hAnsi="Arial" w:cs="Arial"/>
              <w:szCs w:val="16"/>
              <w:lang w:val="en-US"/>
            </w:rPr>
          </w:pPr>
          <w:r>
            <w:rPr>
              <w:rFonts w:ascii="Arial" w:hAnsi="Arial" w:cs="Arial"/>
              <w:szCs w:val="16"/>
              <w:lang w:val="en-US"/>
            </w:rPr>
            <w:t>AFC-HR Integration</w:t>
          </w:r>
        </w:p>
        <w:p w14:paraId="0CC47868" w14:textId="2C18080E" w:rsidR="00D34855" w:rsidRPr="00C37A63" w:rsidRDefault="00D34855" w:rsidP="00334516">
          <w:pPr>
            <w:pStyle w:val="Intestazione1"/>
            <w:rPr>
              <w:lang w:val="en-US"/>
            </w:rPr>
          </w:pPr>
        </w:p>
      </w:tc>
    </w:tr>
    <w:tr w:rsidR="00D34855" w:rsidRPr="00897AA5" w14:paraId="6D2AB893" w14:textId="77777777" w:rsidTr="000720CE">
      <w:trPr>
        <w:cantSplit/>
        <w:trHeight w:hRule="exact" w:val="360"/>
      </w:trPr>
      <w:tc>
        <w:tcPr>
          <w:tcW w:w="9781" w:type="dxa"/>
          <w:gridSpan w:val="3"/>
        </w:tcPr>
        <w:p w14:paraId="44D65293" w14:textId="30CA2F4F" w:rsidR="00D34855" w:rsidRPr="000169D8" w:rsidRDefault="00D34855" w:rsidP="00334516">
          <w:pPr>
            <w:pStyle w:val="Disclaimer"/>
            <w:rPr>
              <w:lang w:val="en-US"/>
            </w:rPr>
          </w:pPr>
          <w:r w:rsidRPr="00B14920">
            <w:rPr>
              <w:spacing w:val="-2"/>
              <w:lang w:val="en-US"/>
            </w:rPr>
            <w:fldChar w:fldCharType="begin"/>
          </w:r>
          <w:r w:rsidRPr="00B14920">
            <w:rPr>
              <w:spacing w:val="-2"/>
              <w:lang w:val="en-US"/>
            </w:rPr>
            <w:instrText xml:space="preserve"> DOCPROPERTY "Comments"  \* MERGEFORMAT </w:instrText>
          </w:r>
          <w:r w:rsidRPr="00B14920">
            <w:rPr>
              <w:spacing w:val="-2"/>
              <w:lang w:val="en-US"/>
            </w:rPr>
            <w:fldChar w:fldCharType="separate"/>
          </w:r>
          <w:r>
            <w:rPr>
              <w:spacing w:val="-2"/>
              <w:lang w:val="en-US"/>
            </w:rPr>
            <w:t xml:space="preserve">This document contains proprietary information of Enel </w:t>
          </w:r>
          <w:proofErr w:type="spellStart"/>
          <w:r>
            <w:rPr>
              <w:spacing w:val="-2"/>
              <w:lang w:val="en-US"/>
            </w:rPr>
            <w:t>SpA</w:t>
          </w:r>
          <w:proofErr w:type="spellEnd"/>
          <w:r>
            <w:rPr>
              <w:spacing w:val="-2"/>
              <w:lang w:val="en-US"/>
            </w:rPr>
            <w:t xml:space="preserve"> and shall only be used by the recipient in relation to the purposes for which it was received. Any form of reproduction or disclosure without the express consent of Enel </w:t>
          </w:r>
          <w:proofErr w:type="spellStart"/>
          <w:r>
            <w:rPr>
              <w:spacing w:val="-2"/>
              <w:lang w:val="en-US"/>
            </w:rPr>
            <w:t>SpA</w:t>
          </w:r>
          <w:proofErr w:type="spellEnd"/>
          <w:r>
            <w:rPr>
              <w:spacing w:val="-2"/>
              <w:lang w:val="en-US"/>
            </w:rPr>
            <w:t xml:space="preserve"> is prohibited.</w:t>
          </w:r>
          <w:r w:rsidRPr="00B14920">
            <w:rPr>
              <w:spacing w:val="-2"/>
              <w:lang w:val="en-US"/>
            </w:rPr>
            <w:fldChar w:fldCharType="end"/>
          </w:r>
        </w:p>
      </w:tc>
    </w:tr>
  </w:tbl>
  <w:p w14:paraId="1AF7E42E" w14:textId="77777777" w:rsidR="00D34855" w:rsidRPr="000169D8" w:rsidRDefault="00D34855" w:rsidP="00334516">
    <w:pPr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4E286" w14:textId="2BDD4E58" w:rsidR="00D34855" w:rsidRDefault="00E6079C" w:rsidP="0024371B">
    <w:pPr>
      <w:pStyle w:val="C-MittenteG"/>
      <w:framePr w:w="5101" w:h="1321" w:hRule="exact" w:wrap="notBeside" w:x="6133" w:y="391"/>
      <w:ind w:right="447"/>
      <w:jc w:val="right"/>
      <w:rPr>
        <w:lang w:val="en-US" w:eastAsia="ja-JP"/>
      </w:rPr>
    </w:pPr>
    <w:r>
      <w:rPr>
        <w:lang w:val="en-US" w:eastAsia="ja-JP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135491" wp14:editId="54A02D4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0" b="0"/>
              <wp:wrapNone/>
              <wp:docPr id="2" name="Casella di tes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DD43B" w14:textId="06D39E59" w:rsidR="00E6079C" w:rsidRPr="00E6079C" w:rsidRDefault="00E6079C" w:rsidP="00E6079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607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35491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8" type="#_x0000_t202" alt="INTERN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2A4DD43B" w14:textId="06D39E59" w:rsidR="00E6079C" w:rsidRPr="00E6079C" w:rsidRDefault="00E6079C" w:rsidP="00E6079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6079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7605DC4" w14:textId="276879DD" w:rsidR="00D34855" w:rsidRDefault="00D34855" w:rsidP="0024371B">
    <w:pPr>
      <w:pStyle w:val="C-MittenteG"/>
      <w:framePr w:w="5101" w:h="1321" w:hRule="exact" w:wrap="notBeside" w:x="6133" w:y="391"/>
      <w:ind w:right="447"/>
      <w:jc w:val="right"/>
      <w:rPr>
        <w:lang w:val="en-US" w:eastAsia="ja-JP"/>
      </w:rPr>
    </w:pPr>
  </w:p>
  <w:p w14:paraId="6E17E0E9" w14:textId="33611DEF" w:rsidR="00D34855" w:rsidRDefault="00D34855" w:rsidP="0024371B">
    <w:pPr>
      <w:pStyle w:val="C-MittenteG"/>
      <w:framePr w:w="5101" w:h="1321" w:hRule="exact" w:wrap="notBeside" w:x="6133" w:y="391"/>
      <w:ind w:right="447"/>
      <w:jc w:val="right"/>
      <w:rPr>
        <w:lang w:val="en-US" w:eastAsia="ja-JP"/>
      </w:rPr>
    </w:pPr>
  </w:p>
  <w:p w14:paraId="2D5E5EE1" w14:textId="77777777" w:rsidR="00D34855" w:rsidRDefault="00D34855" w:rsidP="0024371B">
    <w:pPr>
      <w:pStyle w:val="C-MittenteG"/>
      <w:framePr w:w="5101" w:h="1321" w:hRule="exact" w:wrap="notBeside" w:x="6133" w:y="391"/>
      <w:ind w:right="447"/>
      <w:jc w:val="right"/>
      <w:rPr>
        <w:lang w:val="en-US" w:eastAsia="ja-JP"/>
      </w:rPr>
    </w:pPr>
  </w:p>
  <w:p w14:paraId="452C37E5" w14:textId="77777777" w:rsidR="00D34855" w:rsidRPr="003311A2" w:rsidRDefault="00D34855" w:rsidP="0024371B">
    <w:pPr>
      <w:pStyle w:val="C-MittenteG"/>
      <w:framePr w:w="5101" w:h="1321" w:hRule="exact" w:wrap="notBeside" w:x="6133" w:y="391"/>
      <w:ind w:right="447"/>
      <w:jc w:val="right"/>
      <w:rPr>
        <w:rFonts w:ascii="Arial" w:hAnsi="Arial" w:cs="Arial"/>
        <w:szCs w:val="16"/>
        <w:lang w:val="en-US"/>
      </w:rPr>
    </w:pPr>
    <w:r w:rsidRPr="00A42850">
      <w:rPr>
        <w:rFonts w:ascii="Arial" w:hAnsi="Arial" w:cs="Arial"/>
        <w:szCs w:val="16"/>
        <w:lang w:val="en-US"/>
      </w:rPr>
      <w:t xml:space="preserve">Administration, Finance and Control Digital Hub </w:t>
    </w:r>
    <w:r>
      <w:rPr>
        <w:rFonts w:ascii="Arial" w:hAnsi="Arial" w:cs="Arial"/>
        <w:szCs w:val="16"/>
        <w:lang w:val="en-US"/>
      </w:rPr>
      <w:t>(AFC DH)</w:t>
    </w:r>
  </w:p>
  <w:p w14:paraId="4C692E6C" w14:textId="77777777" w:rsidR="00D34855" w:rsidRDefault="00D34855" w:rsidP="0024371B">
    <w:pPr>
      <w:pStyle w:val="C-MittenteG"/>
      <w:framePr w:w="5101" w:h="1321" w:hRule="exact" w:wrap="notBeside" w:x="6133" w:y="391"/>
      <w:ind w:right="447"/>
      <w:jc w:val="right"/>
      <w:rPr>
        <w:rFonts w:ascii="Arial" w:hAnsi="Arial" w:cs="Arial"/>
        <w:szCs w:val="16"/>
        <w:lang w:val="en-US"/>
      </w:rPr>
    </w:pPr>
    <w:r>
      <w:rPr>
        <w:rFonts w:ascii="Arial" w:hAnsi="Arial" w:cs="Arial"/>
        <w:szCs w:val="16"/>
        <w:lang w:val="en-US"/>
      </w:rPr>
      <w:t>AFC-HR Integration</w:t>
    </w:r>
  </w:p>
  <w:p w14:paraId="6AA01088" w14:textId="77777777" w:rsidR="00D34855" w:rsidRPr="0004563A" w:rsidRDefault="00D34855" w:rsidP="00402BA2">
    <w:pPr>
      <w:pStyle w:val="Intestazion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BED20F94"/>
    <w:lvl w:ilvl="0">
      <w:start w:val="1"/>
      <w:numFmt w:val="decimal"/>
      <w:pStyle w:val="Titolo1"/>
      <w:lvlText w:val="%1."/>
      <w:legacy w:legacy="1" w:legacySpace="284" w:legacyIndent="0"/>
      <w:lvlJc w:val="left"/>
    </w:lvl>
    <w:lvl w:ilvl="1">
      <w:start w:val="1"/>
      <w:numFmt w:val="decimal"/>
      <w:pStyle w:val="Titolo2"/>
      <w:lvlText w:val="%1.%2."/>
      <w:legacy w:legacy="1" w:legacySpace="425" w:legacyIndent="0"/>
      <w:lvlJc w:val="left"/>
      <w:rPr>
        <w:lang w:val="en-US"/>
      </w:rPr>
    </w:lvl>
    <w:lvl w:ilvl="2">
      <w:start w:val="1"/>
      <w:numFmt w:val="decimal"/>
      <w:pStyle w:val="Titolo3"/>
      <w:lvlText w:val="%1.%2.%3."/>
      <w:legacy w:legacy="1" w:legacySpace="567" w:legacyIndent="0"/>
      <w:lvlJc w:val="left"/>
    </w:lvl>
    <w:lvl w:ilvl="3">
      <w:start w:val="1"/>
      <w:numFmt w:val="decimal"/>
      <w:pStyle w:val="Titolo4"/>
      <w:lvlText w:val="%1.%2.%3.%4."/>
      <w:legacy w:legacy="1" w:legacySpace="524" w:legacyIndent="0"/>
      <w:lvlJc w:val="left"/>
    </w:lvl>
    <w:lvl w:ilvl="4">
      <w:start w:val="1"/>
      <w:numFmt w:val="decimal"/>
      <w:pStyle w:val="Titolo5"/>
      <w:lvlText w:val="%1.%2.%3.%4.%5."/>
      <w:legacy w:legacy="1" w:legacySpace="524" w:legacyIndent="0"/>
      <w:lvlJc w:val="left"/>
    </w:lvl>
    <w:lvl w:ilvl="5">
      <w:start w:val="1"/>
      <w:numFmt w:val="none"/>
      <w:pStyle w:val="Titolo6"/>
      <w:lvlText w:val="%1.%2.%3.%4.%5."/>
      <w:legacy w:legacy="1" w:legacySpace="524" w:legacyIndent="0"/>
      <w:lvlJc w:val="left"/>
    </w:lvl>
    <w:lvl w:ilvl="6">
      <w:start w:val="1"/>
      <w:numFmt w:val="none"/>
      <w:pStyle w:val="Titolo7"/>
      <w:lvlText w:val="%1.%2.%3.%4.%5."/>
      <w:legacy w:legacy="1" w:legacySpace="524" w:legacyIndent="0"/>
      <w:lvlJc w:val="left"/>
    </w:lvl>
    <w:lvl w:ilvl="7">
      <w:start w:val="1"/>
      <w:numFmt w:val="none"/>
      <w:pStyle w:val="Titolo8"/>
      <w:lvlText w:val="%1.%2.%3.%4.%5."/>
      <w:legacy w:legacy="1" w:legacySpace="524" w:legacyIndent="0"/>
      <w:lvlJc w:val="left"/>
    </w:lvl>
    <w:lvl w:ilvl="8">
      <w:start w:val="1"/>
      <w:numFmt w:val="none"/>
      <w:pStyle w:val="Titolo9"/>
      <w:lvlText w:val="%1.%2.%3.%4.%5."/>
      <w:legacy w:legacy="1" w:legacySpace="524" w:legacyIndent="0"/>
      <w:lvlJc w:val="left"/>
    </w:lvl>
  </w:abstractNum>
  <w:abstractNum w:abstractNumId="1" w15:restartNumberingAfterBreak="0">
    <w:nsid w:val="03946D45"/>
    <w:multiLevelType w:val="hybridMultilevel"/>
    <w:tmpl w:val="7E842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C4E4F"/>
    <w:multiLevelType w:val="hybridMultilevel"/>
    <w:tmpl w:val="F402B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12583"/>
    <w:multiLevelType w:val="multilevel"/>
    <w:tmpl w:val="8E4ECAB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2F91B6C"/>
    <w:multiLevelType w:val="hybridMultilevel"/>
    <w:tmpl w:val="50B803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35200"/>
    <w:multiLevelType w:val="multilevel"/>
    <w:tmpl w:val="F1722B72"/>
    <w:lvl w:ilvl="0">
      <w:start w:val="1"/>
      <w:numFmt w:val="bullet"/>
      <w:lvlText w:val=""/>
      <w:lvlJc w:val="left"/>
      <w:pPr>
        <w:tabs>
          <w:tab w:val="num" w:pos="11"/>
        </w:tabs>
        <w:ind w:left="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731"/>
        </w:tabs>
        <w:ind w:left="731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451"/>
        </w:tabs>
        <w:ind w:left="1451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611"/>
        </w:tabs>
        <w:ind w:left="3611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5771"/>
        </w:tabs>
        <w:ind w:left="5771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C713BE"/>
    <w:multiLevelType w:val="hybridMultilevel"/>
    <w:tmpl w:val="F956EC9C"/>
    <w:lvl w:ilvl="0" w:tplc="F9DE4FE8">
      <w:start w:val="201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E5ADE"/>
    <w:multiLevelType w:val="singleLevel"/>
    <w:tmpl w:val="10609F00"/>
    <w:lvl w:ilvl="0">
      <w:start w:val="1"/>
      <w:numFmt w:val="decimal"/>
      <w:pStyle w:val="Bibliografia"/>
      <w:lvlText w:val="[%1]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 w:val="0"/>
        <w:i w:val="0"/>
        <w:sz w:val="22"/>
      </w:rPr>
    </w:lvl>
  </w:abstractNum>
  <w:abstractNum w:abstractNumId="8" w15:restartNumberingAfterBreak="0">
    <w:nsid w:val="23C74286"/>
    <w:multiLevelType w:val="hybridMultilevel"/>
    <w:tmpl w:val="9770337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37A62"/>
    <w:multiLevelType w:val="hybridMultilevel"/>
    <w:tmpl w:val="94B09AA6"/>
    <w:lvl w:ilvl="0" w:tplc="39C4625E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A0491"/>
    <w:multiLevelType w:val="hybridMultilevel"/>
    <w:tmpl w:val="F33C0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D4BDA"/>
    <w:multiLevelType w:val="hybridMultilevel"/>
    <w:tmpl w:val="4336C198"/>
    <w:lvl w:ilvl="0" w:tplc="74D23AAE">
      <w:numFmt w:val="bullet"/>
      <w:lvlText w:val="•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F7650"/>
    <w:multiLevelType w:val="hybridMultilevel"/>
    <w:tmpl w:val="68A647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75FDB"/>
    <w:multiLevelType w:val="multilevel"/>
    <w:tmpl w:val="33E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8E62BE"/>
    <w:multiLevelType w:val="multilevel"/>
    <w:tmpl w:val="A42C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77C92"/>
    <w:multiLevelType w:val="hybridMultilevel"/>
    <w:tmpl w:val="82AC9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431C6"/>
    <w:multiLevelType w:val="hybridMultilevel"/>
    <w:tmpl w:val="700C1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1375E7"/>
    <w:multiLevelType w:val="hybridMultilevel"/>
    <w:tmpl w:val="BAA2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D6E7C"/>
    <w:multiLevelType w:val="hybridMultilevel"/>
    <w:tmpl w:val="AC2CC3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D4728"/>
    <w:multiLevelType w:val="hybridMultilevel"/>
    <w:tmpl w:val="2A6A9534"/>
    <w:lvl w:ilvl="0" w:tplc="39C4625E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FF2C36"/>
    <w:multiLevelType w:val="hybridMultilevel"/>
    <w:tmpl w:val="7F14AF8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 w15:restartNumberingAfterBreak="0">
    <w:nsid w:val="58365166"/>
    <w:multiLevelType w:val="hybridMultilevel"/>
    <w:tmpl w:val="D750D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1152"/>
    <w:multiLevelType w:val="hybridMultilevel"/>
    <w:tmpl w:val="6736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C6B10"/>
    <w:multiLevelType w:val="multilevel"/>
    <w:tmpl w:val="F1722B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D20C48"/>
    <w:multiLevelType w:val="multilevel"/>
    <w:tmpl w:val="A8ECFC6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8E84F31"/>
    <w:multiLevelType w:val="singleLevel"/>
    <w:tmpl w:val="3FD2B8D8"/>
    <w:lvl w:ilvl="0">
      <w:start w:val="1"/>
      <w:numFmt w:val="bullet"/>
      <w:pStyle w:val="Elencopun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DE70EEE"/>
    <w:multiLevelType w:val="hybridMultilevel"/>
    <w:tmpl w:val="E0C0DB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1350A"/>
    <w:multiLevelType w:val="hybridMultilevel"/>
    <w:tmpl w:val="B61CF752"/>
    <w:lvl w:ilvl="0" w:tplc="74D23AAE">
      <w:numFmt w:val="bullet"/>
      <w:lvlText w:val="•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F62E09"/>
    <w:multiLevelType w:val="hybridMultilevel"/>
    <w:tmpl w:val="AEDA59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B46992"/>
    <w:multiLevelType w:val="multilevel"/>
    <w:tmpl w:val="AB8810D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E2940D2"/>
    <w:multiLevelType w:val="hybridMultilevel"/>
    <w:tmpl w:val="050030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60639D"/>
    <w:multiLevelType w:val="hybridMultilevel"/>
    <w:tmpl w:val="B04006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62034">
    <w:abstractNumId w:val="7"/>
  </w:num>
  <w:num w:numId="2" w16cid:durableId="694500208">
    <w:abstractNumId w:val="25"/>
  </w:num>
  <w:num w:numId="3" w16cid:durableId="2011591622">
    <w:abstractNumId w:val="0"/>
  </w:num>
  <w:num w:numId="4" w16cid:durableId="1581989147">
    <w:abstractNumId w:val="0"/>
  </w:num>
  <w:num w:numId="5" w16cid:durableId="1389576341">
    <w:abstractNumId w:val="0"/>
  </w:num>
  <w:num w:numId="6" w16cid:durableId="1325812974">
    <w:abstractNumId w:val="0"/>
  </w:num>
  <w:num w:numId="7" w16cid:durableId="899437617">
    <w:abstractNumId w:val="0"/>
  </w:num>
  <w:num w:numId="8" w16cid:durableId="1000935431">
    <w:abstractNumId w:val="0"/>
  </w:num>
  <w:num w:numId="9" w16cid:durableId="485048676">
    <w:abstractNumId w:val="0"/>
  </w:num>
  <w:num w:numId="10" w16cid:durableId="1893884081">
    <w:abstractNumId w:val="0"/>
  </w:num>
  <w:num w:numId="11" w16cid:durableId="639766274">
    <w:abstractNumId w:val="0"/>
  </w:num>
  <w:num w:numId="12" w16cid:durableId="895160419">
    <w:abstractNumId w:val="5"/>
  </w:num>
  <w:num w:numId="13" w16cid:durableId="1403866168">
    <w:abstractNumId w:val="13"/>
  </w:num>
  <w:num w:numId="14" w16cid:durableId="1283537599">
    <w:abstractNumId w:val="2"/>
  </w:num>
  <w:num w:numId="15" w16cid:durableId="1106853748">
    <w:abstractNumId w:val="23"/>
  </w:num>
  <w:num w:numId="16" w16cid:durableId="153617544">
    <w:abstractNumId w:val="4"/>
  </w:num>
  <w:num w:numId="17" w16cid:durableId="786463778">
    <w:abstractNumId w:val="21"/>
  </w:num>
  <w:num w:numId="18" w16cid:durableId="1803422559">
    <w:abstractNumId w:val="22"/>
  </w:num>
  <w:num w:numId="19" w16cid:durableId="1565801091">
    <w:abstractNumId w:val="15"/>
  </w:num>
  <w:num w:numId="20" w16cid:durableId="1613240765">
    <w:abstractNumId w:val="17"/>
  </w:num>
  <w:num w:numId="21" w16cid:durableId="1599025035">
    <w:abstractNumId w:val="10"/>
  </w:num>
  <w:num w:numId="22" w16cid:durableId="1976838641">
    <w:abstractNumId w:val="16"/>
  </w:num>
  <w:num w:numId="23" w16cid:durableId="1243562936">
    <w:abstractNumId w:val="1"/>
  </w:num>
  <w:num w:numId="24" w16cid:durableId="1656378178">
    <w:abstractNumId w:val="20"/>
  </w:num>
  <w:num w:numId="25" w16cid:durableId="352154070">
    <w:abstractNumId w:val="14"/>
  </w:num>
  <w:num w:numId="26" w16cid:durableId="600067126">
    <w:abstractNumId w:val="27"/>
  </w:num>
  <w:num w:numId="27" w16cid:durableId="1017578987">
    <w:abstractNumId w:val="11"/>
  </w:num>
  <w:num w:numId="28" w16cid:durableId="2082561900">
    <w:abstractNumId w:val="31"/>
  </w:num>
  <w:num w:numId="29" w16cid:durableId="1524125416">
    <w:abstractNumId w:val="18"/>
  </w:num>
  <w:num w:numId="30" w16cid:durableId="1343170400">
    <w:abstractNumId w:val="6"/>
  </w:num>
  <w:num w:numId="31" w16cid:durableId="98567861">
    <w:abstractNumId w:val="8"/>
  </w:num>
  <w:num w:numId="32" w16cid:durableId="464155193">
    <w:abstractNumId w:val="30"/>
  </w:num>
  <w:num w:numId="33" w16cid:durableId="683171153">
    <w:abstractNumId w:val="24"/>
  </w:num>
  <w:num w:numId="34" w16cid:durableId="1656298146">
    <w:abstractNumId w:val="0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35" w16cid:durableId="38671114">
    <w:abstractNumId w:val="29"/>
  </w:num>
  <w:num w:numId="36" w16cid:durableId="254019278">
    <w:abstractNumId w:val="0"/>
    <w:lvlOverride w:ilvl="0">
      <w:startOverride w:val="3"/>
    </w:lvlOverride>
    <w:lvlOverride w:ilvl="1">
      <w:startOverride w:val="1"/>
    </w:lvlOverride>
    <w:lvlOverride w:ilvl="2">
      <w:startOverride w:val="4"/>
    </w:lvlOverride>
  </w:num>
  <w:num w:numId="37" w16cid:durableId="544098323">
    <w:abstractNumId w:val="12"/>
  </w:num>
  <w:num w:numId="38" w16cid:durableId="1764450556">
    <w:abstractNumId w:val="3"/>
  </w:num>
  <w:num w:numId="39" w16cid:durableId="73667458">
    <w:abstractNumId w:val="26"/>
  </w:num>
  <w:num w:numId="40" w16cid:durableId="1713965076">
    <w:abstractNumId w:val="28"/>
  </w:num>
  <w:num w:numId="41" w16cid:durableId="145436893">
    <w:abstractNumId w:val="19"/>
  </w:num>
  <w:num w:numId="42" w16cid:durableId="1503206235">
    <w:abstractNumId w:val="9"/>
  </w:num>
  <w:num w:numId="43" w16cid:durableId="1172798810">
    <w:abstractNumId w:val="0"/>
    <w:lvlOverride w:ilvl="0">
      <w:startOverride w:val="3"/>
    </w:lvlOverride>
    <w:lvlOverride w:ilvl="1">
      <w:startOverride w:val="2"/>
    </w:lvlOverride>
    <w:lvlOverride w:ilvl="2">
      <w:startOverride w:val="4"/>
    </w:lvlOverride>
  </w:num>
  <w:num w:numId="44" w16cid:durableId="651570231">
    <w:abstractNumId w:val="0"/>
    <w:lvlOverride w:ilvl="0">
      <w:startOverride w:val="3"/>
    </w:lvlOverride>
    <w:lvlOverride w:ilvl="1">
      <w:startOverride w:val="2"/>
    </w:lvlOverride>
    <w:lvlOverride w:ilvl="2">
      <w:startOverride w:val="4"/>
    </w:lvlOverride>
  </w:num>
  <w:num w:numId="45" w16cid:durableId="978025680">
    <w:abstractNumId w:val="0"/>
    <w:lvlOverride w:ilvl="0">
      <w:startOverride w:val="3"/>
    </w:lvlOverride>
    <w:lvlOverride w:ilvl="1">
      <w:startOverride w:val="2"/>
    </w:lvlOverride>
    <w:lvlOverride w:ilvl="2">
      <w:startOverride w:val="4"/>
    </w:lvlOverride>
  </w:num>
  <w:num w:numId="46" w16cid:durableId="168571554">
    <w:abstractNumId w:val="0"/>
    <w:lvlOverride w:ilvl="0">
      <w:startOverride w:val="3"/>
    </w:lvlOverride>
    <w:lvlOverride w:ilvl="1">
      <w:startOverride w:val="2"/>
    </w:lvlOverride>
    <w:lvlOverride w:ilvl="2">
      <w:startOverride w:val="4"/>
    </w:lvlOverride>
  </w:num>
  <w:num w:numId="47" w16cid:durableId="505246682">
    <w:abstractNumId w:val="0"/>
    <w:lvlOverride w:ilvl="0">
      <w:startOverride w:val="3"/>
    </w:lvlOverride>
    <w:lvlOverride w:ilvl="1">
      <w:startOverride w:val="2"/>
    </w:lvlOverride>
    <w:lvlOverride w:ilvl="2">
      <w:startOverride w:val="4"/>
    </w:lvlOverride>
  </w:num>
  <w:num w:numId="48" w16cid:durableId="599071375">
    <w:abstractNumId w:val="0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49" w16cid:durableId="155994410">
    <w:abstractNumId w:val="0"/>
  </w:num>
  <w:num w:numId="50" w16cid:durableId="817694661">
    <w:abstractNumId w:val="0"/>
    <w:lvlOverride w:ilvl="0">
      <w:startOverride w:val="3"/>
    </w:lvlOverride>
    <w:lvlOverride w:ilvl="1">
      <w:startOverride w:val="2"/>
    </w:lvlOverride>
    <w:lvlOverride w:ilvl="2">
      <w:startOverride w:val="2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activeWritingStyle w:appName="MSWord" w:lang="en-GB" w:vendorID="64" w:dllVersion="6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6E3"/>
    <w:rsid w:val="00001E03"/>
    <w:rsid w:val="00001FA8"/>
    <w:rsid w:val="0000279B"/>
    <w:rsid w:val="000029BF"/>
    <w:rsid w:val="00004DB3"/>
    <w:rsid w:val="000051D6"/>
    <w:rsid w:val="000060F1"/>
    <w:rsid w:val="0000695D"/>
    <w:rsid w:val="00006B2C"/>
    <w:rsid w:val="00007D75"/>
    <w:rsid w:val="00013101"/>
    <w:rsid w:val="000133C6"/>
    <w:rsid w:val="000140D7"/>
    <w:rsid w:val="00014572"/>
    <w:rsid w:val="0001478E"/>
    <w:rsid w:val="00014C48"/>
    <w:rsid w:val="000151AC"/>
    <w:rsid w:val="000161D8"/>
    <w:rsid w:val="0001663A"/>
    <w:rsid w:val="000169D8"/>
    <w:rsid w:val="00016FA0"/>
    <w:rsid w:val="000170C7"/>
    <w:rsid w:val="0002272A"/>
    <w:rsid w:val="00023161"/>
    <w:rsid w:val="0002388A"/>
    <w:rsid w:val="0002469F"/>
    <w:rsid w:val="0003096D"/>
    <w:rsid w:val="00032886"/>
    <w:rsid w:val="00032A0C"/>
    <w:rsid w:val="00033E8A"/>
    <w:rsid w:val="0003408D"/>
    <w:rsid w:val="00034698"/>
    <w:rsid w:val="00035D9A"/>
    <w:rsid w:val="0003635A"/>
    <w:rsid w:val="00040503"/>
    <w:rsid w:val="00042A1B"/>
    <w:rsid w:val="0004563A"/>
    <w:rsid w:val="0004679C"/>
    <w:rsid w:val="000476D1"/>
    <w:rsid w:val="000500B2"/>
    <w:rsid w:val="000511EC"/>
    <w:rsid w:val="00053073"/>
    <w:rsid w:val="00054E11"/>
    <w:rsid w:val="000550DB"/>
    <w:rsid w:val="0005543F"/>
    <w:rsid w:val="00057693"/>
    <w:rsid w:val="00057A09"/>
    <w:rsid w:val="000641B9"/>
    <w:rsid w:val="0006748B"/>
    <w:rsid w:val="0006791C"/>
    <w:rsid w:val="00071A80"/>
    <w:rsid w:val="000720CE"/>
    <w:rsid w:val="00073DE5"/>
    <w:rsid w:val="0007542C"/>
    <w:rsid w:val="000828C8"/>
    <w:rsid w:val="00086853"/>
    <w:rsid w:val="00086DBD"/>
    <w:rsid w:val="000875B4"/>
    <w:rsid w:val="000921EC"/>
    <w:rsid w:val="00093AE4"/>
    <w:rsid w:val="000970B6"/>
    <w:rsid w:val="000A0AB8"/>
    <w:rsid w:val="000A3D19"/>
    <w:rsid w:val="000A603C"/>
    <w:rsid w:val="000A6933"/>
    <w:rsid w:val="000B01F9"/>
    <w:rsid w:val="000B1EEE"/>
    <w:rsid w:val="000B3547"/>
    <w:rsid w:val="000B4A5E"/>
    <w:rsid w:val="000B647E"/>
    <w:rsid w:val="000B6769"/>
    <w:rsid w:val="000B6F8E"/>
    <w:rsid w:val="000B7085"/>
    <w:rsid w:val="000C0B8C"/>
    <w:rsid w:val="000C2036"/>
    <w:rsid w:val="000C20E5"/>
    <w:rsid w:val="000C2CD1"/>
    <w:rsid w:val="000C4A87"/>
    <w:rsid w:val="000C5840"/>
    <w:rsid w:val="000C5DF5"/>
    <w:rsid w:val="000C7800"/>
    <w:rsid w:val="000C7C6E"/>
    <w:rsid w:val="000D0354"/>
    <w:rsid w:val="000D0498"/>
    <w:rsid w:val="000D068E"/>
    <w:rsid w:val="000D3467"/>
    <w:rsid w:val="000D423A"/>
    <w:rsid w:val="000D504A"/>
    <w:rsid w:val="000D78F7"/>
    <w:rsid w:val="000D791E"/>
    <w:rsid w:val="000E26F4"/>
    <w:rsid w:val="000E4974"/>
    <w:rsid w:val="000E51D4"/>
    <w:rsid w:val="000E60C3"/>
    <w:rsid w:val="000E7386"/>
    <w:rsid w:val="000E7B06"/>
    <w:rsid w:val="000F0314"/>
    <w:rsid w:val="000F0497"/>
    <w:rsid w:val="000F2FC6"/>
    <w:rsid w:val="000F3C32"/>
    <w:rsid w:val="000F4146"/>
    <w:rsid w:val="000F4766"/>
    <w:rsid w:val="000F5072"/>
    <w:rsid w:val="00100631"/>
    <w:rsid w:val="001053F6"/>
    <w:rsid w:val="00107394"/>
    <w:rsid w:val="00107E1C"/>
    <w:rsid w:val="001105D8"/>
    <w:rsid w:val="00112EAB"/>
    <w:rsid w:val="001136B9"/>
    <w:rsid w:val="001207BE"/>
    <w:rsid w:val="00120F13"/>
    <w:rsid w:val="001211EF"/>
    <w:rsid w:val="001227A9"/>
    <w:rsid w:val="0012284A"/>
    <w:rsid w:val="00122A03"/>
    <w:rsid w:val="00123F9F"/>
    <w:rsid w:val="00124E3E"/>
    <w:rsid w:val="00127E86"/>
    <w:rsid w:val="001379F2"/>
    <w:rsid w:val="00141056"/>
    <w:rsid w:val="001455CC"/>
    <w:rsid w:val="00145AFA"/>
    <w:rsid w:val="00146B3D"/>
    <w:rsid w:val="001474FB"/>
    <w:rsid w:val="00147EAE"/>
    <w:rsid w:val="00147FFB"/>
    <w:rsid w:val="00150A62"/>
    <w:rsid w:val="00150C7F"/>
    <w:rsid w:val="00151A16"/>
    <w:rsid w:val="00153F4C"/>
    <w:rsid w:val="00155159"/>
    <w:rsid w:val="001552CC"/>
    <w:rsid w:val="001632E3"/>
    <w:rsid w:val="00163C48"/>
    <w:rsid w:val="00164F51"/>
    <w:rsid w:val="00167FFD"/>
    <w:rsid w:val="00173F32"/>
    <w:rsid w:val="00174451"/>
    <w:rsid w:val="00174F5A"/>
    <w:rsid w:val="00176306"/>
    <w:rsid w:val="00176F48"/>
    <w:rsid w:val="00177339"/>
    <w:rsid w:val="00177F7D"/>
    <w:rsid w:val="001831A6"/>
    <w:rsid w:val="00184784"/>
    <w:rsid w:val="00184969"/>
    <w:rsid w:val="001903D0"/>
    <w:rsid w:val="001928B7"/>
    <w:rsid w:val="00194459"/>
    <w:rsid w:val="0019712E"/>
    <w:rsid w:val="0019738D"/>
    <w:rsid w:val="001A0940"/>
    <w:rsid w:val="001A2AB2"/>
    <w:rsid w:val="001A4AB3"/>
    <w:rsid w:val="001A5AF3"/>
    <w:rsid w:val="001A6432"/>
    <w:rsid w:val="001B1025"/>
    <w:rsid w:val="001B10EB"/>
    <w:rsid w:val="001B1474"/>
    <w:rsid w:val="001B3812"/>
    <w:rsid w:val="001B3B7D"/>
    <w:rsid w:val="001B3DEB"/>
    <w:rsid w:val="001B60EF"/>
    <w:rsid w:val="001B64C6"/>
    <w:rsid w:val="001B6A15"/>
    <w:rsid w:val="001C16F3"/>
    <w:rsid w:val="001C2CC3"/>
    <w:rsid w:val="001C2F3B"/>
    <w:rsid w:val="001C3031"/>
    <w:rsid w:val="001C5DFF"/>
    <w:rsid w:val="001C5F8B"/>
    <w:rsid w:val="001C6177"/>
    <w:rsid w:val="001C6A68"/>
    <w:rsid w:val="001C706C"/>
    <w:rsid w:val="001C7092"/>
    <w:rsid w:val="001D021F"/>
    <w:rsid w:val="001D1DA9"/>
    <w:rsid w:val="001D3257"/>
    <w:rsid w:val="001D5203"/>
    <w:rsid w:val="001E0E21"/>
    <w:rsid w:val="001E223B"/>
    <w:rsid w:val="001E3E18"/>
    <w:rsid w:val="001E72C7"/>
    <w:rsid w:val="001E7F99"/>
    <w:rsid w:val="001F2337"/>
    <w:rsid w:val="001F23C3"/>
    <w:rsid w:val="001F2509"/>
    <w:rsid w:val="001F3789"/>
    <w:rsid w:val="001F4509"/>
    <w:rsid w:val="001F5E7E"/>
    <w:rsid w:val="001F6559"/>
    <w:rsid w:val="002054E9"/>
    <w:rsid w:val="00206551"/>
    <w:rsid w:val="00206B40"/>
    <w:rsid w:val="002119BF"/>
    <w:rsid w:val="0021650E"/>
    <w:rsid w:val="00216740"/>
    <w:rsid w:val="00217919"/>
    <w:rsid w:val="00217F37"/>
    <w:rsid w:val="00222EC1"/>
    <w:rsid w:val="00224CC0"/>
    <w:rsid w:val="002259AA"/>
    <w:rsid w:val="002265DC"/>
    <w:rsid w:val="00231053"/>
    <w:rsid w:val="002315AA"/>
    <w:rsid w:val="00231B69"/>
    <w:rsid w:val="00233011"/>
    <w:rsid w:val="00234D40"/>
    <w:rsid w:val="00234F51"/>
    <w:rsid w:val="0023526B"/>
    <w:rsid w:val="00241A6A"/>
    <w:rsid w:val="00241A72"/>
    <w:rsid w:val="0024371B"/>
    <w:rsid w:val="002439C9"/>
    <w:rsid w:val="00244794"/>
    <w:rsid w:val="002479D2"/>
    <w:rsid w:val="002515D9"/>
    <w:rsid w:val="0025414A"/>
    <w:rsid w:val="00261D61"/>
    <w:rsid w:val="00263DA5"/>
    <w:rsid w:val="0026751C"/>
    <w:rsid w:val="0027026A"/>
    <w:rsid w:val="00272ABF"/>
    <w:rsid w:val="00282675"/>
    <w:rsid w:val="00283F47"/>
    <w:rsid w:val="002840E9"/>
    <w:rsid w:val="002842D8"/>
    <w:rsid w:val="00284E89"/>
    <w:rsid w:val="00293613"/>
    <w:rsid w:val="00295F58"/>
    <w:rsid w:val="00296178"/>
    <w:rsid w:val="002A0F88"/>
    <w:rsid w:val="002A2827"/>
    <w:rsid w:val="002A3724"/>
    <w:rsid w:val="002A3B3A"/>
    <w:rsid w:val="002A4BBC"/>
    <w:rsid w:val="002A536D"/>
    <w:rsid w:val="002A5389"/>
    <w:rsid w:val="002A576C"/>
    <w:rsid w:val="002A688C"/>
    <w:rsid w:val="002A6A39"/>
    <w:rsid w:val="002B33F4"/>
    <w:rsid w:val="002B387C"/>
    <w:rsid w:val="002B7315"/>
    <w:rsid w:val="002C1D34"/>
    <w:rsid w:val="002C1DDD"/>
    <w:rsid w:val="002C2F1B"/>
    <w:rsid w:val="002C3E3D"/>
    <w:rsid w:val="002C5046"/>
    <w:rsid w:val="002C778A"/>
    <w:rsid w:val="002D02E9"/>
    <w:rsid w:val="002D0C7B"/>
    <w:rsid w:val="002D1BD6"/>
    <w:rsid w:val="002D24CF"/>
    <w:rsid w:val="002D2550"/>
    <w:rsid w:val="002D46FC"/>
    <w:rsid w:val="002D5DF7"/>
    <w:rsid w:val="002D601A"/>
    <w:rsid w:val="002D778D"/>
    <w:rsid w:val="002E225A"/>
    <w:rsid w:val="002E28FB"/>
    <w:rsid w:val="002E2CB2"/>
    <w:rsid w:val="002E3775"/>
    <w:rsid w:val="002E5037"/>
    <w:rsid w:val="002E50D8"/>
    <w:rsid w:val="002E590C"/>
    <w:rsid w:val="002E6FEC"/>
    <w:rsid w:val="002F0495"/>
    <w:rsid w:val="002F0720"/>
    <w:rsid w:val="002F232E"/>
    <w:rsid w:val="002F2569"/>
    <w:rsid w:val="002F6E40"/>
    <w:rsid w:val="00301BF8"/>
    <w:rsid w:val="003030EC"/>
    <w:rsid w:val="00303948"/>
    <w:rsid w:val="00304085"/>
    <w:rsid w:val="00304794"/>
    <w:rsid w:val="00305131"/>
    <w:rsid w:val="00305293"/>
    <w:rsid w:val="00305531"/>
    <w:rsid w:val="00305772"/>
    <w:rsid w:val="00306936"/>
    <w:rsid w:val="003076B0"/>
    <w:rsid w:val="00313188"/>
    <w:rsid w:val="00315C95"/>
    <w:rsid w:val="00317196"/>
    <w:rsid w:val="003171AB"/>
    <w:rsid w:val="00317647"/>
    <w:rsid w:val="003176D3"/>
    <w:rsid w:val="00317F99"/>
    <w:rsid w:val="00320092"/>
    <w:rsid w:val="00324C68"/>
    <w:rsid w:val="003277E2"/>
    <w:rsid w:val="00331274"/>
    <w:rsid w:val="0033182B"/>
    <w:rsid w:val="00331E93"/>
    <w:rsid w:val="00331ED1"/>
    <w:rsid w:val="00332CA6"/>
    <w:rsid w:val="00333AC8"/>
    <w:rsid w:val="00334516"/>
    <w:rsid w:val="003376E0"/>
    <w:rsid w:val="003402E8"/>
    <w:rsid w:val="00341AD1"/>
    <w:rsid w:val="0034282E"/>
    <w:rsid w:val="00343C83"/>
    <w:rsid w:val="00344201"/>
    <w:rsid w:val="00345CED"/>
    <w:rsid w:val="00346895"/>
    <w:rsid w:val="003471D8"/>
    <w:rsid w:val="003479D9"/>
    <w:rsid w:val="00353486"/>
    <w:rsid w:val="00353A34"/>
    <w:rsid w:val="00355537"/>
    <w:rsid w:val="0035588A"/>
    <w:rsid w:val="0036309E"/>
    <w:rsid w:val="003642ED"/>
    <w:rsid w:val="00365186"/>
    <w:rsid w:val="00366403"/>
    <w:rsid w:val="00371629"/>
    <w:rsid w:val="00375452"/>
    <w:rsid w:val="00376383"/>
    <w:rsid w:val="0037779D"/>
    <w:rsid w:val="00377FC1"/>
    <w:rsid w:val="0038251A"/>
    <w:rsid w:val="00382CCF"/>
    <w:rsid w:val="00383BF4"/>
    <w:rsid w:val="00383DEB"/>
    <w:rsid w:val="003847A6"/>
    <w:rsid w:val="0038723D"/>
    <w:rsid w:val="0038796A"/>
    <w:rsid w:val="00390870"/>
    <w:rsid w:val="003908A9"/>
    <w:rsid w:val="003933F3"/>
    <w:rsid w:val="00393C8F"/>
    <w:rsid w:val="00394BDF"/>
    <w:rsid w:val="00395949"/>
    <w:rsid w:val="0039659D"/>
    <w:rsid w:val="00397D36"/>
    <w:rsid w:val="003A0606"/>
    <w:rsid w:val="003A14BC"/>
    <w:rsid w:val="003A1D85"/>
    <w:rsid w:val="003A257C"/>
    <w:rsid w:val="003A2C11"/>
    <w:rsid w:val="003A2EFF"/>
    <w:rsid w:val="003A6833"/>
    <w:rsid w:val="003A6AA0"/>
    <w:rsid w:val="003A77EC"/>
    <w:rsid w:val="003B2355"/>
    <w:rsid w:val="003B62A0"/>
    <w:rsid w:val="003B7308"/>
    <w:rsid w:val="003C0E8A"/>
    <w:rsid w:val="003C5A83"/>
    <w:rsid w:val="003C5E68"/>
    <w:rsid w:val="003C6486"/>
    <w:rsid w:val="003C7939"/>
    <w:rsid w:val="003D156F"/>
    <w:rsid w:val="003D1FB8"/>
    <w:rsid w:val="003D2C27"/>
    <w:rsid w:val="003D2EF1"/>
    <w:rsid w:val="003D3CF3"/>
    <w:rsid w:val="003D5213"/>
    <w:rsid w:val="003D5A25"/>
    <w:rsid w:val="003E038B"/>
    <w:rsid w:val="003E2182"/>
    <w:rsid w:val="003E5706"/>
    <w:rsid w:val="003E5D85"/>
    <w:rsid w:val="003E5F39"/>
    <w:rsid w:val="003E6827"/>
    <w:rsid w:val="003E6B70"/>
    <w:rsid w:val="003F2E3F"/>
    <w:rsid w:val="003F3A23"/>
    <w:rsid w:val="003F3B89"/>
    <w:rsid w:val="003F3B95"/>
    <w:rsid w:val="003F5201"/>
    <w:rsid w:val="003F6E6A"/>
    <w:rsid w:val="003F7067"/>
    <w:rsid w:val="003F74C5"/>
    <w:rsid w:val="00400F34"/>
    <w:rsid w:val="00401780"/>
    <w:rsid w:val="00402BA2"/>
    <w:rsid w:val="00402EDC"/>
    <w:rsid w:val="004058D7"/>
    <w:rsid w:val="0040773C"/>
    <w:rsid w:val="004123DF"/>
    <w:rsid w:val="00412400"/>
    <w:rsid w:val="004128DA"/>
    <w:rsid w:val="004136AF"/>
    <w:rsid w:val="004141C6"/>
    <w:rsid w:val="004235EE"/>
    <w:rsid w:val="00425267"/>
    <w:rsid w:val="004265C8"/>
    <w:rsid w:val="004277B9"/>
    <w:rsid w:val="00431315"/>
    <w:rsid w:val="00435390"/>
    <w:rsid w:val="004429F0"/>
    <w:rsid w:val="00442C10"/>
    <w:rsid w:val="00442F47"/>
    <w:rsid w:val="00443723"/>
    <w:rsid w:val="0044398F"/>
    <w:rsid w:val="0044400F"/>
    <w:rsid w:val="00446E5F"/>
    <w:rsid w:val="0045060D"/>
    <w:rsid w:val="00450E82"/>
    <w:rsid w:val="00451A41"/>
    <w:rsid w:val="004525D7"/>
    <w:rsid w:val="00454615"/>
    <w:rsid w:val="004550C3"/>
    <w:rsid w:val="00455217"/>
    <w:rsid w:val="00457114"/>
    <w:rsid w:val="004610F3"/>
    <w:rsid w:val="004621BE"/>
    <w:rsid w:val="00464221"/>
    <w:rsid w:val="00465C5F"/>
    <w:rsid w:val="004720BA"/>
    <w:rsid w:val="00472FD6"/>
    <w:rsid w:val="00472FF7"/>
    <w:rsid w:val="00476D5C"/>
    <w:rsid w:val="004775B8"/>
    <w:rsid w:val="004809BE"/>
    <w:rsid w:val="00480B4C"/>
    <w:rsid w:val="00482F7F"/>
    <w:rsid w:val="00483156"/>
    <w:rsid w:val="00484C13"/>
    <w:rsid w:val="00486562"/>
    <w:rsid w:val="00486751"/>
    <w:rsid w:val="00487B0B"/>
    <w:rsid w:val="00490C39"/>
    <w:rsid w:val="00493868"/>
    <w:rsid w:val="00494D71"/>
    <w:rsid w:val="00495E03"/>
    <w:rsid w:val="004A0137"/>
    <w:rsid w:val="004A1072"/>
    <w:rsid w:val="004A2D12"/>
    <w:rsid w:val="004A6A55"/>
    <w:rsid w:val="004A74FE"/>
    <w:rsid w:val="004B0510"/>
    <w:rsid w:val="004B0B09"/>
    <w:rsid w:val="004B0B4E"/>
    <w:rsid w:val="004B116B"/>
    <w:rsid w:val="004B11EC"/>
    <w:rsid w:val="004B169B"/>
    <w:rsid w:val="004B4F79"/>
    <w:rsid w:val="004B6126"/>
    <w:rsid w:val="004B61B3"/>
    <w:rsid w:val="004B7261"/>
    <w:rsid w:val="004C0E5B"/>
    <w:rsid w:val="004C103E"/>
    <w:rsid w:val="004C453C"/>
    <w:rsid w:val="004C574C"/>
    <w:rsid w:val="004C593A"/>
    <w:rsid w:val="004C64A3"/>
    <w:rsid w:val="004D0EBE"/>
    <w:rsid w:val="004D132B"/>
    <w:rsid w:val="004D4DC4"/>
    <w:rsid w:val="004E1DFA"/>
    <w:rsid w:val="004E332E"/>
    <w:rsid w:val="004E62C6"/>
    <w:rsid w:val="004F0869"/>
    <w:rsid w:val="004F339A"/>
    <w:rsid w:val="004F4734"/>
    <w:rsid w:val="00501A1C"/>
    <w:rsid w:val="005029B7"/>
    <w:rsid w:val="005033EE"/>
    <w:rsid w:val="00504626"/>
    <w:rsid w:val="00504C0E"/>
    <w:rsid w:val="00505AE6"/>
    <w:rsid w:val="00510B07"/>
    <w:rsid w:val="00513975"/>
    <w:rsid w:val="00514632"/>
    <w:rsid w:val="00514B17"/>
    <w:rsid w:val="00515891"/>
    <w:rsid w:val="00515A0C"/>
    <w:rsid w:val="0051716B"/>
    <w:rsid w:val="0051753A"/>
    <w:rsid w:val="0051771E"/>
    <w:rsid w:val="00521FC5"/>
    <w:rsid w:val="00521FDB"/>
    <w:rsid w:val="00521FFE"/>
    <w:rsid w:val="005231C8"/>
    <w:rsid w:val="00523A38"/>
    <w:rsid w:val="00523DC0"/>
    <w:rsid w:val="00524C39"/>
    <w:rsid w:val="005254E7"/>
    <w:rsid w:val="00526180"/>
    <w:rsid w:val="00526A14"/>
    <w:rsid w:val="005274DD"/>
    <w:rsid w:val="005315D9"/>
    <w:rsid w:val="00537FAD"/>
    <w:rsid w:val="00540FA5"/>
    <w:rsid w:val="00541041"/>
    <w:rsid w:val="005416EE"/>
    <w:rsid w:val="00542A88"/>
    <w:rsid w:val="00542B00"/>
    <w:rsid w:val="00542C1E"/>
    <w:rsid w:val="005433BD"/>
    <w:rsid w:val="005436B3"/>
    <w:rsid w:val="00544EEB"/>
    <w:rsid w:val="00545B52"/>
    <w:rsid w:val="00546038"/>
    <w:rsid w:val="005474EC"/>
    <w:rsid w:val="00554775"/>
    <w:rsid w:val="0055662D"/>
    <w:rsid w:val="005567D7"/>
    <w:rsid w:val="00557B95"/>
    <w:rsid w:val="00560400"/>
    <w:rsid w:val="0056182B"/>
    <w:rsid w:val="00563ED1"/>
    <w:rsid w:val="00564566"/>
    <w:rsid w:val="00565EA1"/>
    <w:rsid w:val="00567047"/>
    <w:rsid w:val="005673BB"/>
    <w:rsid w:val="00570CF5"/>
    <w:rsid w:val="00573686"/>
    <w:rsid w:val="005800EE"/>
    <w:rsid w:val="00582650"/>
    <w:rsid w:val="00582D42"/>
    <w:rsid w:val="0058434D"/>
    <w:rsid w:val="00585A59"/>
    <w:rsid w:val="00587655"/>
    <w:rsid w:val="00587FF3"/>
    <w:rsid w:val="0059079C"/>
    <w:rsid w:val="00592FD4"/>
    <w:rsid w:val="00594A65"/>
    <w:rsid w:val="00596A00"/>
    <w:rsid w:val="005A5D46"/>
    <w:rsid w:val="005A6C10"/>
    <w:rsid w:val="005A7B48"/>
    <w:rsid w:val="005B3B87"/>
    <w:rsid w:val="005B46FA"/>
    <w:rsid w:val="005B73A5"/>
    <w:rsid w:val="005C20AD"/>
    <w:rsid w:val="005C3820"/>
    <w:rsid w:val="005C3FF1"/>
    <w:rsid w:val="005C44BC"/>
    <w:rsid w:val="005C454F"/>
    <w:rsid w:val="005C49D5"/>
    <w:rsid w:val="005C5AA6"/>
    <w:rsid w:val="005C5DAF"/>
    <w:rsid w:val="005D1B06"/>
    <w:rsid w:val="005D2A64"/>
    <w:rsid w:val="005D4057"/>
    <w:rsid w:val="005D52F6"/>
    <w:rsid w:val="005E0ADE"/>
    <w:rsid w:val="005E294C"/>
    <w:rsid w:val="005E4A08"/>
    <w:rsid w:val="005E4B24"/>
    <w:rsid w:val="005E5146"/>
    <w:rsid w:val="005E5D1F"/>
    <w:rsid w:val="005F06DA"/>
    <w:rsid w:val="005F1CD0"/>
    <w:rsid w:val="005F2134"/>
    <w:rsid w:val="005F239A"/>
    <w:rsid w:val="005F26D0"/>
    <w:rsid w:val="005F58D7"/>
    <w:rsid w:val="005F6420"/>
    <w:rsid w:val="005F72DC"/>
    <w:rsid w:val="005F7594"/>
    <w:rsid w:val="005F7AEB"/>
    <w:rsid w:val="00600E54"/>
    <w:rsid w:val="00601D22"/>
    <w:rsid w:val="006023B4"/>
    <w:rsid w:val="00606624"/>
    <w:rsid w:val="00606D4D"/>
    <w:rsid w:val="00606E3A"/>
    <w:rsid w:val="0061310E"/>
    <w:rsid w:val="00613CBD"/>
    <w:rsid w:val="00614F88"/>
    <w:rsid w:val="0061604C"/>
    <w:rsid w:val="006210C5"/>
    <w:rsid w:val="00621180"/>
    <w:rsid w:val="006218E6"/>
    <w:rsid w:val="00623051"/>
    <w:rsid w:val="00623238"/>
    <w:rsid w:val="00624190"/>
    <w:rsid w:val="00624AD4"/>
    <w:rsid w:val="006251E4"/>
    <w:rsid w:val="006251FC"/>
    <w:rsid w:val="006265FE"/>
    <w:rsid w:val="00627198"/>
    <w:rsid w:val="00631365"/>
    <w:rsid w:val="0063304B"/>
    <w:rsid w:val="006341BA"/>
    <w:rsid w:val="00634787"/>
    <w:rsid w:val="00641DBC"/>
    <w:rsid w:val="00643FCF"/>
    <w:rsid w:val="00644B3C"/>
    <w:rsid w:val="00645ABD"/>
    <w:rsid w:val="0064619C"/>
    <w:rsid w:val="00651C31"/>
    <w:rsid w:val="006524C5"/>
    <w:rsid w:val="006529CB"/>
    <w:rsid w:val="00654636"/>
    <w:rsid w:val="00657DB2"/>
    <w:rsid w:val="00661F08"/>
    <w:rsid w:val="00664D00"/>
    <w:rsid w:val="00664EBD"/>
    <w:rsid w:val="0066533A"/>
    <w:rsid w:val="0066624C"/>
    <w:rsid w:val="0066704C"/>
    <w:rsid w:val="00671927"/>
    <w:rsid w:val="006724EA"/>
    <w:rsid w:val="006740D0"/>
    <w:rsid w:val="0067798B"/>
    <w:rsid w:val="00677F81"/>
    <w:rsid w:val="00687314"/>
    <w:rsid w:val="00687A68"/>
    <w:rsid w:val="00687FF9"/>
    <w:rsid w:val="006901A2"/>
    <w:rsid w:val="00691A38"/>
    <w:rsid w:val="006936CB"/>
    <w:rsid w:val="006A088A"/>
    <w:rsid w:val="006A1D7C"/>
    <w:rsid w:val="006A4BDD"/>
    <w:rsid w:val="006A50A9"/>
    <w:rsid w:val="006B06BF"/>
    <w:rsid w:val="006B2F54"/>
    <w:rsid w:val="006B4D53"/>
    <w:rsid w:val="006B4E20"/>
    <w:rsid w:val="006B5C5C"/>
    <w:rsid w:val="006C3841"/>
    <w:rsid w:val="006C3ACC"/>
    <w:rsid w:val="006C3BF1"/>
    <w:rsid w:val="006C3CD2"/>
    <w:rsid w:val="006C3E43"/>
    <w:rsid w:val="006C4791"/>
    <w:rsid w:val="006C49BE"/>
    <w:rsid w:val="006C7078"/>
    <w:rsid w:val="006C766B"/>
    <w:rsid w:val="006D1C10"/>
    <w:rsid w:val="006D4A80"/>
    <w:rsid w:val="006D56CA"/>
    <w:rsid w:val="006E0F81"/>
    <w:rsid w:val="006E2428"/>
    <w:rsid w:val="006E2CC3"/>
    <w:rsid w:val="006E446E"/>
    <w:rsid w:val="006E77BE"/>
    <w:rsid w:val="006F0F9E"/>
    <w:rsid w:val="006F10DC"/>
    <w:rsid w:val="006F15D4"/>
    <w:rsid w:val="006F2D6F"/>
    <w:rsid w:val="006F30DB"/>
    <w:rsid w:val="006F5F8F"/>
    <w:rsid w:val="006F63CA"/>
    <w:rsid w:val="00701BE4"/>
    <w:rsid w:val="007026E3"/>
    <w:rsid w:val="007030AF"/>
    <w:rsid w:val="00704481"/>
    <w:rsid w:val="00704DFA"/>
    <w:rsid w:val="00706F67"/>
    <w:rsid w:val="00707AE5"/>
    <w:rsid w:val="00707F0E"/>
    <w:rsid w:val="00711D8B"/>
    <w:rsid w:val="00712ED3"/>
    <w:rsid w:val="00713263"/>
    <w:rsid w:val="00714766"/>
    <w:rsid w:val="00714F5C"/>
    <w:rsid w:val="0071573B"/>
    <w:rsid w:val="0071622B"/>
    <w:rsid w:val="007163D1"/>
    <w:rsid w:val="007176C4"/>
    <w:rsid w:val="00717B65"/>
    <w:rsid w:val="007208F0"/>
    <w:rsid w:val="00720E48"/>
    <w:rsid w:val="0072460C"/>
    <w:rsid w:val="00724C55"/>
    <w:rsid w:val="007256E0"/>
    <w:rsid w:val="007269DE"/>
    <w:rsid w:val="007304A8"/>
    <w:rsid w:val="00732DBB"/>
    <w:rsid w:val="007333AE"/>
    <w:rsid w:val="00733629"/>
    <w:rsid w:val="00742154"/>
    <w:rsid w:val="00742429"/>
    <w:rsid w:val="007463FE"/>
    <w:rsid w:val="007575A1"/>
    <w:rsid w:val="007578E2"/>
    <w:rsid w:val="00757CF7"/>
    <w:rsid w:val="00761E57"/>
    <w:rsid w:val="00764789"/>
    <w:rsid w:val="00764FF7"/>
    <w:rsid w:val="0076577D"/>
    <w:rsid w:val="00765790"/>
    <w:rsid w:val="007659CE"/>
    <w:rsid w:val="007662E0"/>
    <w:rsid w:val="00766B10"/>
    <w:rsid w:val="00767856"/>
    <w:rsid w:val="00767C71"/>
    <w:rsid w:val="00773F0A"/>
    <w:rsid w:val="007755DE"/>
    <w:rsid w:val="0077602A"/>
    <w:rsid w:val="0077608A"/>
    <w:rsid w:val="007770FC"/>
    <w:rsid w:val="007775AD"/>
    <w:rsid w:val="00780CFD"/>
    <w:rsid w:val="00785186"/>
    <w:rsid w:val="00786726"/>
    <w:rsid w:val="007876CA"/>
    <w:rsid w:val="00791313"/>
    <w:rsid w:val="00792E66"/>
    <w:rsid w:val="00792E78"/>
    <w:rsid w:val="007966DB"/>
    <w:rsid w:val="00797F1B"/>
    <w:rsid w:val="007A0D0B"/>
    <w:rsid w:val="007A0F46"/>
    <w:rsid w:val="007A10B5"/>
    <w:rsid w:val="007A2672"/>
    <w:rsid w:val="007A3146"/>
    <w:rsid w:val="007A4180"/>
    <w:rsid w:val="007A5155"/>
    <w:rsid w:val="007A5207"/>
    <w:rsid w:val="007A67B5"/>
    <w:rsid w:val="007B13B3"/>
    <w:rsid w:val="007B3600"/>
    <w:rsid w:val="007B38BD"/>
    <w:rsid w:val="007B4DC8"/>
    <w:rsid w:val="007B5973"/>
    <w:rsid w:val="007B5C5A"/>
    <w:rsid w:val="007B6299"/>
    <w:rsid w:val="007B7BA0"/>
    <w:rsid w:val="007C27A7"/>
    <w:rsid w:val="007C364D"/>
    <w:rsid w:val="007C3F3C"/>
    <w:rsid w:val="007C4BCD"/>
    <w:rsid w:val="007C57AA"/>
    <w:rsid w:val="007C5D04"/>
    <w:rsid w:val="007C70DB"/>
    <w:rsid w:val="007C7D61"/>
    <w:rsid w:val="007C7DFB"/>
    <w:rsid w:val="007D769D"/>
    <w:rsid w:val="007D7DCB"/>
    <w:rsid w:val="007E03A0"/>
    <w:rsid w:val="007E2C38"/>
    <w:rsid w:val="007E39D3"/>
    <w:rsid w:val="007E5EC4"/>
    <w:rsid w:val="007E74EB"/>
    <w:rsid w:val="007F042F"/>
    <w:rsid w:val="007F1DEE"/>
    <w:rsid w:val="007F34CB"/>
    <w:rsid w:val="007F5A0A"/>
    <w:rsid w:val="007F6193"/>
    <w:rsid w:val="007F6E61"/>
    <w:rsid w:val="00803013"/>
    <w:rsid w:val="008032F9"/>
    <w:rsid w:val="0080354D"/>
    <w:rsid w:val="00803612"/>
    <w:rsid w:val="0080361B"/>
    <w:rsid w:val="008050B6"/>
    <w:rsid w:val="00805ACA"/>
    <w:rsid w:val="00807596"/>
    <w:rsid w:val="008134EA"/>
    <w:rsid w:val="008161A5"/>
    <w:rsid w:val="008174ED"/>
    <w:rsid w:val="00817510"/>
    <w:rsid w:val="008216BE"/>
    <w:rsid w:val="008221F3"/>
    <w:rsid w:val="00823EFE"/>
    <w:rsid w:val="0082406A"/>
    <w:rsid w:val="008241D6"/>
    <w:rsid w:val="008258B8"/>
    <w:rsid w:val="00827233"/>
    <w:rsid w:val="00831305"/>
    <w:rsid w:val="00831692"/>
    <w:rsid w:val="0083225C"/>
    <w:rsid w:val="0083376A"/>
    <w:rsid w:val="00834943"/>
    <w:rsid w:val="00837F14"/>
    <w:rsid w:val="00837F51"/>
    <w:rsid w:val="00841A6E"/>
    <w:rsid w:val="00843ADB"/>
    <w:rsid w:val="0084708A"/>
    <w:rsid w:val="00852532"/>
    <w:rsid w:val="00853912"/>
    <w:rsid w:val="00853BE6"/>
    <w:rsid w:val="00853CCF"/>
    <w:rsid w:val="008579E0"/>
    <w:rsid w:val="00857B7C"/>
    <w:rsid w:val="00860119"/>
    <w:rsid w:val="0086048C"/>
    <w:rsid w:val="0086377E"/>
    <w:rsid w:val="00863DD5"/>
    <w:rsid w:val="00864154"/>
    <w:rsid w:val="008661DC"/>
    <w:rsid w:val="00866203"/>
    <w:rsid w:val="008673F2"/>
    <w:rsid w:val="00867615"/>
    <w:rsid w:val="00867653"/>
    <w:rsid w:val="00870FDB"/>
    <w:rsid w:val="00872718"/>
    <w:rsid w:val="00872999"/>
    <w:rsid w:val="008753CF"/>
    <w:rsid w:val="00876AE9"/>
    <w:rsid w:val="00880CAD"/>
    <w:rsid w:val="00883105"/>
    <w:rsid w:val="00886178"/>
    <w:rsid w:val="00886707"/>
    <w:rsid w:val="00890259"/>
    <w:rsid w:val="008905E7"/>
    <w:rsid w:val="00890602"/>
    <w:rsid w:val="00891593"/>
    <w:rsid w:val="0089224A"/>
    <w:rsid w:val="00892378"/>
    <w:rsid w:val="0089480F"/>
    <w:rsid w:val="008949C4"/>
    <w:rsid w:val="0089580C"/>
    <w:rsid w:val="00895FE3"/>
    <w:rsid w:val="008965E4"/>
    <w:rsid w:val="00896CC6"/>
    <w:rsid w:val="00896E5A"/>
    <w:rsid w:val="00897AA5"/>
    <w:rsid w:val="008A00E7"/>
    <w:rsid w:val="008A1128"/>
    <w:rsid w:val="008A3D4C"/>
    <w:rsid w:val="008A53B5"/>
    <w:rsid w:val="008A58FC"/>
    <w:rsid w:val="008A5F96"/>
    <w:rsid w:val="008A6396"/>
    <w:rsid w:val="008A6721"/>
    <w:rsid w:val="008A6CEA"/>
    <w:rsid w:val="008B23D5"/>
    <w:rsid w:val="008B2462"/>
    <w:rsid w:val="008B2D93"/>
    <w:rsid w:val="008B37AD"/>
    <w:rsid w:val="008B3B2C"/>
    <w:rsid w:val="008B401E"/>
    <w:rsid w:val="008B60C6"/>
    <w:rsid w:val="008B7D61"/>
    <w:rsid w:val="008C0274"/>
    <w:rsid w:val="008C1286"/>
    <w:rsid w:val="008C16A3"/>
    <w:rsid w:val="008C34B1"/>
    <w:rsid w:val="008C4F38"/>
    <w:rsid w:val="008C4F74"/>
    <w:rsid w:val="008C70F2"/>
    <w:rsid w:val="008D2C2D"/>
    <w:rsid w:val="008D35EC"/>
    <w:rsid w:val="008D47D1"/>
    <w:rsid w:val="008D4E95"/>
    <w:rsid w:val="008D6E1D"/>
    <w:rsid w:val="008D7BC4"/>
    <w:rsid w:val="008D7D6D"/>
    <w:rsid w:val="008E1EF2"/>
    <w:rsid w:val="008E2EB1"/>
    <w:rsid w:val="008E36AD"/>
    <w:rsid w:val="008E41D6"/>
    <w:rsid w:val="008E570B"/>
    <w:rsid w:val="008E693C"/>
    <w:rsid w:val="008F2358"/>
    <w:rsid w:val="008F255F"/>
    <w:rsid w:val="008F2B32"/>
    <w:rsid w:val="008F34E6"/>
    <w:rsid w:val="008F54C9"/>
    <w:rsid w:val="008F568D"/>
    <w:rsid w:val="008F7C31"/>
    <w:rsid w:val="009007F8"/>
    <w:rsid w:val="009010DB"/>
    <w:rsid w:val="0090294D"/>
    <w:rsid w:val="00902A9B"/>
    <w:rsid w:val="009030E7"/>
    <w:rsid w:val="00903817"/>
    <w:rsid w:val="00905CCA"/>
    <w:rsid w:val="00907548"/>
    <w:rsid w:val="009115FB"/>
    <w:rsid w:val="009117BD"/>
    <w:rsid w:val="0091270E"/>
    <w:rsid w:val="00915CBE"/>
    <w:rsid w:val="00916383"/>
    <w:rsid w:val="009166E3"/>
    <w:rsid w:val="00916C6B"/>
    <w:rsid w:val="00916D0E"/>
    <w:rsid w:val="00920BA3"/>
    <w:rsid w:val="00921457"/>
    <w:rsid w:val="0092180D"/>
    <w:rsid w:val="00921A8F"/>
    <w:rsid w:val="0092211D"/>
    <w:rsid w:val="00922683"/>
    <w:rsid w:val="00924333"/>
    <w:rsid w:val="00924890"/>
    <w:rsid w:val="00924CCA"/>
    <w:rsid w:val="00927EBF"/>
    <w:rsid w:val="009308D5"/>
    <w:rsid w:val="00932ECB"/>
    <w:rsid w:val="00933354"/>
    <w:rsid w:val="009339B2"/>
    <w:rsid w:val="009344FC"/>
    <w:rsid w:val="0093636F"/>
    <w:rsid w:val="00937F9A"/>
    <w:rsid w:val="009409E0"/>
    <w:rsid w:val="00940C16"/>
    <w:rsid w:val="009423E8"/>
    <w:rsid w:val="009435E6"/>
    <w:rsid w:val="009438CA"/>
    <w:rsid w:val="00943F47"/>
    <w:rsid w:val="00944576"/>
    <w:rsid w:val="00944669"/>
    <w:rsid w:val="009446C4"/>
    <w:rsid w:val="00944DE5"/>
    <w:rsid w:val="00945584"/>
    <w:rsid w:val="00945CE5"/>
    <w:rsid w:val="00947704"/>
    <w:rsid w:val="00947853"/>
    <w:rsid w:val="00953526"/>
    <w:rsid w:val="00954A88"/>
    <w:rsid w:val="00956147"/>
    <w:rsid w:val="00956970"/>
    <w:rsid w:val="00960CF8"/>
    <w:rsid w:val="00961E0D"/>
    <w:rsid w:val="009643E7"/>
    <w:rsid w:val="00964CA0"/>
    <w:rsid w:val="0096667D"/>
    <w:rsid w:val="00967D5E"/>
    <w:rsid w:val="00967D63"/>
    <w:rsid w:val="009705A3"/>
    <w:rsid w:val="00972787"/>
    <w:rsid w:val="00972C41"/>
    <w:rsid w:val="00973F9D"/>
    <w:rsid w:val="0097536D"/>
    <w:rsid w:val="009758FE"/>
    <w:rsid w:val="00976F8D"/>
    <w:rsid w:val="00980930"/>
    <w:rsid w:val="00985888"/>
    <w:rsid w:val="00985E5F"/>
    <w:rsid w:val="00991726"/>
    <w:rsid w:val="009921F8"/>
    <w:rsid w:val="00993894"/>
    <w:rsid w:val="009A038B"/>
    <w:rsid w:val="009A2908"/>
    <w:rsid w:val="009A37F1"/>
    <w:rsid w:val="009A3CEB"/>
    <w:rsid w:val="009A456D"/>
    <w:rsid w:val="009A534B"/>
    <w:rsid w:val="009A5F4A"/>
    <w:rsid w:val="009A7901"/>
    <w:rsid w:val="009B26F2"/>
    <w:rsid w:val="009B29C1"/>
    <w:rsid w:val="009B327A"/>
    <w:rsid w:val="009B3353"/>
    <w:rsid w:val="009B46F9"/>
    <w:rsid w:val="009C4855"/>
    <w:rsid w:val="009D05CF"/>
    <w:rsid w:val="009D35A2"/>
    <w:rsid w:val="009D5635"/>
    <w:rsid w:val="009E056B"/>
    <w:rsid w:val="009E1CCC"/>
    <w:rsid w:val="009E38A9"/>
    <w:rsid w:val="009E4474"/>
    <w:rsid w:val="009E5ABF"/>
    <w:rsid w:val="009F0C40"/>
    <w:rsid w:val="009F1159"/>
    <w:rsid w:val="009F2587"/>
    <w:rsid w:val="009F2992"/>
    <w:rsid w:val="009F4C8B"/>
    <w:rsid w:val="009F58CB"/>
    <w:rsid w:val="009F6521"/>
    <w:rsid w:val="009F75F6"/>
    <w:rsid w:val="009F7B57"/>
    <w:rsid w:val="009F7C2F"/>
    <w:rsid w:val="00A03FC5"/>
    <w:rsid w:val="00A04212"/>
    <w:rsid w:val="00A043D1"/>
    <w:rsid w:val="00A1147A"/>
    <w:rsid w:val="00A114F3"/>
    <w:rsid w:val="00A16652"/>
    <w:rsid w:val="00A2080D"/>
    <w:rsid w:val="00A21162"/>
    <w:rsid w:val="00A21C45"/>
    <w:rsid w:val="00A21DDA"/>
    <w:rsid w:val="00A22385"/>
    <w:rsid w:val="00A231F6"/>
    <w:rsid w:val="00A2396E"/>
    <w:rsid w:val="00A27B95"/>
    <w:rsid w:val="00A306EF"/>
    <w:rsid w:val="00A30830"/>
    <w:rsid w:val="00A30AC9"/>
    <w:rsid w:val="00A30F40"/>
    <w:rsid w:val="00A34384"/>
    <w:rsid w:val="00A3710E"/>
    <w:rsid w:val="00A40396"/>
    <w:rsid w:val="00A40FE3"/>
    <w:rsid w:val="00A4118F"/>
    <w:rsid w:val="00A41770"/>
    <w:rsid w:val="00A41DD0"/>
    <w:rsid w:val="00A43935"/>
    <w:rsid w:val="00A43BB5"/>
    <w:rsid w:val="00A444C3"/>
    <w:rsid w:val="00A46E8D"/>
    <w:rsid w:val="00A507F1"/>
    <w:rsid w:val="00A51057"/>
    <w:rsid w:val="00A51335"/>
    <w:rsid w:val="00A51627"/>
    <w:rsid w:val="00A51A0C"/>
    <w:rsid w:val="00A5219D"/>
    <w:rsid w:val="00A52F6A"/>
    <w:rsid w:val="00A55726"/>
    <w:rsid w:val="00A55954"/>
    <w:rsid w:val="00A6035F"/>
    <w:rsid w:val="00A63820"/>
    <w:rsid w:val="00A668FE"/>
    <w:rsid w:val="00A66E39"/>
    <w:rsid w:val="00A67486"/>
    <w:rsid w:val="00A675C9"/>
    <w:rsid w:val="00A677B9"/>
    <w:rsid w:val="00A70481"/>
    <w:rsid w:val="00A73645"/>
    <w:rsid w:val="00A74171"/>
    <w:rsid w:val="00A744BD"/>
    <w:rsid w:val="00A74F7F"/>
    <w:rsid w:val="00A76F74"/>
    <w:rsid w:val="00A809E4"/>
    <w:rsid w:val="00A82C8B"/>
    <w:rsid w:val="00A864A9"/>
    <w:rsid w:val="00A9068D"/>
    <w:rsid w:val="00A92C6C"/>
    <w:rsid w:val="00A936A6"/>
    <w:rsid w:val="00A93A98"/>
    <w:rsid w:val="00A95F35"/>
    <w:rsid w:val="00AA017C"/>
    <w:rsid w:val="00AA047F"/>
    <w:rsid w:val="00AA19DB"/>
    <w:rsid w:val="00AA1CB3"/>
    <w:rsid w:val="00AA2433"/>
    <w:rsid w:val="00AA67F2"/>
    <w:rsid w:val="00AA6E0E"/>
    <w:rsid w:val="00AB4240"/>
    <w:rsid w:val="00AB4555"/>
    <w:rsid w:val="00AB488F"/>
    <w:rsid w:val="00AB516E"/>
    <w:rsid w:val="00AB5568"/>
    <w:rsid w:val="00AB63E7"/>
    <w:rsid w:val="00AB7267"/>
    <w:rsid w:val="00AC0A7E"/>
    <w:rsid w:val="00AC1CF0"/>
    <w:rsid w:val="00AC2EEC"/>
    <w:rsid w:val="00AC5A38"/>
    <w:rsid w:val="00AC6AE1"/>
    <w:rsid w:val="00AD05B4"/>
    <w:rsid w:val="00AD152B"/>
    <w:rsid w:val="00AD197C"/>
    <w:rsid w:val="00AD1CBC"/>
    <w:rsid w:val="00AD2C87"/>
    <w:rsid w:val="00AD33FC"/>
    <w:rsid w:val="00AD458D"/>
    <w:rsid w:val="00AD4C5A"/>
    <w:rsid w:val="00AD5F64"/>
    <w:rsid w:val="00AD7473"/>
    <w:rsid w:val="00AD7B71"/>
    <w:rsid w:val="00AE1249"/>
    <w:rsid w:val="00AE439F"/>
    <w:rsid w:val="00AE452B"/>
    <w:rsid w:val="00AF0414"/>
    <w:rsid w:val="00B0179A"/>
    <w:rsid w:val="00B01D2A"/>
    <w:rsid w:val="00B0433B"/>
    <w:rsid w:val="00B045DD"/>
    <w:rsid w:val="00B05870"/>
    <w:rsid w:val="00B1435A"/>
    <w:rsid w:val="00B148F9"/>
    <w:rsid w:val="00B14BFA"/>
    <w:rsid w:val="00B16010"/>
    <w:rsid w:val="00B21C20"/>
    <w:rsid w:val="00B229F9"/>
    <w:rsid w:val="00B231EB"/>
    <w:rsid w:val="00B2356D"/>
    <w:rsid w:val="00B23E0D"/>
    <w:rsid w:val="00B2456A"/>
    <w:rsid w:val="00B255AC"/>
    <w:rsid w:val="00B2702C"/>
    <w:rsid w:val="00B3164C"/>
    <w:rsid w:val="00B3240B"/>
    <w:rsid w:val="00B33856"/>
    <w:rsid w:val="00B34194"/>
    <w:rsid w:val="00B352B8"/>
    <w:rsid w:val="00B361D7"/>
    <w:rsid w:val="00B36632"/>
    <w:rsid w:val="00B43C19"/>
    <w:rsid w:val="00B45977"/>
    <w:rsid w:val="00B45B62"/>
    <w:rsid w:val="00B46937"/>
    <w:rsid w:val="00B4716F"/>
    <w:rsid w:val="00B50354"/>
    <w:rsid w:val="00B50521"/>
    <w:rsid w:val="00B52BA0"/>
    <w:rsid w:val="00B537F2"/>
    <w:rsid w:val="00B552FD"/>
    <w:rsid w:val="00B57B6E"/>
    <w:rsid w:val="00B609FC"/>
    <w:rsid w:val="00B6153A"/>
    <w:rsid w:val="00B61AA3"/>
    <w:rsid w:val="00B621B9"/>
    <w:rsid w:val="00B62E8E"/>
    <w:rsid w:val="00B658C0"/>
    <w:rsid w:val="00B66FE9"/>
    <w:rsid w:val="00B750AB"/>
    <w:rsid w:val="00B750C4"/>
    <w:rsid w:val="00B76239"/>
    <w:rsid w:val="00B76C2F"/>
    <w:rsid w:val="00B77B34"/>
    <w:rsid w:val="00B80C85"/>
    <w:rsid w:val="00B81092"/>
    <w:rsid w:val="00B83080"/>
    <w:rsid w:val="00B84A11"/>
    <w:rsid w:val="00B8672E"/>
    <w:rsid w:val="00B904A7"/>
    <w:rsid w:val="00B90F0F"/>
    <w:rsid w:val="00B91B3B"/>
    <w:rsid w:val="00B93CD7"/>
    <w:rsid w:val="00BA0E40"/>
    <w:rsid w:val="00BA3EA7"/>
    <w:rsid w:val="00BA5B35"/>
    <w:rsid w:val="00BA7C8D"/>
    <w:rsid w:val="00BB184C"/>
    <w:rsid w:val="00BB35E6"/>
    <w:rsid w:val="00BB3A6C"/>
    <w:rsid w:val="00BB58A5"/>
    <w:rsid w:val="00BB6F60"/>
    <w:rsid w:val="00BC2CDB"/>
    <w:rsid w:val="00BC3D94"/>
    <w:rsid w:val="00BC40CB"/>
    <w:rsid w:val="00BC62D2"/>
    <w:rsid w:val="00BC6AFD"/>
    <w:rsid w:val="00BC7EAD"/>
    <w:rsid w:val="00BD01DF"/>
    <w:rsid w:val="00BD1030"/>
    <w:rsid w:val="00BD2AA7"/>
    <w:rsid w:val="00BD37F6"/>
    <w:rsid w:val="00BD646E"/>
    <w:rsid w:val="00BD66FB"/>
    <w:rsid w:val="00BD6F89"/>
    <w:rsid w:val="00BD714C"/>
    <w:rsid w:val="00BE09E9"/>
    <w:rsid w:val="00BE1315"/>
    <w:rsid w:val="00BE1968"/>
    <w:rsid w:val="00BE232D"/>
    <w:rsid w:val="00BE3028"/>
    <w:rsid w:val="00BF10EC"/>
    <w:rsid w:val="00BF1F95"/>
    <w:rsid w:val="00BF260A"/>
    <w:rsid w:val="00BF35E3"/>
    <w:rsid w:val="00BF4500"/>
    <w:rsid w:val="00BF701E"/>
    <w:rsid w:val="00BF7690"/>
    <w:rsid w:val="00C06A7A"/>
    <w:rsid w:val="00C06E2D"/>
    <w:rsid w:val="00C071B2"/>
    <w:rsid w:val="00C129DE"/>
    <w:rsid w:val="00C1491C"/>
    <w:rsid w:val="00C1680B"/>
    <w:rsid w:val="00C17B69"/>
    <w:rsid w:val="00C17B75"/>
    <w:rsid w:val="00C204BC"/>
    <w:rsid w:val="00C21715"/>
    <w:rsid w:val="00C24C99"/>
    <w:rsid w:val="00C25878"/>
    <w:rsid w:val="00C260C0"/>
    <w:rsid w:val="00C264C5"/>
    <w:rsid w:val="00C274C7"/>
    <w:rsid w:val="00C30555"/>
    <w:rsid w:val="00C32D3A"/>
    <w:rsid w:val="00C37A63"/>
    <w:rsid w:val="00C40BD3"/>
    <w:rsid w:val="00C40E7F"/>
    <w:rsid w:val="00C42C12"/>
    <w:rsid w:val="00C45373"/>
    <w:rsid w:val="00C4626B"/>
    <w:rsid w:val="00C46501"/>
    <w:rsid w:val="00C5282E"/>
    <w:rsid w:val="00C52AFB"/>
    <w:rsid w:val="00C54331"/>
    <w:rsid w:val="00C544CB"/>
    <w:rsid w:val="00C56060"/>
    <w:rsid w:val="00C570CC"/>
    <w:rsid w:val="00C57563"/>
    <w:rsid w:val="00C6088F"/>
    <w:rsid w:val="00C60E37"/>
    <w:rsid w:val="00C61735"/>
    <w:rsid w:val="00C635F8"/>
    <w:rsid w:val="00C6366F"/>
    <w:rsid w:val="00C64CC7"/>
    <w:rsid w:val="00C67259"/>
    <w:rsid w:val="00C70616"/>
    <w:rsid w:val="00C72D78"/>
    <w:rsid w:val="00C73839"/>
    <w:rsid w:val="00C73F7E"/>
    <w:rsid w:val="00C74425"/>
    <w:rsid w:val="00C74B6F"/>
    <w:rsid w:val="00C74FB5"/>
    <w:rsid w:val="00C771AE"/>
    <w:rsid w:val="00C81AB6"/>
    <w:rsid w:val="00C8501E"/>
    <w:rsid w:val="00C85188"/>
    <w:rsid w:val="00C86805"/>
    <w:rsid w:val="00C9125D"/>
    <w:rsid w:val="00C92E58"/>
    <w:rsid w:val="00C96925"/>
    <w:rsid w:val="00C97B86"/>
    <w:rsid w:val="00CA0A47"/>
    <w:rsid w:val="00CA6BB0"/>
    <w:rsid w:val="00CA70F0"/>
    <w:rsid w:val="00CA78B0"/>
    <w:rsid w:val="00CA7C3F"/>
    <w:rsid w:val="00CB0358"/>
    <w:rsid w:val="00CB159C"/>
    <w:rsid w:val="00CB15CB"/>
    <w:rsid w:val="00CB190F"/>
    <w:rsid w:val="00CB1AA1"/>
    <w:rsid w:val="00CB67BF"/>
    <w:rsid w:val="00CB6FAF"/>
    <w:rsid w:val="00CC11CB"/>
    <w:rsid w:val="00CC3095"/>
    <w:rsid w:val="00CC37E8"/>
    <w:rsid w:val="00CC55D1"/>
    <w:rsid w:val="00CC5A64"/>
    <w:rsid w:val="00CD0384"/>
    <w:rsid w:val="00CD3EF0"/>
    <w:rsid w:val="00CD40E3"/>
    <w:rsid w:val="00CD5A67"/>
    <w:rsid w:val="00CD5C2F"/>
    <w:rsid w:val="00CD5EC1"/>
    <w:rsid w:val="00CE0A5E"/>
    <w:rsid w:val="00CE375E"/>
    <w:rsid w:val="00CE4603"/>
    <w:rsid w:val="00CE78A0"/>
    <w:rsid w:val="00CF3E5E"/>
    <w:rsid w:val="00CF41D4"/>
    <w:rsid w:val="00D03591"/>
    <w:rsid w:val="00D03F4F"/>
    <w:rsid w:val="00D052A2"/>
    <w:rsid w:val="00D05541"/>
    <w:rsid w:val="00D103A4"/>
    <w:rsid w:val="00D11A1D"/>
    <w:rsid w:val="00D125FE"/>
    <w:rsid w:val="00D13821"/>
    <w:rsid w:val="00D13B13"/>
    <w:rsid w:val="00D14144"/>
    <w:rsid w:val="00D16984"/>
    <w:rsid w:val="00D2009F"/>
    <w:rsid w:val="00D20FA0"/>
    <w:rsid w:val="00D23E7A"/>
    <w:rsid w:val="00D24E51"/>
    <w:rsid w:val="00D24E9D"/>
    <w:rsid w:val="00D25EA0"/>
    <w:rsid w:val="00D276B5"/>
    <w:rsid w:val="00D30633"/>
    <w:rsid w:val="00D31394"/>
    <w:rsid w:val="00D34855"/>
    <w:rsid w:val="00D34E1D"/>
    <w:rsid w:val="00D35467"/>
    <w:rsid w:val="00D35B4B"/>
    <w:rsid w:val="00D364B7"/>
    <w:rsid w:val="00D36784"/>
    <w:rsid w:val="00D368D3"/>
    <w:rsid w:val="00D37D7C"/>
    <w:rsid w:val="00D401AC"/>
    <w:rsid w:val="00D41DF2"/>
    <w:rsid w:val="00D44098"/>
    <w:rsid w:val="00D44F2E"/>
    <w:rsid w:val="00D463D2"/>
    <w:rsid w:val="00D474CF"/>
    <w:rsid w:val="00D47A91"/>
    <w:rsid w:val="00D521F6"/>
    <w:rsid w:val="00D542EF"/>
    <w:rsid w:val="00D57DEE"/>
    <w:rsid w:val="00D61A8C"/>
    <w:rsid w:val="00D62828"/>
    <w:rsid w:val="00D6340A"/>
    <w:rsid w:val="00D645F7"/>
    <w:rsid w:val="00D66E76"/>
    <w:rsid w:val="00D676CE"/>
    <w:rsid w:val="00D67AE9"/>
    <w:rsid w:val="00D716C6"/>
    <w:rsid w:val="00D73B1E"/>
    <w:rsid w:val="00D73CBD"/>
    <w:rsid w:val="00D756FB"/>
    <w:rsid w:val="00D75ABD"/>
    <w:rsid w:val="00D83481"/>
    <w:rsid w:val="00D8491B"/>
    <w:rsid w:val="00D85983"/>
    <w:rsid w:val="00D86C3B"/>
    <w:rsid w:val="00D920F6"/>
    <w:rsid w:val="00D96EA1"/>
    <w:rsid w:val="00DA2AA0"/>
    <w:rsid w:val="00DA3011"/>
    <w:rsid w:val="00DA3EB3"/>
    <w:rsid w:val="00DA3F08"/>
    <w:rsid w:val="00DA416E"/>
    <w:rsid w:val="00DA4FCB"/>
    <w:rsid w:val="00DA5000"/>
    <w:rsid w:val="00DA56AE"/>
    <w:rsid w:val="00DA71B4"/>
    <w:rsid w:val="00DA74D1"/>
    <w:rsid w:val="00DB026C"/>
    <w:rsid w:val="00DB2927"/>
    <w:rsid w:val="00DB36DB"/>
    <w:rsid w:val="00DB3AFB"/>
    <w:rsid w:val="00DB6DDC"/>
    <w:rsid w:val="00DC064D"/>
    <w:rsid w:val="00DC683D"/>
    <w:rsid w:val="00DD16CD"/>
    <w:rsid w:val="00DD40C1"/>
    <w:rsid w:val="00DD60F4"/>
    <w:rsid w:val="00DD7B4F"/>
    <w:rsid w:val="00DD7CAF"/>
    <w:rsid w:val="00DE143D"/>
    <w:rsid w:val="00DE1943"/>
    <w:rsid w:val="00DE1C06"/>
    <w:rsid w:val="00DE4C6C"/>
    <w:rsid w:val="00DE6772"/>
    <w:rsid w:val="00DE68A3"/>
    <w:rsid w:val="00DF0B66"/>
    <w:rsid w:val="00DF0C7A"/>
    <w:rsid w:val="00DF111D"/>
    <w:rsid w:val="00DF1AF7"/>
    <w:rsid w:val="00DF3102"/>
    <w:rsid w:val="00DF4AC6"/>
    <w:rsid w:val="00DF4ADE"/>
    <w:rsid w:val="00DF6037"/>
    <w:rsid w:val="00E00D41"/>
    <w:rsid w:val="00E02356"/>
    <w:rsid w:val="00E03F49"/>
    <w:rsid w:val="00E05059"/>
    <w:rsid w:val="00E0520E"/>
    <w:rsid w:val="00E101F8"/>
    <w:rsid w:val="00E11A90"/>
    <w:rsid w:val="00E12C71"/>
    <w:rsid w:val="00E154BE"/>
    <w:rsid w:val="00E17407"/>
    <w:rsid w:val="00E17B26"/>
    <w:rsid w:val="00E209D3"/>
    <w:rsid w:val="00E21708"/>
    <w:rsid w:val="00E227D0"/>
    <w:rsid w:val="00E23F4F"/>
    <w:rsid w:val="00E24D9E"/>
    <w:rsid w:val="00E26BD3"/>
    <w:rsid w:val="00E273AC"/>
    <w:rsid w:val="00E31896"/>
    <w:rsid w:val="00E31EC3"/>
    <w:rsid w:val="00E3299E"/>
    <w:rsid w:val="00E33962"/>
    <w:rsid w:val="00E33ADA"/>
    <w:rsid w:val="00E34404"/>
    <w:rsid w:val="00E35B18"/>
    <w:rsid w:val="00E35C32"/>
    <w:rsid w:val="00E35F3A"/>
    <w:rsid w:val="00E37D56"/>
    <w:rsid w:val="00E420E8"/>
    <w:rsid w:val="00E42E16"/>
    <w:rsid w:val="00E4437F"/>
    <w:rsid w:val="00E44D84"/>
    <w:rsid w:val="00E4580E"/>
    <w:rsid w:val="00E45D2F"/>
    <w:rsid w:val="00E4787D"/>
    <w:rsid w:val="00E50291"/>
    <w:rsid w:val="00E531E3"/>
    <w:rsid w:val="00E53D20"/>
    <w:rsid w:val="00E53EDF"/>
    <w:rsid w:val="00E546C0"/>
    <w:rsid w:val="00E54D04"/>
    <w:rsid w:val="00E560A3"/>
    <w:rsid w:val="00E561B9"/>
    <w:rsid w:val="00E5658B"/>
    <w:rsid w:val="00E56AE9"/>
    <w:rsid w:val="00E6029F"/>
    <w:rsid w:val="00E6079C"/>
    <w:rsid w:val="00E60BB3"/>
    <w:rsid w:val="00E60C86"/>
    <w:rsid w:val="00E61695"/>
    <w:rsid w:val="00E653BC"/>
    <w:rsid w:val="00E6587D"/>
    <w:rsid w:val="00E70E54"/>
    <w:rsid w:val="00E730C5"/>
    <w:rsid w:val="00E7601D"/>
    <w:rsid w:val="00E7656B"/>
    <w:rsid w:val="00E81AC8"/>
    <w:rsid w:val="00E8222E"/>
    <w:rsid w:val="00E82633"/>
    <w:rsid w:val="00E8493B"/>
    <w:rsid w:val="00E8498F"/>
    <w:rsid w:val="00E85146"/>
    <w:rsid w:val="00E85ED9"/>
    <w:rsid w:val="00E91234"/>
    <w:rsid w:val="00E918C9"/>
    <w:rsid w:val="00E91D13"/>
    <w:rsid w:val="00E948C9"/>
    <w:rsid w:val="00E97ED3"/>
    <w:rsid w:val="00EA1154"/>
    <w:rsid w:val="00EA2389"/>
    <w:rsid w:val="00EA3306"/>
    <w:rsid w:val="00EA3826"/>
    <w:rsid w:val="00EA5358"/>
    <w:rsid w:val="00EA600F"/>
    <w:rsid w:val="00EB4456"/>
    <w:rsid w:val="00EB53D5"/>
    <w:rsid w:val="00EB68EF"/>
    <w:rsid w:val="00EC0E2B"/>
    <w:rsid w:val="00EC1995"/>
    <w:rsid w:val="00EC28FD"/>
    <w:rsid w:val="00EC762F"/>
    <w:rsid w:val="00EC7744"/>
    <w:rsid w:val="00ED19C3"/>
    <w:rsid w:val="00ED1DAC"/>
    <w:rsid w:val="00ED318E"/>
    <w:rsid w:val="00ED4261"/>
    <w:rsid w:val="00ED4C72"/>
    <w:rsid w:val="00ED658E"/>
    <w:rsid w:val="00ED7571"/>
    <w:rsid w:val="00ED7689"/>
    <w:rsid w:val="00ED76F4"/>
    <w:rsid w:val="00ED771C"/>
    <w:rsid w:val="00ED77E6"/>
    <w:rsid w:val="00EE00A3"/>
    <w:rsid w:val="00EE0961"/>
    <w:rsid w:val="00EE20B8"/>
    <w:rsid w:val="00EE39EC"/>
    <w:rsid w:val="00EE4AD4"/>
    <w:rsid w:val="00EE6098"/>
    <w:rsid w:val="00EF19AD"/>
    <w:rsid w:val="00EF2BAC"/>
    <w:rsid w:val="00EF41BB"/>
    <w:rsid w:val="00EF5344"/>
    <w:rsid w:val="00EF62B0"/>
    <w:rsid w:val="00EF654F"/>
    <w:rsid w:val="00F0136B"/>
    <w:rsid w:val="00F01790"/>
    <w:rsid w:val="00F03404"/>
    <w:rsid w:val="00F03782"/>
    <w:rsid w:val="00F04763"/>
    <w:rsid w:val="00F05EA9"/>
    <w:rsid w:val="00F0782D"/>
    <w:rsid w:val="00F10A54"/>
    <w:rsid w:val="00F117D6"/>
    <w:rsid w:val="00F142E0"/>
    <w:rsid w:val="00F1481B"/>
    <w:rsid w:val="00F1590F"/>
    <w:rsid w:val="00F17FFC"/>
    <w:rsid w:val="00F2077B"/>
    <w:rsid w:val="00F211BF"/>
    <w:rsid w:val="00F21A3E"/>
    <w:rsid w:val="00F21BDE"/>
    <w:rsid w:val="00F222CD"/>
    <w:rsid w:val="00F22B1D"/>
    <w:rsid w:val="00F230FC"/>
    <w:rsid w:val="00F23345"/>
    <w:rsid w:val="00F239A5"/>
    <w:rsid w:val="00F24C21"/>
    <w:rsid w:val="00F26502"/>
    <w:rsid w:val="00F2740C"/>
    <w:rsid w:val="00F27A67"/>
    <w:rsid w:val="00F31115"/>
    <w:rsid w:val="00F3136F"/>
    <w:rsid w:val="00F3519F"/>
    <w:rsid w:val="00F36897"/>
    <w:rsid w:val="00F410A4"/>
    <w:rsid w:val="00F4456F"/>
    <w:rsid w:val="00F44BB8"/>
    <w:rsid w:val="00F460B5"/>
    <w:rsid w:val="00F46245"/>
    <w:rsid w:val="00F46D53"/>
    <w:rsid w:val="00F51B8E"/>
    <w:rsid w:val="00F51B94"/>
    <w:rsid w:val="00F51FAA"/>
    <w:rsid w:val="00F53110"/>
    <w:rsid w:val="00F54715"/>
    <w:rsid w:val="00F54EB9"/>
    <w:rsid w:val="00F605C4"/>
    <w:rsid w:val="00F61082"/>
    <w:rsid w:val="00F65701"/>
    <w:rsid w:val="00F67B45"/>
    <w:rsid w:val="00F73178"/>
    <w:rsid w:val="00F74427"/>
    <w:rsid w:val="00F75695"/>
    <w:rsid w:val="00F758CE"/>
    <w:rsid w:val="00F75F67"/>
    <w:rsid w:val="00F8249F"/>
    <w:rsid w:val="00F838E1"/>
    <w:rsid w:val="00F8404C"/>
    <w:rsid w:val="00F84923"/>
    <w:rsid w:val="00F90B46"/>
    <w:rsid w:val="00F927C4"/>
    <w:rsid w:val="00F949AB"/>
    <w:rsid w:val="00FA15CB"/>
    <w:rsid w:val="00FA182E"/>
    <w:rsid w:val="00FA1A7A"/>
    <w:rsid w:val="00FA4211"/>
    <w:rsid w:val="00FA6B2A"/>
    <w:rsid w:val="00FA753A"/>
    <w:rsid w:val="00FB0513"/>
    <w:rsid w:val="00FB1C78"/>
    <w:rsid w:val="00FB245A"/>
    <w:rsid w:val="00FB459F"/>
    <w:rsid w:val="00FB5BFE"/>
    <w:rsid w:val="00FB662B"/>
    <w:rsid w:val="00FB762E"/>
    <w:rsid w:val="00FC1833"/>
    <w:rsid w:val="00FC24D7"/>
    <w:rsid w:val="00FC46C7"/>
    <w:rsid w:val="00FC4E8D"/>
    <w:rsid w:val="00FC718C"/>
    <w:rsid w:val="00FC7A5B"/>
    <w:rsid w:val="00FD22F2"/>
    <w:rsid w:val="00FD3C35"/>
    <w:rsid w:val="00FD3C87"/>
    <w:rsid w:val="00FD4796"/>
    <w:rsid w:val="00FD4AFD"/>
    <w:rsid w:val="00FD553C"/>
    <w:rsid w:val="00FD6954"/>
    <w:rsid w:val="00FD7F1B"/>
    <w:rsid w:val="00FE08BD"/>
    <w:rsid w:val="00FE0B7A"/>
    <w:rsid w:val="00FE0E43"/>
    <w:rsid w:val="00FE0EEE"/>
    <w:rsid w:val="00FE127B"/>
    <w:rsid w:val="00FE19C9"/>
    <w:rsid w:val="00FE377A"/>
    <w:rsid w:val="00FE4382"/>
    <w:rsid w:val="00FE4EC8"/>
    <w:rsid w:val="00FE6A23"/>
    <w:rsid w:val="00FE7469"/>
    <w:rsid w:val="00FF18CF"/>
    <w:rsid w:val="00FF2222"/>
    <w:rsid w:val="00FF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C362B5C"/>
  <w15:docId w15:val="{124A477F-A713-493A-89C1-B613E3F9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8221F3"/>
    <w:pPr>
      <w:spacing w:before="20"/>
      <w:jc w:val="both"/>
    </w:pPr>
    <w:rPr>
      <w:rFonts w:asciiTheme="minorHAnsi" w:hAnsiTheme="minorHAnsi" w:cstheme="minorHAnsi"/>
      <w:sz w:val="22"/>
    </w:rPr>
  </w:style>
  <w:style w:type="paragraph" w:styleId="Titolo1">
    <w:name w:val="heading 1"/>
    <w:aliases w:val="Capitolo,t1,DO NOT USE_h1,Level 1 Topic Heading,R1,H11,Section Heading,h1,II+,I,H12,H13,H14,H15,H16,H17,H18,H111,H121,H131,H141,H151,H161,H171,H19,H112,H122,H132,H142,H152,H162,H172,H181,H1111,H1211,H1311,H1411,H1511,H1611,H1711,H110,H113,1"/>
    <w:next w:val="Normale"/>
    <w:link w:val="Titolo1Carattere"/>
    <w:uiPriority w:val="9"/>
    <w:qFormat/>
    <w:rsid w:val="00231B69"/>
    <w:pPr>
      <w:keepNext/>
      <w:keepLines/>
      <w:pageBreakBefore/>
      <w:numPr>
        <w:numId w:val="5"/>
      </w:numPr>
      <w:tabs>
        <w:tab w:val="left" w:pos="568"/>
      </w:tabs>
      <w:spacing w:before="240" w:after="120"/>
      <w:jc w:val="both"/>
      <w:outlineLvl w:val="0"/>
    </w:pPr>
    <w:rPr>
      <w:rFonts w:ascii="Arial" w:hAnsi="Arial"/>
      <w:b/>
      <w:sz w:val="28"/>
    </w:rPr>
  </w:style>
  <w:style w:type="paragraph" w:styleId="Titolo2">
    <w:name w:val="heading 2"/>
    <w:aliases w:val="h2,2nd level,t2,CAPITOLO,2 Heading,2ndOrd (A.),Appendix Title,ah1,A1,Main Hd,Second-Order Heading,A.B.C.,l2,heading 2,PAR 1,Attribute Heading 2,Chapter Number/Appendix Letter,chn,Level 2 Topic Heading,(1.1,1.2,1.3 etc),Prophead 2,2,A,R2,H21"/>
    <w:next w:val="Normale"/>
    <w:link w:val="Titolo2Carattere"/>
    <w:uiPriority w:val="9"/>
    <w:qFormat/>
    <w:rsid w:val="008B2D93"/>
    <w:pPr>
      <w:keepNext/>
      <w:keepLines/>
      <w:numPr>
        <w:ilvl w:val="1"/>
        <w:numId w:val="5"/>
      </w:numPr>
      <w:tabs>
        <w:tab w:val="left" w:pos="851"/>
      </w:tabs>
      <w:spacing w:before="240" w:after="120"/>
      <w:jc w:val="both"/>
      <w:outlineLvl w:val="1"/>
    </w:pPr>
    <w:rPr>
      <w:rFonts w:ascii="Arial" w:hAnsi="Arial"/>
      <w:b/>
      <w:sz w:val="26"/>
    </w:rPr>
  </w:style>
  <w:style w:type="paragraph" w:styleId="Titolo3">
    <w:name w:val="heading 3"/>
    <w:aliases w:val="t3,§,§§,3 Heading,3rdOrd (1.),Unnumbered Head,uh,UH,Third-Order Heading,h3,Livello 3,Prophead 3,HHHeading,H31,H32,H33,H311,H321,3,subhead,E3,Level 3 Topic Heading,Headline,h31,h32,h33,h311,h321,SubSub,SubSub1,SubSub2,SubSub3,SubSub4,SubSub5"/>
    <w:next w:val="Normale"/>
    <w:link w:val="Titolo3Carattere"/>
    <w:uiPriority w:val="9"/>
    <w:qFormat/>
    <w:rsid w:val="008B2D93"/>
    <w:pPr>
      <w:keepNext/>
      <w:keepLines/>
      <w:numPr>
        <w:ilvl w:val="2"/>
        <w:numId w:val="5"/>
      </w:numPr>
      <w:tabs>
        <w:tab w:val="left" w:pos="1134"/>
      </w:tabs>
      <w:spacing w:before="240" w:after="120"/>
      <w:jc w:val="both"/>
      <w:outlineLvl w:val="2"/>
    </w:pPr>
    <w:rPr>
      <w:rFonts w:ascii="Arial" w:hAnsi="Arial"/>
      <w:b/>
      <w:sz w:val="24"/>
    </w:rPr>
  </w:style>
  <w:style w:type="paragraph" w:styleId="Titolo4">
    <w:name w:val="heading 4"/>
    <w:aliases w:val="t4,h4,a.,E4, Heading 4,4"/>
    <w:next w:val="Normale"/>
    <w:qFormat/>
    <w:rsid w:val="008B2D93"/>
    <w:pPr>
      <w:keepNext/>
      <w:keepLines/>
      <w:numPr>
        <w:ilvl w:val="3"/>
        <w:numId w:val="5"/>
      </w:numPr>
      <w:tabs>
        <w:tab w:val="left" w:pos="1276"/>
      </w:tabs>
      <w:spacing w:before="240" w:after="120"/>
      <w:jc w:val="both"/>
      <w:outlineLvl w:val="3"/>
    </w:pPr>
    <w:rPr>
      <w:rFonts w:ascii="Arial" w:hAnsi="Arial"/>
      <w:b/>
      <w:sz w:val="22"/>
    </w:rPr>
  </w:style>
  <w:style w:type="paragraph" w:styleId="Titolo5">
    <w:name w:val="heading 5"/>
    <w:aliases w:val="t5,Appendix A to X,Heading 5   Appendix A to X,5"/>
    <w:next w:val="Normale"/>
    <w:qFormat/>
    <w:rsid w:val="008B2D93"/>
    <w:pPr>
      <w:keepNext/>
      <w:keepLines/>
      <w:numPr>
        <w:ilvl w:val="4"/>
        <w:numId w:val="5"/>
      </w:numPr>
      <w:tabs>
        <w:tab w:val="left" w:pos="1418"/>
      </w:tabs>
      <w:spacing w:before="240" w:after="120"/>
      <w:jc w:val="both"/>
      <w:outlineLvl w:val="4"/>
    </w:pPr>
    <w:rPr>
      <w:rFonts w:ascii="Arial" w:hAnsi="Arial"/>
      <w:b/>
      <w:sz w:val="22"/>
    </w:rPr>
  </w:style>
  <w:style w:type="paragraph" w:styleId="Titolo6">
    <w:name w:val="heading 6"/>
    <w:aliases w:val="Bullet list,Bullet list1,Bullet list2,Bullet list11,Bullet list3,Bullet list12,Bullet list21,Bullet list111,Bullet lis"/>
    <w:basedOn w:val="Titolo5"/>
    <w:next w:val="Normale"/>
    <w:qFormat/>
    <w:rsid w:val="008B2D93"/>
    <w:pPr>
      <w:numPr>
        <w:ilvl w:val="5"/>
      </w:numPr>
      <w:outlineLvl w:val="5"/>
    </w:pPr>
  </w:style>
  <w:style w:type="paragraph" w:styleId="Titolo7">
    <w:name w:val="heading 7"/>
    <w:aliases w:val="7,h7"/>
    <w:basedOn w:val="Titolo5"/>
    <w:next w:val="Normale"/>
    <w:qFormat/>
    <w:rsid w:val="008B2D93"/>
    <w:pPr>
      <w:numPr>
        <w:ilvl w:val="6"/>
      </w:numPr>
      <w:outlineLvl w:val="6"/>
    </w:pPr>
  </w:style>
  <w:style w:type="paragraph" w:styleId="Titolo8">
    <w:name w:val="heading 8"/>
    <w:aliases w:val="8,h8"/>
    <w:basedOn w:val="Titolo5"/>
    <w:next w:val="Normale"/>
    <w:qFormat/>
    <w:rsid w:val="008B2D93"/>
    <w:pPr>
      <w:numPr>
        <w:ilvl w:val="7"/>
      </w:numPr>
      <w:outlineLvl w:val="7"/>
    </w:pPr>
  </w:style>
  <w:style w:type="paragraph" w:styleId="Titolo9">
    <w:name w:val="heading 9"/>
    <w:aliases w:val="9,h9"/>
    <w:basedOn w:val="Titolo5"/>
    <w:next w:val="Normale"/>
    <w:qFormat/>
    <w:rsid w:val="008B2D93"/>
    <w:pPr>
      <w:numPr>
        <w:ilvl w:val="8"/>
      </w:numPr>
      <w:outlineLvl w:val="8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Capitolo Carattere,t1 Carattere,DO NOT USE_h1 Carattere,Level 1 Topic Heading Carattere,R1 Carattere,H11 Carattere,Section Heading Carattere,h1 Carattere,II+ Carattere,I Carattere,H12 Carattere,H13 Carattere,H14 Carattere,1 Carattere"/>
    <w:basedOn w:val="Carpredefinitoparagrafo"/>
    <w:link w:val="Titolo1"/>
    <w:uiPriority w:val="9"/>
    <w:rsid w:val="00924CCA"/>
    <w:rPr>
      <w:rFonts w:ascii="Arial" w:hAnsi="Arial"/>
      <w:b/>
      <w:sz w:val="28"/>
    </w:rPr>
  </w:style>
  <w:style w:type="character" w:customStyle="1" w:styleId="Titolo2Carattere">
    <w:name w:val="Titolo 2 Carattere"/>
    <w:aliases w:val="h2 Carattere,2nd level Carattere,t2 Carattere,CAPITOLO Carattere,2 Heading Carattere,2ndOrd (A.) Carattere,Appendix Title Carattere,ah1 Carattere,A1 Carattere,Main Hd Carattere,Second-Order Heading Carattere,A.B.C. Carattere"/>
    <w:basedOn w:val="Carpredefinitoparagrafo"/>
    <w:link w:val="Titolo2"/>
    <w:uiPriority w:val="9"/>
    <w:rsid w:val="00924CCA"/>
    <w:rPr>
      <w:rFonts w:ascii="Arial" w:hAnsi="Arial"/>
      <w:b/>
      <w:sz w:val="26"/>
    </w:rPr>
  </w:style>
  <w:style w:type="character" w:customStyle="1" w:styleId="Titolo3Carattere">
    <w:name w:val="Titolo 3 Carattere"/>
    <w:aliases w:val="t3 Carattere,§ Carattere,§§ Carattere,3 Heading Carattere,3rdOrd (1.) Carattere,Unnumbered Head Carattere,uh Carattere,UH Carattere,Third-Order Heading Carattere,h3 Carattere,Livello 3 Carattere,Prophead 3 Carattere,H31 Carattere"/>
    <w:basedOn w:val="Carpredefinitoparagrafo"/>
    <w:link w:val="Titolo3"/>
    <w:uiPriority w:val="9"/>
    <w:rsid w:val="002840E9"/>
    <w:rPr>
      <w:rFonts w:ascii="Arial" w:hAnsi="Arial"/>
      <w:b/>
      <w:sz w:val="24"/>
    </w:rPr>
  </w:style>
  <w:style w:type="paragraph" w:customStyle="1" w:styleId="Altrosottotitolo">
    <w:name w:val="Altro sottotitolo"/>
    <w:basedOn w:val="Normale"/>
    <w:rsid w:val="008B2D93"/>
    <w:pPr>
      <w:spacing w:before="240" w:after="120"/>
    </w:pPr>
    <w:rPr>
      <w:rFonts w:ascii="Arial" w:hAnsi="Arial"/>
      <w:b/>
      <w:sz w:val="26"/>
    </w:rPr>
  </w:style>
  <w:style w:type="paragraph" w:customStyle="1" w:styleId="Altrotitolo">
    <w:name w:val="Altro titolo"/>
    <w:basedOn w:val="Normale"/>
    <w:rsid w:val="008B2D93"/>
    <w:pPr>
      <w:pageBreakBefore/>
      <w:spacing w:after="120"/>
    </w:pPr>
    <w:rPr>
      <w:rFonts w:ascii="Arial" w:hAnsi="Arial"/>
      <w:b/>
      <w:sz w:val="28"/>
    </w:rPr>
  </w:style>
  <w:style w:type="paragraph" w:customStyle="1" w:styleId="Appendice1">
    <w:name w:val="Appendice 1"/>
    <w:basedOn w:val="Altrotitolo"/>
    <w:next w:val="Normale"/>
    <w:rsid w:val="008B2D93"/>
  </w:style>
  <w:style w:type="paragraph" w:customStyle="1" w:styleId="Appendice2">
    <w:name w:val="Appendice 2"/>
    <w:basedOn w:val="Titolo7"/>
    <w:next w:val="Normale"/>
    <w:rsid w:val="008B2D93"/>
    <w:pPr>
      <w:tabs>
        <w:tab w:val="clear" w:pos="1418"/>
        <w:tab w:val="left" w:pos="851"/>
      </w:tabs>
      <w:ind w:left="851" w:hanging="851"/>
      <w:outlineLvl w:val="9"/>
    </w:pPr>
    <w:rPr>
      <w:sz w:val="26"/>
    </w:rPr>
  </w:style>
  <w:style w:type="paragraph" w:customStyle="1" w:styleId="Appendice3">
    <w:name w:val="Appendice 3"/>
    <w:basedOn w:val="Titolo3"/>
    <w:next w:val="Normale"/>
    <w:rsid w:val="008B2D93"/>
    <w:pPr>
      <w:outlineLvl w:val="9"/>
    </w:pPr>
  </w:style>
  <w:style w:type="paragraph" w:customStyle="1" w:styleId="Appendice4">
    <w:name w:val="Appendice 4"/>
    <w:basedOn w:val="Titolo4"/>
    <w:next w:val="Normale"/>
    <w:rsid w:val="008B2D93"/>
    <w:pPr>
      <w:outlineLvl w:val="9"/>
    </w:pPr>
  </w:style>
  <w:style w:type="paragraph" w:customStyle="1" w:styleId="Appendice5">
    <w:name w:val="Appendice 5"/>
    <w:basedOn w:val="Titolo5"/>
    <w:next w:val="Normale"/>
    <w:rsid w:val="008B2D93"/>
    <w:pPr>
      <w:outlineLvl w:val="9"/>
    </w:pPr>
  </w:style>
  <w:style w:type="paragraph" w:styleId="Bibliografia">
    <w:name w:val="Bibliography"/>
    <w:basedOn w:val="Normale"/>
    <w:autoRedefine/>
    <w:rsid w:val="008B2D93"/>
    <w:pPr>
      <w:numPr>
        <w:numId w:val="1"/>
      </w:numPr>
      <w:spacing w:before="180"/>
    </w:pPr>
  </w:style>
  <w:style w:type="paragraph" w:customStyle="1" w:styleId="Titolocopertina">
    <w:name w:val="Titolo copertina"/>
    <w:basedOn w:val="Titolo1"/>
    <w:rsid w:val="008B2D93"/>
    <w:pPr>
      <w:keepNext w:val="0"/>
      <w:keepLines w:val="0"/>
      <w:pageBreakBefore w:val="0"/>
      <w:tabs>
        <w:tab w:val="clear" w:pos="568"/>
      </w:tabs>
      <w:jc w:val="center"/>
      <w:outlineLvl w:val="9"/>
    </w:pPr>
    <w:rPr>
      <w:sz w:val="36"/>
    </w:rPr>
  </w:style>
  <w:style w:type="paragraph" w:customStyle="1" w:styleId="Sottotitolocopertina">
    <w:name w:val="Sottotitolo copertina"/>
    <w:basedOn w:val="Titolocopertina"/>
    <w:rsid w:val="008B2D93"/>
    <w:rPr>
      <w:sz w:val="24"/>
    </w:rPr>
  </w:style>
  <w:style w:type="paragraph" w:customStyle="1" w:styleId="Datadeldocumento">
    <w:name w:val="Data del documento"/>
    <w:basedOn w:val="Sottotitolocopertina"/>
    <w:rsid w:val="008B2D93"/>
    <w:pPr>
      <w:framePr w:hSpace="142" w:wrap="around" w:vAnchor="page" w:hAnchor="text" w:y="15310"/>
      <w:jc w:val="left"/>
    </w:pPr>
    <w:rPr>
      <w:b w:val="0"/>
    </w:rPr>
  </w:style>
  <w:style w:type="paragraph" w:styleId="Didascalia">
    <w:name w:val="caption"/>
    <w:aliases w:val="Caption2"/>
    <w:basedOn w:val="Normale"/>
    <w:next w:val="Normale"/>
    <w:uiPriority w:val="35"/>
    <w:qFormat/>
    <w:rsid w:val="008B2D93"/>
    <w:pPr>
      <w:spacing w:before="120" w:after="120"/>
      <w:jc w:val="center"/>
    </w:pPr>
    <w:rPr>
      <w:b/>
    </w:rPr>
  </w:style>
  <w:style w:type="paragraph" w:customStyle="1" w:styleId="EdizioneBozza">
    <w:name w:val="Edizione/Bozza"/>
    <w:basedOn w:val="Sottotitolocopertina"/>
    <w:rsid w:val="008B2D93"/>
    <w:pPr>
      <w:framePr w:w="8505" w:hSpace="142" w:wrap="around" w:vAnchor="page" w:hAnchor="page" w:xAlign="center" w:y="12192"/>
    </w:pPr>
  </w:style>
  <w:style w:type="paragraph" w:customStyle="1" w:styleId="Elencopunti">
    <w:name w:val="Elenco punti"/>
    <w:basedOn w:val="Normale"/>
    <w:rsid w:val="008B2D93"/>
    <w:pPr>
      <w:numPr>
        <w:numId w:val="2"/>
      </w:numPr>
      <w:spacing w:before="120"/>
    </w:pPr>
  </w:style>
  <w:style w:type="paragraph" w:customStyle="1" w:styleId="Fissogrande">
    <w:name w:val="Fisso grande"/>
    <w:rsid w:val="008B2D93"/>
    <w:rPr>
      <w:rFonts w:ascii="Courier New" w:hAnsi="Courier New"/>
    </w:rPr>
  </w:style>
  <w:style w:type="paragraph" w:customStyle="1" w:styleId="Fissonormale">
    <w:name w:val="Fisso normale"/>
    <w:rsid w:val="008B2D93"/>
    <w:rPr>
      <w:rFonts w:ascii="Courier New" w:hAnsi="Courier New"/>
      <w:sz w:val="16"/>
    </w:rPr>
  </w:style>
  <w:style w:type="paragraph" w:customStyle="1" w:styleId="Fissopiccolo">
    <w:name w:val="Fisso piccolo"/>
    <w:rsid w:val="008B2D93"/>
    <w:rPr>
      <w:rFonts w:ascii="Courier New" w:hAnsi="Courier New"/>
      <w:sz w:val="10"/>
    </w:rPr>
  </w:style>
  <w:style w:type="paragraph" w:styleId="Indice1">
    <w:name w:val="index 1"/>
    <w:next w:val="Indice2"/>
    <w:autoRedefine/>
    <w:semiHidden/>
    <w:rsid w:val="008B2D93"/>
    <w:pPr>
      <w:spacing w:line="240" w:lineRule="exact"/>
      <w:ind w:left="499" w:hanging="284"/>
    </w:pPr>
    <w:rPr>
      <w:sz w:val="22"/>
    </w:rPr>
  </w:style>
  <w:style w:type="paragraph" w:styleId="Indice2">
    <w:name w:val="index 2"/>
    <w:autoRedefine/>
    <w:semiHidden/>
    <w:rsid w:val="008B2D93"/>
    <w:pPr>
      <w:spacing w:line="240" w:lineRule="exact"/>
      <w:ind w:left="783" w:hanging="284"/>
    </w:pPr>
  </w:style>
  <w:style w:type="paragraph" w:styleId="Sommario2">
    <w:name w:val="toc 2"/>
    <w:next w:val="Normale"/>
    <w:autoRedefine/>
    <w:uiPriority w:val="39"/>
    <w:rsid w:val="008B2D93"/>
    <w:pPr>
      <w:keepLines/>
      <w:tabs>
        <w:tab w:val="left" w:pos="851"/>
        <w:tab w:val="decimal" w:leader="dot" w:pos="9356"/>
      </w:tabs>
      <w:ind w:left="851" w:right="851" w:hanging="851"/>
      <w:jc w:val="both"/>
    </w:pPr>
    <w:rPr>
      <w:rFonts w:ascii="Arial" w:hAnsi="Arial"/>
      <w:noProof/>
      <w:sz w:val="22"/>
    </w:rPr>
  </w:style>
  <w:style w:type="paragraph" w:styleId="Indicedellefigure">
    <w:name w:val="table of figures"/>
    <w:basedOn w:val="Sommario2"/>
    <w:next w:val="Sommario2"/>
    <w:uiPriority w:val="99"/>
    <w:rsid w:val="008B2D93"/>
    <w:pPr>
      <w:ind w:left="1106" w:right="0" w:hanging="1106"/>
    </w:pPr>
  </w:style>
  <w:style w:type="paragraph" w:customStyle="1" w:styleId="Intestazione1">
    <w:name w:val="Intestazione 1"/>
    <w:basedOn w:val="Normale"/>
    <w:next w:val="Intestazione2"/>
    <w:rsid w:val="008B2D93"/>
    <w:pPr>
      <w:tabs>
        <w:tab w:val="left" w:pos="7428"/>
      </w:tabs>
      <w:jc w:val="right"/>
    </w:pPr>
    <w:rPr>
      <w:rFonts w:ascii="Frutiger 45 Light" w:hAnsi="Frutiger 45 Light"/>
      <w:b/>
      <w:sz w:val="16"/>
    </w:rPr>
  </w:style>
  <w:style w:type="paragraph" w:customStyle="1" w:styleId="Intestazione2">
    <w:name w:val="Intestazione 2"/>
    <w:basedOn w:val="Normale"/>
    <w:next w:val="Intestazione1"/>
    <w:rsid w:val="008B2D93"/>
    <w:pPr>
      <w:tabs>
        <w:tab w:val="left" w:pos="7428"/>
      </w:tabs>
      <w:jc w:val="right"/>
    </w:pPr>
    <w:rPr>
      <w:rFonts w:ascii="Frutiger 55 Roman" w:hAnsi="Frutiger 55 Roman"/>
      <w:sz w:val="16"/>
    </w:rPr>
  </w:style>
  <w:style w:type="paragraph" w:styleId="Intestazione">
    <w:name w:val="header"/>
    <w:basedOn w:val="Intestazione1"/>
    <w:next w:val="Normale"/>
    <w:rsid w:val="008B2D93"/>
  </w:style>
  <w:style w:type="paragraph" w:customStyle="1" w:styleId="Intestazione3">
    <w:name w:val="Intestazione 3"/>
    <w:basedOn w:val="Normale"/>
    <w:next w:val="Intestazione2"/>
    <w:rsid w:val="008B2D93"/>
    <w:pPr>
      <w:tabs>
        <w:tab w:val="left" w:pos="7428"/>
      </w:tabs>
      <w:spacing w:before="300"/>
      <w:jc w:val="right"/>
    </w:pPr>
    <w:rPr>
      <w:rFonts w:ascii="Frutiger 45 Light" w:hAnsi="Frutiger 45 Light"/>
      <w:b/>
      <w:sz w:val="16"/>
    </w:rPr>
  </w:style>
  <w:style w:type="paragraph" w:styleId="Mappadocumento">
    <w:name w:val="Document Map"/>
    <w:basedOn w:val="Normale"/>
    <w:semiHidden/>
    <w:rsid w:val="008B2D93"/>
    <w:pPr>
      <w:shd w:val="clear" w:color="auto" w:fill="000080"/>
    </w:pPr>
    <w:rPr>
      <w:rFonts w:ascii="Tahoma" w:hAnsi="Tahoma"/>
    </w:rPr>
  </w:style>
  <w:style w:type="paragraph" w:customStyle="1" w:styleId="Maschera">
    <w:name w:val="Maschera"/>
    <w:rsid w:val="008B2D93"/>
    <w:pPr>
      <w:keepNext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5" w:color="00FFFF" w:fill="auto"/>
      <w:ind w:left="142" w:right="141"/>
    </w:pPr>
    <w:rPr>
      <w:rFonts w:ascii="Courier New" w:hAnsi="Courier New"/>
      <w:sz w:val="16"/>
    </w:rPr>
  </w:style>
  <w:style w:type="paragraph" w:customStyle="1" w:styleId="Normalespaziato">
    <w:name w:val="Normale spaziato"/>
    <w:basedOn w:val="Normale"/>
    <w:rsid w:val="008B2D93"/>
    <w:pPr>
      <w:spacing w:after="120"/>
    </w:pPr>
  </w:style>
  <w:style w:type="character" w:styleId="Numeropagina">
    <w:name w:val="page number"/>
    <w:rsid w:val="008B2D93"/>
    <w:rPr>
      <w:rFonts w:ascii="Times New Roman" w:hAnsi="Times New Roman"/>
      <w:sz w:val="20"/>
    </w:rPr>
  </w:style>
  <w:style w:type="paragraph" w:styleId="Pidipagina">
    <w:name w:val="footer"/>
    <w:rsid w:val="008B2D93"/>
    <w:pPr>
      <w:tabs>
        <w:tab w:val="center" w:pos="4252"/>
        <w:tab w:val="right" w:pos="8504"/>
      </w:tabs>
      <w:spacing w:before="60"/>
    </w:pPr>
    <w:rPr>
      <w:sz w:val="18"/>
    </w:rPr>
  </w:style>
  <w:style w:type="paragraph" w:customStyle="1" w:styleId="Reportnormale">
    <w:name w:val="Report normale"/>
    <w:rsid w:val="008B2D93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6"/>
    </w:rPr>
  </w:style>
  <w:style w:type="paragraph" w:customStyle="1" w:styleId="Reportpiccolo">
    <w:name w:val="Report piccolo"/>
    <w:rsid w:val="008B2D93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</w:pPr>
    <w:rPr>
      <w:rFonts w:ascii="Courier New" w:hAnsi="Courier New"/>
      <w:sz w:val="10"/>
    </w:rPr>
  </w:style>
  <w:style w:type="paragraph" w:styleId="Rientronormale">
    <w:name w:val="Normal Indent"/>
    <w:basedOn w:val="Normale"/>
    <w:rsid w:val="008B2D93"/>
    <w:pPr>
      <w:ind w:left="426"/>
    </w:pPr>
  </w:style>
  <w:style w:type="character" w:styleId="Rimandonotaapidipagina">
    <w:name w:val="footnote reference"/>
    <w:semiHidden/>
    <w:rsid w:val="008B2D93"/>
    <w:rPr>
      <w:vertAlign w:val="superscript"/>
    </w:rPr>
  </w:style>
  <w:style w:type="paragraph" w:customStyle="1" w:styleId="Sintassi">
    <w:name w:val="Sintassi"/>
    <w:basedOn w:val="Fissogrande"/>
    <w:rsid w:val="008B2D93"/>
    <w:pPr>
      <w:keepNext/>
      <w:keepLines/>
      <w:tabs>
        <w:tab w:val="left" w:pos="993"/>
        <w:tab w:val="left" w:pos="1418"/>
        <w:tab w:val="left" w:pos="1843"/>
        <w:tab w:val="left" w:pos="2268"/>
        <w:tab w:val="left" w:pos="2694"/>
        <w:tab w:val="left" w:pos="3119"/>
        <w:tab w:val="left" w:pos="3544"/>
        <w:tab w:val="left" w:pos="3969"/>
        <w:tab w:val="left" w:pos="4395"/>
        <w:tab w:val="left" w:pos="4820"/>
        <w:tab w:val="left" w:pos="5245"/>
        <w:tab w:val="left" w:pos="5670"/>
        <w:tab w:val="left" w:pos="6096"/>
        <w:tab w:val="left" w:pos="6521"/>
        <w:tab w:val="left" w:pos="6946"/>
      </w:tabs>
      <w:ind w:left="568"/>
    </w:pPr>
  </w:style>
  <w:style w:type="paragraph" w:styleId="Sommario1">
    <w:name w:val="toc 1"/>
    <w:next w:val="Normale"/>
    <w:autoRedefine/>
    <w:uiPriority w:val="39"/>
    <w:rsid w:val="008B2D93"/>
    <w:pPr>
      <w:keepNext/>
      <w:keepLines/>
      <w:tabs>
        <w:tab w:val="left" w:pos="709"/>
        <w:tab w:val="decimal" w:leader="dot" w:pos="9356"/>
      </w:tabs>
      <w:spacing w:before="240"/>
      <w:ind w:left="709" w:right="851" w:hanging="709"/>
      <w:jc w:val="both"/>
    </w:pPr>
    <w:rPr>
      <w:rFonts w:ascii="Arial" w:hAnsi="Arial"/>
      <w:b/>
      <w:noProof/>
      <w:sz w:val="24"/>
    </w:rPr>
  </w:style>
  <w:style w:type="paragraph" w:styleId="Sommario3">
    <w:name w:val="toc 3"/>
    <w:next w:val="Normale"/>
    <w:autoRedefine/>
    <w:uiPriority w:val="39"/>
    <w:rsid w:val="008B2D93"/>
    <w:pPr>
      <w:keepLines/>
      <w:tabs>
        <w:tab w:val="left" w:pos="992"/>
        <w:tab w:val="decimal" w:leader="dot" w:pos="9356"/>
      </w:tabs>
      <w:ind w:left="992" w:right="851" w:hanging="992"/>
      <w:jc w:val="both"/>
    </w:pPr>
    <w:rPr>
      <w:rFonts w:ascii="Arial" w:hAnsi="Arial"/>
      <w:sz w:val="22"/>
    </w:rPr>
  </w:style>
  <w:style w:type="paragraph" w:styleId="Sommario4">
    <w:name w:val="toc 4"/>
    <w:next w:val="Normale"/>
    <w:autoRedefine/>
    <w:uiPriority w:val="39"/>
    <w:rsid w:val="008B2D93"/>
    <w:pPr>
      <w:keepLines/>
      <w:tabs>
        <w:tab w:val="left" w:pos="1134"/>
        <w:tab w:val="decimal" w:leader="dot" w:pos="9356"/>
      </w:tabs>
      <w:ind w:left="1134" w:right="851" w:hanging="1134"/>
      <w:jc w:val="both"/>
    </w:pPr>
    <w:rPr>
      <w:rFonts w:ascii="Arial" w:hAnsi="Arial"/>
      <w:sz w:val="22"/>
    </w:rPr>
  </w:style>
  <w:style w:type="paragraph" w:styleId="Sommario5">
    <w:name w:val="toc 5"/>
    <w:next w:val="Normale"/>
    <w:autoRedefine/>
    <w:uiPriority w:val="39"/>
    <w:rsid w:val="008B2D93"/>
    <w:pPr>
      <w:keepLines/>
      <w:tabs>
        <w:tab w:val="left" w:pos="1276"/>
        <w:tab w:val="decimal" w:leader="dot" w:pos="9356"/>
      </w:tabs>
      <w:ind w:left="1276" w:right="851" w:hanging="1276"/>
      <w:jc w:val="both"/>
    </w:pPr>
    <w:rPr>
      <w:rFonts w:ascii="Arial" w:hAnsi="Arial"/>
      <w:sz w:val="22"/>
    </w:rPr>
  </w:style>
  <w:style w:type="paragraph" w:styleId="Sommario7">
    <w:name w:val="toc 7"/>
    <w:basedOn w:val="Sommario2"/>
    <w:next w:val="Normale"/>
    <w:autoRedefine/>
    <w:uiPriority w:val="39"/>
    <w:rsid w:val="008B2D93"/>
    <w:pPr>
      <w:spacing w:before="120"/>
    </w:pPr>
  </w:style>
  <w:style w:type="paragraph" w:styleId="Sommario8">
    <w:name w:val="toc 8"/>
    <w:basedOn w:val="Sommario1"/>
    <w:next w:val="Normale"/>
    <w:autoRedefine/>
    <w:uiPriority w:val="39"/>
    <w:rsid w:val="008B2D93"/>
  </w:style>
  <w:style w:type="paragraph" w:customStyle="1" w:styleId="Terzadicopertina">
    <w:name w:val="Terza di copertina"/>
    <w:basedOn w:val="Titolo2"/>
    <w:rsid w:val="008B2D93"/>
    <w:pPr>
      <w:keepNext w:val="0"/>
      <w:spacing w:before="0"/>
      <w:jc w:val="center"/>
      <w:outlineLvl w:val="9"/>
    </w:pPr>
    <w:rPr>
      <w:rFonts w:ascii="Times New Roman" w:hAnsi="Times New Roman"/>
      <w:b w:val="0"/>
      <w:sz w:val="12"/>
    </w:rPr>
  </w:style>
  <w:style w:type="paragraph" w:styleId="Testonotaapidipagina">
    <w:name w:val="footnote text"/>
    <w:basedOn w:val="Normale"/>
    <w:semiHidden/>
    <w:rsid w:val="008B2D93"/>
    <w:rPr>
      <w:sz w:val="20"/>
    </w:rPr>
  </w:style>
  <w:style w:type="paragraph" w:customStyle="1" w:styleId="Tipologiadocumento">
    <w:name w:val="Tipologia documento"/>
    <w:basedOn w:val="Sottotitolocopertina"/>
    <w:rsid w:val="008B2D93"/>
    <w:pPr>
      <w:framePr w:w="8505" w:hSpace="142" w:wrap="around" w:vAnchor="page" w:hAnchor="page" w:xAlign="center" w:y="11341"/>
      <w:spacing w:after="0"/>
    </w:pPr>
  </w:style>
  <w:style w:type="paragraph" w:styleId="Titoloindice">
    <w:name w:val="index heading"/>
    <w:semiHidden/>
    <w:rsid w:val="008B2D93"/>
    <w:pPr>
      <w:keepNext/>
      <w:spacing w:before="240" w:after="240" w:line="360" w:lineRule="exact"/>
    </w:pPr>
    <w:rPr>
      <w:rFonts w:ascii="Arial" w:hAnsi="Arial"/>
      <w:b/>
      <w:sz w:val="28"/>
    </w:rPr>
  </w:style>
  <w:style w:type="paragraph" w:customStyle="1" w:styleId="C-Logo">
    <w:name w:val="C - Logo"/>
    <w:basedOn w:val="Normale"/>
    <w:rsid w:val="008B2D93"/>
    <w:pPr>
      <w:framePr w:hSpace="11907" w:wrap="around" w:vAnchor="page" w:hAnchor="page" w:x="568" w:y="568" w:anchorLock="1"/>
      <w:jc w:val="left"/>
    </w:pPr>
  </w:style>
  <w:style w:type="paragraph" w:customStyle="1" w:styleId="C-MittenteG">
    <w:name w:val="C - Mittente G"/>
    <w:rsid w:val="008B2D93"/>
    <w:pPr>
      <w:framePr w:w="4253" w:h="2438" w:hRule="exact" w:wrap="notBeside" w:vAnchor="page" w:hAnchor="page" w:x="1986" w:y="2269" w:anchorLock="1"/>
    </w:pPr>
    <w:rPr>
      <w:rFonts w:ascii="Humnst777 Lt BT" w:hAnsi="Humnst777 Lt BT"/>
      <w:b/>
      <w:noProof/>
      <w:sz w:val="16"/>
    </w:rPr>
  </w:style>
  <w:style w:type="paragraph" w:customStyle="1" w:styleId="C-MittenteN">
    <w:name w:val="C - Mittente N"/>
    <w:basedOn w:val="C-MittenteG"/>
    <w:rsid w:val="008B2D93"/>
    <w:pPr>
      <w:framePr w:wrap="notBeside"/>
    </w:pPr>
    <w:rPr>
      <w:b w:val="0"/>
    </w:rPr>
  </w:style>
  <w:style w:type="paragraph" w:styleId="Sommario6">
    <w:name w:val="toc 6"/>
    <w:basedOn w:val="Normale"/>
    <w:next w:val="Normale"/>
    <w:autoRedefine/>
    <w:uiPriority w:val="39"/>
    <w:rsid w:val="008B2D93"/>
    <w:pPr>
      <w:tabs>
        <w:tab w:val="left" w:pos="1418"/>
        <w:tab w:val="decimal" w:leader="dot" w:pos="9356"/>
      </w:tabs>
      <w:ind w:left="1418" w:right="851" w:hanging="1418"/>
    </w:pPr>
    <w:rPr>
      <w:noProof/>
    </w:rPr>
  </w:style>
  <w:style w:type="paragraph" w:styleId="Sommario9">
    <w:name w:val="toc 9"/>
    <w:basedOn w:val="Normale"/>
    <w:next w:val="Normale"/>
    <w:autoRedefine/>
    <w:uiPriority w:val="39"/>
    <w:rsid w:val="008B2D93"/>
    <w:pPr>
      <w:ind w:left="1760"/>
    </w:pPr>
  </w:style>
  <w:style w:type="paragraph" w:customStyle="1" w:styleId="2Copertina">
    <w:name w:val="2Copertina"/>
    <w:basedOn w:val="Normale"/>
    <w:next w:val="Normale"/>
    <w:autoRedefine/>
    <w:rsid w:val="008B2D93"/>
    <w:pPr>
      <w:spacing w:after="120"/>
    </w:pPr>
    <w:rPr>
      <w:rFonts w:ascii="Arial" w:hAnsi="Arial"/>
      <w:b/>
      <w:sz w:val="28"/>
    </w:rPr>
  </w:style>
  <w:style w:type="paragraph" w:customStyle="1" w:styleId="Pidipagina2">
    <w:name w:val="Piè di pagina 2"/>
    <w:basedOn w:val="Pidipagina"/>
    <w:rsid w:val="008B2D93"/>
    <w:pPr>
      <w:spacing w:before="160"/>
    </w:pPr>
    <w:rPr>
      <w:sz w:val="12"/>
    </w:rPr>
  </w:style>
  <w:style w:type="paragraph" w:customStyle="1" w:styleId="Pidipagina1">
    <w:name w:val="Piè di pagina 1"/>
    <w:basedOn w:val="Pidipagina"/>
    <w:rsid w:val="008B2D93"/>
    <w:pPr>
      <w:spacing w:before="20"/>
    </w:pPr>
    <w:rPr>
      <w:noProof/>
      <w:sz w:val="16"/>
    </w:rPr>
  </w:style>
  <w:style w:type="paragraph" w:customStyle="1" w:styleId="Tipologia">
    <w:name w:val="Tipologia"/>
    <w:basedOn w:val="Normale"/>
    <w:rsid w:val="008B2D93"/>
    <w:pPr>
      <w:jc w:val="center"/>
    </w:pPr>
    <w:rPr>
      <w:rFonts w:ascii="Arial" w:hAnsi="Arial"/>
      <w:b/>
      <w:sz w:val="24"/>
    </w:rPr>
  </w:style>
  <w:style w:type="paragraph" w:styleId="Indice3">
    <w:name w:val="index 3"/>
    <w:basedOn w:val="Normale"/>
    <w:next w:val="Normale"/>
    <w:autoRedefine/>
    <w:semiHidden/>
    <w:rsid w:val="008B2D93"/>
    <w:pPr>
      <w:ind w:left="660" w:hanging="220"/>
    </w:pPr>
  </w:style>
  <w:style w:type="paragraph" w:styleId="Indice4">
    <w:name w:val="index 4"/>
    <w:basedOn w:val="Normale"/>
    <w:next w:val="Normale"/>
    <w:autoRedefine/>
    <w:semiHidden/>
    <w:rsid w:val="008B2D93"/>
    <w:pPr>
      <w:ind w:left="880" w:hanging="220"/>
    </w:pPr>
  </w:style>
  <w:style w:type="paragraph" w:styleId="Indice5">
    <w:name w:val="index 5"/>
    <w:basedOn w:val="Normale"/>
    <w:next w:val="Normale"/>
    <w:autoRedefine/>
    <w:semiHidden/>
    <w:rsid w:val="008B2D93"/>
    <w:pPr>
      <w:ind w:left="1100" w:hanging="220"/>
    </w:pPr>
  </w:style>
  <w:style w:type="paragraph" w:styleId="Indice6">
    <w:name w:val="index 6"/>
    <w:basedOn w:val="Normale"/>
    <w:next w:val="Normale"/>
    <w:autoRedefine/>
    <w:semiHidden/>
    <w:rsid w:val="008B2D93"/>
    <w:pPr>
      <w:ind w:left="1320" w:hanging="220"/>
    </w:pPr>
  </w:style>
  <w:style w:type="paragraph" w:styleId="Indice7">
    <w:name w:val="index 7"/>
    <w:basedOn w:val="Normale"/>
    <w:next w:val="Normale"/>
    <w:autoRedefine/>
    <w:semiHidden/>
    <w:rsid w:val="008B2D93"/>
    <w:pPr>
      <w:ind w:left="1540" w:hanging="220"/>
    </w:pPr>
  </w:style>
  <w:style w:type="paragraph" w:styleId="Indice8">
    <w:name w:val="index 8"/>
    <w:basedOn w:val="Normale"/>
    <w:next w:val="Normale"/>
    <w:autoRedefine/>
    <w:semiHidden/>
    <w:rsid w:val="008B2D93"/>
    <w:pPr>
      <w:ind w:left="1760" w:hanging="220"/>
    </w:pPr>
  </w:style>
  <w:style w:type="paragraph" w:styleId="Indice9">
    <w:name w:val="index 9"/>
    <w:basedOn w:val="Normale"/>
    <w:next w:val="Normale"/>
    <w:autoRedefine/>
    <w:semiHidden/>
    <w:rsid w:val="008B2D93"/>
    <w:pPr>
      <w:ind w:left="1980" w:hanging="220"/>
    </w:pPr>
  </w:style>
  <w:style w:type="character" w:customStyle="1" w:styleId="NumeropaginaG">
    <w:name w:val="Numero paginaG"/>
    <w:rsid w:val="008B2D93"/>
    <w:rPr>
      <w:rFonts w:ascii="Times New Roman" w:hAnsi="Times New Roman"/>
      <w:b/>
      <w:sz w:val="20"/>
    </w:rPr>
  </w:style>
  <w:style w:type="character" w:styleId="Rimandocommento">
    <w:name w:val="annotation reference"/>
    <w:semiHidden/>
    <w:rsid w:val="008B2D93"/>
    <w:rPr>
      <w:sz w:val="16"/>
    </w:rPr>
  </w:style>
  <w:style w:type="paragraph" w:styleId="Testocommento">
    <w:name w:val="annotation text"/>
    <w:basedOn w:val="Normale"/>
    <w:link w:val="TestocommentoCarattere"/>
    <w:semiHidden/>
    <w:rsid w:val="008B2D93"/>
    <w:rPr>
      <w:sz w:val="20"/>
    </w:rPr>
  </w:style>
  <w:style w:type="paragraph" w:styleId="Corpotesto">
    <w:name w:val="Body Text"/>
    <w:basedOn w:val="Normale"/>
    <w:rsid w:val="008B2D93"/>
    <w:rPr>
      <w:i/>
      <w:sz w:val="12"/>
    </w:rPr>
  </w:style>
  <w:style w:type="paragraph" w:customStyle="1" w:styleId="Pidipagina3">
    <w:name w:val="Piè di pagina 3"/>
    <w:basedOn w:val="Pidipagina1"/>
    <w:autoRedefine/>
    <w:rsid w:val="008B2D93"/>
    <w:rPr>
      <w:sz w:val="12"/>
    </w:rPr>
  </w:style>
  <w:style w:type="character" w:styleId="Collegamentoipertestuale">
    <w:name w:val="Hyperlink"/>
    <w:uiPriority w:val="99"/>
    <w:rsid w:val="008B2D93"/>
    <w:rPr>
      <w:color w:val="0000FF"/>
      <w:u w:val="single"/>
    </w:rPr>
  </w:style>
  <w:style w:type="character" w:styleId="Collegamentovisitato">
    <w:name w:val="FollowedHyperlink"/>
    <w:uiPriority w:val="99"/>
    <w:rsid w:val="008B2D93"/>
    <w:rPr>
      <w:color w:val="800080"/>
      <w:u w:val="single"/>
    </w:rPr>
  </w:style>
  <w:style w:type="paragraph" w:styleId="Testofumetto">
    <w:name w:val="Balloon Text"/>
    <w:basedOn w:val="Normale"/>
    <w:semiHidden/>
    <w:rsid w:val="008B2D93"/>
    <w:rPr>
      <w:rFonts w:ascii="Tahoma" w:hAnsi="Tahoma" w:cs="Tahoma"/>
      <w:sz w:val="16"/>
      <w:szCs w:val="16"/>
    </w:rPr>
  </w:style>
  <w:style w:type="paragraph" w:customStyle="1" w:styleId="Disclaimer">
    <w:name w:val="Disclaimer"/>
    <w:basedOn w:val="Normale"/>
    <w:rsid w:val="008B2D93"/>
    <w:pPr>
      <w:jc w:val="center"/>
    </w:pPr>
    <w:rPr>
      <w:rFonts w:ascii="Arial" w:hAnsi="Arial"/>
      <w:sz w:val="14"/>
    </w:rPr>
  </w:style>
  <w:style w:type="paragraph" w:customStyle="1" w:styleId="DisclaimerCopertina">
    <w:name w:val="DisclaimerCopertina"/>
    <w:basedOn w:val="Normalespaziato"/>
    <w:rsid w:val="008B2D93"/>
    <w:pPr>
      <w:spacing w:after="0"/>
      <w:jc w:val="center"/>
    </w:pPr>
    <w:rPr>
      <w:rFonts w:ascii="Arial" w:hAnsi="Arial"/>
      <w:b/>
      <w:sz w:val="14"/>
    </w:rPr>
  </w:style>
  <w:style w:type="paragraph" w:styleId="NormaleWeb">
    <w:name w:val="Normal (Web)"/>
    <w:basedOn w:val="Normale"/>
    <w:uiPriority w:val="99"/>
    <w:rsid w:val="008B2D93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styleId="Corpodeltesto2">
    <w:name w:val="Body Text 2"/>
    <w:basedOn w:val="Normale"/>
    <w:rsid w:val="008B2D93"/>
    <w:rPr>
      <w:b/>
      <w:bCs/>
    </w:rPr>
  </w:style>
  <w:style w:type="character" w:customStyle="1" w:styleId="bold">
    <w:name w:val="bold"/>
    <w:basedOn w:val="Carpredefinitoparagrafo"/>
    <w:rsid w:val="00231053"/>
  </w:style>
  <w:style w:type="character" w:customStyle="1" w:styleId="longtext1">
    <w:name w:val="long_text1"/>
    <w:rsid w:val="005C454F"/>
    <w:rPr>
      <w:sz w:val="20"/>
      <w:szCs w:val="20"/>
    </w:rPr>
  </w:style>
  <w:style w:type="character" w:styleId="Enfasigrassetto">
    <w:name w:val="Strong"/>
    <w:uiPriority w:val="22"/>
    <w:qFormat/>
    <w:rsid w:val="00B77B34"/>
    <w:rPr>
      <w:b/>
      <w:bCs/>
    </w:rPr>
  </w:style>
  <w:style w:type="paragraph" w:styleId="Paragrafoelenco">
    <w:name w:val="List Paragraph"/>
    <w:basedOn w:val="Normale"/>
    <w:uiPriority w:val="34"/>
    <w:qFormat/>
    <w:rsid w:val="008A1128"/>
    <w:pPr>
      <w:ind w:left="708"/>
    </w:pPr>
  </w:style>
  <w:style w:type="character" w:styleId="Testosegnaposto">
    <w:name w:val="Placeholder Text"/>
    <w:basedOn w:val="Carpredefinitoparagrafo"/>
    <w:uiPriority w:val="99"/>
    <w:semiHidden/>
    <w:rsid w:val="00D716C6"/>
    <w:rPr>
      <w:color w:val="808080"/>
    </w:rPr>
  </w:style>
  <w:style w:type="table" w:customStyle="1" w:styleId="Elencomedio21">
    <w:name w:val="Elenco medio 21"/>
    <w:basedOn w:val="Tabellanormale"/>
    <w:uiPriority w:val="66"/>
    <w:rsid w:val="00A3083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ellaclassica1">
    <w:name w:val="Table Classic 1"/>
    <w:basedOn w:val="Tabellanormale"/>
    <w:rsid w:val="00ED4261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essunaspaziatura">
    <w:name w:val="No Spacing"/>
    <w:link w:val="NessunaspaziaturaCarattere"/>
    <w:uiPriority w:val="1"/>
    <w:qFormat/>
    <w:rsid w:val="009F0C40"/>
    <w:pPr>
      <w:jc w:val="both"/>
    </w:pPr>
    <w:rPr>
      <w:rFonts w:asciiTheme="minorHAnsi" w:hAnsiTheme="minorHAnsi" w:cstheme="minorHAnsi"/>
      <w:sz w:val="22"/>
    </w:rPr>
  </w:style>
  <w:style w:type="table" w:styleId="Grigliatabella">
    <w:name w:val="Table Grid"/>
    <w:basedOn w:val="Tabellanormale"/>
    <w:rsid w:val="00DA50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conombreggiatura1">
    <w:name w:val="Table Subtle 1"/>
    <w:basedOn w:val="Tabellanormale"/>
    <w:rsid w:val="0083376A"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rsid w:val="0083376A"/>
    <w:pPr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rsid w:val="0083376A"/>
    <w:pPr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ps">
    <w:name w:val="hps"/>
    <w:basedOn w:val="Carpredefinitoparagrafo"/>
    <w:rsid w:val="00E61695"/>
  </w:style>
  <w:style w:type="character" w:customStyle="1" w:styleId="shorttext">
    <w:name w:val="short_text"/>
    <w:basedOn w:val="Carpredefinitoparagrafo"/>
    <w:rsid w:val="00E61695"/>
  </w:style>
  <w:style w:type="character" w:customStyle="1" w:styleId="apple-converted-space">
    <w:name w:val="apple-converted-space"/>
    <w:basedOn w:val="Carpredefinitoparagrafo"/>
    <w:rsid w:val="002D601A"/>
  </w:style>
  <w:style w:type="character" w:styleId="Enfasicorsivo">
    <w:name w:val="Emphasis"/>
    <w:basedOn w:val="Carpredefinitoparagrafo"/>
    <w:uiPriority w:val="20"/>
    <w:qFormat/>
    <w:rsid w:val="002D601A"/>
    <w:rPr>
      <w:i/>
      <w:iCs/>
    </w:rPr>
  </w:style>
  <w:style w:type="paragraph" w:customStyle="1" w:styleId="lxhhjxd-wb-a">
    <w:name w:val="lxhhjxd-wb-a"/>
    <w:basedOn w:val="Normale"/>
    <w:rsid w:val="00DA71B4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lxhhjxd-rh-f">
    <w:name w:val="lxhhjxd-rh-f"/>
    <w:basedOn w:val="Normale"/>
    <w:rsid w:val="00DA71B4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styleId="Titolosommario">
    <w:name w:val="TOC Heading"/>
    <w:basedOn w:val="Titolo1"/>
    <w:next w:val="Normale"/>
    <w:uiPriority w:val="39"/>
    <w:unhideWhenUsed/>
    <w:qFormat/>
    <w:rsid w:val="009117BD"/>
    <w:pPr>
      <w:pageBreakBefore w:val="0"/>
      <w:numPr>
        <w:numId w:val="0"/>
      </w:numPr>
      <w:tabs>
        <w:tab w:val="clear" w:pos="568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customStyle="1" w:styleId="msonormal0">
    <w:name w:val="msonormal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singlecolumn">
    <w:name w:val="single_column"/>
    <w:basedOn w:val="Normale"/>
    <w:rsid w:val="00924CCA"/>
    <w:pPr>
      <w:spacing w:before="45" w:after="45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page">
    <w:name w:val="page"/>
    <w:basedOn w:val="Normale"/>
    <w:rsid w:val="00924CCA"/>
    <w:pPr>
      <w:pBdr>
        <w:bottom w:val="dotted" w:sz="18" w:space="15" w:color="000080"/>
      </w:pBdr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value">
    <w:name w:val="value"/>
    <w:basedOn w:val="Normale"/>
    <w:rsid w:val="00924CCA"/>
    <w:pPr>
      <w:ind w:left="2205"/>
      <w:jc w:val="left"/>
    </w:pPr>
    <w:rPr>
      <w:rFonts w:ascii="Times New Roman" w:hAnsi="Times New Roman" w:cs="Times New Roman"/>
      <w:color w:val="00008B"/>
      <w:sz w:val="24"/>
      <w:szCs w:val="24"/>
      <w:lang w:val="en-US" w:eastAsia="ja-JP"/>
    </w:rPr>
  </w:style>
  <w:style w:type="paragraph" w:customStyle="1" w:styleId="label">
    <w:name w:val="label"/>
    <w:basedOn w:val="Normale"/>
    <w:rsid w:val="00924CCA"/>
    <w:pPr>
      <w:jc w:val="right"/>
    </w:pPr>
    <w:rPr>
      <w:rFonts w:ascii="Times New Roman" w:hAnsi="Times New Roman" w:cs="Times New Roman"/>
      <w:b/>
      <w:bCs/>
      <w:color w:val="00008B"/>
      <w:sz w:val="24"/>
      <w:szCs w:val="24"/>
      <w:lang w:val="en-US" w:eastAsia="ja-JP"/>
    </w:rPr>
  </w:style>
  <w:style w:type="paragraph" w:customStyle="1" w:styleId="box">
    <w:name w:val="box"/>
    <w:basedOn w:val="Normale"/>
    <w:rsid w:val="00924CCA"/>
    <w:pPr>
      <w:pBdr>
        <w:top w:val="single" w:sz="6" w:space="5" w:color="808080"/>
        <w:left w:val="single" w:sz="6" w:space="5" w:color="808080"/>
        <w:bottom w:val="single" w:sz="6" w:space="5" w:color="808080"/>
        <w:right w:val="single" w:sz="6" w:space="5" w:color="808080"/>
      </w:pBdr>
      <w:shd w:val="clear" w:color="auto" w:fill="DCDCDC"/>
      <w:spacing w:before="100" w:beforeAutospacing="1" w:after="100" w:afterAutospacing="1"/>
      <w:jc w:val="left"/>
    </w:pPr>
    <w:rPr>
      <w:rFonts w:ascii="Times New Roman" w:hAnsi="Times New Roman" w:cs="Times New Roman"/>
      <w:color w:val="000000"/>
      <w:sz w:val="24"/>
      <w:szCs w:val="24"/>
      <w:lang w:val="en-US" w:eastAsia="ja-JP"/>
    </w:rPr>
  </w:style>
  <w:style w:type="paragraph" w:customStyle="1" w:styleId="shadow">
    <w:name w:val="shadow"/>
    <w:basedOn w:val="Normale"/>
    <w:rsid w:val="00924CCA"/>
    <w:pPr>
      <w:shd w:val="clear" w:color="auto" w:fill="C0C0C0"/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spacer">
    <w:name w:val="spacer"/>
    <w:basedOn w:val="Normale"/>
    <w:rsid w:val="00924CCA"/>
    <w:pPr>
      <w:spacing w:line="0" w:lineRule="auto"/>
      <w:jc w:val="left"/>
    </w:pPr>
    <w:rPr>
      <w:rFonts w:ascii="Times New Roman" w:hAnsi="Times New Roman" w:cs="Times New Roman"/>
      <w:sz w:val="2"/>
      <w:szCs w:val="2"/>
      <w:lang w:val="en-US" w:eastAsia="ja-JP"/>
    </w:rPr>
  </w:style>
  <w:style w:type="paragraph" w:customStyle="1" w:styleId="floatcontainer">
    <w:name w:val="floatcontainer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indent">
    <w:name w:val="indent"/>
    <w:basedOn w:val="Normale"/>
    <w:rsid w:val="00924CCA"/>
    <w:pPr>
      <w:spacing w:before="30" w:after="30"/>
      <w:ind w:left="300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xml-element">
    <w:name w:val="xml-element"/>
    <w:basedOn w:val="Normale"/>
    <w:rsid w:val="00924CCA"/>
    <w:pPr>
      <w:pBdr>
        <w:left w:val="dotted" w:sz="6" w:space="0" w:color="C0C0C0"/>
      </w:pBdr>
      <w:spacing w:before="30" w:after="30"/>
      <w:jc w:val="left"/>
    </w:pPr>
    <w:rPr>
      <w:rFonts w:ascii="Times New Roman" w:hAnsi="Times New Roman" w:cs="Times New Roman"/>
      <w:b/>
      <w:bCs/>
      <w:color w:val="FF0000"/>
      <w:sz w:val="24"/>
      <w:szCs w:val="24"/>
      <w:lang w:val="en-US" w:eastAsia="ja-JP"/>
    </w:rPr>
  </w:style>
  <w:style w:type="paragraph" w:customStyle="1" w:styleId="xml-proc">
    <w:name w:val="xml-proc"/>
    <w:basedOn w:val="Normale"/>
    <w:rsid w:val="00924CCA"/>
    <w:pPr>
      <w:spacing w:before="30" w:after="30"/>
      <w:jc w:val="left"/>
    </w:pPr>
    <w:rPr>
      <w:rFonts w:ascii="Times New Roman" w:hAnsi="Times New Roman" w:cs="Times New Roman"/>
      <w:i/>
      <w:iCs/>
      <w:color w:val="8B0000"/>
      <w:sz w:val="24"/>
      <w:szCs w:val="24"/>
      <w:lang w:val="en-US" w:eastAsia="ja-JP"/>
    </w:rPr>
  </w:style>
  <w:style w:type="paragraph" w:customStyle="1" w:styleId="xml-comment">
    <w:name w:val="xml-comment"/>
    <w:basedOn w:val="Normale"/>
    <w:rsid w:val="00924CCA"/>
    <w:pPr>
      <w:spacing w:before="30" w:after="30"/>
      <w:jc w:val="left"/>
    </w:pPr>
    <w:rPr>
      <w:rFonts w:ascii="Times New Roman" w:hAnsi="Times New Roman" w:cs="Times New Roman"/>
      <w:i/>
      <w:iCs/>
      <w:color w:val="008000"/>
      <w:sz w:val="24"/>
      <w:szCs w:val="24"/>
      <w:lang w:val="en-US" w:eastAsia="ja-JP"/>
    </w:rPr>
  </w:style>
  <w:style w:type="paragraph" w:customStyle="1" w:styleId="xml-att">
    <w:name w:val="xml-att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color w:val="0000FF"/>
      <w:sz w:val="24"/>
      <w:szCs w:val="24"/>
      <w:lang w:val="en-US" w:eastAsia="ja-JP"/>
    </w:rPr>
  </w:style>
  <w:style w:type="paragraph" w:customStyle="1" w:styleId="xml-att-val">
    <w:name w:val="xml-att-val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color w:val="0000FF"/>
      <w:sz w:val="24"/>
      <w:szCs w:val="24"/>
      <w:lang w:val="en-US" w:eastAsia="ja-JP"/>
    </w:rPr>
  </w:style>
  <w:style w:type="paragraph" w:customStyle="1" w:styleId="xml-text">
    <w:name w:val="xml-text"/>
    <w:basedOn w:val="Normale"/>
    <w:rsid w:val="00924CCA"/>
    <w:pPr>
      <w:spacing w:before="100" w:beforeAutospacing="1" w:after="100" w:afterAutospacing="1"/>
      <w:jc w:val="left"/>
    </w:pPr>
    <w:rPr>
      <w:rFonts w:ascii="Times New Roman" w:hAnsi="Times New Roman" w:cs="Times New Roman"/>
      <w:color w:val="008000"/>
      <w:sz w:val="24"/>
      <w:szCs w:val="24"/>
      <w:lang w:val="en-US" w:eastAsia="ja-JP"/>
    </w:rPr>
  </w:style>
  <w:style w:type="paragraph" w:customStyle="1" w:styleId="port">
    <w:name w:val="port"/>
    <w:basedOn w:val="Normale"/>
    <w:rsid w:val="00924CCA"/>
    <w:pPr>
      <w:pBdr>
        <w:bottom w:val="dashed" w:sz="6" w:space="8" w:color="808080"/>
      </w:pBdr>
      <w:spacing w:before="100" w:beforeAutospacing="1" w:after="150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paragraph" w:customStyle="1" w:styleId="operation">
    <w:name w:val="operation"/>
    <w:basedOn w:val="Normale"/>
    <w:rsid w:val="00924CCA"/>
    <w:pPr>
      <w:pBdr>
        <w:bottom w:val="dashed" w:sz="6" w:space="8" w:color="808080"/>
      </w:pBdr>
      <w:spacing w:before="100" w:beforeAutospacing="1" w:after="300"/>
      <w:jc w:val="left"/>
    </w:pPr>
    <w:rPr>
      <w:rFonts w:ascii="Times New Roman" w:hAnsi="Times New Roman" w:cs="Times New Roman"/>
      <w:sz w:val="24"/>
      <w:szCs w:val="24"/>
      <w:lang w:val="en-US" w:eastAsia="ja-JP"/>
    </w:rPr>
  </w:style>
  <w:style w:type="character" w:customStyle="1" w:styleId="xml-att1">
    <w:name w:val="xml-att1"/>
    <w:basedOn w:val="Carpredefinitoparagrafo"/>
    <w:rsid w:val="00924CCA"/>
    <w:rPr>
      <w:b/>
      <w:bCs/>
      <w:color w:val="0000FF"/>
    </w:rPr>
  </w:style>
  <w:style w:type="character" w:customStyle="1" w:styleId="xml-att-val1">
    <w:name w:val="xml-att-val1"/>
    <w:basedOn w:val="Carpredefinitoparagrafo"/>
    <w:rsid w:val="00924CCA"/>
    <w:rPr>
      <w:b w:val="0"/>
      <w:bCs w:val="0"/>
      <w:color w:val="0000FF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053073"/>
    <w:rPr>
      <w:b/>
      <w:bCs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053073"/>
    <w:rPr>
      <w:rFonts w:asciiTheme="minorHAnsi" w:hAnsiTheme="minorHAnsi" w:cstheme="minorHAnsi"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053073"/>
    <w:rPr>
      <w:rFonts w:asciiTheme="minorHAnsi" w:hAnsiTheme="minorHAnsi" w:cstheme="minorHAnsi"/>
      <w:b/>
      <w:bCs/>
    </w:rPr>
  </w:style>
  <w:style w:type="table" w:customStyle="1" w:styleId="Tabellagriglia4-colore11">
    <w:name w:val="Tabella griglia 4 - colore 11"/>
    <w:basedOn w:val="Tabellanormale"/>
    <w:uiPriority w:val="49"/>
    <w:rsid w:val="00BD66F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5F06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val="en-US" w:eastAsia="ja-JP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5F06DA"/>
    <w:rPr>
      <w:rFonts w:ascii="Courier New" w:hAnsi="Courier New" w:cs="Courier New"/>
      <w:lang w:val="en-US" w:eastAsia="ja-JP"/>
    </w:rPr>
  </w:style>
  <w:style w:type="paragraph" w:customStyle="1" w:styleId="shortdesc">
    <w:name w:val="shortdesc"/>
    <w:basedOn w:val="Normale"/>
    <w:rsid w:val="00295F58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p">
    <w:name w:val="p"/>
    <w:basedOn w:val="Normale"/>
    <w:rsid w:val="00295F58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character" w:customStyle="1" w:styleId="ph">
    <w:name w:val="ph"/>
    <w:basedOn w:val="Carpredefinitoparagrafo"/>
    <w:rsid w:val="00295F58"/>
  </w:style>
  <w:style w:type="character" w:customStyle="1" w:styleId="pln">
    <w:name w:val="pln"/>
    <w:basedOn w:val="Carpredefinitoparagrafo"/>
    <w:rsid w:val="00295F58"/>
  </w:style>
  <w:style w:type="character" w:customStyle="1" w:styleId="pun">
    <w:name w:val="pun"/>
    <w:basedOn w:val="Carpredefinitoparagrafo"/>
    <w:rsid w:val="00295F58"/>
  </w:style>
  <w:style w:type="character" w:customStyle="1" w:styleId="str">
    <w:name w:val="str"/>
    <w:basedOn w:val="Carpredefinitoparagrafo"/>
    <w:rsid w:val="00295F58"/>
  </w:style>
  <w:style w:type="character" w:customStyle="1" w:styleId="com">
    <w:name w:val="com"/>
    <w:basedOn w:val="Carpredefinitoparagrafo"/>
    <w:rsid w:val="00295F58"/>
  </w:style>
  <w:style w:type="character" w:customStyle="1" w:styleId="lit">
    <w:name w:val="lit"/>
    <w:basedOn w:val="Carpredefinitoparagrafo"/>
    <w:rsid w:val="00295F58"/>
  </w:style>
  <w:style w:type="character" w:customStyle="1" w:styleId="notetitle">
    <w:name w:val="note__title"/>
    <w:basedOn w:val="Carpredefinitoparagrafo"/>
    <w:rsid w:val="00295F58"/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1B1474"/>
    <w:rPr>
      <w:rFonts w:asciiTheme="minorHAnsi" w:hAnsiTheme="minorHAnsi" w:cstheme="minorHAnsi"/>
      <w:sz w:val="22"/>
    </w:rPr>
  </w:style>
  <w:style w:type="paragraph" w:styleId="Revisione">
    <w:name w:val="Revision"/>
    <w:hidden/>
    <w:uiPriority w:val="99"/>
    <w:semiHidden/>
    <w:rsid w:val="00486751"/>
    <w:rPr>
      <w:rFonts w:asciiTheme="minorHAnsi" w:hAnsiTheme="minorHAnsi" w:cstheme="minorHAnsi"/>
      <w:sz w:val="22"/>
    </w:rPr>
  </w:style>
  <w:style w:type="table" w:styleId="Tabellagriglia4-colore1">
    <w:name w:val="Grid Table 4 Accent 1"/>
    <w:basedOn w:val="Tabellanormale"/>
    <w:uiPriority w:val="49"/>
    <w:rsid w:val="004A74F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zionenonrisolta">
    <w:name w:val="Unresolved Mention"/>
    <w:basedOn w:val="Carpredefinitoparagrafo"/>
    <w:uiPriority w:val="99"/>
    <w:semiHidden/>
    <w:unhideWhenUsed/>
    <w:rsid w:val="000E7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9963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50259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6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1251357203">
                          <w:marLeft w:val="30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0305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8" w:color="EF4E22"/>
            <w:right w:val="none" w:sz="0" w:space="0" w:color="auto"/>
          </w:divBdr>
        </w:div>
        <w:div w:id="20016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4016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12814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  <w:div w:id="7176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CCCCCC"/>
            <w:right w:val="none" w:sz="0" w:space="0" w:color="auto"/>
          </w:divBdr>
        </w:div>
      </w:divsChild>
    </w:div>
    <w:div w:id="1537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5392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0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8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003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3662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41741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0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47541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852809">
                              <w:marLeft w:val="2205"/>
                              <w:marRight w:val="0"/>
                              <w:marTop w:val="0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00783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6835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4015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</w:div>
      </w:divsChild>
    </w:div>
    <w:div w:id="13884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8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4058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16832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89142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808080"/>
                            <w:left w:val="single" w:sz="6" w:space="5" w:color="808080"/>
                            <w:bottom w:val="single" w:sz="6" w:space="5" w:color="808080"/>
                            <w:right w:val="single" w:sz="6" w:space="5" w:color="808080"/>
                          </w:divBdr>
                          <w:divsChild>
                            <w:div w:id="1850870725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839760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dotted" w:sz="6" w:space="0" w:color="C0C0C0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770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91328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08150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119366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320503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683636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074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47570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640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0110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00556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5084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57302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55057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14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604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10288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326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6239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58880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01341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36080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47679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2721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7244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10530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598221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69531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521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589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78777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250669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569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1130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2211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788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37222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66053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816655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1566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19911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9038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06736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44264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871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96941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5121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6381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21886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59028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13324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87413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946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86005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32713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10719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10748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85723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83766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70027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16946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43452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45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34549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88555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3084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521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87028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05966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45482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02948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9195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2976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5401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04307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13825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92720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04199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4209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336844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10701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45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443111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5614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153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4149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04097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7303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24043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62228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28590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69084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323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11952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13480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87652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89040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26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96975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751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144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59738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58775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83818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8344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8327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321846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521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513053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0170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16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12521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27735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56108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85255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37922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0433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98333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7254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9622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5754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26018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178486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645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33854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41441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43557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67897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031618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71630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29520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50472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57506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03295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37740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4803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5512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84288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79617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609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8917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9034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03501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166266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55193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9160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71211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82977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27811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6342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8437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10349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2723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4941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9159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01259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55738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12819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1674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76656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42016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40891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9043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6624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809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2877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49369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2442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9437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01281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5751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91765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057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13902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97929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69466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34503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54531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33208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80649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3556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4930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3568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31474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7772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0836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17634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0173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78033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2670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2310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53226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918328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4949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3259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7527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9444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51459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83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1506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9362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27777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312060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633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1008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33021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3136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86763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4534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124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701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0253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10023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53499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9677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521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0476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03142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26925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5402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99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2054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0144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534860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0483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81521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09929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9884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4679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3223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463006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497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0839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4808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069377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262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469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6258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24894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768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8064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617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65647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930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2402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1550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03884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726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042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9210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01712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5192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336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63512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2018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862429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575163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8815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22880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24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7517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7621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2428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655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267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155009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1111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7503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7407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957331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27143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31710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340790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21514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2427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39142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220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703935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83776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747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24233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797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544604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301162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24605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838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8033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9847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47588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976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0943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68936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223930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41875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1618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3821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19888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4625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9364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1305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5663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90662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456910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82252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9533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996944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639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7647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5829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2093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6834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790772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199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573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20141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65545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58392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207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153496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3035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76998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238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9884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422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4297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904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9139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9910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463596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916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409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7246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780777">
                                                          <w:marLeft w:val="600"/>
                                                          <w:marRight w:val="0"/>
                                                          <w:marTop w:val="3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18247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151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81391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3056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5065747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638975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6628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9617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465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01399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8033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5785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162362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5890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1100311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87411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945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7565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262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0086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9847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95027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4977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160428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27253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03879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8136760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06018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549807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89269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4405565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965914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4273143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14883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24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94524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30978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53579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934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01738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18849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98509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985924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5906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624589">
                                                  <w:marLeft w:val="600"/>
                                                  <w:marRight w:val="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dotted" w:sz="6" w:space="0" w:color="C0C0C0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901122">
                                                      <w:marLeft w:val="60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dotted" w:sz="6" w:space="0" w:color="C0C0C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06939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64229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27521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543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55007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2297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46916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7383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831777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2972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20929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79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37579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858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99217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02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33247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469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95604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64074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480167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2983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21259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558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544531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114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84026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33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89132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585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58555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5716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358630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306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960696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6777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455769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9824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33218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0983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12154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4751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34840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5253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441163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139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32262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4864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33835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0817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268610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2277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05572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8574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8314845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6409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417465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9952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504043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7512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91075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9520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253052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543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47060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8745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961468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0024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86285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39880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78367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062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1888527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4997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319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03628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58398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042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041984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8294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3560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773810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0171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7956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47080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687934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225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9417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5324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562768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04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16634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975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087718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1759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04094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38458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849271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103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39054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76919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720708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2792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03067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3522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913026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93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91887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45212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497305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5219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82146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36184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549688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70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9719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2867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324499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508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77907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1318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710893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6461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76231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45337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765760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3824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25143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97501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971959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9955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59480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8013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13140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457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70389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8400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285887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13312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82095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4527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6339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827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3107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571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08020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65193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96165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2013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44720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9054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9260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9530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34976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394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36695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3470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091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3279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585333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94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2539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2925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86399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5563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5616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2772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6515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9443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1134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6559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18784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3821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8911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5527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540984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2104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56930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6826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8189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8872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161860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6576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32263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4943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86283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6423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8155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60068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92662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3459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07621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660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63296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63795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7896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0730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4478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04957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685392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4083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8658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630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70712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9532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38304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0990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9928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7520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88887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0168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417485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433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38666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8262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63922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756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26343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187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55358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7909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618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4106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98643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5837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2434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6443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88753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7101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70636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82858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224001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4573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52013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2752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656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5873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58265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877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198128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505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84377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615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091578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17930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69121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895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68030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362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43240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4633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6096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2594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536169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611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93018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756651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38250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03126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06614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342593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03092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11442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160536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2394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66236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047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563960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63848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282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680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500547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4145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836844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90835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814887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2644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565263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94279">
                                              <w:marLeft w:val="600"/>
                                              <w:marRight w:val="0"/>
                                              <w:marTop w:val="3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dotted" w:sz="6" w:space="0" w:color="C0C0C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3696984">
                                  <w:marLeft w:val="600"/>
                                  <w:marRight w:val="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dotted" w:sz="6" w:space="0" w:color="C0C0C0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76180">
                                      <w:marLeft w:val="60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dotted" w:sz="6" w:space="0" w:color="C0C0C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640626">
                                          <w:marLeft w:val="60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dotted" w:sz="6" w:space="0" w:color="C0C0C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4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9420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</w:div>
      </w:divsChild>
    </w:div>
    <w:div w:id="17841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2620">
              <w:marLeft w:val="600"/>
              <w:marRight w:val="6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1557">
              <w:marLeft w:val="0"/>
              <w:marRight w:val="0"/>
              <w:marTop w:val="0"/>
              <w:marBottom w:val="0"/>
              <w:divBdr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</w:divBdr>
              <w:divsChild>
                <w:div w:id="3427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18" w:space="15" w:color="000080"/>
                        <w:right w:val="none" w:sz="0" w:space="0" w:color="auto"/>
                      </w:divBdr>
                      <w:divsChild>
                        <w:div w:id="919682988">
                          <w:marLeft w:val="30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3341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135784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13562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493270">
                              <w:marLeft w:val="2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0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iuseppe%20Nocerino\Desktop\1210_DT3_Nota%20di%20Rilascio_01_060327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0D5D769FB1F4C8C82693089BEBB8C" ma:contentTypeVersion="8" ma:contentTypeDescription="Create a new document." ma:contentTypeScope="" ma:versionID="164e1fa423b70890657b144ec786ca73">
  <xsd:schema xmlns:xsd="http://www.w3.org/2001/XMLSchema" xmlns:xs="http://www.w3.org/2001/XMLSchema" xmlns:p="http://schemas.microsoft.com/office/2006/metadata/properties" xmlns:ns2="e0291adc-2074-491e-a4e6-dd327137f4a4" targetNamespace="http://schemas.microsoft.com/office/2006/metadata/properties" ma:root="true" ma:fieldsID="d5de82c0a5840f54116445e984b882da" ns2:_="">
    <xsd:import namespace="e0291adc-2074-491e-a4e6-dd327137f4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91adc-2074-491e-a4e6-dd327137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097317-7B3D-4C62-B82F-4A53C639D5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0F7941-77DB-4CE4-85C1-2C7306F3B9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554E48-5CF8-4262-B789-80D0B4C166A2}"/>
</file>

<file path=customXml/itemProps4.xml><?xml version="1.0" encoding="utf-8"?>
<ds:datastoreItem xmlns:ds="http://schemas.openxmlformats.org/officeDocument/2006/customXml" ds:itemID="{A214A3D3-1092-4161-B0F8-7039C374F3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1210_DT3_Nota%20di%20Rilascio_01_060327.dot</Template>
  <TotalTime>0</TotalTime>
  <Pages>1</Pages>
  <Words>3049</Words>
  <Characters>17381</Characters>
  <Application>Microsoft Office Word</Application>
  <DocSecurity>0</DocSecurity>
  <PresentationFormat/>
  <Lines>144</Lines>
  <Paragraphs>40</Paragraphs>
  <ScaleCrop>false</ScaleCrop>
  <Company>ENEL</Company>
  <LinksUpToDate>false</LinksUpToDate>
  <CharactersWithSpaces>20390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E-API Validation</dc:title>
  <dc:creator>Bono Emiliano (GICT)</dc:creator>
  <dc:description>Questo documento contiene informazioni di proprietà di Enel SpA e deve essere utilizzato esclusivamente dal destinatario in relazione alle finalità per le quali è stato ricevuto. E’ vietata qualsiasi forma di riproduzione o di divulgazione senza l’esplicito consenso di Enel SpA.</dc:description>
  <cp:lastModifiedBy>Angioletti Luca (AFC DH)</cp:lastModifiedBy>
  <cp:revision>3</cp:revision>
  <cp:lastPrinted>2016-11-23T08:48:00Z</cp:lastPrinted>
  <dcterms:created xsi:type="dcterms:W3CDTF">2022-11-10T10:03:00Z</dcterms:created>
  <dcterms:modified xsi:type="dcterms:W3CDTF">2022-11-10T10:03:00Z</dcterms:modified>
  <cp:category>Documento Tecnico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unzione">
    <vt:lpwstr>Information and Communication Technology</vt:lpwstr>
  </property>
  <property fmtid="{D5CDD505-2E9C-101B-9397-08002B2CF9AE}" pid="3" name="Unità">
    <vt:lpwstr>DBE - Mobile Solutions</vt:lpwstr>
  </property>
  <property fmtid="{D5CDD505-2E9C-101B-9397-08002B2CF9AE}" pid="4" name="Classificazione">
    <vt:lpwstr>Uso Aziendale</vt:lpwstr>
  </property>
  <property fmtid="{D5CDD505-2E9C-101B-9397-08002B2CF9AE}" pid="5" name="Redattore">
    <vt:lpwstr>GdL ADM AP / Mobile</vt:lpwstr>
  </property>
  <property fmtid="{D5CDD505-2E9C-101B-9397-08002B2CF9AE}" pid="6" name="Verificatore">
    <vt:lpwstr>Giovanni Barillà (GICT ADM)</vt:lpwstr>
  </property>
  <property fmtid="{D5CDD505-2E9C-101B-9397-08002B2CF9AE}" pid="7" name="Approvatore">
    <vt:lpwstr>Giovanni Barillà (GICT ADM)</vt:lpwstr>
  </property>
  <property fmtid="{D5CDD505-2E9C-101B-9397-08002B2CF9AE}" pid="8" name="Data Redazione">
    <vt:lpwstr>13/11/2015</vt:lpwstr>
  </property>
  <property fmtid="{D5CDD505-2E9C-101B-9397-08002B2CF9AE}" pid="9" name="Data Verifica">
    <vt:lpwstr>16/11/2015</vt:lpwstr>
  </property>
  <property fmtid="{D5CDD505-2E9C-101B-9397-08002B2CF9AE}" pid="10" name="Data Approvazione">
    <vt:lpwstr>18/11/2015</vt:lpwstr>
  </property>
  <property fmtid="{D5CDD505-2E9C-101B-9397-08002B2CF9AE}" pid="11" name="Codice">
    <vt:lpwstr>0000-XX00</vt:lpwstr>
  </property>
  <property fmtid="{D5CDD505-2E9C-101B-9397-08002B2CF9AE}" pid="12" name="Modello">
    <vt:lpwstr> </vt:lpwstr>
  </property>
  <property fmtid="{D5CDD505-2E9C-101B-9397-08002B2CF9AE}" pid="13" name="Riproduzione">
    <vt:lpwstr>Riproduzione Vietata</vt:lpwstr>
  </property>
  <property fmtid="{D5CDD505-2E9C-101B-9397-08002B2CF9AE}" pid="14" name="ContentTypeId">
    <vt:lpwstr>0x0101006AD0D5D769FB1F4C8C82693089BEBB8C</vt:lpwstr>
  </property>
  <property fmtid="{D5CDD505-2E9C-101B-9397-08002B2CF9AE}" pid="15" name="ClassificationContentMarkingHeaderShapeIds">
    <vt:lpwstr>2,4,5</vt:lpwstr>
  </property>
  <property fmtid="{D5CDD505-2E9C-101B-9397-08002B2CF9AE}" pid="16" name="ClassificationContentMarkingHeaderFontProps">
    <vt:lpwstr>#000000,8,Calibri</vt:lpwstr>
  </property>
  <property fmtid="{D5CDD505-2E9C-101B-9397-08002B2CF9AE}" pid="17" name="ClassificationContentMarkingHeaderText">
    <vt:lpwstr>INTERNAL</vt:lpwstr>
  </property>
  <property fmtid="{D5CDD505-2E9C-101B-9397-08002B2CF9AE}" pid="18" name="MSIP_Label_797ad33d-ed35-43c0-b526-22bc83c17deb_Enabled">
    <vt:lpwstr>true</vt:lpwstr>
  </property>
  <property fmtid="{D5CDD505-2E9C-101B-9397-08002B2CF9AE}" pid="19" name="MSIP_Label_797ad33d-ed35-43c0-b526-22bc83c17deb_SetDate">
    <vt:lpwstr>2022-11-10T10:03:56Z</vt:lpwstr>
  </property>
  <property fmtid="{D5CDD505-2E9C-101B-9397-08002B2CF9AE}" pid="20" name="MSIP_Label_797ad33d-ed35-43c0-b526-22bc83c17deb_Method">
    <vt:lpwstr>Standard</vt:lpwstr>
  </property>
  <property fmtid="{D5CDD505-2E9C-101B-9397-08002B2CF9AE}" pid="21" name="MSIP_Label_797ad33d-ed35-43c0-b526-22bc83c17deb_Name">
    <vt:lpwstr>797ad33d-ed35-43c0-b526-22bc83c17deb</vt:lpwstr>
  </property>
  <property fmtid="{D5CDD505-2E9C-101B-9397-08002B2CF9AE}" pid="22" name="MSIP_Label_797ad33d-ed35-43c0-b526-22bc83c17deb_SiteId">
    <vt:lpwstr>d539d4bf-5610-471a-afc2-1c76685cfefa</vt:lpwstr>
  </property>
  <property fmtid="{D5CDD505-2E9C-101B-9397-08002B2CF9AE}" pid="23" name="MSIP_Label_797ad33d-ed35-43c0-b526-22bc83c17deb_ActionId">
    <vt:lpwstr>700540c0-8066-4cc3-8881-4fe6ab531915</vt:lpwstr>
  </property>
  <property fmtid="{D5CDD505-2E9C-101B-9397-08002B2CF9AE}" pid="24" name="MSIP_Label_797ad33d-ed35-43c0-b526-22bc83c17deb_ContentBits">
    <vt:lpwstr>1</vt:lpwstr>
  </property>
</Properties>
</file>